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0C0132DB"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npm packages and configuration files for TypeScript and webpack. You work will involve adding the npm pack</w:t>
      </w:r>
      <w:r w:rsidR="003A6C65">
        <w:rPr>
          <w:rFonts w:cs="Arial"/>
          <w:lang w:val="en"/>
        </w:rPr>
        <w:t>ages for React.js and creating</w:t>
      </w:r>
      <w:r w:rsidR="00B5343D">
        <w:rPr>
          <w:rFonts w:cs="Arial"/>
          <w:lang w:val="en"/>
        </w:rPr>
        <w:t xml:space="preserv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w:t>
      </w:r>
      <w:r w:rsidR="00E667D6">
        <w:rPr>
          <w:rFonts w:cs="Arial"/>
          <w:lang w:val="en"/>
        </w:rPr>
        <w:t>n OData</w:t>
      </w:r>
      <w:r w:rsidR="00C67B23">
        <w:rPr>
          <w:rFonts w:cs="Arial"/>
          <w:lang w:val="en"/>
        </w:rPr>
        <w:t xml:space="preserve">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1D44E133"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r w:rsidR="00C67B23">
        <w:t xml:space="preserve">npm packages and the </w:t>
      </w:r>
      <w:r>
        <w:t xml:space="preserve">configuration files for webpack and the Typescript compiler. </w:t>
      </w:r>
      <w:r w:rsidR="00E667D6">
        <w:t>First, y</w:t>
      </w:r>
      <w:r>
        <w:t>ou make a copy of the starter project</w:t>
      </w:r>
      <w:r w:rsidR="00E667D6">
        <w:t xml:space="preserve">. Next, </w:t>
      </w:r>
      <w:r w:rsidR="00C67B23">
        <w:t xml:space="preserve">you will </w:t>
      </w:r>
      <w:r>
        <w:t xml:space="preserve">get </w:t>
      </w:r>
      <w:r w:rsidR="00C67B23">
        <w:t xml:space="preserve">this starter project </w:t>
      </w:r>
      <w:r>
        <w:t xml:space="preserve">up and running </w:t>
      </w:r>
      <w:r w:rsidR="00E667D6">
        <w:t xml:space="preserve">in the </w:t>
      </w:r>
      <w:r>
        <w:t>Visual Studio Code</w:t>
      </w:r>
      <w:r w:rsidR="00E667D6">
        <w:t xml:space="preserve"> development environment</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w:t>
      </w:r>
      <w:r w:rsidR="00E667D6">
        <w:t>creating</w:t>
      </w:r>
      <w:r w:rsidR="00C67B23">
        <w:t xml:space="preserve">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proofErr w:type="spellStart"/>
      <w:r w:rsidR="00EF4123" w:rsidRPr="00EF4123">
        <w:rPr>
          <w:b/>
        </w:rPr>
        <w:t>StarterProjects</w:t>
      </w:r>
      <w:proofErr w:type="spellEnd"/>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proofErr w:type="spellStart"/>
      <w:r w:rsidR="007435F5" w:rsidRPr="007435F5">
        <w:rPr>
          <w:b/>
        </w:rPr>
        <w:t>package.json</w:t>
      </w:r>
      <w:proofErr w:type="spellEnd"/>
      <w:r>
        <w:t>.</w:t>
      </w:r>
      <w:r w:rsidR="007435F5">
        <w:t xml:space="preserve"> </w:t>
      </w:r>
      <w:proofErr w:type="spellStart"/>
      <w:r w:rsidR="007435F5" w:rsidRPr="007435F5">
        <w:rPr>
          <w:b/>
        </w:rPr>
        <w:t>tsconfig.json</w:t>
      </w:r>
      <w:proofErr w:type="spellEnd"/>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285D28AB">
            <wp:extent cx="2928731" cy="892177"/>
            <wp:effectExtent l="19050" t="19050" r="2413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8387" cy="907304"/>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D54F3AC" w:rsidR="00E60DC3" w:rsidRDefault="00E60DC3" w:rsidP="00E60DC3">
      <w:pPr>
        <w:pStyle w:val="LabStepNumberedLevel2"/>
      </w:pPr>
      <w:r>
        <w:t xml:space="preserve">Take a moment to review the </w:t>
      </w:r>
      <w:r w:rsidR="00F24FEA">
        <w:t xml:space="preserve">names of the </w:t>
      </w:r>
      <w:r w:rsidR="001A6306">
        <w:t xml:space="preserve">files that already </w:t>
      </w:r>
      <w:r w:rsidR="00F24FEA">
        <w:t xml:space="preserve">exist within </w:t>
      </w:r>
      <w:r w:rsidR="001A6306">
        <w:t>this project</w:t>
      </w:r>
      <w:r>
        <w:t>.</w:t>
      </w:r>
    </w:p>
    <w:p w14:paraId="152FC712" w14:textId="3BCF7A2D" w:rsidR="00E60DC3" w:rsidRDefault="001A6306" w:rsidP="00E60DC3">
      <w:pPr>
        <w:pStyle w:val="LabStepScreenshotLevel2"/>
      </w:pPr>
      <w:r>
        <w:drawing>
          <wp:inline distT="0" distB="0" distL="0" distR="0" wp14:anchorId="5335F77D" wp14:editId="79348C07">
            <wp:extent cx="1018728" cy="1396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876" cy="1433808"/>
                    </a:xfrm>
                    <a:prstGeom prst="rect">
                      <a:avLst/>
                    </a:prstGeom>
                    <a:noFill/>
                    <a:ln>
                      <a:noFill/>
                    </a:ln>
                  </pic:spPr>
                </pic:pic>
              </a:graphicData>
            </a:graphic>
          </wp:inline>
        </w:drawing>
      </w:r>
    </w:p>
    <w:p w14:paraId="30F923DA" w14:textId="7FF95EA4" w:rsidR="001A6306" w:rsidRDefault="00F24FEA" w:rsidP="00E60DC3">
      <w:pPr>
        <w:pStyle w:val="LabStepNumbered"/>
      </w:pPr>
      <w:r>
        <w:t xml:space="preserve">Examine </w:t>
      </w:r>
      <w:r w:rsidR="001A6306">
        <w:t xml:space="preserve">the </w:t>
      </w:r>
      <w:r>
        <w:t xml:space="preserve">contents of the project's primary </w:t>
      </w:r>
      <w:r w:rsidR="001A6306">
        <w:t>configuration</w:t>
      </w:r>
      <w:r w:rsidR="007435F5">
        <w:t xml:space="preserve"> files</w:t>
      </w:r>
      <w:r w:rsidR="001A6306">
        <w:t>.</w:t>
      </w:r>
    </w:p>
    <w:p w14:paraId="451C3281" w14:textId="48A07F89" w:rsidR="001A6306" w:rsidRDefault="001A6306" w:rsidP="001A6306">
      <w:pPr>
        <w:pStyle w:val="LabStepNumberedLevel2"/>
      </w:pPr>
      <w:r>
        <w:t xml:space="preserve">Open and inspect the contents of </w:t>
      </w:r>
      <w:proofErr w:type="spellStart"/>
      <w:r w:rsidRPr="001A6306">
        <w:rPr>
          <w:b/>
        </w:rPr>
        <w:t>package.json</w:t>
      </w:r>
      <w:proofErr w:type="spellEnd"/>
      <w:r w:rsidR="007435F5">
        <w:t xml:space="preserve"> to see what packages have already been installed.</w:t>
      </w:r>
    </w:p>
    <w:p w14:paraId="2C62C7DD" w14:textId="77777777" w:rsidR="00F24FEA" w:rsidRDefault="00F24FEA" w:rsidP="00F24FEA">
      <w:pPr>
        <w:pStyle w:val="LabExerciseCallout"/>
      </w:pPr>
      <w:r>
        <w:t xml:space="preserve">Note that this project already has the npm package for </w:t>
      </w:r>
      <w:r w:rsidRPr="002333CA">
        <w:rPr>
          <w:b/>
        </w:rPr>
        <w:t>bootstrap</w:t>
      </w:r>
      <w:r>
        <w:t xml:space="preserve"> installed. You will be using </w:t>
      </w:r>
      <w:r w:rsidRPr="002333CA">
        <w:rPr>
          <w:b/>
        </w:rPr>
        <w:t>bootstrap</w:t>
      </w:r>
      <w:r>
        <w:t xml:space="preserve"> to style your application.</w:t>
      </w:r>
    </w:p>
    <w:p w14:paraId="59474175" w14:textId="74C0DF80" w:rsidR="001A6306" w:rsidRDefault="001A6306" w:rsidP="001A6306">
      <w:pPr>
        <w:pStyle w:val="LabStepNumberedLevel2"/>
      </w:pPr>
      <w:r>
        <w:t xml:space="preserve">Open and inspect the contents of </w:t>
      </w:r>
      <w:proofErr w:type="spellStart"/>
      <w:r w:rsidRPr="001A6306">
        <w:rPr>
          <w:b/>
        </w:rPr>
        <w:t>tsconfig.json</w:t>
      </w:r>
      <w:proofErr w:type="spellEnd"/>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3E2F9A89" w:rsidR="001A6306" w:rsidRDefault="00B4381D" w:rsidP="00EF4123">
      <w:pPr>
        <w:pStyle w:val="LabExerciseCallout"/>
      </w:pPr>
      <w:r>
        <w:t xml:space="preserve">Note the </w:t>
      </w:r>
      <w:proofErr w:type="spellStart"/>
      <w:r w:rsidR="00F24FEA" w:rsidRPr="00F24FEA">
        <w:rPr>
          <w:b/>
        </w:rPr>
        <w:t>module.exports</w:t>
      </w:r>
      <w:r w:rsidR="00F24FEA">
        <w:t>.</w:t>
      </w:r>
      <w:r w:rsidRPr="00B4381D">
        <w:rPr>
          <w:b/>
        </w:rPr>
        <w:t>resolve</w:t>
      </w:r>
      <w:proofErr w:type="spellEnd"/>
      <w:r>
        <w:t xml:space="preserve"> property </w:t>
      </w:r>
      <w:r w:rsidR="00F24FEA">
        <w:t xml:space="preserve">in </w:t>
      </w:r>
      <w:r w:rsidR="00F24FEA" w:rsidRPr="001A6306">
        <w:rPr>
          <w:b/>
        </w:rPr>
        <w:t>webpack.config.js</w:t>
      </w:r>
      <w:r w:rsidR="00F24FEA">
        <w:t xml:space="preserve"> </w:t>
      </w:r>
      <w:r>
        <w:t xml:space="preserve">has been configured to process </w:t>
      </w:r>
      <w:proofErr w:type="spellStart"/>
      <w:r w:rsidRPr="00B4381D">
        <w:rPr>
          <w:b/>
        </w:rPr>
        <w:t>tsx</w:t>
      </w:r>
      <w:proofErr w:type="spellEnd"/>
      <w:r>
        <w:t xml:space="preserve"> files in addition to </w:t>
      </w:r>
      <w:proofErr w:type="spellStart"/>
      <w:r w:rsidRPr="00B4381D">
        <w:rPr>
          <w:b/>
        </w:rPr>
        <w:t>ts</w:t>
      </w:r>
      <w:proofErr w:type="spellEnd"/>
      <w:r>
        <w:t xml:space="preserve"> files.</w:t>
      </w:r>
    </w:p>
    <w:p w14:paraId="3E771E13" w14:textId="4C09A232" w:rsidR="001A6306" w:rsidRDefault="001A6306" w:rsidP="001A6306">
      <w:pPr>
        <w:pStyle w:val="LabStepNumberedLevel2"/>
      </w:pPr>
      <w:r>
        <w:t xml:space="preserve">Close </w:t>
      </w:r>
      <w:proofErr w:type="spellStart"/>
      <w:r w:rsidRPr="001A6306">
        <w:rPr>
          <w:b/>
        </w:rPr>
        <w:t>package.json</w:t>
      </w:r>
      <w:proofErr w:type="spellEnd"/>
      <w:r>
        <w:t xml:space="preserve">, </w:t>
      </w:r>
      <w:proofErr w:type="spellStart"/>
      <w:r w:rsidRPr="001A6306">
        <w:rPr>
          <w:b/>
        </w:rPr>
        <w:t>tsconfig.json</w:t>
      </w:r>
      <w:proofErr w:type="spellEnd"/>
      <w:r>
        <w:t xml:space="preserve"> and </w:t>
      </w:r>
      <w:r w:rsidRPr="001A6306">
        <w:rPr>
          <w:b/>
        </w:rPr>
        <w:t>webpack.config.js</w:t>
      </w:r>
      <w:r>
        <w:t xml:space="preserve"> without saving any changes.</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proofErr w:type="spellStart"/>
      <w:r w:rsidRPr="00B4381D">
        <w:rPr>
          <w:b/>
        </w:rPr>
        <w:t>src</w:t>
      </w:r>
      <w:proofErr w:type="spellEnd"/>
      <w:r>
        <w:t xml:space="preserve"> folder and double-click on it to open it in an editor window.</w:t>
      </w:r>
    </w:p>
    <w:p w14:paraId="71DFDD40" w14:textId="3B82D38F" w:rsidR="00B4381D" w:rsidRDefault="00B4381D" w:rsidP="001A6306">
      <w:pPr>
        <w:pStyle w:val="LabStepNumberedLevel2"/>
      </w:pPr>
      <w:r>
        <w:t>Examine the HTML content inside and notice it's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proofErr w:type="spellStart"/>
      <w:r w:rsidRPr="00080564">
        <w:rPr>
          <w:b/>
        </w:rPr>
        <w:t>index.</w:t>
      </w:r>
      <w:r>
        <w:rPr>
          <w:b/>
        </w:rPr>
        <w:t>tsx</w:t>
      </w:r>
      <w:proofErr w:type="spellEnd"/>
      <w:r>
        <w:t>.</w:t>
      </w:r>
    </w:p>
    <w:p w14:paraId="22C64F7E" w14:textId="0EF64392" w:rsidR="00B4381D" w:rsidRDefault="00B4381D" w:rsidP="00B4381D">
      <w:pPr>
        <w:pStyle w:val="LabStepNumberedLevel2"/>
      </w:pPr>
      <w:r>
        <w:t xml:space="preserve">Locate the </w:t>
      </w:r>
      <w:proofErr w:type="spellStart"/>
      <w:r>
        <w:rPr>
          <w:b/>
        </w:rPr>
        <w:t>index.tsx</w:t>
      </w:r>
      <w:proofErr w:type="spellEnd"/>
      <w:r>
        <w:t xml:space="preserve"> file in the </w:t>
      </w:r>
      <w:proofErr w:type="spellStart"/>
      <w:r w:rsidRPr="00B4381D">
        <w:rPr>
          <w:b/>
        </w:rPr>
        <w:t>src</w:t>
      </w:r>
      <w:proofErr w:type="spellEnd"/>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r w:rsidRPr="00E924F6">
        <w:rPr>
          <w:b/>
        </w:rPr>
        <w:t>npm install</w:t>
      </w:r>
      <w:r>
        <w:t xml:space="preserve"> command.</w:t>
      </w:r>
    </w:p>
    <w:p w14:paraId="273AF0C8" w14:textId="77777777" w:rsidR="00E924F6" w:rsidRDefault="00E924F6" w:rsidP="00E924F6">
      <w:pPr>
        <w:pStyle w:val="LabStepNumberedLevel2"/>
      </w:pPr>
      <w:r>
        <w:t xml:space="preserve">Use the </w:t>
      </w:r>
      <w:r w:rsidRPr="00535615">
        <w:rPr>
          <w:b/>
        </w:rPr>
        <w:t>View &gt; Integrated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14:paraId="16FB92D3" w14:textId="56DFE5C3" w:rsidR="00E924F6" w:rsidRDefault="00E924F6" w:rsidP="00E924F6">
      <w:pPr>
        <w:pStyle w:val="LabStepScreenshotLevel2"/>
      </w:pPr>
      <w:r>
        <w:drawing>
          <wp:inline distT="0" distB="0" distL="0" distR="0" wp14:anchorId="7FD6C147" wp14:editId="5E1A8EB6">
            <wp:extent cx="3441032" cy="565501"/>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7716" cy="576460"/>
                    </a:xfrm>
                    <a:prstGeom prst="rect">
                      <a:avLst/>
                    </a:prstGeom>
                    <a:noFill/>
                    <a:ln>
                      <a:noFill/>
                    </a:ln>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r w:rsidR="00290917" w:rsidRPr="00E924F6">
        <w:rPr>
          <w:b/>
        </w:rPr>
        <w:t>npm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r w:rsidRPr="00E924F6">
        <w:rPr>
          <w:b/>
        </w:rPr>
        <w:t>npm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r w:rsidR="00290917" w:rsidRPr="00E924F6">
        <w:rPr>
          <w:b/>
        </w:rPr>
        <w:t>npm run start</w:t>
      </w:r>
      <w:r w:rsidR="00290917">
        <w:t xml:space="preserve"> command to start up the </w:t>
      </w:r>
      <w:proofErr w:type="spellStart"/>
      <w:r w:rsidR="00290917">
        <w:t>weback</w:t>
      </w:r>
      <w:proofErr w:type="spellEnd"/>
      <w:r w:rsidR="00290917">
        <w:t xml:space="preserve">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4A8F8C8A" w:rsidR="00290917" w:rsidRDefault="007F5291" w:rsidP="00290917">
      <w:pPr>
        <w:pStyle w:val="LabStepScreenshotLevel2"/>
      </w:pPr>
      <w:r>
        <w:drawing>
          <wp:inline distT="0" distB="0" distL="0" distR="0" wp14:anchorId="5E2719A4" wp14:editId="0DBE9EB8">
            <wp:extent cx="4207565" cy="1146631"/>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114" cy="1148416"/>
                    </a:xfrm>
                    <a:prstGeom prst="rect">
                      <a:avLst/>
                    </a:prstGeom>
                    <a:noFill/>
                    <a:ln>
                      <a:solidFill>
                        <a:schemeClr val="tx1">
                          <a:lumMod val="50000"/>
                          <a:lumOff val="50000"/>
                        </a:schemeClr>
                      </a:solidFill>
                    </a:ln>
                  </pic:spPr>
                </pic:pic>
              </a:graphicData>
            </a:graphic>
          </wp:inline>
        </w:drawing>
      </w:r>
    </w:p>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At this point you have gotten the project up and running. However, the project doesn't currently provide any support for React.js. Over the next few steps you will add the npm packages required for React.js development.</w:t>
      </w:r>
    </w:p>
    <w:p w14:paraId="370514D3" w14:textId="4C1A0363" w:rsidR="00290917" w:rsidRDefault="00290917" w:rsidP="00290917">
      <w:pPr>
        <w:pStyle w:val="LabStepNumbered"/>
      </w:pPr>
      <w:r>
        <w:t xml:space="preserve">Add the npm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w:t>
      </w:r>
      <w:proofErr w:type="spellStart"/>
      <w:r w:rsidR="001813FF" w:rsidRPr="001813FF">
        <w:rPr>
          <w:b/>
        </w:rPr>
        <w:t>dom</w:t>
      </w:r>
      <w:proofErr w:type="spellEnd"/>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proofErr w:type="spellStart"/>
      <w:r w:rsidRPr="000F5282">
        <w:rPr>
          <w:b/>
        </w:rPr>
        <w:t>src</w:t>
      </w:r>
      <w:proofErr w:type="spellEnd"/>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proofErr w:type="spellStart"/>
      <w:r w:rsidRPr="000F5282">
        <w:rPr>
          <w:b/>
        </w:rPr>
        <w:t>App.tsx</w:t>
      </w:r>
      <w:proofErr w:type="spellEnd"/>
      <w:r>
        <w:t>.</w:t>
      </w:r>
    </w:p>
    <w:p w14:paraId="2D6FB602" w14:textId="1D773918" w:rsidR="00080564" w:rsidRDefault="000F5282" w:rsidP="00080564">
      <w:pPr>
        <w:pStyle w:val="LabStepScreenshotLevel2"/>
      </w:pPr>
      <w:r>
        <w:drawing>
          <wp:inline distT="0" distB="0" distL="0" distR="0" wp14:anchorId="1F7AE6A7" wp14:editId="7EEBDE55">
            <wp:extent cx="2106386" cy="21844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98" cy="2266442"/>
                    </a:xfrm>
                    <a:prstGeom prst="rect">
                      <a:avLst/>
                    </a:prstGeom>
                    <a:noFill/>
                    <a:ln>
                      <a:noFill/>
                    </a:ln>
                  </pic:spPr>
                </pic:pic>
              </a:graphicData>
            </a:graphic>
          </wp:inline>
        </w:drawing>
      </w:r>
      <w:r>
        <w:t xml:space="preserve"> </w:t>
      </w:r>
    </w:p>
    <w:p w14:paraId="23DD838F" w14:textId="39372F18" w:rsidR="005F78DE" w:rsidRDefault="002333CA" w:rsidP="00080564">
      <w:pPr>
        <w:pStyle w:val="LabStepNumberedLevel2"/>
      </w:pPr>
      <w:r>
        <w:t xml:space="preserve">Copy and paste the following code into </w:t>
      </w:r>
      <w:proofErr w:type="spellStart"/>
      <w:r w:rsidRPr="002333CA">
        <w:rPr>
          <w:b/>
        </w:rPr>
        <w:t>App.tsx</w:t>
      </w:r>
      <w:proofErr w:type="spellEnd"/>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77777777" w:rsidR="004C4828" w:rsidRDefault="004C4828" w:rsidP="004C4828">
      <w:pPr>
        <w:pStyle w:val="LabStepScreenshotLevel2"/>
      </w:pPr>
      <w:r>
        <w:drawing>
          <wp:inline distT="0" distB="0" distL="0" distR="0" wp14:anchorId="4818B384" wp14:editId="099A5C45">
            <wp:extent cx="2062716" cy="976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76"/>
                    <a:stretch/>
                  </pic:blipFill>
                  <pic:spPr bwMode="auto">
                    <a:xfrm>
                      <a:off x="0" y="0"/>
                      <a:ext cx="2242683" cy="1061696"/>
                    </a:xfrm>
                    <a:prstGeom prst="rect">
                      <a:avLst/>
                    </a:prstGeom>
                    <a:noFill/>
                    <a:ln>
                      <a:noFill/>
                    </a:ln>
                    <a:extLst>
                      <a:ext uri="{53640926-AAD7-44D8-BBD7-CCE9431645EC}">
                        <a14:shadowObscured xmlns:a14="http://schemas.microsoft.com/office/drawing/2010/main"/>
                      </a:ext>
                    </a:extLst>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proofErr w:type="spellStart"/>
      <w:r w:rsidRPr="004C4828">
        <w:rPr>
          <w:b/>
        </w:rPr>
        <w:t>App.tsx</w:t>
      </w:r>
      <w:proofErr w:type="spellEnd"/>
      <w:r>
        <w:t>.</w:t>
      </w:r>
    </w:p>
    <w:p w14:paraId="702840D8" w14:textId="755A5E0C" w:rsidR="004C4828" w:rsidRDefault="004C4828" w:rsidP="004C4828">
      <w:pPr>
        <w:pStyle w:val="LabStepNumberedLevel2"/>
      </w:pPr>
      <w:r>
        <w:t xml:space="preserve">Open </w:t>
      </w:r>
      <w:proofErr w:type="spellStart"/>
      <w:r w:rsidRPr="004C4828">
        <w:rPr>
          <w:b/>
        </w:rPr>
        <w:t>App.tsx</w:t>
      </w:r>
      <w:proofErr w:type="spellEnd"/>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199A3300"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w:t>
      </w:r>
      <w:r w:rsidR="00F23C9A">
        <w:t xml:space="preserve">CSS style </w:t>
      </w:r>
      <w:r w:rsidR="004C4828">
        <w:t>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w:t>
      </w:r>
      <w:r w:rsidRPr="00F23C9A">
        <w:rPr>
          <w:b/>
        </w:rPr>
        <w:t>import 'bootstrap'</w:t>
      </w:r>
      <w:r>
        <w:t xml:space="preserve">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proofErr w:type="spellStart"/>
      <w:r w:rsidRPr="00FA03A2">
        <w:rPr>
          <w:b/>
        </w:rPr>
        <w:t>App.tsx</w:t>
      </w:r>
      <w:proofErr w:type="spellEnd"/>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proofErr w:type="spellStart"/>
      <w:r w:rsidRPr="00FA03A2">
        <w:rPr>
          <w:b/>
        </w:rPr>
        <w:t>App.tsx</w:t>
      </w:r>
      <w:proofErr w:type="spellEnd"/>
      <w:r w:rsidR="00241B5E">
        <w:t>.</w:t>
      </w:r>
    </w:p>
    <w:p w14:paraId="1B637717" w14:textId="0B14DD08" w:rsidR="002B0A6F" w:rsidRDefault="002B0A6F" w:rsidP="002B0A6F">
      <w:pPr>
        <w:pStyle w:val="LabStepNumbered"/>
      </w:pPr>
      <w:r>
        <w:t xml:space="preserve">Update </w:t>
      </w:r>
      <w:proofErr w:type="spellStart"/>
      <w:r w:rsidRPr="002B0A6F">
        <w:rPr>
          <w:b/>
        </w:rPr>
        <w:t>Index.tsc</w:t>
      </w:r>
      <w:proofErr w:type="spellEnd"/>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proofErr w:type="spellStart"/>
      <w:r w:rsidRPr="00287C25">
        <w:rPr>
          <w:b/>
        </w:rPr>
        <w:t>Index.tsx</w:t>
      </w:r>
      <w:proofErr w:type="spellEnd"/>
      <w:r>
        <w:t xml:space="preserve"> in an editor window.</w:t>
      </w:r>
    </w:p>
    <w:p w14:paraId="455244E0" w14:textId="6CECD2F8" w:rsidR="002B0A6F" w:rsidRDefault="002B0A6F" w:rsidP="002B0A6F">
      <w:pPr>
        <w:pStyle w:val="LabStepNumberedLevel2"/>
      </w:pPr>
      <w:r>
        <w:t xml:space="preserve">Delete the existing contents of </w:t>
      </w:r>
      <w:proofErr w:type="spellStart"/>
      <w:r w:rsidR="00287C25">
        <w:rPr>
          <w:b/>
        </w:rPr>
        <w:t>Index.tsx</w:t>
      </w:r>
      <w:proofErr w:type="spellEnd"/>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proofErr w:type="spellStart"/>
      <w:r w:rsidRPr="002B0A6F">
        <w:rPr>
          <w:b/>
        </w:rPr>
        <w:t>Index.tsx</w:t>
      </w:r>
      <w:proofErr w:type="spellEnd"/>
      <w:r>
        <w:t>.</w:t>
      </w:r>
    </w:p>
    <w:p w14:paraId="745705CB" w14:textId="61293E9E" w:rsidR="00241B5E" w:rsidRDefault="00FA03A2" w:rsidP="00FA03A2">
      <w:pPr>
        <w:pStyle w:val="LabStepNumbered"/>
      </w:pPr>
      <w:r>
        <w:t xml:space="preserve">Run the application in the </w:t>
      </w:r>
      <w:proofErr w:type="spellStart"/>
      <w:r>
        <w:t>weback</w:t>
      </w:r>
      <w:proofErr w:type="spellEnd"/>
      <w:r>
        <w:t xml:space="preserve">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r w:rsidRPr="001359ED">
        <w:rPr>
          <w:b/>
        </w:rPr>
        <w:t>npm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24E082FD" w:rsidR="00241B5E" w:rsidRDefault="00241B5E" w:rsidP="00241B5E">
      <w:pPr>
        <w:pStyle w:val="LabStepScreenshotLevel2"/>
      </w:pPr>
      <w:r>
        <w:drawing>
          <wp:inline distT="0" distB="0" distL="0" distR="0" wp14:anchorId="7B2F07CF" wp14:editId="1614E101">
            <wp:extent cx="5107520" cy="1798116"/>
            <wp:effectExtent l="19050" t="19050" r="1714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6556" cy="1850585"/>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file named </w:t>
      </w:r>
      <w:proofErr w:type="spellStart"/>
      <w:r>
        <w:rPr>
          <w:b/>
        </w:rPr>
        <w:t>Banner</w:t>
      </w:r>
      <w:r w:rsidRPr="00875688">
        <w:rPr>
          <w:b/>
        </w:rPr>
        <w:t>.tsx</w:t>
      </w:r>
      <w:proofErr w:type="spellEnd"/>
      <w:r>
        <w:t>.</w:t>
      </w:r>
      <w:r w:rsidR="00287C25">
        <w:t xml:space="preserve"> and </w:t>
      </w:r>
      <w:r>
        <w:rPr>
          <w:b/>
        </w:rPr>
        <w:t>Banner.css</w:t>
      </w:r>
      <w:r>
        <w:t>.</w:t>
      </w:r>
    </w:p>
    <w:p w14:paraId="0F9EDF80" w14:textId="77965828" w:rsidR="00241B5E" w:rsidRDefault="00287C25" w:rsidP="00241B5E">
      <w:pPr>
        <w:pStyle w:val="LabStepScreenshotLevel2"/>
      </w:pPr>
      <w:r>
        <w:drawing>
          <wp:inline distT="0" distB="0" distL="0" distR="0" wp14:anchorId="3A58C339" wp14:editId="06761EA0">
            <wp:extent cx="1264204" cy="597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7452"/>
                    <a:stretch/>
                  </pic:blipFill>
                  <pic:spPr bwMode="auto">
                    <a:xfrm>
                      <a:off x="0" y="0"/>
                      <a:ext cx="1301393" cy="614835"/>
                    </a:xfrm>
                    <a:prstGeom prst="rect">
                      <a:avLst/>
                    </a:prstGeom>
                    <a:noFill/>
                    <a:ln>
                      <a:noFill/>
                    </a:ln>
                    <a:extLst>
                      <a:ext uri="{53640926-AAD7-44D8-BBD7-CCE9431645EC}">
                        <a14:shadowObscured xmlns:a14="http://schemas.microsoft.com/office/drawing/2010/main"/>
                      </a:ext>
                    </a:extLst>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proofErr w:type="spellStart"/>
      <w:r w:rsidRPr="00964E79">
        <w:rPr>
          <w:b/>
        </w:rPr>
        <w:t>Banner.tsx</w:t>
      </w:r>
      <w:proofErr w:type="spellEnd"/>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proofErr w:type="spellStart"/>
      <w:r w:rsidRPr="00215FF0">
        <w:rPr>
          <w:b/>
        </w:rPr>
        <w:t>Banner.tsx</w:t>
      </w:r>
      <w:proofErr w:type="spellEnd"/>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w:t>
      </w:r>
      <w:proofErr w:type="spellStart"/>
      <w:r w:rsidR="001359ED" w:rsidRPr="001359ED">
        <w:rPr>
          <w:b/>
        </w:rPr>
        <w:t>this.props.children</w:t>
      </w:r>
      <w:proofErr w:type="spellEnd"/>
      <w:r w:rsidR="001359ED" w:rsidRPr="001359ED">
        <w:rPr>
          <w:b/>
        </w:rPr>
        <w:t>}</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proofErr w:type="spellStart"/>
      <w:r w:rsidR="001359ED">
        <w:rPr>
          <w:b/>
        </w:rPr>
        <w:t>TopNav</w:t>
      </w:r>
      <w:proofErr w:type="spellEnd"/>
      <w:r>
        <w:t xml:space="preserve"> component.</w:t>
      </w:r>
    </w:p>
    <w:p w14:paraId="502A10CC" w14:textId="4BA350A7" w:rsidR="00875688" w:rsidRDefault="00875688" w:rsidP="00875688">
      <w:pPr>
        <w:pStyle w:val="LabStepNumberedLevel2"/>
      </w:pPr>
      <w:r>
        <w:t xml:space="preserve">Inside the new </w:t>
      </w:r>
      <w:r w:rsidRPr="00875688">
        <w:rPr>
          <w:b/>
        </w:rPr>
        <w:t>components</w:t>
      </w:r>
      <w:r>
        <w:t xml:space="preserve"> folder, create a new source file named </w:t>
      </w:r>
      <w:proofErr w:type="spellStart"/>
      <w:r>
        <w:rPr>
          <w:b/>
        </w:rPr>
        <w:t>TopNav</w:t>
      </w:r>
      <w:r w:rsidRPr="00875688">
        <w:rPr>
          <w:b/>
        </w:rPr>
        <w:t>.tsx</w:t>
      </w:r>
      <w:proofErr w:type="spellEnd"/>
      <w:r>
        <w:t>.</w:t>
      </w:r>
    </w:p>
    <w:p w14:paraId="7DEA57BC" w14:textId="10D76C01" w:rsidR="001359ED" w:rsidRDefault="001359ED" w:rsidP="001359ED">
      <w:pPr>
        <w:pStyle w:val="LabStepNumberedLevel2"/>
      </w:pPr>
      <w:r>
        <w:t xml:space="preserve">Inside the new </w:t>
      </w:r>
      <w:r w:rsidRPr="00875688">
        <w:rPr>
          <w:b/>
        </w:rPr>
        <w:t>components</w:t>
      </w:r>
      <w:r>
        <w:t xml:space="preserve"> folder, create a new source file named </w:t>
      </w:r>
      <w:r>
        <w:rPr>
          <w:b/>
        </w:rPr>
        <w:t>TopNav.css</w:t>
      </w:r>
      <w:r w:rsidR="00F23C9A">
        <w:t>.</w:t>
      </w:r>
    </w:p>
    <w:p w14:paraId="1483A9DC" w14:textId="14B09A56" w:rsidR="004B51BF" w:rsidRDefault="001359ED" w:rsidP="00241B5E">
      <w:pPr>
        <w:pStyle w:val="LabStepScreenshotLevel2"/>
      </w:pPr>
      <w:r>
        <w:drawing>
          <wp:inline distT="0" distB="0" distL="0" distR="0" wp14:anchorId="69A5C403" wp14:editId="4BEAAF03">
            <wp:extent cx="1472859" cy="1527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869" cy="1567677"/>
                    </a:xfrm>
                    <a:prstGeom prst="rect">
                      <a:avLst/>
                    </a:prstGeom>
                    <a:noFill/>
                    <a:ln>
                      <a:no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595D166" w:rsidR="00EF14E7" w:rsidRDefault="00EF14E7" w:rsidP="00EF14E7">
      <w:pPr>
        <w:pStyle w:val="LabStepNumberedLevel2"/>
      </w:pPr>
      <w:r>
        <w:t xml:space="preserve">Add </w:t>
      </w:r>
      <w:r w:rsidR="001359ED">
        <w:t xml:space="preserve">the following code </w:t>
      </w:r>
      <w:r>
        <w:t xml:space="preserve">to </w:t>
      </w:r>
      <w:proofErr w:type="spellStart"/>
      <w:r w:rsidR="00561D91">
        <w:rPr>
          <w:b/>
        </w:rPr>
        <w:t>TopNav.tsx</w:t>
      </w:r>
      <w:proofErr w:type="spellEnd"/>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proofErr w:type="spellStart"/>
      <w:r w:rsidRPr="001359ED">
        <w:rPr>
          <w:b/>
        </w:rPr>
        <w:t>TopNav.tsx</w:t>
      </w:r>
      <w:proofErr w:type="spellEnd"/>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w:t>
      </w:r>
      <w:r w:rsidRPr="00522700">
        <w:rPr>
          <w:b/>
        </w:rPr>
        <w:t>App</w:t>
      </w:r>
      <w:r>
        <w:t xml:space="preserve"> component in </w:t>
      </w:r>
      <w:proofErr w:type="spellStart"/>
      <w:r w:rsidRPr="001359ED">
        <w:rPr>
          <w:b/>
        </w:rPr>
        <w:t>App.tsx</w:t>
      </w:r>
      <w:proofErr w:type="spellEnd"/>
      <w:r>
        <w:t>.</w:t>
      </w:r>
    </w:p>
    <w:p w14:paraId="1C2A0A61" w14:textId="4CD3FBD4" w:rsidR="001359ED" w:rsidRDefault="001359ED" w:rsidP="00EF14E7">
      <w:pPr>
        <w:pStyle w:val="LabStepNumberedLevel2"/>
      </w:pPr>
      <w:r>
        <w:t xml:space="preserve">Open </w:t>
      </w:r>
      <w:proofErr w:type="spellStart"/>
      <w:r w:rsidRPr="001359ED">
        <w:rPr>
          <w:b/>
        </w:rPr>
        <w:t>App.tsx</w:t>
      </w:r>
      <w:proofErr w:type="spellEnd"/>
      <w:r>
        <w:t xml:space="preserve"> in an editor window.</w:t>
      </w:r>
    </w:p>
    <w:p w14:paraId="7B70E4DB" w14:textId="11AB98D6" w:rsidR="000A0169" w:rsidRDefault="000A0169" w:rsidP="00EF14E7">
      <w:pPr>
        <w:pStyle w:val="LabStepNumberedLevel2"/>
      </w:pPr>
      <w:r>
        <w:t xml:space="preserve">At the top of </w:t>
      </w:r>
      <w:proofErr w:type="spellStart"/>
      <w:r w:rsidRPr="000A0169">
        <w:rPr>
          <w:b/>
        </w:rPr>
        <w:t>App.tsx</w:t>
      </w:r>
      <w:proofErr w:type="spellEnd"/>
      <w:r>
        <w:t xml:space="preserve">, add two </w:t>
      </w:r>
      <w:r w:rsidRPr="000A0169">
        <w:rPr>
          <w:b/>
        </w:rPr>
        <w:t>import</w:t>
      </w:r>
      <w:r>
        <w:t xml:space="preserve"> statements to import the </w:t>
      </w:r>
      <w:r w:rsidRPr="000A0169">
        <w:rPr>
          <w:b/>
        </w:rPr>
        <w:t>Banner</w:t>
      </w:r>
      <w:r>
        <w:t xml:space="preserve"> component and the </w:t>
      </w:r>
      <w:proofErr w:type="spellStart"/>
      <w:r w:rsidRPr="000A0169">
        <w:rPr>
          <w:b/>
        </w:rPr>
        <w:t>TopNav</w:t>
      </w:r>
      <w:proofErr w:type="spellEnd"/>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0DC12D4A" w:rsidR="000A0169" w:rsidRDefault="000A0169" w:rsidP="000A0169">
      <w:pPr>
        <w:pStyle w:val="LabStepCodeBlockLevel2"/>
      </w:pPr>
      <w:r>
        <w:t>import TopNav from "./Topnav";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A6554E">
      <w:pPr>
        <w:pStyle w:val="LabStepCodeBlockLevel2"/>
        <w:rPr>
          <w:color w:val="7F7F7F" w:themeColor="text1" w:themeTint="80"/>
        </w:rPr>
      </w:pPr>
      <w:r w:rsidRPr="00A6554E">
        <w:rPr>
          <w:color w:val="7F7F7F" w:themeColor="text1" w:themeTint="80"/>
        </w:rPr>
        <w:t>render() {</w:t>
      </w:r>
    </w:p>
    <w:p w14:paraId="6909DAC5"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return (</w:t>
      </w:r>
    </w:p>
    <w:p w14:paraId="3A1AAD94"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A6554E">
      <w:pPr>
        <w:pStyle w:val="LabStepCodeBlockLevel2"/>
      </w:pPr>
      <w:r>
        <w:t xml:space="preserve">      &lt;Banner appTitle="React Lab App" &gt;</w:t>
      </w:r>
    </w:p>
    <w:p w14:paraId="0E0E066C" w14:textId="77777777" w:rsidR="00A6554E" w:rsidRDefault="00A6554E" w:rsidP="00A6554E">
      <w:pPr>
        <w:pStyle w:val="LabStepCodeBlockLevel2"/>
      </w:pPr>
      <w:r>
        <w:t xml:space="preserve">        &lt;TopNav /&gt;</w:t>
      </w:r>
    </w:p>
    <w:p w14:paraId="4B191EDF" w14:textId="77777777" w:rsidR="00A6554E" w:rsidRDefault="00A6554E" w:rsidP="00A6554E">
      <w:pPr>
        <w:pStyle w:val="LabStepCodeBlockLevel2"/>
      </w:pPr>
      <w:r>
        <w:t xml:space="preserve">      &lt;/Banner&gt;</w:t>
      </w:r>
    </w:p>
    <w:p w14:paraId="1DC22F59"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6C032E06"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51097AD0"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w:t>
      </w:r>
    </w:p>
    <w:p w14:paraId="0BEAFAE9" w14:textId="73B96749" w:rsidR="00A6554E" w:rsidRPr="00A6554E" w:rsidRDefault="00A6554E" w:rsidP="00A6554E">
      <w:pPr>
        <w:pStyle w:val="LabStepCodeBlockLevel2"/>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r w:rsidRPr="001359ED">
        <w:rPr>
          <w:b/>
        </w:rPr>
        <w:t>npm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xml:space="preserve">, it should appear with a banner and with </w:t>
      </w:r>
      <w:proofErr w:type="spellStart"/>
      <w:r>
        <w:t>TopNav</w:t>
      </w:r>
      <w:proofErr w:type="spellEnd"/>
      <w:r>
        <w:t xml:space="preserve"> links as shown in the screenshot below.</w:t>
      </w:r>
    </w:p>
    <w:p w14:paraId="70990643" w14:textId="3282F29C" w:rsidR="00A6554E" w:rsidRDefault="00A6554E" w:rsidP="00A6554E">
      <w:pPr>
        <w:pStyle w:val="LabStepScreenshotLevel2"/>
      </w:pPr>
      <w:r>
        <w:drawing>
          <wp:inline distT="0" distB="0" distL="0" distR="0" wp14:anchorId="2EC61B20" wp14:editId="0735B58F">
            <wp:extent cx="4934078" cy="1644694"/>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757" cy="1660920"/>
                    </a:xfrm>
                    <a:prstGeom prst="rect">
                      <a:avLst/>
                    </a:prstGeom>
                    <a:noFill/>
                    <a:ln>
                      <a:solidFill>
                        <a:schemeClr val="tx1">
                          <a:lumMod val="50000"/>
                          <a:lumOff val="50000"/>
                        </a:schemeClr>
                      </a:solidFill>
                    </a:ln>
                  </pic:spPr>
                </pic:pic>
              </a:graphicData>
            </a:graphic>
          </wp:inline>
        </w:drawing>
      </w:r>
    </w:p>
    <w:p w14:paraId="64A22555" w14:textId="6485BC13" w:rsidR="00414728" w:rsidRDefault="00414728" w:rsidP="00414728">
      <w:pPr>
        <w:pStyle w:val="LabExerciseCallout"/>
      </w:pPr>
      <w:r>
        <w:t xml:space="preserve">The three links in the </w:t>
      </w:r>
      <w:proofErr w:type="spellStart"/>
      <w:r>
        <w:t>TopNav</w:t>
      </w:r>
      <w:proofErr w:type="spellEnd"/>
      <w:r>
        <w:t xml:space="preserve">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5FC7BAB1" w:rsidR="00F5322B" w:rsidRDefault="00322649" w:rsidP="00A6554E">
      <w:pPr>
        <w:pStyle w:val="LabExerciseLeadIn"/>
      </w:pPr>
      <w:r>
        <w:t>In thi</w:t>
      </w:r>
      <w:r w:rsidR="00A6554E">
        <w:t xml:space="preserve">s </w:t>
      </w:r>
      <w:r w:rsidR="00522700">
        <w:t>exercise,</w:t>
      </w:r>
      <w:r>
        <w:t xml:space="preserve"> you will modify your project to add support for the React Router component. You will also create three new view components to provide your application with </w:t>
      </w:r>
      <w:r w:rsidR="00522700">
        <w:t xml:space="preserve">different display </w:t>
      </w:r>
      <w:r>
        <w:t xml:space="preserve">for each of the three links in the </w:t>
      </w:r>
      <w:proofErr w:type="spellStart"/>
      <w:r>
        <w:t>TopNav</w:t>
      </w:r>
      <w:proofErr w:type="spellEnd"/>
      <w:r>
        <w:t xml:space="preserve"> menu.</w:t>
      </w:r>
    </w:p>
    <w:p w14:paraId="1BC98006" w14:textId="61A5BB3A" w:rsidR="00C82CD3" w:rsidRDefault="00C82CD3" w:rsidP="00C82CD3">
      <w:pPr>
        <w:pStyle w:val="LabStepNumbered"/>
        <w:numPr>
          <w:ilvl w:val="0"/>
          <w:numId w:val="33"/>
        </w:numPr>
      </w:pPr>
      <w:r>
        <w:t xml:space="preserve">Add the npm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C82CD3">
      <w:pPr>
        <w:pStyle w:val="LabStepCodeBlockLevel2"/>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w:t>
      </w:r>
      <w:proofErr w:type="spellStart"/>
      <w:r w:rsidRPr="001813FF">
        <w:rPr>
          <w:b/>
        </w:rPr>
        <w:t>dom</w:t>
      </w:r>
      <w:proofErr w:type="spellEnd"/>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proofErr w:type="spellStart"/>
      <w:r w:rsidR="00C20D8B" w:rsidRPr="00322649">
        <w:rPr>
          <w:b/>
        </w:rPr>
        <w:t>ViewHome</w:t>
      </w:r>
      <w:proofErr w:type="spellEnd"/>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proofErr w:type="spellStart"/>
      <w:r w:rsidRPr="00322649">
        <w:rPr>
          <w:b/>
        </w:rPr>
        <w:t>ViewHome</w:t>
      </w:r>
      <w:proofErr w:type="spellEnd"/>
      <w:r>
        <w:t>.</w:t>
      </w:r>
    </w:p>
    <w:p w14:paraId="3314CB49" w14:textId="6A38D988" w:rsidR="00322649" w:rsidRDefault="00322649" w:rsidP="00BD3E7C">
      <w:pPr>
        <w:pStyle w:val="LabStepScreenshotLevel2"/>
      </w:pPr>
      <w:r>
        <w:drawing>
          <wp:inline distT="0" distB="0" distL="0" distR="0" wp14:anchorId="6588991C" wp14:editId="38E5CA16">
            <wp:extent cx="1891487" cy="71801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54936"/>
                    <a:stretch/>
                  </pic:blipFill>
                  <pic:spPr bwMode="auto">
                    <a:xfrm>
                      <a:off x="0" y="0"/>
                      <a:ext cx="1917924" cy="728055"/>
                    </a:xfrm>
                    <a:prstGeom prst="rect">
                      <a:avLst/>
                    </a:prstGeom>
                    <a:noFill/>
                    <a:ln>
                      <a:noFill/>
                    </a:ln>
                    <a:extLst>
                      <a:ext uri="{53640926-AAD7-44D8-BBD7-CCE9431645EC}">
                        <a14:shadowObscured xmlns:a14="http://schemas.microsoft.com/office/drawing/2010/main"/>
                      </a:ext>
                    </a:extLst>
                  </pic:spPr>
                </pic:pic>
              </a:graphicData>
            </a:graphic>
          </wp:inline>
        </w:drawing>
      </w:r>
    </w:p>
    <w:p w14:paraId="21FE296C" w14:textId="68CB72D0" w:rsidR="00322649" w:rsidRDefault="00322649" w:rsidP="00322649">
      <w:pPr>
        <w:pStyle w:val="LabStepNumberedLevel2"/>
      </w:pPr>
      <w:r>
        <w:t xml:space="preserve">Inside the </w:t>
      </w:r>
      <w:proofErr w:type="spellStart"/>
      <w:r w:rsidRPr="00322649">
        <w:rPr>
          <w:b/>
        </w:rPr>
        <w:t>ViewHome</w:t>
      </w:r>
      <w:proofErr w:type="spellEnd"/>
      <w:r>
        <w:t xml:space="preserve"> folder, create two new source files named </w:t>
      </w:r>
      <w:r w:rsidRPr="00322649">
        <w:rPr>
          <w:b/>
        </w:rPr>
        <w:t>ViewHome.css</w:t>
      </w:r>
      <w:r>
        <w:t xml:space="preserve"> and </w:t>
      </w:r>
      <w:proofErr w:type="spellStart"/>
      <w:r w:rsidRPr="00322649">
        <w:rPr>
          <w:b/>
        </w:rPr>
        <w:t>ViewHome.tsx</w:t>
      </w:r>
      <w:proofErr w:type="spellEnd"/>
      <w:r>
        <w:t>.</w:t>
      </w:r>
    </w:p>
    <w:p w14:paraId="7600E6AF" w14:textId="69EFE443" w:rsidR="00BD3E7C" w:rsidRDefault="00BD3E7C" w:rsidP="00BD3E7C">
      <w:pPr>
        <w:pStyle w:val="LabStepScreenshotLevel2"/>
      </w:pPr>
      <w:r>
        <w:drawing>
          <wp:inline distT="0" distB="0" distL="0" distR="0" wp14:anchorId="61BF6045" wp14:editId="6B13C7C9">
            <wp:extent cx="1960409" cy="117828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28648"/>
                    <a:stretch/>
                  </pic:blipFill>
                  <pic:spPr bwMode="auto">
                    <a:xfrm>
                      <a:off x="0" y="0"/>
                      <a:ext cx="1995487" cy="1199371"/>
                    </a:xfrm>
                    <a:prstGeom prst="rect">
                      <a:avLst/>
                    </a:prstGeom>
                    <a:noFill/>
                    <a:ln>
                      <a:noFill/>
                    </a:ln>
                    <a:extLst>
                      <a:ext uri="{53640926-AAD7-44D8-BBD7-CCE9431645EC}">
                        <a14:shadowObscured xmlns:a14="http://schemas.microsoft.com/office/drawing/2010/main"/>
                      </a:ext>
                    </a:extLst>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D4B2B7F" w14:textId="77777777" w:rsidR="007C0AAC" w:rsidRDefault="007C0AAC" w:rsidP="007C0AAC">
      <w:pPr>
        <w:pStyle w:val="LabStepCodeBlockLevel2"/>
      </w:pPr>
    </w:p>
    <w:p w14:paraId="57D08CBD" w14:textId="77777777" w:rsidR="007C0AAC" w:rsidRDefault="007C0AAC" w:rsidP="007C0AAC">
      <w:pPr>
        <w:pStyle w:val="LabStepCodeBlockLevel2"/>
      </w:pPr>
      <w:r>
        <w:t>#view-home h4 {</w:t>
      </w:r>
    </w:p>
    <w:p w14:paraId="76B4142F" w14:textId="77777777" w:rsidR="007C0AAC" w:rsidRDefault="007C0AAC" w:rsidP="007C0AAC">
      <w:pPr>
        <w:pStyle w:val="LabStepCodeBlockLevel2"/>
      </w:pPr>
      <w:r>
        <w:t xml:space="preserve">  color: darkblue;</w:t>
      </w:r>
    </w:p>
    <w:p w14:paraId="757753FE" w14:textId="77777777" w:rsidR="007C0AAC" w:rsidRDefault="007C0AAC" w:rsidP="007C0AAC">
      <w:pPr>
        <w:pStyle w:val="LabStepCodeBlockLevel2"/>
      </w:pPr>
      <w:r>
        <w:t xml:space="preserve">  border-bottom: 1px solid darkblue;</w:t>
      </w:r>
    </w:p>
    <w:p w14:paraId="0DF6B382" w14:textId="7DDE4077" w:rsidR="00C20D8B"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proofErr w:type="spellStart"/>
      <w:r w:rsidRPr="00D64FD7">
        <w:rPr>
          <w:b/>
        </w:rPr>
        <w:t>ViewHome.tsx</w:t>
      </w:r>
      <w:proofErr w:type="spellEnd"/>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6A359785" w:rsidR="00D64FD7" w:rsidRDefault="00D64FD7" w:rsidP="00D64FD7">
      <w:pPr>
        <w:pStyle w:val="LabStepNumberedLevel2"/>
      </w:pPr>
      <w:r>
        <w:t xml:space="preserve">Save your changes and close </w:t>
      </w:r>
      <w:proofErr w:type="spellStart"/>
      <w:r w:rsidR="00522700">
        <w:rPr>
          <w:b/>
        </w:rPr>
        <w:t>ViewHome.tsx</w:t>
      </w:r>
      <w:proofErr w:type="spellEnd"/>
      <w:r>
        <w:t>.</w:t>
      </w:r>
    </w:p>
    <w:p w14:paraId="2D5FCA9C" w14:textId="614872BB" w:rsidR="00EC46E7" w:rsidRDefault="00D64FD7" w:rsidP="00EC46E7">
      <w:pPr>
        <w:pStyle w:val="LabStepNumbered"/>
      </w:pPr>
      <w:r>
        <w:lastRenderedPageBreak/>
        <w:t xml:space="preserve">Create the </w:t>
      </w:r>
      <w:proofErr w:type="spellStart"/>
      <w:r w:rsidR="00EC46E7" w:rsidRPr="00D64FD7">
        <w:rPr>
          <w:b/>
        </w:rPr>
        <w:t>ViewAbout</w:t>
      </w:r>
      <w:proofErr w:type="spellEnd"/>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ViewAbout</w:t>
      </w:r>
      <w:proofErr w:type="spellEnd"/>
      <w:r>
        <w:t>.</w:t>
      </w:r>
    </w:p>
    <w:p w14:paraId="77D659B5" w14:textId="436911F0" w:rsidR="00D64FD7" w:rsidRDefault="00D64FD7" w:rsidP="00D64FD7">
      <w:pPr>
        <w:pStyle w:val="LabStepNumberedLevel2"/>
      </w:pPr>
      <w:r>
        <w:t xml:space="preserve">Inside the </w:t>
      </w:r>
      <w:proofErr w:type="spellStart"/>
      <w:r>
        <w:rPr>
          <w:b/>
        </w:rPr>
        <w:t>ViewAbout</w:t>
      </w:r>
      <w:proofErr w:type="spellEnd"/>
      <w:r>
        <w:t xml:space="preserve"> folder, create two new source files named </w:t>
      </w:r>
      <w:r w:rsidRPr="00322649">
        <w:rPr>
          <w:b/>
        </w:rPr>
        <w:t>View</w:t>
      </w:r>
      <w:r>
        <w:rPr>
          <w:b/>
        </w:rPr>
        <w:t>About</w:t>
      </w:r>
      <w:r w:rsidRPr="00322649">
        <w:rPr>
          <w:b/>
        </w:rPr>
        <w:t>.css</w:t>
      </w:r>
      <w:r>
        <w:t xml:space="preserve"> and </w:t>
      </w:r>
      <w:proofErr w:type="spellStart"/>
      <w:r w:rsidRPr="00322649">
        <w:rPr>
          <w:b/>
        </w:rPr>
        <w:t>View</w:t>
      </w:r>
      <w:r>
        <w:rPr>
          <w:b/>
        </w:rPr>
        <w:t>About</w:t>
      </w:r>
      <w:r w:rsidRPr="00322649">
        <w:rPr>
          <w:b/>
        </w:rPr>
        <w:t>.tsx</w:t>
      </w:r>
      <w:proofErr w:type="spellEnd"/>
      <w:r>
        <w:t>.</w:t>
      </w:r>
    </w:p>
    <w:p w14:paraId="615686B3" w14:textId="74633146" w:rsidR="00BD3E7C" w:rsidRDefault="00C20D8B" w:rsidP="00BD3E7C">
      <w:pPr>
        <w:pStyle w:val="LabStepScreenshotLevel2"/>
      </w:pPr>
      <w:r>
        <w:drawing>
          <wp:inline distT="0" distB="0" distL="0" distR="0" wp14:anchorId="6B993E5F" wp14:editId="16F7460A">
            <wp:extent cx="1951630" cy="138307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39396"/>
                    <a:stretch/>
                  </pic:blipFill>
                  <pic:spPr bwMode="auto">
                    <a:xfrm>
                      <a:off x="0" y="0"/>
                      <a:ext cx="2004224" cy="1420352"/>
                    </a:xfrm>
                    <a:prstGeom prst="rect">
                      <a:avLst/>
                    </a:prstGeom>
                    <a:noFill/>
                    <a:ln>
                      <a:noFill/>
                    </a:ln>
                    <a:extLst>
                      <a:ext uri="{53640926-AAD7-44D8-BBD7-CCE9431645EC}">
                        <a14:shadowObscured xmlns:a14="http://schemas.microsoft.com/office/drawing/2010/main"/>
                      </a:ext>
                    </a:extLst>
                  </pic:spPr>
                </pic:pic>
              </a:graphicData>
            </a:graphic>
          </wp:inline>
        </w:drawing>
      </w:r>
    </w:p>
    <w:p w14:paraId="166AAF4B" w14:textId="724E9E8B" w:rsidR="00D64FD7" w:rsidRDefault="00D64FD7" w:rsidP="00D64FD7">
      <w:pPr>
        <w:pStyle w:val="LabStepNumberedLevel2"/>
      </w:pPr>
      <w:r>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3B52B73D" w:rsidR="00EC46E7" w:rsidRDefault="007C0AAC" w:rsidP="007C0AAC">
      <w:pPr>
        <w:pStyle w:val="LabStepCodeBlockLevel2"/>
      </w:pPr>
      <w:r>
        <w:t>}</w:t>
      </w: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proofErr w:type="spellStart"/>
      <w:r>
        <w:rPr>
          <w:b/>
        </w:rPr>
        <w:t>ViewAbout</w:t>
      </w:r>
      <w:r w:rsidRPr="00D64FD7">
        <w:rPr>
          <w:b/>
        </w:rPr>
        <w:t>.tsx</w:t>
      </w:r>
      <w:proofErr w:type="spellEnd"/>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19FF7F5C" w:rsidR="00EC46E7" w:rsidRDefault="007C0AAC" w:rsidP="007C0AAC">
      <w:pPr>
        <w:pStyle w:val="LabStepCodeBlockLevel2"/>
      </w:pPr>
      <w:r>
        <w:t>}</w:t>
      </w:r>
    </w:p>
    <w:p w14:paraId="524DA423" w14:textId="57035D4C" w:rsidR="00D64FD7" w:rsidRDefault="00D64FD7" w:rsidP="00D64FD7">
      <w:pPr>
        <w:pStyle w:val="LabStepNumberedLevel2"/>
      </w:pPr>
      <w:r>
        <w:t xml:space="preserve">Save your changes and close </w:t>
      </w:r>
      <w:proofErr w:type="spellStart"/>
      <w:r w:rsidRPr="00D64FD7">
        <w:rPr>
          <w:b/>
        </w:rPr>
        <w:t>ViewAbout.tsx</w:t>
      </w:r>
      <w:proofErr w:type="spellEnd"/>
      <w:r>
        <w:t>.</w:t>
      </w:r>
    </w:p>
    <w:p w14:paraId="1C664876" w14:textId="4C544A95" w:rsidR="00EC46E7" w:rsidRDefault="00D64FD7" w:rsidP="00C82CD3">
      <w:pPr>
        <w:pStyle w:val="LabStepNumbered"/>
      </w:pPr>
      <w:r>
        <w:t xml:space="preserve">Create the </w:t>
      </w:r>
      <w:proofErr w:type="spellStart"/>
      <w:r w:rsidR="00C82CD3" w:rsidRPr="00964E79">
        <w:rPr>
          <w:b/>
        </w:rPr>
        <w:t>ViewCustomers</w:t>
      </w:r>
      <w:proofErr w:type="spellEnd"/>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ViewCustomers</w:t>
      </w:r>
      <w:proofErr w:type="spellEnd"/>
      <w:r>
        <w:t>.</w:t>
      </w:r>
    </w:p>
    <w:p w14:paraId="606F389C" w14:textId="22711F75" w:rsidR="00D64FD7" w:rsidRDefault="00D64FD7" w:rsidP="00D64FD7">
      <w:pPr>
        <w:pStyle w:val="LabStepNumberedLevel2"/>
      </w:pPr>
      <w:r>
        <w:t xml:space="preserve">Inside the </w:t>
      </w:r>
      <w:proofErr w:type="spellStart"/>
      <w:r>
        <w:rPr>
          <w:b/>
        </w:rPr>
        <w:t>ViewCustomers</w:t>
      </w:r>
      <w:proofErr w:type="spellEnd"/>
      <w:r>
        <w:t xml:space="preserve"> folder, create two new source files named </w:t>
      </w:r>
      <w:r w:rsidRPr="00322649">
        <w:rPr>
          <w:b/>
        </w:rPr>
        <w:t>View</w:t>
      </w:r>
      <w:r>
        <w:rPr>
          <w:b/>
        </w:rPr>
        <w:t>Customers</w:t>
      </w:r>
      <w:r w:rsidRPr="00322649">
        <w:rPr>
          <w:b/>
        </w:rPr>
        <w:t>.css</w:t>
      </w:r>
      <w:r>
        <w:t xml:space="preserve"> and </w:t>
      </w:r>
      <w:proofErr w:type="spellStart"/>
      <w:r w:rsidRPr="00322649">
        <w:rPr>
          <w:b/>
        </w:rPr>
        <w:t>View</w:t>
      </w:r>
      <w:r>
        <w:rPr>
          <w:b/>
        </w:rPr>
        <w:t>Customers</w:t>
      </w:r>
      <w:r w:rsidRPr="00322649">
        <w:rPr>
          <w:b/>
        </w:rPr>
        <w:t>.tsx</w:t>
      </w:r>
      <w:proofErr w:type="spellEnd"/>
      <w:r>
        <w:t>.</w:t>
      </w:r>
    </w:p>
    <w:p w14:paraId="0397D840" w14:textId="25B62084" w:rsidR="00C20D8B" w:rsidRDefault="00C20D8B" w:rsidP="00BD3E7C">
      <w:pPr>
        <w:pStyle w:val="LabStepScreenshotLevel2"/>
      </w:pPr>
      <w:r>
        <w:drawing>
          <wp:inline distT="0" distB="0" distL="0" distR="0" wp14:anchorId="36C1C7D1" wp14:editId="626D22A6">
            <wp:extent cx="1908580" cy="713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37834" b="37079"/>
                    <a:stretch/>
                  </pic:blipFill>
                  <pic:spPr bwMode="auto">
                    <a:xfrm>
                      <a:off x="0" y="0"/>
                      <a:ext cx="1981834" cy="740955"/>
                    </a:xfrm>
                    <a:prstGeom prst="rect">
                      <a:avLst/>
                    </a:prstGeom>
                    <a:noFill/>
                    <a:ln>
                      <a:noFill/>
                    </a:ln>
                    <a:extLst>
                      <a:ext uri="{53640926-AAD7-44D8-BBD7-CCE9431645EC}">
                        <a14:shadowObscured xmlns:a14="http://schemas.microsoft.com/office/drawing/2010/main"/>
                      </a:ext>
                    </a:extLst>
                  </pic:spPr>
                </pic:pic>
              </a:graphicData>
            </a:graphic>
          </wp:inline>
        </w:drawing>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20864F90" w14:textId="77B8B627" w:rsidR="00C82CD3"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lastRenderedPageBreak/>
        <w:t xml:space="preserve">Add the following code to </w:t>
      </w:r>
      <w:proofErr w:type="spellStart"/>
      <w:r w:rsidRPr="00964E79">
        <w:rPr>
          <w:b/>
        </w:rPr>
        <w:t>ViewCustomers.tsx</w:t>
      </w:r>
      <w:proofErr w:type="spellEnd"/>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75742821" w14:textId="3B709F79" w:rsidR="00C82CD3" w:rsidRDefault="007C0AAC" w:rsidP="007C0AAC">
      <w:pPr>
        <w:pStyle w:val="LabStepCodeBlockLevel2"/>
      </w:pPr>
      <w:r>
        <w:t>}</w:t>
      </w:r>
    </w:p>
    <w:p w14:paraId="7FBBC24C" w14:textId="17C1178E" w:rsidR="00C82CD3" w:rsidRDefault="00964E79" w:rsidP="00C82CD3">
      <w:pPr>
        <w:pStyle w:val="LabStepNumberedLevel2"/>
      </w:pPr>
      <w:r>
        <w:t xml:space="preserve">Save your changes and close </w:t>
      </w:r>
      <w:proofErr w:type="spellStart"/>
      <w:r w:rsidRPr="00964E79">
        <w:rPr>
          <w:b/>
        </w:rPr>
        <w:t>ViewCustomers.tsx</w:t>
      </w:r>
      <w:proofErr w:type="spellEnd"/>
      <w:r>
        <w:t>.</w:t>
      </w:r>
    </w:p>
    <w:p w14:paraId="115A79CE" w14:textId="58C1A1FF" w:rsidR="00C82CD3" w:rsidRDefault="00C82CD3" w:rsidP="00C82CD3">
      <w:pPr>
        <w:pStyle w:val="LabStepNumbered"/>
      </w:pPr>
      <w:r>
        <w:t xml:space="preserve">Update </w:t>
      </w:r>
      <w:proofErr w:type="spellStart"/>
      <w:r w:rsidRPr="00964E79">
        <w:rPr>
          <w:b/>
        </w:rPr>
        <w:t>index.tsx</w:t>
      </w:r>
      <w:proofErr w:type="spellEnd"/>
      <w:r w:rsidR="00964E79">
        <w:t xml:space="preserve"> to initialize the application with a route map using the </w:t>
      </w:r>
      <w:proofErr w:type="spellStart"/>
      <w:r w:rsidR="00964E79" w:rsidRPr="00964E79">
        <w:rPr>
          <w:b/>
        </w:rPr>
        <w:t>HashRouter</w:t>
      </w:r>
      <w:proofErr w:type="spellEnd"/>
      <w:r w:rsidR="00964E79">
        <w:t xml:space="preserve"> component.</w:t>
      </w:r>
    </w:p>
    <w:p w14:paraId="42D02A2B" w14:textId="387F27A8" w:rsidR="00964E79" w:rsidRDefault="00C82CD3" w:rsidP="00C82CD3">
      <w:pPr>
        <w:pStyle w:val="LabStepNumberedLevel2"/>
      </w:pPr>
      <w:r>
        <w:t xml:space="preserve">Open </w:t>
      </w:r>
      <w:proofErr w:type="spellStart"/>
      <w:r w:rsidR="00964E79" w:rsidRPr="00964E79">
        <w:rPr>
          <w:b/>
        </w:rPr>
        <w:t>index.tsx</w:t>
      </w:r>
      <w:proofErr w:type="spellEnd"/>
      <w:r w:rsidR="00964E79">
        <w:t xml:space="preserve"> in an editor window.</w:t>
      </w:r>
    </w:p>
    <w:p w14:paraId="43AA4AFE" w14:textId="627C091F" w:rsidR="00C82CD3" w:rsidRDefault="00964E79" w:rsidP="00C82CD3">
      <w:pPr>
        <w:pStyle w:val="LabStepNumberedLevel2"/>
      </w:pPr>
      <w:r>
        <w:t xml:space="preserve">Replace the contents of </w:t>
      </w:r>
      <w:proofErr w:type="spellStart"/>
      <w:r w:rsidRPr="00964E79">
        <w:rPr>
          <w:b/>
        </w:rPr>
        <w:t>index.tsx</w:t>
      </w:r>
      <w:proofErr w:type="spellEnd"/>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proofErr w:type="spellStart"/>
      <w:r w:rsidRPr="008B5206">
        <w:rPr>
          <w:b/>
        </w:rPr>
        <w:t>HashRouter</w:t>
      </w:r>
      <w:proofErr w:type="spellEnd"/>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proofErr w:type="spellStart"/>
      <w:r w:rsidRPr="008B5206">
        <w:rPr>
          <w:b/>
        </w:rPr>
        <w:t>BrowserRouter</w:t>
      </w:r>
      <w:proofErr w:type="spellEnd"/>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proofErr w:type="spellStart"/>
      <w:r w:rsidR="001B61B3" w:rsidRPr="008B5206">
        <w:rPr>
          <w:b/>
        </w:rPr>
        <w:t>BrowserRouter</w:t>
      </w:r>
      <w:proofErr w:type="spellEnd"/>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proofErr w:type="spellStart"/>
      <w:r w:rsidRPr="00964E79">
        <w:rPr>
          <w:b/>
        </w:rPr>
        <w:t>index.tsx</w:t>
      </w:r>
      <w:proofErr w:type="spellEnd"/>
      <w:r>
        <w:t>.</w:t>
      </w:r>
    </w:p>
    <w:p w14:paraId="6F72F1FB" w14:textId="436765C9" w:rsidR="00C82CD3" w:rsidRDefault="00827C26" w:rsidP="00C82CD3">
      <w:pPr>
        <w:pStyle w:val="LabStepNumbered"/>
      </w:pPr>
      <w:r>
        <w:t xml:space="preserve">Modify </w:t>
      </w:r>
      <w:proofErr w:type="spellStart"/>
      <w:r w:rsidR="00C82CD3" w:rsidRPr="00827C26">
        <w:rPr>
          <w:b/>
        </w:rPr>
        <w:t>App.tsx</w:t>
      </w:r>
      <w:proofErr w:type="spellEnd"/>
      <w:r>
        <w:t xml:space="preserve"> to create a route map which includes the three view components.</w:t>
      </w:r>
    </w:p>
    <w:p w14:paraId="754B2642" w14:textId="31EB93DA" w:rsidR="00827C26" w:rsidRDefault="00C82CD3" w:rsidP="00C82CD3">
      <w:pPr>
        <w:pStyle w:val="LabStepNumberedLevel2"/>
      </w:pPr>
      <w:r>
        <w:t xml:space="preserve">Open </w:t>
      </w:r>
      <w:proofErr w:type="spellStart"/>
      <w:r w:rsidR="00827C26" w:rsidRPr="00827C26">
        <w:rPr>
          <w:b/>
        </w:rPr>
        <w:t>App.tsx</w:t>
      </w:r>
      <w:proofErr w:type="spellEnd"/>
      <w:r w:rsidR="00827C26">
        <w:t xml:space="preserve"> in an editor window.</w:t>
      </w:r>
    </w:p>
    <w:p w14:paraId="4A10B062" w14:textId="1785A724" w:rsidR="00C82CD3" w:rsidRDefault="001B61B3" w:rsidP="00C82CD3">
      <w:pPr>
        <w:pStyle w:val="LabStepNumberedLevel2"/>
      </w:pPr>
      <w:r>
        <w:t xml:space="preserve">Add an </w:t>
      </w:r>
      <w:r w:rsidRPr="001B61B3">
        <w:rPr>
          <w:b/>
        </w:rPr>
        <w:t>import</w:t>
      </w:r>
      <w:r>
        <w:t xml:space="preserve"> statement to import three components </w:t>
      </w:r>
      <w:r w:rsidR="00522700">
        <w:t xml:space="preserve">from the </w:t>
      </w:r>
      <w:r w:rsidR="00522700" w:rsidRPr="00522700">
        <w:rPr>
          <w:b/>
        </w:rPr>
        <w:t>react-router-</w:t>
      </w:r>
      <w:proofErr w:type="spellStart"/>
      <w:r w:rsidR="00522700" w:rsidRPr="00522700">
        <w:rPr>
          <w:b/>
        </w:rPr>
        <w:t>dom</w:t>
      </w:r>
      <w:proofErr w:type="spellEnd"/>
      <w:r w:rsidR="00522700">
        <w:t xml:space="preserve"> package </w:t>
      </w:r>
      <w:r>
        <w:t>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158425F7" w:rsidR="00CC5AD7" w:rsidRDefault="00CC5AD7" w:rsidP="00CC5AD7">
      <w:pPr>
        <w:pStyle w:val="LabStepCodeBlockLevel2"/>
      </w:pPr>
      <w:r>
        <w:t>import { Link,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proofErr w:type="spellStart"/>
      <w:r w:rsidRPr="001B61B3">
        <w:rPr>
          <w:b/>
        </w:rPr>
        <w:t>ViewHome</w:t>
      </w:r>
      <w:proofErr w:type="spellEnd"/>
      <w:r>
        <w:t xml:space="preserve">, </w:t>
      </w:r>
      <w:proofErr w:type="spellStart"/>
      <w:r w:rsidRPr="001B61B3">
        <w:rPr>
          <w:b/>
        </w:rPr>
        <w:t>ViewCustomers</w:t>
      </w:r>
      <w:proofErr w:type="spellEnd"/>
      <w:r>
        <w:t xml:space="preserve"> and </w:t>
      </w:r>
      <w:proofErr w:type="spellStart"/>
      <w:r w:rsidRPr="001B61B3">
        <w:rPr>
          <w:b/>
        </w:rPr>
        <w:t>ViewAbout</w:t>
      </w:r>
      <w:proofErr w:type="spellEnd"/>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7777777" w:rsidR="00E2283F" w:rsidRPr="00E2283F" w:rsidRDefault="00E2283F" w:rsidP="00E2283F">
      <w:pPr>
        <w:pStyle w:val="LabStepCodeBlockLevel2"/>
        <w:rPr>
          <w:color w:val="7F7F7F" w:themeColor="text1" w:themeTint="80"/>
        </w:rPr>
      </w:pPr>
      <w:r w:rsidRPr="00E2283F">
        <w:rPr>
          <w:color w:val="7F7F7F" w:themeColor="text1" w:themeTint="80"/>
        </w:rPr>
        <w:t>import { Link,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lastRenderedPageBreak/>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acts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268D0F44" w:rsidR="00E2283F" w:rsidRDefault="00E2283F" w:rsidP="00E2283F">
      <w:pPr>
        <w:pStyle w:val="LabStepCodeBlockLevel2"/>
      </w:pPr>
      <w:r>
        <w:t xml:space="preserve">          &lt;Route path="/" 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16A9C610" w:rsidR="00414728" w:rsidRDefault="00414728" w:rsidP="00414728">
      <w:pPr>
        <w:pStyle w:val="LabExerciseCallout"/>
      </w:pPr>
      <w:r>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w:t>
      </w:r>
      <w:r w:rsidR="00797A70">
        <w:t xml:space="preserve">three </w:t>
      </w:r>
      <w:r>
        <w:t xml:space="preserve">view components named </w:t>
      </w:r>
      <w:proofErr w:type="spellStart"/>
      <w:r w:rsidR="003B5D02" w:rsidRPr="003B5D02">
        <w:rPr>
          <w:b/>
        </w:rPr>
        <w:t>View</w:t>
      </w:r>
      <w:r w:rsidRPr="00827C26">
        <w:rPr>
          <w:b/>
        </w:rPr>
        <w:t>Home</w:t>
      </w:r>
      <w:proofErr w:type="spellEnd"/>
      <w:r>
        <w:t xml:space="preserve">, </w:t>
      </w:r>
      <w:proofErr w:type="spellStart"/>
      <w:r w:rsidR="003B5D02">
        <w:rPr>
          <w:b/>
        </w:rPr>
        <w:t>View</w:t>
      </w:r>
      <w:r w:rsidRPr="00827C26">
        <w:rPr>
          <w:b/>
        </w:rPr>
        <w:t>Customers</w:t>
      </w:r>
      <w:proofErr w:type="spellEnd"/>
      <w:r>
        <w:t xml:space="preserve"> and </w:t>
      </w:r>
      <w:proofErr w:type="spellStart"/>
      <w:r w:rsidR="003B5D02">
        <w:rPr>
          <w:b/>
        </w:rPr>
        <w:t>View</w:t>
      </w:r>
      <w:r w:rsidRPr="00827C26">
        <w:rPr>
          <w:b/>
        </w:rPr>
        <w:t>About</w:t>
      </w:r>
      <w:proofErr w:type="spellEnd"/>
      <w:r w:rsidR="003B5D02">
        <w:t>.</w:t>
      </w:r>
    </w:p>
    <w:p w14:paraId="53612275" w14:textId="3C54A519" w:rsidR="00E2283F" w:rsidRDefault="001B61B3" w:rsidP="00C82CD3">
      <w:pPr>
        <w:pStyle w:val="LabStepNumberedLevel2"/>
      </w:pPr>
      <w:r>
        <w:t xml:space="preserve">At this point, the contents of </w:t>
      </w:r>
      <w:proofErr w:type="spellStart"/>
      <w:r w:rsidRPr="001B61B3">
        <w:rPr>
          <w:b/>
        </w:rPr>
        <w:t>App.tsx</w:t>
      </w:r>
      <w:proofErr w:type="spellEnd"/>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77777777" w:rsidR="004C1151" w:rsidRPr="001B61B3" w:rsidRDefault="004C1151" w:rsidP="004C1151">
      <w:pPr>
        <w:pStyle w:val="LabStepCodeBlockLevel2"/>
        <w:rPr>
          <w:color w:val="auto"/>
        </w:rPr>
      </w:pPr>
      <w:r w:rsidRPr="001B61B3">
        <w:rPr>
          <w:color w:val="auto"/>
        </w:rPr>
        <w:t>import { Link,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041C24A1" w:rsidR="004C1151" w:rsidRPr="001B61B3" w:rsidRDefault="004C1151" w:rsidP="004C1151">
      <w:pPr>
        <w:pStyle w:val="LabStepCodeBlockLevel2"/>
        <w:rPr>
          <w:color w:val="auto"/>
        </w:rPr>
      </w:pPr>
      <w:r w:rsidRPr="001B61B3">
        <w:rPr>
          <w:color w:val="auto"/>
        </w:rPr>
        <w:t xml:space="preserve">          &lt;Route path="/" </w:t>
      </w:r>
      <w:r w:rsidR="001A1866">
        <w:rPr>
          <w:color w:val="auto"/>
        </w:rPr>
        <w:t xml:space="preserve">exact </w:t>
      </w:r>
      <w:r w:rsidRPr="001B61B3">
        <w:rPr>
          <w:color w:val="auto"/>
        </w:rPr>
        <w:t>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1E028187" w:rsidR="004C1151" w:rsidRPr="001B61B3" w:rsidRDefault="004C1151" w:rsidP="004C1151">
      <w:pPr>
        <w:pStyle w:val="LabStepCodeBlockLevel2"/>
        <w:rPr>
          <w:color w:val="auto"/>
        </w:rPr>
      </w:pPr>
      <w:r w:rsidRPr="001B61B3">
        <w:rPr>
          <w:color w:val="auto"/>
        </w:rPr>
        <w:t>}</w:t>
      </w:r>
    </w:p>
    <w:p w14:paraId="019A6226" w14:textId="750F628A" w:rsidR="00827C26" w:rsidRDefault="00827C26" w:rsidP="00827C26">
      <w:pPr>
        <w:pStyle w:val="LabStepNumberedLevel2"/>
      </w:pPr>
      <w:r>
        <w:t xml:space="preserve">Save your changes and close </w:t>
      </w:r>
      <w:proofErr w:type="spellStart"/>
      <w:r w:rsidRPr="00827C26">
        <w:rPr>
          <w:b/>
        </w:rPr>
        <w:t>App.tsx</w:t>
      </w:r>
      <w:proofErr w:type="spellEnd"/>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proofErr w:type="spellStart"/>
      <w:r w:rsidR="003B5D02" w:rsidRPr="00827C26">
        <w:rPr>
          <w:b/>
        </w:rPr>
        <w:t>TopNav</w:t>
      </w:r>
      <w:proofErr w:type="spellEnd"/>
      <w:r w:rsidR="003B5D02">
        <w:t xml:space="preserve"> component so that clicking one of these links redirects the user to the target view component. You will accomplish this by adding </w:t>
      </w:r>
      <w:proofErr w:type="spellStart"/>
      <w:r w:rsidR="003B5D02" w:rsidRPr="003B5D02">
        <w:rPr>
          <w:b/>
        </w:rPr>
        <w:t>NavLink</w:t>
      </w:r>
      <w:proofErr w:type="spellEnd"/>
      <w:r w:rsidR="003B5D02">
        <w:t xml:space="preserve"> components to </w:t>
      </w:r>
      <w:proofErr w:type="spellStart"/>
      <w:r w:rsidR="003B5D02" w:rsidRPr="003B5D02">
        <w:rPr>
          <w:b/>
        </w:rPr>
        <w:t>TopNav.tsx</w:t>
      </w:r>
      <w:proofErr w:type="spellEnd"/>
      <w:r w:rsidR="003B5D02">
        <w:t>.</w:t>
      </w:r>
    </w:p>
    <w:p w14:paraId="40AA038C" w14:textId="26DE74D2" w:rsidR="004C1151" w:rsidRDefault="004C1151" w:rsidP="004C1151">
      <w:pPr>
        <w:pStyle w:val="LabStepNumbered"/>
      </w:pPr>
      <w:r>
        <w:lastRenderedPageBreak/>
        <w:t xml:space="preserve">Update </w:t>
      </w:r>
      <w:r w:rsidR="00827C26">
        <w:t xml:space="preserve">each of the links in </w:t>
      </w:r>
      <w:proofErr w:type="spellStart"/>
      <w:r w:rsidRPr="00827C26">
        <w:rPr>
          <w:b/>
        </w:rPr>
        <w:t>To</w:t>
      </w:r>
      <w:r w:rsidR="00827C26" w:rsidRPr="00827C26">
        <w:rPr>
          <w:b/>
        </w:rPr>
        <w:t>pNav.tsx</w:t>
      </w:r>
      <w:proofErr w:type="spellEnd"/>
      <w:r w:rsidR="00827C26">
        <w:t xml:space="preserve"> to navigate to a specific route.</w:t>
      </w:r>
    </w:p>
    <w:p w14:paraId="5713FAB8" w14:textId="499127CB" w:rsidR="00827C26" w:rsidRDefault="00827C26" w:rsidP="004C1151">
      <w:pPr>
        <w:pStyle w:val="LabStepNumberedLevel2"/>
      </w:pPr>
      <w:r>
        <w:t xml:space="preserve">Open </w:t>
      </w:r>
      <w:proofErr w:type="spellStart"/>
      <w:r w:rsidRPr="00827C26">
        <w:rPr>
          <w:b/>
        </w:rPr>
        <w:t>TopNav.tsx</w:t>
      </w:r>
      <w:proofErr w:type="spellEnd"/>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proofErr w:type="spellStart"/>
      <w:r w:rsidRPr="00142AEA">
        <w:rPr>
          <w:b/>
        </w:rPr>
        <w:t>NavLink</w:t>
      </w:r>
      <w:proofErr w:type="spellEnd"/>
      <w:r>
        <w:t xml:space="preserve"> </w:t>
      </w:r>
      <w:bookmarkStart w:id="1" w:name="_Hlk521401875"/>
      <w:r>
        <w:t>component</w:t>
      </w:r>
      <w:bookmarkEnd w:id="1"/>
      <w:r w:rsidR="00F32C68">
        <w:t xml:space="preserve"> from the </w:t>
      </w:r>
      <w:r w:rsidR="00F32C68" w:rsidRPr="00F32C68">
        <w:rPr>
          <w:b/>
        </w:rPr>
        <w:t>react-router-</w:t>
      </w:r>
      <w:proofErr w:type="spellStart"/>
      <w:r w:rsidR="00F32C68" w:rsidRPr="00F32C68">
        <w:rPr>
          <w:b/>
        </w:rPr>
        <w:t>dom</w:t>
      </w:r>
      <w:proofErr w:type="spellEnd"/>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4FCB693D" w:rsidR="00827C26" w:rsidRDefault="00827C26" w:rsidP="00827C26">
      <w:pPr>
        <w:pStyle w:val="LabStepCodeBlockLevel2"/>
      </w:pPr>
      <w:r>
        <w:t>import { Link, NavLink } from 'react-router-dom';</w:t>
      </w: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proofErr w:type="spellStart"/>
      <w:r w:rsidRPr="00142AEA">
        <w:rPr>
          <w:b/>
        </w:rPr>
        <w:t>TopNav.tsx</w:t>
      </w:r>
      <w:proofErr w:type="spellEnd"/>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2A35BB4E" w14:textId="23BBE1EA" w:rsidR="00142AEA" w:rsidRDefault="00142AEA" w:rsidP="00142AEA">
      <w:pPr>
        <w:pStyle w:val="LabStepCodeBlockLevel2"/>
      </w:pPr>
      <w:r>
        <w:t>&lt;a href="#"&gt;Home&lt;/a&gt;&lt;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proofErr w:type="spellStart"/>
      <w:r w:rsidRPr="00142AEA">
        <w:rPr>
          <w:b/>
        </w:rPr>
        <w:t>NavLink</w:t>
      </w:r>
      <w:proofErr w:type="spellEnd"/>
      <w:r>
        <w:t xml:space="preserve"> element which will redirect the user to the </w:t>
      </w:r>
      <w:proofErr w:type="spellStart"/>
      <w:r w:rsidRPr="00142AEA">
        <w:rPr>
          <w:b/>
        </w:rPr>
        <w:t>ViewHome</w:t>
      </w:r>
      <w:proofErr w:type="spellEnd"/>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t xml:space="preserve">Locate the anchor tag </w:t>
      </w:r>
      <w:r w:rsidR="00F32C68">
        <w:t xml:space="preserve">for </w:t>
      </w:r>
      <w:r w:rsidRPr="00F32C68">
        <w:rPr>
          <w:b/>
        </w:rPr>
        <w:t>Customers</w:t>
      </w:r>
      <w:r>
        <w:t xml:space="preserve"> and replace it with the following </w:t>
      </w:r>
      <w:proofErr w:type="spellStart"/>
      <w:r w:rsidRPr="00F32C68">
        <w:rPr>
          <w:b/>
        </w:rPr>
        <w:t>NavLink</w:t>
      </w:r>
      <w:proofErr w:type="spellEnd"/>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proofErr w:type="spellStart"/>
      <w:r w:rsidRPr="00F32C68">
        <w:rPr>
          <w:b/>
        </w:rPr>
        <w:t>NavLink</w:t>
      </w:r>
      <w:proofErr w:type="spellEnd"/>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proofErr w:type="spellStart"/>
      <w:r w:rsidRPr="00F32C68">
        <w:rPr>
          <w:b/>
        </w:rPr>
        <w:t>TopNav.tsx</w:t>
      </w:r>
      <w:proofErr w:type="spellEnd"/>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77777777" w:rsidR="007C0AAC" w:rsidRDefault="007C0AAC" w:rsidP="00827C26">
      <w:pPr>
        <w:pStyle w:val="LabStepCodeBlockLevel2"/>
        <w:pBdr>
          <w:left w:val="single" w:sz="2" w:space="0" w:color="C0C0C0"/>
        </w:pBdr>
      </w:pPr>
      <w:r>
        <w:t>import { Link,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proofErr w:type="spellStart"/>
      <w:r w:rsidRPr="00F32C68">
        <w:rPr>
          <w:b/>
        </w:rPr>
        <w:t>TopNav.tsx</w:t>
      </w:r>
      <w:proofErr w:type="spellEnd"/>
      <w:r>
        <w:t>.</w:t>
      </w:r>
    </w:p>
    <w:p w14:paraId="0CFBA56C" w14:textId="77777777" w:rsidR="00F32C68" w:rsidRDefault="00F32C68" w:rsidP="00F32C68">
      <w:pPr>
        <w:pStyle w:val="LabStepNumbered"/>
      </w:pPr>
      <w:r>
        <w:lastRenderedPageBreak/>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r w:rsidRPr="001359ED">
        <w:rPr>
          <w:b/>
        </w:rPr>
        <w:t>npm run start</w:t>
      </w:r>
      <w:r>
        <w:t xml:space="preserve"> command from the Integrated Terminal console.</w:t>
      </w:r>
    </w:p>
    <w:p w14:paraId="449DB641" w14:textId="77777777" w:rsidR="00F32C68" w:rsidRDefault="00F32C68" w:rsidP="00F32C68">
      <w:pPr>
        <w:pStyle w:val="LabStepNumberedLevel2"/>
      </w:pPr>
      <w:r>
        <w:t xml:space="preserve">When the application runs, it should appear with a banner and with </w:t>
      </w:r>
      <w:proofErr w:type="spellStart"/>
      <w:r>
        <w:t>TopNav</w:t>
      </w:r>
      <w:proofErr w:type="spellEnd"/>
      <w:r>
        <w:t xml:space="preserve"> links as shown in the screenshot below.</w:t>
      </w:r>
    </w:p>
    <w:p w14:paraId="0BEA7CCB" w14:textId="7165A8DD" w:rsidR="007C0AAC" w:rsidRDefault="001865B3" w:rsidP="001865B3">
      <w:pPr>
        <w:pStyle w:val="LabStepScreenshotLevel2"/>
      </w:pPr>
      <w:r>
        <w:drawing>
          <wp:inline distT="0" distB="0" distL="0" distR="0" wp14:anchorId="40B4E774" wp14:editId="1D20FE8F">
            <wp:extent cx="4890347" cy="1914717"/>
            <wp:effectExtent l="19050" t="19050" r="2476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1030" cy="1934561"/>
                    </a:xfrm>
                    <a:prstGeom prst="rect">
                      <a:avLst/>
                    </a:prstGeom>
                    <a:noFill/>
                    <a:ln>
                      <a:solidFill>
                        <a:schemeClr val="tx1">
                          <a:lumMod val="65000"/>
                          <a:lumOff val="35000"/>
                        </a:schemeClr>
                      </a:solidFill>
                    </a:ln>
                  </pic:spPr>
                </pic:pic>
              </a:graphicData>
            </a:graphic>
          </wp:inline>
        </w:drawing>
      </w:r>
    </w:p>
    <w:p w14:paraId="640C0A8A" w14:textId="1526A536" w:rsidR="00F32C68" w:rsidRDefault="00F32C68" w:rsidP="00F32C68">
      <w:pPr>
        <w:pStyle w:val="LabStepNumberedLevel2"/>
      </w:pPr>
      <w:r>
        <w:t xml:space="preserve">Click the </w:t>
      </w:r>
      <w:r w:rsidRPr="00F32C68">
        <w:rPr>
          <w:b/>
        </w:rPr>
        <w:t>About</w:t>
      </w:r>
      <w:r>
        <w:t xml:space="preserve"> link in the </w:t>
      </w:r>
      <w:proofErr w:type="spellStart"/>
      <w:r>
        <w:t>TopNav</w:t>
      </w:r>
      <w:proofErr w:type="spellEnd"/>
      <w:r>
        <w:t xml:space="preserve"> bar and verify you are able to navigate to the </w:t>
      </w:r>
      <w:proofErr w:type="spellStart"/>
      <w:r w:rsidRPr="00F32C68">
        <w:rPr>
          <w:b/>
        </w:rPr>
        <w:t>ViewAbout</w:t>
      </w:r>
      <w:proofErr w:type="spellEnd"/>
      <w:r>
        <w:t xml:space="preserve"> component.</w:t>
      </w:r>
    </w:p>
    <w:p w14:paraId="4E51FA9E" w14:textId="463652E6" w:rsidR="001865B3" w:rsidRDefault="001865B3" w:rsidP="001865B3">
      <w:pPr>
        <w:pStyle w:val="LabStepScreenshotLevel2"/>
      </w:pPr>
      <w:r>
        <w:drawing>
          <wp:inline distT="0" distB="0" distL="0" distR="0" wp14:anchorId="328D97E7" wp14:editId="18649BA8">
            <wp:extent cx="4068773" cy="1763201"/>
            <wp:effectExtent l="19050" t="19050" r="2730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946" cy="1795344"/>
                    </a:xfrm>
                    <a:prstGeom prst="rect">
                      <a:avLst/>
                    </a:prstGeom>
                    <a:noFill/>
                    <a:ln>
                      <a:solidFill>
                        <a:schemeClr val="tx1">
                          <a:lumMod val="65000"/>
                          <a:lumOff val="35000"/>
                        </a:schemeClr>
                      </a:solidFill>
                    </a:ln>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w:t>
      </w:r>
      <w:proofErr w:type="spellStart"/>
      <w:r>
        <w:t>TopNav</w:t>
      </w:r>
      <w:proofErr w:type="spellEnd"/>
      <w:r>
        <w:t xml:space="preserve"> bar and verify you are able to navigate to the </w:t>
      </w:r>
      <w:proofErr w:type="spellStart"/>
      <w:r w:rsidRPr="00F32C68">
        <w:rPr>
          <w:b/>
        </w:rPr>
        <w:t>View</w:t>
      </w:r>
      <w:r>
        <w:rPr>
          <w:b/>
        </w:rPr>
        <w:t>Customers</w:t>
      </w:r>
      <w:proofErr w:type="spellEnd"/>
      <w:r>
        <w:t xml:space="preserve"> component.</w:t>
      </w:r>
    </w:p>
    <w:p w14:paraId="0C7006E2" w14:textId="07D8F012" w:rsidR="001865B3" w:rsidRDefault="001865B3" w:rsidP="001865B3">
      <w:pPr>
        <w:pStyle w:val="LabStepScreenshotLevel2"/>
      </w:pPr>
      <w:r>
        <w:drawing>
          <wp:inline distT="0" distB="0" distL="0" distR="0" wp14:anchorId="78A33145" wp14:editId="120EF052">
            <wp:extent cx="3577682" cy="1914716"/>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359" cy="1976624"/>
                    </a:xfrm>
                    <a:prstGeom prst="rect">
                      <a:avLst/>
                    </a:prstGeom>
                    <a:noFill/>
                    <a:ln>
                      <a:solidFill>
                        <a:schemeClr val="tx1">
                          <a:lumMod val="65000"/>
                          <a:lumOff val="35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6F9986FE" w:rsidR="00F32C68" w:rsidRPr="00F5322B" w:rsidRDefault="003B5D02" w:rsidP="00F32C68">
      <w:pPr>
        <w:pStyle w:val="LabExerciseCallout"/>
      </w:pPr>
      <w:r>
        <w:t xml:space="preserve">After all that work you finally have </w:t>
      </w:r>
      <w:r w:rsidR="00CB5E56">
        <w:t xml:space="preserve">a solid starting point for an SPA created with React.js. Now it's time to move ahead in the next exercise and begin </w:t>
      </w:r>
      <w:r w:rsidR="00797A70">
        <w:t>build out a user experience which allows a user to search and view customer data</w:t>
      </w:r>
      <w:r w:rsidR="00F32C68">
        <w:t>.</w:t>
      </w:r>
    </w:p>
    <w:p w14:paraId="16AB8ADF" w14:textId="3010F348" w:rsidR="00561849" w:rsidRDefault="00F5322B" w:rsidP="00A6554E">
      <w:pPr>
        <w:pStyle w:val="Heading3"/>
      </w:pPr>
      <w:r>
        <w:lastRenderedPageBreak/>
        <w:t xml:space="preserve">Exercise 4: </w:t>
      </w:r>
      <w:r w:rsidR="005C100D">
        <w:t>Build</w:t>
      </w:r>
      <w:r w:rsidR="00F21642">
        <w:t xml:space="preserve"> a User Interface to Search and View Customer Data</w:t>
      </w:r>
    </w:p>
    <w:p w14:paraId="56C25036" w14:textId="35C26E62" w:rsidR="00A6554E" w:rsidRDefault="00691C2B" w:rsidP="00A6554E">
      <w:pPr>
        <w:pStyle w:val="LabExerciseLeadIn"/>
      </w:pPr>
      <w:r>
        <w:t xml:space="preserve">In this lab you will extend the </w:t>
      </w:r>
      <w:proofErr w:type="spellStart"/>
      <w:r w:rsidRPr="00691C2B">
        <w:rPr>
          <w:b/>
        </w:rPr>
        <w:t>ViewCustomers</w:t>
      </w:r>
      <w:proofErr w:type="spellEnd"/>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proofErr w:type="spellStart"/>
      <w:r w:rsidR="001B4CCE" w:rsidRPr="001B4CCE">
        <w:rPr>
          <w:b/>
        </w:rPr>
        <w:t>MockCustomer</w:t>
      </w:r>
      <w:r w:rsidR="003509C2">
        <w:rPr>
          <w:b/>
        </w:rPr>
        <w:t>s</w:t>
      </w:r>
      <w:r w:rsidR="001B4CCE" w:rsidRPr="001B4CCE">
        <w:rPr>
          <w:b/>
        </w:rPr>
        <w:t>Service</w:t>
      </w:r>
      <w:proofErr w:type="spellEnd"/>
      <w:r w:rsidR="001B4CCE">
        <w:t xml:space="preserve"> that can be used to retrieve customer data. After that, you will work through the process of building a user interface experience by creating several new child components that will be used by the </w:t>
      </w:r>
      <w:proofErr w:type="spellStart"/>
      <w:r w:rsidR="001B4CCE" w:rsidRPr="00691C2B">
        <w:rPr>
          <w:b/>
        </w:rPr>
        <w:t>ViewCustomers</w:t>
      </w:r>
      <w:proofErr w:type="spellEnd"/>
      <w:r w:rsidR="001B4CCE">
        <w:t xml:space="preserve"> component. </w:t>
      </w:r>
      <w:r w:rsidR="003A5815">
        <w:t xml:space="preserve">Note that in this exercise you will use customer data that is hard-code into the </w:t>
      </w:r>
      <w:proofErr w:type="spellStart"/>
      <w:r w:rsidR="003A5815" w:rsidRPr="001B4CCE">
        <w:rPr>
          <w:b/>
        </w:rPr>
        <w:t>MockCustomer</w:t>
      </w:r>
      <w:r w:rsidR="003509C2">
        <w:rPr>
          <w:b/>
        </w:rPr>
        <w:t>s</w:t>
      </w:r>
      <w:r w:rsidR="003A5815" w:rsidRPr="001B4CCE">
        <w:rPr>
          <w:b/>
        </w:rPr>
        <w:t>Service</w:t>
      </w:r>
      <w:proofErr w:type="spellEnd"/>
      <w:r w:rsidR="003A5815">
        <w:t xml:space="preserve"> class. </w:t>
      </w:r>
      <w:r w:rsidR="001B4CCE">
        <w:t xml:space="preserve">In the </w:t>
      </w:r>
      <w:r w:rsidR="00567BB6">
        <w:t xml:space="preserve">following </w:t>
      </w:r>
      <w:r w:rsidR="001B4CCE">
        <w:t xml:space="preserve">exercise, you will replace the </w:t>
      </w:r>
      <w:proofErr w:type="spellStart"/>
      <w:r w:rsidR="001B4CCE" w:rsidRPr="001B4CCE">
        <w:rPr>
          <w:b/>
        </w:rPr>
        <w:t>MockCustomer</w:t>
      </w:r>
      <w:r w:rsidR="003509C2">
        <w:rPr>
          <w:b/>
        </w:rPr>
        <w:t>s</w:t>
      </w:r>
      <w:r w:rsidR="001B4CCE" w:rsidRPr="001B4CCE">
        <w:rPr>
          <w:b/>
        </w:rPr>
        <w:t>Service</w:t>
      </w:r>
      <w:proofErr w:type="spellEnd"/>
      <w:r w:rsidR="001B4CCE">
        <w:t xml:space="preserve"> service class with a second service class named </w:t>
      </w:r>
      <w:proofErr w:type="spellStart"/>
      <w:r w:rsidR="001B4CCE" w:rsidRPr="001B4CCE">
        <w:rPr>
          <w:b/>
        </w:rPr>
        <w:t>Customer</w:t>
      </w:r>
      <w:r w:rsidR="003509C2">
        <w:rPr>
          <w:b/>
        </w:rPr>
        <w:t>s</w:t>
      </w:r>
      <w:r w:rsidR="001B4CCE" w:rsidRPr="001B4CCE">
        <w:rPr>
          <w:b/>
        </w:rPr>
        <w:t>Service</w:t>
      </w:r>
      <w:proofErr w:type="spellEnd"/>
      <w:r w:rsidR="001B4CCE">
        <w:t xml:space="preserve"> that actually calls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sidRPr="001B4CCE">
        <w:rPr>
          <w:b/>
        </w:rPr>
        <w:t>models</w:t>
      </w:r>
      <w:r>
        <w:t>.</w:t>
      </w:r>
    </w:p>
    <w:p w14:paraId="3E0942BC" w14:textId="17EC1C48" w:rsidR="001B4CCE" w:rsidRDefault="001B4CCE" w:rsidP="001865B3">
      <w:pPr>
        <w:pStyle w:val="LabStepNumberedLevel2"/>
        <w:numPr>
          <w:ilvl w:val="1"/>
          <w:numId w:val="32"/>
        </w:numPr>
      </w:pPr>
      <w:r>
        <w:t xml:space="preserve">Inside the </w:t>
      </w:r>
      <w:r>
        <w:rPr>
          <w:b/>
        </w:rPr>
        <w:t xml:space="preserve">models </w:t>
      </w:r>
      <w:r>
        <w:t>folder,</w:t>
      </w:r>
      <w:r w:rsidR="005868A5">
        <w:t xml:space="preserve"> create three new source files named </w:t>
      </w:r>
      <w:proofErr w:type="spellStart"/>
      <w:r w:rsidR="005868A5" w:rsidRPr="005868A5">
        <w:rPr>
          <w:b/>
        </w:rPr>
        <w:t>ICustomer.ts</w:t>
      </w:r>
      <w:proofErr w:type="spellEnd"/>
      <w:r w:rsidR="005868A5">
        <w:t xml:space="preserve">, </w:t>
      </w:r>
      <w:proofErr w:type="spellStart"/>
      <w:r w:rsidR="005868A5" w:rsidRPr="005868A5">
        <w:rPr>
          <w:b/>
        </w:rPr>
        <w:t>ICustomerDetail.ts</w:t>
      </w:r>
      <w:proofErr w:type="spellEnd"/>
      <w:r w:rsidR="005868A5">
        <w:t xml:space="preserve">, </w:t>
      </w:r>
      <w:proofErr w:type="spellStart"/>
      <w:r w:rsidR="000427FA">
        <w:rPr>
          <w:b/>
        </w:rPr>
        <w:t>ICustomersService</w:t>
      </w:r>
      <w:r w:rsidR="005868A5" w:rsidRPr="005868A5">
        <w:rPr>
          <w:b/>
        </w:rPr>
        <w:t>.ts</w:t>
      </w:r>
      <w:proofErr w:type="spellEnd"/>
      <w:r w:rsidR="005868A5">
        <w:t>.</w:t>
      </w:r>
    </w:p>
    <w:p w14:paraId="5945EF7F" w14:textId="2BBF00E9" w:rsidR="001865B3" w:rsidRDefault="00A255F0" w:rsidP="001865B3">
      <w:pPr>
        <w:pStyle w:val="LabStepScreenshotLevel2"/>
      </w:pPr>
      <w:r>
        <w:drawing>
          <wp:inline distT="0" distB="0" distL="0" distR="0" wp14:anchorId="2DEE5C6A" wp14:editId="246129CE">
            <wp:extent cx="1876423" cy="1198536"/>
            <wp:effectExtent l="19050" t="19050" r="1016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8731" cy="1206398"/>
                    </a:xfrm>
                    <a:prstGeom prst="rect">
                      <a:avLst/>
                    </a:prstGeom>
                    <a:noFill/>
                    <a:ln>
                      <a:solidFill>
                        <a:schemeClr val="tx1"/>
                      </a:solidFill>
                    </a:ln>
                  </pic:spPr>
                </pic:pic>
              </a:graphicData>
            </a:graphic>
          </wp:inline>
        </w:drawing>
      </w:r>
    </w:p>
    <w:p w14:paraId="6EAAEC9B" w14:textId="740AF3BE" w:rsidR="001865B3" w:rsidRDefault="005868A5" w:rsidP="001865B3">
      <w:pPr>
        <w:pStyle w:val="LabStepNumberedLevel2"/>
        <w:numPr>
          <w:ilvl w:val="1"/>
          <w:numId w:val="32"/>
        </w:numPr>
      </w:pPr>
      <w:r>
        <w:t xml:space="preserve">Add the following code to </w:t>
      </w:r>
      <w:proofErr w:type="spellStart"/>
      <w:r w:rsidR="001865B3" w:rsidRPr="005868A5">
        <w:rPr>
          <w:b/>
        </w:rPr>
        <w:t>ICustomer.ts</w:t>
      </w:r>
      <w:proofErr w:type="spellEnd"/>
      <w:r>
        <w:t xml:space="preserve"> to define a new interface named </w:t>
      </w:r>
      <w:proofErr w:type="spellStart"/>
      <w:r w:rsidRPr="005868A5">
        <w:rPr>
          <w:b/>
        </w:rPr>
        <w:t>ICustomer</w:t>
      </w:r>
      <w:proofErr w:type="spellEnd"/>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proofErr w:type="spellStart"/>
      <w:r w:rsidRPr="005868A5">
        <w:rPr>
          <w:b/>
        </w:rPr>
        <w:t>ICustomer.ts</w:t>
      </w:r>
      <w:proofErr w:type="spellEnd"/>
      <w:r>
        <w:t>.</w:t>
      </w:r>
    </w:p>
    <w:p w14:paraId="2E77655E" w14:textId="254EA9A4" w:rsidR="005868A5" w:rsidRDefault="005868A5" w:rsidP="005868A5">
      <w:pPr>
        <w:pStyle w:val="LabStepNumberedLevel2"/>
        <w:numPr>
          <w:ilvl w:val="1"/>
          <w:numId w:val="32"/>
        </w:numPr>
      </w:pPr>
      <w:r>
        <w:t xml:space="preserve">Add the following code to </w:t>
      </w:r>
      <w:proofErr w:type="spellStart"/>
      <w:r w:rsidRPr="005868A5">
        <w:rPr>
          <w:b/>
        </w:rPr>
        <w:t>ICustomer</w:t>
      </w:r>
      <w:r>
        <w:rPr>
          <w:b/>
        </w:rPr>
        <w:t>Detail</w:t>
      </w:r>
      <w:r w:rsidRPr="005868A5">
        <w:rPr>
          <w:b/>
        </w:rPr>
        <w:t>.ts</w:t>
      </w:r>
      <w:proofErr w:type="spellEnd"/>
      <w:r>
        <w:t xml:space="preserve"> to define a new interface named </w:t>
      </w:r>
      <w:proofErr w:type="spellStart"/>
      <w:r w:rsidRPr="005868A5">
        <w:rPr>
          <w:b/>
        </w:rPr>
        <w:t>ICustomer</w:t>
      </w:r>
      <w:r>
        <w:rPr>
          <w:b/>
        </w:rPr>
        <w:t>Detail</w:t>
      </w:r>
      <w:proofErr w:type="spellEnd"/>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proofErr w:type="spellStart"/>
      <w:r w:rsidRPr="005868A5">
        <w:rPr>
          <w:b/>
        </w:rPr>
        <w:t>ICustomer</w:t>
      </w:r>
      <w:r>
        <w:rPr>
          <w:b/>
        </w:rPr>
        <w:t>Detail</w:t>
      </w:r>
      <w:r w:rsidRPr="005868A5">
        <w:rPr>
          <w:b/>
        </w:rPr>
        <w:t>.ts</w:t>
      </w:r>
      <w:proofErr w:type="spellEnd"/>
      <w:r>
        <w:t>.</w:t>
      </w:r>
    </w:p>
    <w:p w14:paraId="1054886E" w14:textId="3111F83A" w:rsidR="005868A5" w:rsidRDefault="005868A5" w:rsidP="005868A5">
      <w:pPr>
        <w:pStyle w:val="LabStepNumberedLevel2"/>
        <w:numPr>
          <w:ilvl w:val="1"/>
          <w:numId w:val="32"/>
        </w:numPr>
      </w:pPr>
      <w:r>
        <w:t xml:space="preserve">Add the following code to </w:t>
      </w:r>
      <w:proofErr w:type="spellStart"/>
      <w:r w:rsidR="000427FA">
        <w:rPr>
          <w:b/>
        </w:rPr>
        <w:t>ICustomersService</w:t>
      </w:r>
      <w:r w:rsidRPr="005868A5">
        <w:rPr>
          <w:b/>
        </w:rPr>
        <w:t>.ts</w:t>
      </w:r>
      <w:proofErr w:type="spellEnd"/>
      <w:r>
        <w:t xml:space="preserve"> to define a new interface named </w:t>
      </w:r>
      <w:proofErr w:type="spellStart"/>
      <w:r w:rsidR="000427FA">
        <w:rPr>
          <w:b/>
        </w:rPr>
        <w:t>ICustomersService</w:t>
      </w:r>
      <w:proofErr w:type="spellEnd"/>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BF8C5" w:rsidR="004B1EF9" w:rsidRDefault="004B1EF9" w:rsidP="004B1EF9">
      <w:pPr>
        <w:pStyle w:val="LabStepCodeBlockLevel2"/>
      </w:pPr>
      <w:r>
        <w:t xml:space="preserve">export default interface </w:t>
      </w:r>
      <w:r w:rsidR="000427FA">
        <w:t>ICustomersService</w:t>
      </w:r>
      <w:r>
        <w:t xml:space="preserv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7811B926" w:rsidR="00567BB6" w:rsidRDefault="00567BB6" w:rsidP="00567BB6">
      <w:pPr>
        <w:pStyle w:val="LabStepNumberedLevel2"/>
        <w:numPr>
          <w:ilvl w:val="1"/>
          <w:numId w:val="32"/>
        </w:numPr>
      </w:pPr>
      <w:r>
        <w:t xml:space="preserve">Save and close </w:t>
      </w:r>
      <w:proofErr w:type="spellStart"/>
      <w:r w:rsidRPr="00567BB6">
        <w:rPr>
          <w:b/>
        </w:rPr>
        <w:t>ICustomer</w:t>
      </w:r>
      <w:r w:rsidR="00A255F0">
        <w:rPr>
          <w:b/>
        </w:rPr>
        <w:t>s</w:t>
      </w:r>
      <w:r w:rsidRPr="00567BB6">
        <w:rPr>
          <w:b/>
        </w:rPr>
        <w:t>Sevice.ts</w:t>
      </w:r>
      <w:proofErr w:type="spellEnd"/>
      <w:r>
        <w:t>.</w:t>
      </w:r>
    </w:p>
    <w:p w14:paraId="41DF9F3F" w14:textId="7F118522" w:rsidR="001865B3" w:rsidRDefault="007B689E" w:rsidP="0065724C">
      <w:pPr>
        <w:pStyle w:val="LabStepNumbered"/>
        <w:numPr>
          <w:ilvl w:val="0"/>
          <w:numId w:val="32"/>
        </w:numPr>
      </w:pPr>
      <w:r>
        <w:lastRenderedPageBreak/>
        <w:t xml:space="preserve">Add a new service class </w:t>
      </w:r>
      <w:r w:rsidR="005868A5">
        <w:t xml:space="preserve">named </w:t>
      </w:r>
      <w:proofErr w:type="spellStart"/>
      <w:r w:rsidR="005868A5" w:rsidRPr="005868A5">
        <w:rPr>
          <w:b/>
        </w:rPr>
        <w:t>MockCustomer</w:t>
      </w:r>
      <w:r w:rsidR="003509C2">
        <w:rPr>
          <w:b/>
        </w:rPr>
        <w:t>s</w:t>
      </w:r>
      <w:r w:rsidR="005868A5" w:rsidRPr="005868A5">
        <w:rPr>
          <w:b/>
        </w:rPr>
        <w:t>Service</w:t>
      </w:r>
      <w:proofErr w:type="spellEnd"/>
      <w:r w:rsidR="005868A5">
        <w:t xml:space="preserve"> </w:t>
      </w:r>
      <w:r>
        <w:t xml:space="preserve">to provide </w:t>
      </w:r>
      <w:r w:rsidR="005868A5">
        <w:t xml:space="preserve">sample </w:t>
      </w:r>
      <w:r>
        <w:t>customer data</w:t>
      </w:r>
      <w:r w:rsidR="005868A5">
        <w:t xml:space="preserve"> that is hard-coded into the class</w:t>
      </w:r>
      <w:r>
        <w:t>.</w:t>
      </w:r>
    </w:p>
    <w:p w14:paraId="02F08275" w14:textId="440498A5" w:rsidR="005868A5" w:rsidRDefault="005868A5" w:rsidP="005868A5">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proofErr w:type="spellStart"/>
      <w:r>
        <w:rPr>
          <w:b/>
        </w:rPr>
        <w:t>Mock</w:t>
      </w:r>
      <w:r w:rsidRPr="005868A5">
        <w:rPr>
          <w:b/>
        </w:rPr>
        <w:t>Customer</w:t>
      </w:r>
      <w:r w:rsidR="003509C2">
        <w:rPr>
          <w:b/>
        </w:rPr>
        <w:t>s</w:t>
      </w:r>
      <w:r w:rsidRPr="005868A5">
        <w:rPr>
          <w:b/>
        </w:rPr>
        <w:t>Service.ts</w:t>
      </w:r>
      <w:proofErr w:type="spellEnd"/>
      <w:r>
        <w:t>.</w:t>
      </w:r>
    </w:p>
    <w:p w14:paraId="6FAD38CA" w14:textId="2A5B5FD2" w:rsidR="004B1EF9" w:rsidRDefault="00C2698E" w:rsidP="004B1EF9">
      <w:pPr>
        <w:pStyle w:val="LabStepScreenshotLevel2"/>
      </w:pPr>
      <w:r>
        <w:drawing>
          <wp:inline distT="0" distB="0" distL="0" distR="0" wp14:anchorId="00E7ABD9" wp14:editId="2EA535FB">
            <wp:extent cx="2009614" cy="1134749"/>
            <wp:effectExtent l="19050" t="19050" r="1016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938" cy="1137755"/>
                    </a:xfrm>
                    <a:prstGeom prst="rect">
                      <a:avLst/>
                    </a:prstGeom>
                    <a:noFill/>
                    <a:ln>
                      <a:solidFill>
                        <a:schemeClr val="tx1"/>
                      </a:solidFill>
                    </a:ln>
                  </pic:spPr>
                </pic:pic>
              </a:graphicData>
            </a:graphic>
          </wp:inline>
        </w:drawing>
      </w:r>
    </w:p>
    <w:p w14:paraId="2E946ECC" w14:textId="7C460927" w:rsidR="005868A5" w:rsidRDefault="005868A5" w:rsidP="005868A5">
      <w:pPr>
        <w:pStyle w:val="LabExerciseCallout"/>
      </w:pPr>
      <w:r>
        <w:t xml:space="preserve">In the next step you will copy-and-paste the code for the </w:t>
      </w:r>
      <w:proofErr w:type="spellStart"/>
      <w:r>
        <w:rPr>
          <w:b/>
        </w:rPr>
        <w:t>Mock</w:t>
      </w:r>
      <w:r w:rsidRPr="005868A5">
        <w:rPr>
          <w:b/>
        </w:rPr>
        <w:t>Customer</w:t>
      </w:r>
      <w:r w:rsidR="003509C2">
        <w:rPr>
          <w:b/>
        </w:rPr>
        <w:t>s</w:t>
      </w:r>
      <w:r w:rsidRPr="005868A5">
        <w:rPr>
          <w:b/>
        </w:rPr>
        <w:t>Service</w:t>
      </w:r>
      <w:proofErr w:type="spellEnd"/>
      <w:r>
        <w:t xml:space="preserve"> class.</w:t>
      </w:r>
      <w:r w:rsidR="00AE406C">
        <w:t xml:space="preserve"> </w:t>
      </w:r>
      <w:r w:rsidR="00567BB6">
        <w:t xml:space="preserve">This </w:t>
      </w:r>
      <w:r w:rsidR="00AE406C">
        <w:t xml:space="preserve">class definition is large because it contains </w:t>
      </w:r>
      <w:r w:rsidR="00807087">
        <w:t xml:space="preserve">a large amount of </w:t>
      </w:r>
      <w:r w:rsidR="00AE406C">
        <w:t>hard-code</w:t>
      </w:r>
      <w:r w:rsidR="00CE4D9C">
        <w:t>d</w:t>
      </w:r>
      <w:r w:rsidR="00AE406C">
        <w:t xml:space="preserve"> customer data in a JSON fo</w:t>
      </w:r>
      <w:r w:rsidR="00567BB6">
        <w:t>rmat. Rather than have you copy-and-</w:t>
      </w:r>
      <w:r w:rsidR="00AE406C">
        <w:t xml:space="preserve">paste the code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 from this </w:t>
      </w:r>
      <w:r w:rsidR="00807087">
        <w:t>document</w:t>
      </w:r>
      <w:r w:rsidR="00AE406C">
        <w:t xml:space="preserve">, you will open a </w:t>
      </w:r>
      <w:r w:rsidR="00807087">
        <w:t xml:space="preserve">separate </w:t>
      </w:r>
      <w:r w:rsidR="00AE406C">
        <w:t xml:space="preserve">text file in the </w:t>
      </w:r>
      <w:proofErr w:type="spellStart"/>
      <w:r w:rsidR="00AE406C" w:rsidRPr="00AE406C">
        <w:rPr>
          <w:b/>
        </w:rPr>
        <w:t>StarterFiles</w:t>
      </w:r>
      <w:proofErr w:type="spellEnd"/>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t xml:space="preserve">Double-click the file named </w:t>
      </w:r>
      <w:r w:rsidRPr="00AE406C">
        <w:rPr>
          <w:b/>
        </w:rPr>
        <w:t>MockCustomersService.ts.txt</w:t>
      </w:r>
      <w:r>
        <w:t xml:space="preserve"> to open it in Notepad.exe.</w:t>
      </w:r>
    </w:p>
    <w:p w14:paraId="10D7AB79" w14:textId="53102AE3" w:rsidR="00567BB6" w:rsidRDefault="00567BB6" w:rsidP="00567BB6">
      <w:pPr>
        <w:pStyle w:val="LabStepScreenshotLevel2"/>
      </w:pPr>
      <w:r>
        <w:drawing>
          <wp:inline distT="0" distB="0" distL="0" distR="0" wp14:anchorId="2E4A33B6" wp14:editId="73C25D5E">
            <wp:extent cx="4359965" cy="1234139"/>
            <wp:effectExtent l="19050" t="19050" r="2159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149" b="8465"/>
                    <a:stretch/>
                  </pic:blipFill>
                  <pic:spPr bwMode="auto">
                    <a:xfrm>
                      <a:off x="0" y="0"/>
                      <a:ext cx="4480155" cy="126816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proofErr w:type="spellStart"/>
      <w:r w:rsidRPr="00567BB6">
        <w:rPr>
          <w:b/>
        </w:rPr>
        <w:t>MockCustomersService.ts</w:t>
      </w:r>
      <w:proofErr w:type="spellEnd"/>
      <w:r>
        <w:t>.</w:t>
      </w:r>
    </w:p>
    <w:p w14:paraId="719A87A2" w14:textId="27F37E73" w:rsidR="00567BB6" w:rsidRDefault="00567BB6" w:rsidP="00567BB6">
      <w:pPr>
        <w:pStyle w:val="LabExerciseCallout"/>
      </w:pPr>
      <w:r>
        <w:t xml:space="preserve">Take a moment to examine the code inside </w:t>
      </w:r>
      <w:proofErr w:type="spellStart"/>
      <w:r w:rsidRPr="00567BB6">
        <w:rPr>
          <w:b/>
        </w:rPr>
        <w:t>MockCustomersService.ts</w:t>
      </w:r>
      <w:proofErr w:type="spellEnd"/>
      <w:r>
        <w:t xml:space="preserve">. You can see that this class implements the </w:t>
      </w:r>
      <w:proofErr w:type="spellStart"/>
      <w:r w:rsidR="000427FA">
        <w:rPr>
          <w:b/>
        </w:rPr>
        <w:t>ICustomersService</w:t>
      </w:r>
      <w:proofErr w:type="spellEnd"/>
      <w:r>
        <w:t xml:space="preserve"> interface using hard-coded customer data.</w:t>
      </w:r>
    </w:p>
    <w:p w14:paraId="381C86F6" w14:textId="6F9BF9E0" w:rsidR="00567BB6" w:rsidRDefault="00567BB6" w:rsidP="00AE406C">
      <w:pPr>
        <w:pStyle w:val="LabStepNumberedLevel2"/>
      </w:pPr>
      <w:r>
        <w:t xml:space="preserve">Save and close </w:t>
      </w:r>
      <w:proofErr w:type="spellStart"/>
      <w:r w:rsidRPr="00567BB6">
        <w:rPr>
          <w:b/>
        </w:rPr>
        <w:t>MockCustomersService.ts</w:t>
      </w:r>
      <w:proofErr w:type="spellEnd"/>
      <w:r>
        <w:t>.</w:t>
      </w:r>
    </w:p>
    <w:p w14:paraId="24810546" w14:textId="44A6925C" w:rsidR="00FD49C2" w:rsidRDefault="00FD49C2" w:rsidP="004B1EF9">
      <w:pPr>
        <w:pStyle w:val="LabStepNumbered"/>
      </w:pPr>
      <w:r>
        <w:t xml:space="preserve">Add </w:t>
      </w:r>
      <w:r w:rsidR="00567BB6">
        <w:t xml:space="preserve">a new React component named </w:t>
      </w:r>
      <w:proofErr w:type="spellStart"/>
      <w:r w:rsidRPr="00567BB6">
        <w:rPr>
          <w:b/>
        </w:rPr>
        <w:t>CustomersTable</w:t>
      </w:r>
      <w:proofErr w:type="spellEnd"/>
      <w:r w:rsidR="00567BB6">
        <w:t xml:space="preserve"> to display customer data</w:t>
      </w:r>
      <w:r>
        <w:t>.</w:t>
      </w:r>
    </w:p>
    <w:p w14:paraId="76F42185" w14:textId="4A784734" w:rsidR="00FD49C2" w:rsidRDefault="002F0714" w:rsidP="00FD49C2">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sidRPr="002F0714">
        <w:rPr>
          <w:b/>
        </w:rPr>
        <w:t>CustomersTable.css</w:t>
      </w:r>
      <w:r>
        <w:t xml:space="preserve"> and </w:t>
      </w:r>
      <w:proofErr w:type="spellStart"/>
      <w:r>
        <w:rPr>
          <w:b/>
        </w:rPr>
        <w:t>CustomersTable.tsx</w:t>
      </w:r>
      <w:proofErr w:type="spellEnd"/>
      <w:r>
        <w:t>.</w:t>
      </w:r>
    </w:p>
    <w:p w14:paraId="3A471D12" w14:textId="0B7BC72A" w:rsidR="00FD49C2" w:rsidRDefault="00FD49C2" w:rsidP="00FD49C2">
      <w:pPr>
        <w:pStyle w:val="LabStepScreenshotLevel2"/>
      </w:pPr>
      <w:r>
        <w:drawing>
          <wp:inline distT="0" distB="0" distL="0" distR="0" wp14:anchorId="538E7856" wp14:editId="3EED9724">
            <wp:extent cx="1895061" cy="1032709"/>
            <wp:effectExtent l="19050" t="19050" r="101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2847" cy="1058750"/>
                    </a:xfrm>
                    <a:prstGeom prst="rect">
                      <a:avLst/>
                    </a:prstGeom>
                    <a:noFill/>
                    <a:ln>
                      <a:solidFill>
                        <a:schemeClr val="tx1"/>
                      </a:solidFill>
                    </a:ln>
                  </pic:spPr>
                </pic:pic>
              </a:graphicData>
            </a:graphic>
          </wp:inline>
        </w:drawing>
      </w:r>
    </w:p>
    <w:p w14:paraId="0448BA86" w14:textId="593E2FB2" w:rsidR="00FD49C2" w:rsidRDefault="00807087" w:rsidP="00FD49C2">
      <w:pPr>
        <w:pStyle w:val="LabStepNumberedLevel2"/>
      </w:pPr>
      <w:r>
        <w:t>Add the following CS</w:t>
      </w:r>
      <w:r w:rsidR="002F0714">
        <w:t xml:space="preserve">S rule to </w:t>
      </w:r>
      <w:r w:rsidR="002F0714" w:rsidRPr="002F0714">
        <w:rPr>
          <w:b/>
        </w:rPr>
        <w:t>CustomersTable.css</w:t>
      </w:r>
      <w:r w:rsidR="002F0714">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lastRenderedPageBreak/>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proofErr w:type="spellStart"/>
      <w:r>
        <w:rPr>
          <w:b/>
        </w:rPr>
        <w:t>CustomersTable.tsx</w:t>
      </w:r>
      <w:proofErr w:type="spellEnd"/>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77777777" w:rsidR="00FD49C2" w:rsidRDefault="00FD49C2" w:rsidP="00FD49C2">
      <w:pPr>
        <w:pStyle w:val="LabStepCodeBlockLevel2"/>
      </w:pPr>
    </w:p>
    <w:p w14:paraId="67B9FF0D" w14:textId="27725DD4" w:rsidR="00FD49C2" w:rsidRDefault="00FD49C2" w:rsidP="00FD49C2">
      <w:pPr>
        <w:pStyle w:val="LabStepCodeBlockLevel2"/>
      </w:pPr>
      <w:r>
        <w:t>}</w:t>
      </w:r>
    </w:p>
    <w:p w14:paraId="18A6989F" w14:textId="6C01361C" w:rsidR="002F0714" w:rsidRDefault="002F0714" w:rsidP="002F0714">
      <w:pPr>
        <w:pStyle w:val="LabExerciseCallout"/>
      </w:pPr>
      <w:r>
        <w:t xml:space="preserve">Note that the </w:t>
      </w:r>
      <w:proofErr w:type="spellStart"/>
      <w:r w:rsidRPr="002F0714">
        <w:rPr>
          <w:b/>
        </w:rPr>
        <w:t>CustomersTableProperties</w:t>
      </w:r>
      <w:proofErr w:type="spellEnd"/>
      <w:r>
        <w:t xml:space="preserve"> interface is defined with a </w:t>
      </w:r>
      <w:proofErr w:type="spellStart"/>
      <w:r w:rsidRPr="002F0714">
        <w:rPr>
          <w:b/>
        </w:rPr>
        <w:t>ICustomer</w:t>
      </w:r>
      <w:proofErr w:type="spellEnd"/>
      <w:r w:rsidRPr="002F0714">
        <w:rPr>
          <w:b/>
        </w:rPr>
        <w:t>[]</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t xml:space="preserve">Inside the </w:t>
      </w:r>
      <w:proofErr w:type="spellStart"/>
      <w:r w:rsidRPr="002F0714">
        <w:rPr>
          <w:b/>
        </w:rPr>
        <w:t>CustomersTable</w:t>
      </w:r>
      <w:proofErr w:type="spellEnd"/>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31D6FCB9" w14:textId="75610CFD" w:rsidR="00FD49C2" w:rsidRDefault="00FD49C2" w:rsidP="00FD49C2">
      <w:pPr>
        <w:pStyle w:val="LabStepCodeBlockLevel2"/>
      </w:pPr>
      <w:r>
        <w:t>}</w:t>
      </w:r>
    </w:p>
    <w:p w14:paraId="3CDCD3F7" w14:textId="235CB2E7" w:rsidR="002F0714" w:rsidRDefault="002F0714" w:rsidP="00FF45E8">
      <w:pPr>
        <w:pStyle w:val="LabExerciseCallout"/>
      </w:pPr>
      <w:r>
        <w:t xml:space="preserve">You can see that the </w:t>
      </w:r>
      <w:r w:rsidRPr="002F0714">
        <w:rPr>
          <w:b/>
        </w:rPr>
        <w:t>render</w:t>
      </w:r>
      <w:r>
        <w:t xml:space="preserve"> method generates an HTML table when</w:t>
      </w:r>
      <w:r w:rsidR="00FF45E8">
        <w:t xml:space="preserve">ever the </w:t>
      </w:r>
      <w:r w:rsidR="00FF45E8" w:rsidRPr="002F0714">
        <w:rPr>
          <w:b/>
        </w:rPr>
        <w:t>customers</w:t>
      </w:r>
      <w:r w:rsidR="00FF45E8">
        <w:t xml:space="preserve"> array contains one or more elements</w:t>
      </w:r>
      <w:r>
        <w:t xml:space="preserve">. If the </w:t>
      </w:r>
      <w:r w:rsidRPr="00F65DC9">
        <w:rPr>
          <w:b/>
        </w:rPr>
        <w:t>customers</w:t>
      </w:r>
      <w:r>
        <w:t xml:space="preserve"> array </w:t>
      </w:r>
      <w:r w:rsidR="00F65DC9">
        <w:t>is empty</w:t>
      </w:r>
      <w:r>
        <w:t xml:space="preserve">, </w:t>
      </w:r>
      <w:r w:rsidR="00FF45E8">
        <w:t xml:space="preserve">the </w:t>
      </w:r>
      <w:r w:rsidR="00FF45E8">
        <w:rPr>
          <w:b/>
        </w:rPr>
        <w:t xml:space="preserve">render </w:t>
      </w:r>
      <w:r w:rsidR="00FF45E8">
        <w:t xml:space="preserve">method </w:t>
      </w:r>
      <w:r>
        <w:t xml:space="preserve">generates </w:t>
      </w:r>
      <w:r w:rsidR="00FF45E8">
        <w:t xml:space="preserve">HTML with a </w:t>
      </w:r>
      <w:r>
        <w:t>message indicating that no customers were returned.</w:t>
      </w:r>
    </w:p>
    <w:p w14:paraId="2FBB4C9B" w14:textId="2F116F6E" w:rsidR="0065724C" w:rsidRDefault="00F65DC9" w:rsidP="004B1EF9">
      <w:pPr>
        <w:pStyle w:val="LabStepNumbered"/>
      </w:pPr>
      <w:r>
        <w:lastRenderedPageBreak/>
        <w:t xml:space="preserve">Modify the </w:t>
      </w:r>
      <w:r w:rsidRPr="00F65DC9">
        <w:rPr>
          <w:b/>
        </w:rPr>
        <w:t>render</w:t>
      </w:r>
      <w:r>
        <w:t xml:space="preserve"> method of the </w:t>
      </w:r>
      <w:proofErr w:type="spellStart"/>
      <w:r w:rsidR="004B1EF9" w:rsidRPr="00F65DC9">
        <w:rPr>
          <w:b/>
        </w:rPr>
        <w:t>ViewCustomer</w:t>
      </w:r>
      <w:r w:rsidRPr="00F65DC9">
        <w:rPr>
          <w:b/>
        </w:rPr>
        <w:t>s</w:t>
      </w:r>
      <w:proofErr w:type="spellEnd"/>
      <w:r>
        <w:t xml:space="preserve"> component to create an instance of </w:t>
      </w:r>
      <w:proofErr w:type="spellStart"/>
      <w:r w:rsidRPr="00F65DC9">
        <w:rPr>
          <w:b/>
        </w:rPr>
        <w:t>CustomersTable</w:t>
      </w:r>
      <w:proofErr w:type="spellEnd"/>
      <w:r>
        <w:t xml:space="preserve"> as a child component.</w:t>
      </w:r>
    </w:p>
    <w:p w14:paraId="70575D35" w14:textId="69F6357A" w:rsidR="00F65DC9" w:rsidRDefault="00F65DC9" w:rsidP="004B1EF9">
      <w:pPr>
        <w:pStyle w:val="LabStepNumberedLevel2"/>
      </w:pPr>
      <w:r>
        <w:t xml:space="preserve">Open the source file named </w:t>
      </w:r>
      <w:proofErr w:type="spellStart"/>
      <w:r w:rsidRPr="00F65DC9">
        <w:rPr>
          <w:b/>
        </w:rPr>
        <w:t>ViewCustomers.tsx</w:t>
      </w:r>
      <w:proofErr w:type="spellEnd"/>
      <w:r>
        <w:t xml:space="preserve"> if it is not already open.</w:t>
      </w:r>
    </w:p>
    <w:p w14:paraId="0B21D2F5" w14:textId="162C7D97" w:rsidR="004B1EF9" w:rsidRDefault="00F65DC9" w:rsidP="004B1EF9">
      <w:pPr>
        <w:pStyle w:val="LabStepNumberedLevel2"/>
      </w:pPr>
      <w:r>
        <w:t xml:space="preserve">The following code listing shows what the </w:t>
      </w:r>
      <w:proofErr w:type="spellStart"/>
      <w:r w:rsidR="00AA0DED" w:rsidRPr="00F65DC9">
        <w:rPr>
          <w:b/>
        </w:rPr>
        <w:t>ViewCustomers.tsx</w:t>
      </w:r>
      <w:proofErr w:type="spellEnd"/>
      <w:r w:rsidR="00AA0DED">
        <w:t xml:space="preserve"> source file </w:t>
      </w:r>
      <w:r>
        <w:t>should look like at this point.</w:t>
      </w:r>
      <w:r w:rsidR="004B1EF9">
        <w: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0EE5BF46" w:rsidR="004B1EF9" w:rsidRDefault="00F65DC9" w:rsidP="004B1EF9">
      <w:pPr>
        <w:pStyle w:val="LabStepNumberedLevel2"/>
      </w:pPr>
      <w:r>
        <w:t xml:space="preserve">At the top of in </w:t>
      </w:r>
      <w:proofErr w:type="spellStart"/>
      <w:r w:rsidRPr="00F65DC9">
        <w:rPr>
          <w:b/>
        </w:rPr>
        <w:t>ViewCustomers.tsx</w:t>
      </w:r>
      <w:proofErr w:type="spellEnd"/>
      <w:r>
        <w:t xml:space="preserve">, add </w:t>
      </w:r>
      <w:r w:rsidRPr="00F65DC9">
        <w:rPr>
          <w:b/>
        </w:rPr>
        <w:t>import</w:t>
      </w:r>
      <w:r>
        <w:t xml:space="preserve"> statements for </w:t>
      </w:r>
      <w:proofErr w:type="spellStart"/>
      <w:r w:rsidRPr="00F65DC9">
        <w:rPr>
          <w:b/>
        </w:rPr>
        <w:t>ICustomer</w:t>
      </w:r>
      <w:proofErr w:type="spellEnd"/>
      <w:r>
        <w:t xml:space="preserve">, </w:t>
      </w:r>
      <w:proofErr w:type="spellStart"/>
      <w:r w:rsidR="000427FA">
        <w:rPr>
          <w:b/>
        </w:rPr>
        <w:t>ICustomersService</w:t>
      </w:r>
      <w:proofErr w:type="spellEnd"/>
      <w:r>
        <w:t xml:space="preserve">, </w:t>
      </w:r>
      <w:proofErr w:type="spellStart"/>
      <w:r w:rsidRPr="00F65DC9">
        <w:rPr>
          <w:b/>
        </w:rPr>
        <w:t>MockCustomer</w:t>
      </w:r>
      <w:r w:rsidR="00911A86">
        <w:rPr>
          <w:b/>
        </w:rPr>
        <w:t>s</w:t>
      </w:r>
      <w:r w:rsidRPr="00F65DC9">
        <w:rPr>
          <w:b/>
        </w:rPr>
        <w:t>Service</w:t>
      </w:r>
      <w:proofErr w:type="spellEnd"/>
      <w:r>
        <w:t xml:space="preserve"> and </w:t>
      </w:r>
      <w:proofErr w:type="spellStart"/>
      <w:r w:rsidRPr="00F65DC9">
        <w:rPr>
          <w:b/>
        </w:rPr>
        <w:t>CustomersTable</w:t>
      </w:r>
      <w:proofErr w:type="spellEnd"/>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75808BB8" w:rsidR="004B1EF9" w:rsidRDefault="004B1EF9" w:rsidP="004B1EF9">
      <w:pPr>
        <w:pStyle w:val="LabStepCodeBlockLevel2"/>
      </w:pPr>
      <w:r w:rsidRPr="004B1EF9">
        <w:t xml:space="preserve">import </w:t>
      </w:r>
      <w:r w:rsidR="000427FA">
        <w:t>ICustomersService</w:t>
      </w:r>
      <w:r w:rsidRPr="004B1EF9">
        <w:t xml:space="preserve"> from '../../models/</w:t>
      </w:r>
      <w:r w:rsidR="000427FA">
        <w:t>ICustomersService</w:t>
      </w:r>
      <w:r w:rsidRPr="004B1EF9">
        <w:t>';</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w:t>
      </w:r>
      <w:r w:rsidRPr="00FF45E8">
        <w:rPr>
          <w:b/>
        </w:rPr>
        <w:t>type</w:t>
      </w:r>
      <w:r>
        <w:t xml:space="preserve"> named </w:t>
      </w:r>
      <w:proofErr w:type="spellStart"/>
      <w:r w:rsidRPr="00F65DC9">
        <w:rPr>
          <w:b/>
        </w:rPr>
        <w:t>CustomerViewType</w:t>
      </w:r>
      <w:proofErr w:type="spellEnd"/>
      <w:r>
        <w:t xml:space="preserve"> and an interface named </w:t>
      </w:r>
      <w:proofErr w:type="spellStart"/>
      <w:r w:rsidRPr="00F65DC9">
        <w:rPr>
          <w:b/>
        </w:rPr>
        <w:t>ViewCustomersState</w:t>
      </w:r>
      <w:proofErr w:type="spellEnd"/>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5A611C98" w:rsidR="004B1EF9" w:rsidRDefault="004B1EF9" w:rsidP="004B1EF9">
      <w:pPr>
        <w:pStyle w:val="LabStepCodeBlockLevel2"/>
      </w:pPr>
      <w:r>
        <w:t xml:space="preserve">  customerService: </w:t>
      </w:r>
      <w:r w:rsidR="000427FA">
        <w:t>ICustomersService</w:t>
      </w:r>
      <w:r>
        <w:t>;</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proofErr w:type="spellStart"/>
      <w:r w:rsidRPr="00F65DC9">
        <w:rPr>
          <w:b/>
        </w:rPr>
        <w:t>ViewCustomers</w:t>
      </w:r>
      <w:proofErr w:type="spellEnd"/>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proofErr w:type="spellStart"/>
      <w:r w:rsidRPr="00F65DC9">
        <w:rPr>
          <w:b/>
        </w:rPr>
        <w:t>ViewCustomersState</w:t>
      </w:r>
      <w:proofErr w:type="spellEnd"/>
      <w:r>
        <w:t xml:space="preserve"> interface as the state type parameter for the </w:t>
      </w:r>
      <w:proofErr w:type="spellStart"/>
      <w:r w:rsidRPr="00F65DC9">
        <w:rPr>
          <w:b/>
        </w:rPr>
        <w:t>ViewCustomers</w:t>
      </w:r>
      <w:proofErr w:type="spellEnd"/>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proofErr w:type="spellStart"/>
      <w:r w:rsidR="00AD39D6" w:rsidRPr="00AA0DED">
        <w:rPr>
          <w:b/>
        </w:rPr>
        <w:t>ViewCustomers</w:t>
      </w:r>
      <w:proofErr w:type="spellEnd"/>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proofErr w:type="spellStart"/>
      <w:r w:rsidRPr="00AA0DED">
        <w:rPr>
          <w:b/>
        </w:rPr>
        <w:t>MockCustomersService</w:t>
      </w:r>
      <w:proofErr w:type="spellEnd"/>
      <w:r>
        <w:t xml:space="preserve"> to retrieve customer data.</w:t>
      </w:r>
    </w:p>
    <w:p w14:paraId="5DB7FBC7" w14:textId="379F4C6F" w:rsidR="00AD39D6" w:rsidRDefault="00AA0DED" w:rsidP="004B1EF9">
      <w:pPr>
        <w:pStyle w:val="LabStepNumberedLevel2"/>
      </w:pPr>
      <w:r>
        <w:lastRenderedPageBreak/>
        <w:t xml:space="preserve">Ensure the state initializer you added is inside the </w:t>
      </w:r>
      <w:proofErr w:type="spellStart"/>
      <w:r w:rsidRPr="00AA0DED">
        <w:rPr>
          <w:b/>
        </w:rPr>
        <w:t>ViewCustomers</w:t>
      </w:r>
      <w:proofErr w:type="spellEnd"/>
      <w:r>
        <w:t xml:space="preserve"> class and above the </w:t>
      </w:r>
      <w:r w:rsidRPr="00AA0DED">
        <w:rPr>
          <w:b/>
        </w:rPr>
        <w:t>render</w:t>
      </w:r>
      <w:r>
        <w:t xml:space="preserve"> method as shown below.</w:t>
      </w:r>
    </w:p>
    <w:p w14:paraId="2CD5B158" w14:textId="6C631675" w:rsidR="00AA0DED" w:rsidRDefault="00AA0DED" w:rsidP="00AA0DED">
      <w:pPr>
        <w:pStyle w:val="LabStepScreenshotLevel2"/>
      </w:pPr>
      <w:r>
        <w:drawing>
          <wp:inline distT="0" distB="0" distL="0" distR="0" wp14:anchorId="6A2DA83E" wp14:editId="7C57D387">
            <wp:extent cx="4052561" cy="113276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7831" cy="1153803"/>
                    </a:xfrm>
                    <a:prstGeom prst="rect">
                      <a:avLst/>
                    </a:prstGeom>
                    <a:noFill/>
                    <a:ln>
                      <a:noFill/>
                    </a:ln>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proofErr w:type="spellStart"/>
      <w:r w:rsidRPr="00AA0DED">
        <w:rPr>
          <w:b/>
        </w:rPr>
        <w:t>ViewCustomers.tsx</w:t>
      </w:r>
      <w:proofErr w:type="spellEnd"/>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t xml:space="preserve">Note how you're passing the </w:t>
      </w:r>
      <w:r w:rsidRPr="00EB26CE">
        <w:rPr>
          <w:b/>
        </w:rPr>
        <w:t>customers</w:t>
      </w:r>
      <w:r>
        <w:t xml:space="preserve"> property from the </w:t>
      </w:r>
      <w:proofErr w:type="spellStart"/>
      <w:r w:rsidRPr="00EB26CE">
        <w:rPr>
          <w:b/>
        </w:rPr>
        <w:t>ViewCustomer</w:t>
      </w:r>
      <w:proofErr w:type="spellEnd"/>
      <w:r>
        <w:t xml:space="preserve"> state to the child component </w:t>
      </w:r>
      <w:proofErr w:type="spellStart"/>
      <w:r w:rsidRPr="00EB26CE">
        <w:rPr>
          <w:b/>
        </w:rPr>
        <w:t>CustomersTable</w:t>
      </w:r>
      <w:proofErr w:type="spellEnd"/>
      <w:r>
        <w:t xml:space="preserve">. Next, you must add code to actually populate the </w:t>
      </w:r>
      <w:r w:rsidRPr="00EB26CE">
        <w:rPr>
          <w:b/>
        </w:rPr>
        <w:t>customers</w:t>
      </w:r>
      <w:r>
        <w:t xml:space="preserve"> state property with data. The proper place to accomplish this is typically in the component lifecycle method named </w:t>
      </w:r>
      <w:proofErr w:type="spellStart"/>
      <w:r w:rsidRPr="00EB26CE">
        <w:rPr>
          <w:b/>
        </w:rPr>
        <w:t>componentDidMount</w:t>
      </w:r>
      <w:proofErr w:type="spellEnd"/>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proofErr w:type="spellStart"/>
      <w:r w:rsidRPr="00EB26CE">
        <w:rPr>
          <w:b/>
        </w:rPr>
        <w:t>componentDidMount</w:t>
      </w:r>
      <w:proofErr w:type="spellEnd"/>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proofErr w:type="spellStart"/>
      <w:r w:rsidRPr="00AA0DED">
        <w:rPr>
          <w:b/>
        </w:rPr>
        <w:t>ViewCustomers.tsx</w:t>
      </w:r>
      <w:proofErr w:type="spellEnd"/>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r w:rsidRPr="001359ED">
        <w:rPr>
          <w:b/>
        </w:rPr>
        <w:t>npm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58325398">
            <wp:extent cx="4408227" cy="1861251"/>
            <wp:effectExtent l="19050" t="19050" r="1143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5875" cy="1872924"/>
                    </a:xfrm>
                    <a:prstGeom prst="rect">
                      <a:avLst/>
                    </a:prstGeom>
                    <a:noFill/>
                    <a:ln>
                      <a:solidFill>
                        <a:schemeClr val="tx1"/>
                      </a:solidFill>
                    </a:ln>
                  </pic:spPr>
                </pic:pic>
              </a:graphicData>
            </a:graphic>
          </wp:inline>
        </w:drawing>
      </w:r>
    </w:p>
    <w:p w14:paraId="0E3DD738" w14:textId="5283F224" w:rsidR="00746839" w:rsidRDefault="00EB26CE" w:rsidP="00746839">
      <w:pPr>
        <w:pStyle w:val="LabExerciseCallout"/>
      </w:pPr>
      <w:r>
        <w:t xml:space="preserve">While the application </w:t>
      </w:r>
      <w:r w:rsidR="00E507AD">
        <w:t>is</w:t>
      </w:r>
      <w:r>
        <w:t xml:space="preserve"> now displaying customer data in an HTML</w:t>
      </w:r>
      <w:r w:rsidR="006C43E6">
        <w:t xml:space="preserve"> table</w:t>
      </w:r>
      <w:r>
        <w:t>, there is an issue</w:t>
      </w:r>
      <w:r w:rsidR="00E507AD">
        <w:t>. T</w:t>
      </w:r>
      <w:r>
        <w:t xml:space="preserve">here are too many customer records to </w:t>
      </w:r>
      <w:r w:rsidR="00E507AD">
        <w:t xml:space="preserve">display </w:t>
      </w:r>
      <w:r>
        <w:t xml:space="preserve">them all at once. </w:t>
      </w:r>
      <w:r w:rsidR="006C43E6">
        <w:t>You will now work to create a user interface experience which allows for more specific customer searches.</w:t>
      </w:r>
    </w:p>
    <w:p w14:paraId="5FE3793B" w14:textId="67952D8D" w:rsidR="00746839" w:rsidRDefault="00746839" w:rsidP="00746839">
      <w:pPr>
        <w:pStyle w:val="LabStepNumbered"/>
      </w:pPr>
      <w:r>
        <w:lastRenderedPageBreak/>
        <w:t xml:space="preserve">Limit the </w:t>
      </w:r>
      <w:r w:rsidR="006C43E6">
        <w:t xml:space="preserve">customer </w:t>
      </w:r>
      <w:r>
        <w:t>data return</w:t>
      </w:r>
      <w:r w:rsidR="006C43E6">
        <w:t xml:space="preserve"> when the </w:t>
      </w:r>
      <w:proofErr w:type="spellStart"/>
      <w:r w:rsidR="006C43E6" w:rsidRPr="006C43E6">
        <w:rPr>
          <w:b/>
        </w:rPr>
        <w:t>ViewCustomers</w:t>
      </w:r>
      <w:proofErr w:type="spellEnd"/>
      <w:r w:rsidR="006C43E6">
        <w:t xml:space="preserve"> component first loads.</w:t>
      </w:r>
    </w:p>
    <w:p w14:paraId="535A9C1E" w14:textId="1F1191E8" w:rsidR="00746839" w:rsidRDefault="006C43E6" w:rsidP="00746839">
      <w:pPr>
        <w:pStyle w:val="LabStepNumberedLevel2"/>
      </w:pPr>
      <w:r>
        <w:t xml:space="preserve">Return to </w:t>
      </w:r>
      <w:proofErr w:type="spellStart"/>
      <w:r w:rsidRPr="006C43E6">
        <w:rPr>
          <w:b/>
        </w:rPr>
        <w:t>ViewCustomer.tsx</w:t>
      </w:r>
      <w:proofErr w:type="spellEnd"/>
      <w:r>
        <w:t xml:space="preserve"> in an editor window.</w:t>
      </w:r>
    </w:p>
    <w:p w14:paraId="001740B6" w14:textId="07946DD5" w:rsidR="006C43E6" w:rsidRPr="006C43E6" w:rsidRDefault="006C43E6" w:rsidP="00746839">
      <w:pPr>
        <w:pStyle w:val="LabStepNumberedLevel2"/>
      </w:pPr>
      <w:r>
        <w:t xml:space="preserve">Reduce the number of customer returned by replacing the call to </w:t>
      </w:r>
      <w:proofErr w:type="spellStart"/>
      <w:r w:rsidRPr="006C43E6">
        <w:rPr>
          <w:b/>
        </w:rPr>
        <w:t>getCustomers</w:t>
      </w:r>
      <w:proofErr w:type="spellEnd"/>
      <w:r>
        <w:t xml:space="preserve"> method with a call to </w:t>
      </w:r>
      <w:proofErr w:type="spellStart"/>
      <w:r w:rsidRPr="006C43E6">
        <w:rPr>
          <w:b/>
        </w:rPr>
        <w:t>getCustomersByLastName</w:t>
      </w:r>
      <w:proofErr w:type="spellEnd"/>
      <w:r w:rsidRPr="006C43E6">
        <w:t xml:space="preserve">. </w:t>
      </w:r>
      <w:r>
        <w:t xml:space="preserve">When calling </w:t>
      </w:r>
      <w:proofErr w:type="spellStart"/>
      <w:r w:rsidRPr="006C43E6">
        <w:rPr>
          <w:b/>
        </w:rPr>
        <w:t>getCustomersByLastName</w:t>
      </w:r>
      <w:proofErr w:type="spellEnd"/>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proofErr w:type="spellStart"/>
      <w:r w:rsidRPr="006C43E6">
        <w:rPr>
          <w:b/>
        </w:rPr>
        <w:t>ViewCustomers.tsx</w:t>
      </w:r>
      <w:proofErr w:type="spellEnd"/>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3AF67367">
            <wp:extent cx="6252702" cy="840402"/>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8305"/>
                    <a:stretch/>
                  </pic:blipFill>
                  <pic:spPr bwMode="auto">
                    <a:xfrm>
                      <a:off x="0" y="0"/>
                      <a:ext cx="6413174" cy="86197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10D66E" w14:textId="0017CFA7" w:rsidR="00746839" w:rsidRDefault="00746839" w:rsidP="00746839">
      <w:pPr>
        <w:pStyle w:val="LabStepNumbered"/>
      </w:pPr>
      <w:r>
        <w:t xml:space="preserve">Add a </w:t>
      </w:r>
      <w:r w:rsidR="006C43E6">
        <w:t xml:space="preserve">new React component to create a </w:t>
      </w:r>
      <w:r>
        <w:t xml:space="preserve">toolbar </w:t>
      </w:r>
      <w:r w:rsidR="006C43E6">
        <w:t xml:space="preserve">for </w:t>
      </w:r>
      <w:r w:rsidR="00E50582">
        <w:t xml:space="preserve">searching and </w:t>
      </w:r>
      <w:r>
        <w:t>filter</w:t>
      </w:r>
      <w:r w:rsidR="006C43E6">
        <w:t>ing</w:t>
      </w:r>
      <w:r>
        <w:t xml:space="preserve"> customer data.</w:t>
      </w:r>
    </w:p>
    <w:p w14:paraId="2C85F3AA" w14:textId="326DF3E0" w:rsidR="00E50582" w:rsidRDefault="00E50582" w:rsidP="00E50582">
      <w:pPr>
        <w:pStyle w:val="LabStepNumberedLevel2"/>
      </w:pPr>
      <w:r>
        <w:t>Return to your project in Visual Studio Code.</w:t>
      </w:r>
    </w:p>
    <w:p w14:paraId="0B9F290E" w14:textId="3DBC6913" w:rsidR="00442CE5" w:rsidRDefault="00442CE5" w:rsidP="00442CE5">
      <w:pPr>
        <w:pStyle w:val="LabStepNumberedLevel2"/>
      </w:pPr>
      <w:r>
        <w:t xml:space="preserve">Inside the </w:t>
      </w:r>
      <w:proofErr w:type="spellStart"/>
      <w:r w:rsidRPr="002F0714">
        <w:rPr>
          <w:b/>
        </w:rPr>
        <w:t>ViewCustomers</w:t>
      </w:r>
      <w:proofErr w:type="spellEnd"/>
      <w:r>
        <w:t xml:space="preserve"> folder, add two new source files named </w:t>
      </w:r>
      <w:r>
        <w:rPr>
          <w:b/>
        </w:rPr>
        <w:t>CustomersToolbar</w:t>
      </w:r>
      <w:r w:rsidRPr="002F0714">
        <w:rPr>
          <w:b/>
        </w:rPr>
        <w:t>.css</w:t>
      </w:r>
      <w:r>
        <w:t xml:space="preserve"> and </w:t>
      </w:r>
      <w:proofErr w:type="spellStart"/>
      <w:r>
        <w:rPr>
          <w:b/>
        </w:rPr>
        <w:t>CustomersToolbar.tsx</w:t>
      </w:r>
      <w:proofErr w:type="spellEnd"/>
      <w:r>
        <w:t>.</w:t>
      </w:r>
    </w:p>
    <w:p w14:paraId="658D8335" w14:textId="6141A455" w:rsidR="006C43E6" w:rsidRDefault="00442CE5" w:rsidP="00442CE5">
      <w:pPr>
        <w:pStyle w:val="LabStepScreenshotLevel2"/>
      </w:pPr>
      <w:r>
        <w:drawing>
          <wp:inline distT="0" distB="0" distL="0" distR="0" wp14:anchorId="1A4E47CB" wp14:editId="060897BA">
            <wp:extent cx="2074876" cy="1321387"/>
            <wp:effectExtent l="19050" t="19050" r="20955"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5902" t="3981"/>
                    <a:stretch/>
                  </pic:blipFill>
                  <pic:spPr bwMode="auto">
                    <a:xfrm>
                      <a:off x="0" y="0"/>
                      <a:ext cx="2120683" cy="13505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334F1039" w:rsidR="00746839" w:rsidRDefault="00746839" w:rsidP="00746839">
      <w:pPr>
        <w:pStyle w:val="LabStepCodeBlockLevel2"/>
      </w:pPr>
      <w:r>
        <w:t xml:space="preserve">  .customers-toolbar .</w:t>
      </w:r>
      <w:r w:rsidR="00361000">
        <w:t>filter</w:t>
      </w:r>
      <w:r>
        <w:t>-menu {</w:t>
      </w:r>
    </w:p>
    <w:p w14:paraId="5B30AF93" w14:textId="77777777" w:rsidR="00746839" w:rsidRDefault="00746839" w:rsidP="00746839">
      <w:pPr>
        <w:pStyle w:val="LabStepCodeBlockLevel2"/>
      </w:pPr>
      <w:r>
        <w:t xml:space="preserve">    padding: 0px;</w:t>
      </w:r>
    </w:p>
    <w:p w14:paraId="75CC77E9" w14:textId="77777777" w:rsidR="00746839" w:rsidRDefault="00746839" w:rsidP="00746839">
      <w:pPr>
        <w:pStyle w:val="LabStepCodeBlockLevel2"/>
      </w:pPr>
      <w:r>
        <w:t xml:space="preserve">  }</w:t>
      </w:r>
    </w:p>
    <w:p w14:paraId="402119DC" w14:textId="77777777" w:rsidR="00746839" w:rsidRDefault="00746839" w:rsidP="00746839">
      <w:pPr>
        <w:pStyle w:val="LabStepCodeBlockLevel2"/>
      </w:pPr>
      <w:r>
        <w:t xml:space="preserve">  </w:t>
      </w:r>
    </w:p>
    <w:p w14:paraId="50E9DC45" w14:textId="603D9ACA" w:rsidR="00746839" w:rsidRDefault="00746839" w:rsidP="00746839">
      <w:pPr>
        <w:pStyle w:val="LabStepCodeBlockLevel2"/>
      </w:pPr>
      <w:r>
        <w:t xml:space="preserve">  .customers-toolbar .</w:t>
      </w:r>
      <w:r w:rsidR="00361000">
        <w:t>filter</w:t>
      </w:r>
      <w:r>
        <w:t>-menu button {</w:t>
      </w:r>
    </w:p>
    <w:p w14:paraId="36B42A9E" w14:textId="77777777" w:rsidR="00746839" w:rsidRDefault="00746839" w:rsidP="00746839">
      <w:pPr>
        <w:pStyle w:val="LabStepCodeBlockLevel2"/>
      </w:pPr>
      <w:r>
        <w:t xml:space="preserve">    padding-left: 8px;</w:t>
      </w:r>
    </w:p>
    <w:p w14:paraId="38D3CA4A" w14:textId="77777777" w:rsidR="00746839" w:rsidRDefault="00746839" w:rsidP="00746839">
      <w:pPr>
        <w:pStyle w:val="LabStepCodeBlockLevel2"/>
      </w:pPr>
      <w:r>
        <w:t xml:space="preserve">    padding-right: 8px;</w:t>
      </w:r>
    </w:p>
    <w:p w14:paraId="30043906" w14:textId="77777777" w:rsidR="00746839" w:rsidRDefault="00746839" w:rsidP="00746839">
      <w:pPr>
        <w:pStyle w:val="LabStepCodeBlockLevel2"/>
      </w:pPr>
      <w:r>
        <w:t xml:space="preserve">  }  </w:t>
      </w:r>
    </w:p>
    <w:p w14:paraId="2D0C613D" w14:textId="77777777" w:rsidR="00746839" w:rsidRDefault="00746839" w:rsidP="00746839">
      <w:pPr>
        <w:pStyle w:val="LabStepCodeBlockLevel2"/>
      </w:pPr>
    </w:p>
    <w:p w14:paraId="4EFB34A1" w14:textId="77777777" w:rsidR="00746839" w:rsidRDefault="00746839" w:rsidP="00746839">
      <w:pPr>
        <w:pStyle w:val="LabStepCodeBlockLevel2"/>
      </w:pPr>
      <w:r>
        <w:t xml:space="preserve">  .customers-toolbar .search-menu {</w:t>
      </w:r>
    </w:p>
    <w:p w14:paraId="161EEBAB" w14:textId="77777777" w:rsidR="00746839" w:rsidRDefault="00746839" w:rsidP="00746839">
      <w:pPr>
        <w:pStyle w:val="LabStepCodeBlockLevel2"/>
      </w:pPr>
      <w:r>
        <w:t xml:space="preserve">    margin-left: 16px;</w:t>
      </w:r>
    </w:p>
    <w:p w14:paraId="3B43B72B" w14:textId="77777777" w:rsidR="00746839" w:rsidRDefault="00746839" w:rsidP="00746839">
      <w:pPr>
        <w:pStyle w:val="LabStepCodeBlockLevel2"/>
      </w:pPr>
      <w:r>
        <w:t xml:space="preserve">  }</w:t>
      </w: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lastRenderedPageBreak/>
        <w:t xml:space="preserve">Add the following React component starter code to </w:t>
      </w:r>
      <w:proofErr w:type="spellStart"/>
      <w:r w:rsidRPr="00442CE5">
        <w:rPr>
          <w:b/>
        </w:rPr>
        <w:t>CustomersToolbar.tsx</w:t>
      </w:r>
      <w:proofErr w:type="spellEnd"/>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60AEBFD" w:rsidR="00403C75" w:rsidRDefault="00403C75" w:rsidP="00403C75">
      <w:pPr>
        <w:pStyle w:val="LabStepCodeBlockLevel2"/>
      </w:pPr>
      <w:r>
        <w:t xml:space="preserve">import </w:t>
      </w:r>
      <w:r w:rsidR="000427FA">
        <w:t>ICustomersService</w:t>
      </w:r>
      <w:r>
        <w:t xml:space="preserve"> from '../../models/</w:t>
      </w:r>
      <w:r w:rsidR="000427FA">
        <w:t>ICustomersService</w:t>
      </w:r>
      <w:r>
        <w:t>';</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7777777" w:rsidR="00403C75" w:rsidRDefault="00403C75"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338A2329" w:rsidR="00403C75" w:rsidRDefault="00403C75" w:rsidP="00746839">
      <w:pPr>
        <w:pStyle w:val="LabStepCodeBlockLevel2"/>
      </w:pPr>
      <w:r>
        <w:t>}</w:t>
      </w: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t xml:space="preserve">Inside the </w:t>
      </w:r>
      <w:proofErr w:type="spellStart"/>
      <w:r w:rsidRPr="00442CE5">
        <w:rPr>
          <w:b/>
        </w:rPr>
        <w:t>CustomersToolbar</w:t>
      </w:r>
      <w:proofErr w:type="spellEnd"/>
      <w:r>
        <w:t xml:space="preserve"> class, add the following </w:t>
      </w:r>
      <w:r w:rsidR="00D15A29">
        <w:t xml:space="preserve">implementation </w:t>
      </w:r>
      <w:r>
        <w:t xml:space="preserve">for the </w:t>
      </w:r>
      <w:r w:rsidRPr="00442CE5">
        <w:rPr>
          <w:b/>
        </w:rPr>
        <w:t>render</w:t>
      </w:r>
      <w:r>
        <w:t xml:space="preserve"> method.</w:t>
      </w:r>
    </w:p>
    <w:p w14:paraId="5D7B11C2" w14:textId="77777777" w:rsidR="00D15A29" w:rsidRDefault="00D15A29" w:rsidP="00D15A29">
      <w:pPr>
        <w:pStyle w:val="LabStepCodeBlockLevel2"/>
      </w:pPr>
      <w:r>
        <w:t>render() {</w:t>
      </w:r>
    </w:p>
    <w:p w14:paraId="5565303E" w14:textId="77777777" w:rsidR="00D15A29" w:rsidRDefault="00D15A29" w:rsidP="00D15A29">
      <w:pPr>
        <w:pStyle w:val="LabStepCodeBlockLevel2"/>
      </w:pPr>
      <w:r>
        <w:t xml:space="preserve">  return (</w:t>
      </w:r>
    </w:p>
    <w:p w14:paraId="25F8A287" w14:textId="77777777" w:rsidR="00D15A29" w:rsidRDefault="00D15A29" w:rsidP="00D15A29">
      <w:pPr>
        <w:pStyle w:val="LabStepCodeBlockLevel2"/>
      </w:pPr>
      <w:r>
        <w:t xml:space="preserve">    &lt;div className="row btn-toolbar customers-toolbar" role="toolbar" &gt;</w:t>
      </w:r>
    </w:p>
    <w:p w14:paraId="4E7FCD04" w14:textId="77777777" w:rsidR="00D15A29" w:rsidRDefault="00D15A29" w:rsidP="00D15A29">
      <w:pPr>
        <w:pStyle w:val="LabStepCodeBlockLevel2"/>
      </w:pPr>
      <w:r>
        <w:t xml:space="preserve">      &lt;nav className="container-fluid navbar navbar-expand-xl"&gt;</w:t>
      </w:r>
    </w:p>
    <w:p w14:paraId="17E8E03B" w14:textId="77777777" w:rsidR="00D15A29" w:rsidRDefault="00D15A29" w:rsidP="00D15A29">
      <w:pPr>
        <w:pStyle w:val="LabStepCodeBlockLevel2"/>
      </w:pPr>
    </w:p>
    <w:p w14:paraId="5BEEFFBD" w14:textId="77777777" w:rsidR="00D15A29" w:rsidRDefault="00D15A29" w:rsidP="00D15A29">
      <w:pPr>
        <w:pStyle w:val="LabStepCodeBlockLevel2"/>
      </w:pPr>
      <w:r>
        <w:t xml:space="preserve">        &lt;div className="search-menu input-group input-group-sm ml-auto"&gt;</w:t>
      </w:r>
    </w:p>
    <w:p w14:paraId="7AD5DA5C" w14:textId="77777777" w:rsidR="00D15A29" w:rsidRDefault="00D15A29" w:rsidP="00D15A29">
      <w:pPr>
        <w:pStyle w:val="LabStepCodeBlockLevel2"/>
      </w:pPr>
      <w:r>
        <w:t xml:space="preserve">          &lt;div className="input-group-prepend"&gt;</w:t>
      </w:r>
    </w:p>
    <w:p w14:paraId="7927006B" w14:textId="77777777" w:rsidR="00D15A29" w:rsidRDefault="00D15A29" w:rsidP="00D15A29">
      <w:pPr>
        <w:pStyle w:val="LabStepCodeBlockLevel2"/>
      </w:pPr>
      <w:r>
        <w:t xml:space="preserve">            &lt;span className="input-group-text" id="basic-addon1"&gt;Search&lt;/span&gt;</w:t>
      </w:r>
    </w:p>
    <w:p w14:paraId="6847F298" w14:textId="77777777" w:rsidR="00D15A29" w:rsidRDefault="00D15A29" w:rsidP="00D15A29">
      <w:pPr>
        <w:pStyle w:val="LabStepCodeBlockLevel2"/>
      </w:pPr>
      <w:r>
        <w:t xml:space="preserve">          &lt;/div&gt;</w:t>
      </w:r>
    </w:p>
    <w:p w14:paraId="2B329673" w14:textId="77777777" w:rsidR="00D15A29" w:rsidRDefault="00D15A29" w:rsidP="00D15A29">
      <w:pPr>
        <w:pStyle w:val="LabStepCodeBlockLevel2"/>
      </w:pPr>
      <w:r>
        <w:t xml:space="preserve">          &lt;input id="searchbox" type="text" className="form-control form-control-sm" placeholder=""</w:t>
      </w:r>
    </w:p>
    <w:p w14:paraId="4EC27C77" w14:textId="77777777" w:rsidR="00D15A29" w:rsidRDefault="00D15A29" w:rsidP="00D15A29">
      <w:pPr>
        <w:pStyle w:val="LabStepCodeBlockLevel2"/>
      </w:pPr>
      <w:r>
        <w:t xml:space="preserve">            onChange={(event: React.ChangeEvent&lt;HTMLInputElement&gt;) =&gt; {</w:t>
      </w:r>
    </w:p>
    <w:p w14:paraId="162DAE09" w14:textId="1B07F5C5" w:rsidR="00D15A29" w:rsidRDefault="00D15A29" w:rsidP="00D15A29">
      <w:pPr>
        <w:pStyle w:val="LabStepCodeBlockLevel2"/>
      </w:pPr>
      <w:r>
        <w:t xml:space="preserve">              let customerService: </w:t>
      </w:r>
      <w:r w:rsidR="000427FA">
        <w:t>ICustomersService</w:t>
      </w:r>
      <w:r>
        <w:t xml:space="preserve"> = this.props.ViewCustomers.state.customerService;</w:t>
      </w:r>
    </w:p>
    <w:p w14:paraId="717A49B6" w14:textId="77777777" w:rsidR="00D15A29" w:rsidRDefault="00D15A29" w:rsidP="00D15A29">
      <w:pPr>
        <w:pStyle w:val="LabStepCodeBlockLevel2"/>
      </w:pPr>
      <w:r>
        <w:t xml:space="preserve">              let searchString: string = event.target.value;</w:t>
      </w:r>
    </w:p>
    <w:p w14:paraId="7B6ABF07" w14:textId="77777777" w:rsidR="00D15A29" w:rsidRDefault="00D15A29" w:rsidP="00D15A29">
      <w:pPr>
        <w:pStyle w:val="LabStepCodeBlockLevel2"/>
      </w:pPr>
      <w:r>
        <w:t xml:space="preserve">              if (searchString != "") {</w:t>
      </w:r>
    </w:p>
    <w:p w14:paraId="492F6FBF" w14:textId="77777777" w:rsidR="00D15A29" w:rsidRDefault="00D15A29" w:rsidP="00D15A29">
      <w:pPr>
        <w:pStyle w:val="LabStepCodeBlockLevel2"/>
      </w:pPr>
      <w:r>
        <w:t xml:space="preserve">                customerService.getCustomersByLastName(searchString).then((customers: ICustomer[]) =&gt; {</w:t>
      </w:r>
    </w:p>
    <w:p w14:paraId="3BDEC422" w14:textId="77777777" w:rsidR="00D15A29" w:rsidRDefault="00D15A29" w:rsidP="00D15A29">
      <w:pPr>
        <w:pStyle w:val="LabStepCodeBlockLevel2"/>
      </w:pPr>
      <w:r>
        <w:t xml:space="preserve">                  this.props.ViewCustomers.setState({ customers: customers, loading: false });</w:t>
      </w:r>
    </w:p>
    <w:p w14:paraId="6C172CB5" w14:textId="77777777" w:rsidR="00D15A29" w:rsidRDefault="00D15A29" w:rsidP="00D15A29">
      <w:pPr>
        <w:pStyle w:val="LabStepCodeBlockLevel2"/>
      </w:pPr>
      <w:r>
        <w:t xml:space="preserve">                });</w:t>
      </w:r>
    </w:p>
    <w:p w14:paraId="501B0C38" w14:textId="77777777" w:rsidR="00D15A29" w:rsidRDefault="00D15A29" w:rsidP="00D15A29">
      <w:pPr>
        <w:pStyle w:val="LabStepCodeBlockLevel2"/>
      </w:pPr>
      <w:r>
        <w:t xml:space="preserve">              }</w:t>
      </w:r>
    </w:p>
    <w:p w14:paraId="38B0B2E9" w14:textId="77777777" w:rsidR="00D15A29" w:rsidRDefault="00D15A29" w:rsidP="00D15A29">
      <w:pPr>
        <w:pStyle w:val="LabStepCodeBlockLevel2"/>
      </w:pPr>
      <w:r>
        <w:t xml:space="preserve">              else {</w:t>
      </w:r>
    </w:p>
    <w:p w14:paraId="6DCC6411" w14:textId="77777777" w:rsidR="00D15A29" w:rsidRDefault="00D15A29" w:rsidP="00D15A29">
      <w:pPr>
        <w:pStyle w:val="LabStepCodeBlockLevel2"/>
      </w:pPr>
      <w:r>
        <w:t xml:space="preserve">                this.props.ViewCustomers.setState({ customers: [], loading: false });</w:t>
      </w:r>
    </w:p>
    <w:p w14:paraId="5527CEB2" w14:textId="77777777" w:rsidR="00D15A29" w:rsidRDefault="00D15A29" w:rsidP="00D15A29">
      <w:pPr>
        <w:pStyle w:val="LabStepCodeBlockLevel2"/>
      </w:pPr>
      <w:r>
        <w:t xml:space="preserve">              }</w:t>
      </w:r>
    </w:p>
    <w:p w14:paraId="73315981" w14:textId="77777777" w:rsidR="00D15A29" w:rsidRDefault="00D15A29" w:rsidP="00D15A29">
      <w:pPr>
        <w:pStyle w:val="LabStepCodeBlockLevel2"/>
      </w:pPr>
      <w:r>
        <w:t xml:space="preserve">            }} /&gt;</w:t>
      </w:r>
    </w:p>
    <w:p w14:paraId="474397B5" w14:textId="77777777" w:rsidR="00D15A29" w:rsidRDefault="00D15A29" w:rsidP="00D15A29">
      <w:pPr>
        <w:pStyle w:val="LabStepCodeBlockLevel2"/>
      </w:pPr>
      <w:r>
        <w:t xml:space="preserve">        &lt;/div&gt;</w:t>
      </w:r>
    </w:p>
    <w:p w14:paraId="071FDFB0" w14:textId="77777777" w:rsidR="00D15A29" w:rsidRDefault="00D15A29" w:rsidP="00D15A29">
      <w:pPr>
        <w:pStyle w:val="LabStepCodeBlockLevel2"/>
      </w:pPr>
    </w:p>
    <w:p w14:paraId="6CD509BF" w14:textId="77777777" w:rsidR="00D15A29" w:rsidRDefault="00D15A29" w:rsidP="00D15A29">
      <w:pPr>
        <w:pStyle w:val="LabStepCodeBlockLevel2"/>
      </w:pPr>
      <w:r>
        <w:t xml:space="preserve">      &lt;/nav&gt;</w:t>
      </w:r>
    </w:p>
    <w:p w14:paraId="43E3E809" w14:textId="77777777" w:rsidR="00D15A29" w:rsidRDefault="00D15A29" w:rsidP="00D15A29">
      <w:pPr>
        <w:pStyle w:val="LabStepCodeBlockLevel2"/>
      </w:pPr>
      <w:r>
        <w:t xml:space="preserve">    &lt;/div&gt;</w:t>
      </w:r>
    </w:p>
    <w:p w14:paraId="194980A8" w14:textId="77777777" w:rsidR="00D15A29" w:rsidRDefault="00D15A29" w:rsidP="00D15A29">
      <w:pPr>
        <w:pStyle w:val="LabStepCodeBlockLevel2"/>
      </w:pPr>
      <w:r>
        <w:t xml:space="preserve">  );</w:t>
      </w:r>
    </w:p>
    <w:p w14:paraId="05ECF9C3" w14:textId="36A87DC5" w:rsidR="00D15A29" w:rsidRDefault="00D15A29" w:rsidP="00D15A29">
      <w:pPr>
        <w:pStyle w:val="LabStepCodeBlockLevel2"/>
      </w:pPr>
      <w:r>
        <w:t>}</w:t>
      </w:r>
    </w:p>
    <w:p w14:paraId="1FF73ECB" w14:textId="633286A3" w:rsidR="00777A6C" w:rsidRDefault="007525F0" w:rsidP="00D41034">
      <w:pPr>
        <w:pStyle w:val="LabStepNumbered"/>
      </w:pPr>
      <w:r>
        <w:t xml:space="preserve">Modify </w:t>
      </w:r>
      <w:proofErr w:type="spellStart"/>
      <w:r w:rsidR="00777A6C" w:rsidRPr="007525F0">
        <w:rPr>
          <w:b/>
        </w:rPr>
        <w:t>ViewCustomers.tsx</w:t>
      </w:r>
      <w:proofErr w:type="spellEnd"/>
      <w:r>
        <w:t xml:space="preserve"> to integrate the </w:t>
      </w:r>
      <w:proofErr w:type="spellStart"/>
      <w:r w:rsidRPr="007525F0">
        <w:rPr>
          <w:b/>
        </w:rPr>
        <w:t>CustomersToolbar</w:t>
      </w:r>
      <w:proofErr w:type="spellEnd"/>
      <w:r>
        <w:t xml:space="preserve"> component.</w:t>
      </w:r>
    </w:p>
    <w:p w14:paraId="33FE5EFE" w14:textId="7B9EB080" w:rsidR="00777A6C" w:rsidRDefault="007525F0" w:rsidP="00777A6C">
      <w:pPr>
        <w:pStyle w:val="LabStepNumberedLevel2"/>
      </w:pPr>
      <w:r>
        <w:t xml:space="preserve">Return to </w:t>
      </w:r>
      <w:proofErr w:type="spellStart"/>
      <w:r w:rsidRPr="007525F0">
        <w:rPr>
          <w:b/>
        </w:rPr>
        <w:t>ViewCustomers.tsx</w:t>
      </w:r>
      <w:proofErr w:type="spellEnd"/>
      <w:r>
        <w:t xml:space="preserve"> in a code editor window.</w:t>
      </w:r>
    </w:p>
    <w:p w14:paraId="11E627B2" w14:textId="40BF2231" w:rsidR="0053307D" w:rsidRDefault="0053307D" w:rsidP="00777A6C">
      <w:pPr>
        <w:pStyle w:val="LabStepNumberedLevel2"/>
      </w:pPr>
      <w:r>
        <w:t xml:space="preserve">Add an </w:t>
      </w:r>
      <w:r w:rsidRPr="0053307D">
        <w:rPr>
          <w:b/>
        </w:rPr>
        <w:t>import</w:t>
      </w:r>
      <w:r>
        <w:t xml:space="preserve"> statement for the </w:t>
      </w:r>
      <w:proofErr w:type="spellStart"/>
      <w:r w:rsidRPr="0053307D">
        <w:rPr>
          <w:b/>
        </w:rPr>
        <w:t>CustomersToolbar</w:t>
      </w:r>
      <w:proofErr w:type="spellEnd"/>
      <w:r>
        <w:t xml:space="preserve"> component.</w:t>
      </w:r>
    </w:p>
    <w:p w14:paraId="56967ACE" w14:textId="765F2109" w:rsidR="0053307D" w:rsidRDefault="0053307D" w:rsidP="0053307D">
      <w:pPr>
        <w:pStyle w:val="LabStepCodeBlockLevel2"/>
      </w:pPr>
      <w:r w:rsidRPr="0053307D">
        <w:t>import CustomersToolbar from './CustomersToolbar'</w:t>
      </w:r>
    </w:p>
    <w:p w14:paraId="337F77AD" w14:textId="64001AE0" w:rsidR="007525F0" w:rsidRDefault="007525F0" w:rsidP="00777A6C">
      <w:pPr>
        <w:pStyle w:val="LabStepNumberedLevel2"/>
      </w:pPr>
      <w:r>
        <w:t xml:space="preserve">Currently, the </w:t>
      </w:r>
      <w:r w:rsidRPr="007525F0">
        <w:rPr>
          <w:b/>
        </w:rPr>
        <w:t>render</w:t>
      </w:r>
      <w:r>
        <w:t xml:space="preserve"> method of the </w:t>
      </w:r>
      <w:proofErr w:type="spellStart"/>
      <w:r w:rsidRPr="007525F0">
        <w:rPr>
          <w:b/>
        </w:rPr>
        <w:t>ViewCustomers</w:t>
      </w:r>
      <w:proofErr w:type="spellEnd"/>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7ABC0756" w:rsidR="00777A6C" w:rsidRDefault="00777A6C" w:rsidP="00777A6C">
      <w:pPr>
        <w:pStyle w:val="LabStepCodeBlockLevel2"/>
      </w:pPr>
      <w:r>
        <w:t>}</w:t>
      </w:r>
    </w:p>
    <w:p w14:paraId="7BE30246" w14:textId="54104568" w:rsidR="00777A6C" w:rsidRDefault="007525F0" w:rsidP="00777A6C">
      <w:pPr>
        <w:pStyle w:val="LabStepNumberedLevel2"/>
      </w:pPr>
      <w:r>
        <w:lastRenderedPageBreak/>
        <w:t xml:space="preserve">Modify the </w:t>
      </w:r>
      <w:r w:rsidRPr="007525F0">
        <w:rPr>
          <w:b/>
        </w:rPr>
        <w:t>render</w:t>
      </w:r>
      <w:r>
        <w:t xml:space="preserve"> method by adding the </w:t>
      </w:r>
      <w:proofErr w:type="spellStart"/>
      <w:r w:rsidRPr="007525F0">
        <w:rPr>
          <w:b/>
        </w:rPr>
        <w:t>CustomersToolbar</w:t>
      </w:r>
      <w:proofErr w:type="spellEnd"/>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3ED35782" w:rsidR="00777A6C" w:rsidRPr="00777A6C" w:rsidRDefault="00777A6C" w:rsidP="00777A6C">
      <w:pPr>
        <w:pStyle w:val="LabStepCodeBlockLevel2"/>
        <w:rPr>
          <w:color w:val="7F7F7F" w:themeColor="text1" w:themeTint="80"/>
        </w:rPr>
      </w:pPr>
      <w:r w:rsidRPr="00777A6C">
        <w:rPr>
          <w:color w:val="7F7F7F" w:themeColor="text1" w:themeTint="80"/>
        </w:rPr>
        <w:t>}</w:t>
      </w:r>
    </w:p>
    <w:p w14:paraId="48E9ABF8" w14:textId="77777777" w:rsidR="007525F0" w:rsidRDefault="007525F0" w:rsidP="007525F0">
      <w:pPr>
        <w:pStyle w:val="LabStepNumbered"/>
      </w:pPr>
      <w:r>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r w:rsidRPr="001359ED">
        <w:rPr>
          <w:b/>
        </w:rPr>
        <w:t>npm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7CA027B5" w14:textId="03F9CA89" w:rsidR="007525F0" w:rsidRDefault="007525F0" w:rsidP="007525F0">
      <w:pPr>
        <w:pStyle w:val="LabStepNumberedLevel2"/>
      </w:pPr>
      <w:r>
        <w:t xml:space="preserve">You should now see the </w:t>
      </w:r>
      <w:proofErr w:type="spellStart"/>
      <w:r w:rsidRPr="007525F0">
        <w:rPr>
          <w:b/>
        </w:rPr>
        <w:t>CustomersToolbar</w:t>
      </w:r>
      <w:proofErr w:type="spellEnd"/>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39C5FE7">
            <wp:extent cx="4220818" cy="830935"/>
            <wp:effectExtent l="19050" t="19050" r="889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1139" cy="842810"/>
                    </a:xfrm>
                    <a:prstGeom prst="rect">
                      <a:avLst/>
                    </a:prstGeom>
                    <a:noFill/>
                    <a:ln>
                      <a:solidFill>
                        <a:schemeClr val="tx1">
                          <a:lumMod val="50000"/>
                          <a:lumOff val="50000"/>
                        </a:schemeClr>
                      </a:solidFill>
                    </a:ln>
                  </pic:spPr>
                </pic:pic>
              </a:graphicData>
            </a:graphic>
          </wp:inline>
        </w:drawing>
      </w:r>
    </w:p>
    <w:p w14:paraId="7F5CA840" w14:textId="6A41AE95" w:rsidR="00403C75" w:rsidRDefault="007525F0" w:rsidP="00746839">
      <w:pPr>
        <w:pStyle w:val="LabStepNumberedLevel2"/>
      </w:pPr>
      <w:r>
        <w:t>Try a search by typing a capital "C" in the search box.</w:t>
      </w:r>
      <w:r w:rsidR="006269D3">
        <w:t xml:space="preserve"> You should n</w:t>
      </w:r>
      <w:r w:rsidR="00361000">
        <w:t>ow see customers with last name</w:t>
      </w:r>
      <w:r w:rsidR="006269D3">
        <w:t xml:space="preserve"> start</w:t>
      </w:r>
      <w:r w:rsidR="00361000">
        <w:t>ing</w:t>
      </w:r>
      <w:r w:rsidR="006269D3">
        <w:t xml:space="preserve"> with "C".</w:t>
      </w:r>
    </w:p>
    <w:p w14:paraId="08088553" w14:textId="439E9F2F" w:rsidR="004D076A" w:rsidRDefault="00800FEF" w:rsidP="004D076A">
      <w:pPr>
        <w:pStyle w:val="LabStepScreenshotLevel2"/>
      </w:pPr>
      <w:r>
        <w:drawing>
          <wp:inline distT="0" distB="0" distL="0" distR="0" wp14:anchorId="751FC626" wp14:editId="3B65D757">
            <wp:extent cx="4114800" cy="1109984"/>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5591" cy="1129080"/>
                    </a:xfrm>
                    <a:prstGeom prst="rect">
                      <a:avLst/>
                    </a:prstGeom>
                    <a:noFill/>
                    <a:ln>
                      <a:solidFill>
                        <a:schemeClr val="tx1">
                          <a:lumMod val="50000"/>
                          <a:lumOff val="50000"/>
                        </a:schemeClr>
                      </a:solidFill>
                    </a:ln>
                  </pic:spPr>
                </pic:pic>
              </a:graphicData>
            </a:graphic>
          </wp:inline>
        </w:drawing>
      </w:r>
    </w:p>
    <w:p w14:paraId="374D9B53" w14:textId="7B1C5A02" w:rsidR="006269D3" w:rsidRDefault="006269D3" w:rsidP="006269D3">
      <w:pPr>
        <w:pStyle w:val="LabExerciseCallout"/>
      </w:pPr>
      <w:r>
        <w:t xml:space="preserve">Note that the search is currently case-sensitive. You will not see any customers if you type lower case "c". </w:t>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bookmarkStart w:id="2" w:name="_GoBack"/>
      <w:r>
        <w:drawing>
          <wp:inline distT="0" distB="0" distL="0" distR="0" wp14:anchorId="25E83D1D" wp14:editId="33CCE129">
            <wp:extent cx="4531867" cy="935340"/>
            <wp:effectExtent l="19050" t="19050" r="2159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4312" cy="968867"/>
                    </a:xfrm>
                    <a:prstGeom prst="rect">
                      <a:avLst/>
                    </a:prstGeom>
                    <a:noFill/>
                    <a:ln>
                      <a:solidFill>
                        <a:schemeClr val="tx1">
                          <a:lumMod val="50000"/>
                          <a:lumOff val="50000"/>
                        </a:schemeClr>
                      </a:solidFill>
                    </a:ln>
                  </pic:spPr>
                </pic:pic>
              </a:graphicData>
            </a:graphic>
          </wp:inline>
        </w:drawing>
      </w:r>
      <w:bookmarkEnd w:id="2"/>
    </w:p>
    <w:p w14:paraId="62CFD46D" w14:textId="58F5C0E3" w:rsidR="00403C75" w:rsidRDefault="006269D3" w:rsidP="00746839">
      <w:pPr>
        <w:pStyle w:val="LabStepNumberedLevel2"/>
      </w:pPr>
      <w:r>
        <w:t>Delete the contents of the search box. When you do, you should see a message indicating no customer were returned.</w:t>
      </w:r>
    </w:p>
    <w:p w14:paraId="2C227BF3" w14:textId="6173EFD8" w:rsidR="00800FEF" w:rsidRDefault="00800FEF" w:rsidP="00800FEF">
      <w:pPr>
        <w:pStyle w:val="LabStepScreenshotLevel2"/>
      </w:pPr>
      <w:r>
        <w:drawing>
          <wp:inline distT="0" distB="0" distL="0" distR="0" wp14:anchorId="1B74FD4A" wp14:editId="090B783F">
            <wp:extent cx="4685389" cy="935341"/>
            <wp:effectExtent l="19050" t="19050" r="2032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4158" cy="957054"/>
                    </a:xfrm>
                    <a:prstGeom prst="rect">
                      <a:avLst/>
                    </a:prstGeom>
                    <a:noFill/>
                    <a:ln>
                      <a:solidFill>
                        <a:schemeClr val="tx1">
                          <a:lumMod val="50000"/>
                          <a:lumOff val="50000"/>
                        </a:schemeClr>
                      </a:solidFill>
                    </a:ln>
                  </pic:spPr>
                </pic:pic>
              </a:graphicData>
            </a:graphic>
          </wp:inline>
        </w:drawing>
      </w:r>
    </w:p>
    <w:p w14:paraId="1AE49CFB" w14:textId="77777777" w:rsidR="006269D3" w:rsidRDefault="006269D3" w:rsidP="006269D3">
      <w:pPr>
        <w:pStyle w:val="LabStepNumberedLevel2"/>
      </w:pPr>
      <w:r>
        <w:lastRenderedPageBreak/>
        <w:t>After you have tested the application, close the browser and stop the webpack dev server from running.</w:t>
      </w:r>
    </w:p>
    <w:p w14:paraId="263634B1" w14:textId="6116658C" w:rsidR="00800FEF" w:rsidRDefault="00800FEF" w:rsidP="00800FEF">
      <w:pPr>
        <w:pStyle w:val="LabStepNumbered"/>
      </w:pPr>
      <w:r>
        <w:t>Add a</w:t>
      </w:r>
      <w:r w:rsidR="006269D3">
        <w:t>n alphabetic</w:t>
      </w:r>
      <w:r>
        <w:t xml:space="preserve"> filtering </w:t>
      </w:r>
      <w:r w:rsidR="006269D3">
        <w:t xml:space="preserve">menu to the </w:t>
      </w:r>
      <w:proofErr w:type="spellStart"/>
      <w:r w:rsidR="006269D3" w:rsidRPr="006269D3">
        <w:rPr>
          <w:b/>
        </w:rPr>
        <w:t>CustomersToolbar</w:t>
      </w:r>
      <w:proofErr w:type="spellEnd"/>
      <w:r w:rsidR="006269D3">
        <w:t xml:space="preserve"> component.</w:t>
      </w:r>
    </w:p>
    <w:p w14:paraId="18431199" w14:textId="35128513" w:rsidR="00800FEF" w:rsidRDefault="00284C15" w:rsidP="00D66605">
      <w:pPr>
        <w:pStyle w:val="LabStepNumberedLevel2"/>
      </w:pPr>
      <w:r>
        <w:t xml:space="preserve">Open </w:t>
      </w:r>
      <w:proofErr w:type="spellStart"/>
      <w:r w:rsidR="00D66605" w:rsidRPr="00D66605">
        <w:rPr>
          <w:b/>
        </w:rPr>
        <w:t>CustomersToolbar.tsx</w:t>
      </w:r>
      <w:proofErr w:type="spellEnd"/>
      <w:r w:rsidR="00D66605">
        <w:t xml:space="preserve"> in an editor window.</w:t>
      </w:r>
    </w:p>
    <w:p w14:paraId="7AFE416B" w14:textId="321B39F9" w:rsidR="00403C75" w:rsidRDefault="00D66605" w:rsidP="00746839">
      <w:pPr>
        <w:pStyle w:val="LabStepNumberedLevel2"/>
      </w:pPr>
      <w:r>
        <w:t xml:space="preserve">Inside the </w:t>
      </w:r>
      <w:proofErr w:type="spellStart"/>
      <w:r w:rsidRPr="00D66605">
        <w:rPr>
          <w:b/>
        </w:rPr>
        <w:t>CustomersToolbar</w:t>
      </w:r>
      <w:proofErr w:type="spellEnd"/>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6F6CDEB9" w:rsidR="00D646B2" w:rsidRDefault="00D66605" w:rsidP="00D646B2">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w:t>
      </w:r>
      <w:r w:rsidR="00361000">
        <w:t xml:space="preserve"> the</w:t>
      </w:r>
      <w:r>
        <w:t xml:space="preserve"> </w:t>
      </w:r>
      <w:r w:rsidRPr="00D66605">
        <w:rPr>
          <w:b/>
        </w:rPr>
        <w:t>search-menu</w:t>
      </w:r>
      <w:r>
        <w:t xml:space="preserve"> </w:t>
      </w:r>
      <w:r w:rsidR="00361000">
        <w:t xml:space="preserve">class </w:t>
      </w:r>
      <w:r>
        <w:t xml:space="preserve">and add a few lines to </w:t>
      </w:r>
      <w:r w:rsidR="00361000">
        <w:t xml:space="preserve">extra </w:t>
      </w:r>
      <w:r>
        <w:t>create space.</w:t>
      </w:r>
    </w:p>
    <w:p w14:paraId="27D9C00C" w14:textId="4B828251" w:rsidR="00414E21" w:rsidRDefault="00414E21" w:rsidP="00414E21">
      <w:pPr>
        <w:pStyle w:val="LabStepScreenshotLevel2"/>
      </w:pPr>
      <w:r>
        <w:drawing>
          <wp:inline distT="0" distB="0" distL="0" distR="0" wp14:anchorId="5D28DB33" wp14:editId="5535FE00">
            <wp:extent cx="4578626" cy="174747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7353" cy="1754617"/>
                    </a:xfrm>
                    <a:prstGeom prst="rect">
                      <a:avLst/>
                    </a:prstGeom>
                    <a:noFill/>
                    <a:ln>
                      <a:no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proofErr w:type="spellStart"/>
      <w:r w:rsidRPr="00D66605">
        <w:rPr>
          <w:b/>
        </w:rPr>
        <w:t>nav</w:t>
      </w:r>
      <w:proofErr w:type="spellEnd"/>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237418BA" w:rsidR="00414E21" w:rsidRDefault="00414E21" w:rsidP="00414E21">
      <w:pPr>
        <w:pStyle w:val="LabStepCodeBlockLevel2"/>
      </w:pPr>
      <w:r>
        <w:t xml:space="preserve">        let customerService: </w:t>
      </w:r>
      <w:r w:rsidR="000427FA">
        <w:t>ICustomersService</w:t>
      </w:r>
      <w:r>
        <w:t xml:space="preserv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r w:rsidRPr="001359ED">
        <w:rPr>
          <w:b/>
        </w:rPr>
        <w:t>npm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59B99224" w14:textId="135E38A5" w:rsidR="00D66605" w:rsidRDefault="00D66605" w:rsidP="00D66605">
      <w:pPr>
        <w:pStyle w:val="LabStepNumberedLevel2"/>
      </w:pPr>
      <w:r>
        <w:t xml:space="preserve">You should now see the </w:t>
      </w:r>
      <w:proofErr w:type="spellStart"/>
      <w:r w:rsidRPr="007525F0">
        <w:rPr>
          <w:b/>
        </w:rPr>
        <w:t>CustomersToolbar</w:t>
      </w:r>
      <w:proofErr w:type="spellEnd"/>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r>
        <w:lastRenderedPageBreak/>
        <w:drawing>
          <wp:inline distT="0" distB="0" distL="0" distR="0" wp14:anchorId="0F3AF1CC" wp14:editId="55DB7760">
            <wp:extent cx="5212747" cy="1340007"/>
            <wp:effectExtent l="19050" t="19050" r="260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131" cy="1341905"/>
                    </a:xfrm>
                    <a:prstGeom prst="rect">
                      <a:avLst/>
                    </a:prstGeom>
                    <a:noFill/>
                    <a:ln>
                      <a:solidFill>
                        <a:schemeClr val="tx1">
                          <a:lumMod val="50000"/>
                          <a:lumOff val="50000"/>
                        </a:schemeClr>
                      </a:solidFill>
                    </a:ln>
                  </pic:spPr>
                </pic:pic>
              </a:graphicData>
            </a:graphic>
          </wp:inline>
        </w:drawing>
      </w:r>
    </w:p>
    <w:p w14:paraId="11781C90" w14:textId="4B056200" w:rsidR="00886783" w:rsidRDefault="00D66605" w:rsidP="00886783">
      <w:pPr>
        <w:pStyle w:val="LabStepNumberedLevel2"/>
      </w:pPr>
      <w:r>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3FC99CEB" w:rsidR="00886783" w:rsidRDefault="00D66605" w:rsidP="00886783">
      <w:pPr>
        <w:pStyle w:val="LabStepNumberedLevel2"/>
      </w:pPr>
      <w:r>
        <w:t xml:space="preserve">Click on the letter "X". Your user interface experience </w:t>
      </w:r>
      <w:r w:rsidR="00183FE0">
        <w:t>should</w:t>
      </w:r>
      <w:r>
        <w:t xml:space="preserve">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t xml:space="preserve">Over the next few steps you will create a new React component named </w:t>
      </w:r>
      <w:proofErr w:type="spellStart"/>
      <w:r w:rsidRPr="0084514A">
        <w:rPr>
          <w:b/>
        </w:rPr>
        <w:t>CustomerCard</w:t>
      </w:r>
      <w:proofErr w:type="spellEnd"/>
      <w:r>
        <w:t xml:space="preserve"> to display customer data in an alternate fashion. After creating the </w:t>
      </w:r>
      <w:proofErr w:type="spellStart"/>
      <w:r w:rsidRPr="0084514A">
        <w:rPr>
          <w:b/>
        </w:rPr>
        <w:t>CustomerCard</w:t>
      </w:r>
      <w:proofErr w:type="spellEnd"/>
      <w:r>
        <w:t xml:space="preserve"> component, you will then modify the </w:t>
      </w:r>
      <w:proofErr w:type="spellStart"/>
      <w:r w:rsidRPr="0084514A">
        <w:rPr>
          <w:b/>
        </w:rPr>
        <w:t>ViewCustomers</w:t>
      </w:r>
      <w:proofErr w:type="spellEnd"/>
      <w:r>
        <w:t xml:space="preserve"> component so the user can switch between displaying customer data with the </w:t>
      </w:r>
      <w:proofErr w:type="spellStart"/>
      <w:r w:rsidRPr="0084514A">
        <w:rPr>
          <w:b/>
        </w:rPr>
        <w:t>CustomersTable</w:t>
      </w:r>
      <w:proofErr w:type="spellEnd"/>
      <w:r>
        <w:t xml:space="preserve"> component and the </w:t>
      </w:r>
      <w:proofErr w:type="spellStart"/>
      <w:r w:rsidRPr="0084514A">
        <w:rPr>
          <w:b/>
        </w:rPr>
        <w:t>CustomerCard</w:t>
      </w:r>
      <w:proofErr w:type="spellEnd"/>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proofErr w:type="spellStart"/>
      <w:r w:rsidR="0084514A" w:rsidRPr="0084514A">
        <w:rPr>
          <w:b/>
        </w:rPr>
        <w:t>CustomerCard</w:t>
      </w:r>
      <w:proofErr w:type="spellEnd"/>
      <w:r w:rsidR="0084514A">
        <w:t>.</w:t>
      </w:r>
    </w:p>
    <w:p w14:paraId="6B8AB450" w14:textId="209F7BA6" w:rsidR="0084514A" w:rsidRDefault="0084514A" w:rsidP="0084514A">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Pr>
          <w:b/>
        </w:rPr>
        <w:t>CustomersCard</w:t>
      </w:r>
      <w:r w:rsidRPr="002F0714">
        <w:rPr>
          <w:b/>
        </w:rPr>
        <w:t>.css</w:t>
      </w:r>
      <w:r>
        <w:t xml:space="preserve"> and </w:t>
      </w:r>
      <w:proofErr w:type="spellStart"/>
      <w:r>
        <w:rPr>
          <w:b/>
        </w:rPr>
        <w:t>CustomersCard.tsx</w:t>
      </w:r>
      <w:proofErr w:type="spellEnd"/>
      <w:r>
        <w:t>.</w:t>
      </w:r>
    </w:p>
    <w:p w14:paraId="10C5026C" w14:textId="2611E178" w:rsidR="00886783" w:rsidRDefault="00886783" w:rsidP="00886783">
      <w:pPr>
        <w:pStyle w:val="LabStepScreenshotLevel2"/>
      </w:pPr>
      <w:r>
        <w:drawing>
          <wp:inline distT="0" distB="0" distL="0" distR="0" wp14:anchorId="44E2E21E" wp14:editId="62B5C368">
            <wp:extent cx="1570383" cy="957993"/>
            <wp:effectExtent l="19050" t="19050" r="1079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5127" b="1"/>
                    <a:stretch/>
                  </pic:blipFill>
                  <pic:spPr bwMode="auto">
                    <a:xfrm>
                      <a:off x="0" y="0"/>
                      <a:ext cx="1594725" cy="972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lastRenderedPageBreak/>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0E389DB1" w:rsidR="0084514A" w:rsidRDefault="0084514A" w:rsidP="00AF0A45">
      <w:pPr>
        <w:pStyle w:val="LabStepNumberedLevel2"/>
      </w:pPr>
      <w:r>
        <w:t xml:space="preserve">Save and close </w:t>
      </w:r>
      <w:r w:rsidRPr="0084514A">
        <w:rPr>
          <w:b/>
        </w:rPr>
        <w:t>CustomerCard.css</w:t>
      </w:r>
      <w:r>
        <w:t>.</w:t>
      </w:r>
    </w:p>
    <w:p w14:paraId="54933EA2" w14:textId="7556C2F4" w:rsidR="00AF0A45" w:rsidRDefault="00A67AAF" w:rsidP="00AF0A45">
      <w:pPr>
        <w:pStyle w:val="LabStepNumberedLevel2"/>
      </w:pPr>
      <w:r>
        <w:t xml:space="preserve">Add the following code to </w:t>
      </w:r>
      <w:proofErr w:type="spellStart"/>
      <w:r w:rsidRPr="00A67AAF">
        <w:rPr>
          <w:b/>
        </w:rPr>
        <w:t>CustomerCard.</w:t>
      </w:r>
      <w:r w:rsidR="00AF0A45" w:rsidRPr="00A67AAF">
        <w:rPr>
          <w:b/>
        </w:rPr>
        <w:t>tsx</w:t>
      </w:r>
      <w:proofErr w:type="spellEnd"/>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proofErr w:type="spellStart"/>
      <w:r w:rsidRPr="00A67AAF">
        <w:rPr>
          <w:b/>
        </w:rPr>
        <w:t>CustomerCard.tsx</w:t>
      </w:r>
      <w:proofErr w:type="spellEnd"/>
      <w:r>
        <w:t>.</w:t>
      </w:r>
    </w:p>
    <w:p w14:paraId="64F1F623" w14:textId="1F17F07B" w:rsidR="00A67AAF" w:rsidRPr="00A67AAF" w:rsidRDefault="00A67AAF" w:rsidP="00A67AAF">
      <w:pPr>
        <w:pStyle w:val="LabExerciseCallout"/>
      </w:pPr>
      <w:r>
        <w:t xml:space="preserve">Note that the </w:t>
      </w:r>
      <w:proofErr w:type="spellStart"/>
      <w:r w:rsidRPr="00A67AAF">
        <w:rPr>
          <w:b/>
        </w:rPr>
        <w:t>CustomerCard</w:t>
      </w:r>
      <w:proofErr w:type="spellEnd"/>
      <w:r>
        <w:t xml:space="preserve"> component is different than the </w:t>
      </w:r>
      <w:proofErr w:type="spellStart"/>
      <w:r w:rsidRPr="00A67AAF">
        <w:rPr>
          <w:b/>
        </w:rPr>
        <w:t>CustomersTable</w:t>
      </w:r>
      <w:proofErr w:type="spellEnd"/>
      <w:r>
        <w:t xml:space="preserve"> because it displays data for a single customer instead of a set of customers. When you integrate the </w:t>
      </w:r>
      <w:proofErr w:type="spellStart"/>
      <w:r w:rsidRPr="00A67AAF">
        <w:rPr>
          <w:b/>
        </w:rPr>
        <w:t>CustomerCard</w:t>
      </w:r>
      <w:proofErr w:type="spellEnd"/>
      <w:r>
        <w:t xml:space="preserve"> component by modifying the </w:t>
      </w:r>
      <w:r w:rsidRPr="00A67AAF">
        <w:rPr>
          <w:b/>
        </w:rPr>
        <w:t>render</w:t>
      </w:r>
      <w:r>
        <w:t xml:space="preserve"> method of the </w:t>
      </w:r>
      <w:proofErr w:type="spellStart"/>
      <w:r w:rsidRPr="00A67AAF">
        <w:rPr>
          <w:b/>
        </w:rPr>
        <w:t>ViewCustomers</w:t>
      </w:r>
      <w:proofErr w:type="spellEnd"/>
      <w:r>
        <w:t xml:space="preserve"> component, you will create a separate instance of the </w:t>
      </w:r>
      <w:proofErr w:type="spellStart"/>
      <w:r w:rsidRPr="00A67AAF">
        <w:rPr>
          <w:b/>
        </w:rPr>
        <w:t>CustomerCard</w:t>
      </w:r>
      <w:proofErr w:type="spellEnd"/>
      <w:r>
        <w:t xml:space="preserve"> component for each customer. However, before you update the </w:t>
      </w:r>
      <w:proofErr w:type="spellStart"/>
      <w:r w:rsidRPr="00A67AAF">
        <w:rPr>
          <w:b/>
        </w:rPr>
        <w:t>ViewCustomers</w:t>
      </w:r>
      <w:proofErr w:type="spellEnd"/>
      <w:r>
        <w:rPr>
          <w:b/>
        </w:rPr>
        <w:t xml:space="preserve"> </w:t>
      </w:r>
      <w:r>
        <w:t xml:space="preserve">component, you must first update the </w:t>
      </w:r>
      <w:proofErr w:type="spellStart"/>
      <w:r w:rsidRPr="00A67AAF">
        <w:rPr>
          <w:b/>
        </w:rPr>
        <w:t>CustomersToolbar</w:t>
      </w:r>
      <w:proofErr w:type="spellEnd"/>
      <w:r>
        <w:t xml:space="preserve"> component to add a menu to toggle between views.</w:t>
      </w:r>
    </w:p>
    <w:p w14:paraId="1A421B4B" w14:textId="35DED306" w:rsidR="0077617B" w:rsidRDefault="0077617B" w:rsidP="0077617B">
      <w:pPr>
        <w:pStyle w:val="LabStepNumbered"/>
      </w:pPr>
      <w:r>
        <w:t xml:space="preserve">Update the </w:t>
      </w:r>
      <w:proofErr w:type="spellStart"/>
      <w:r w:rsidRPr="00A67AAF">
        <w:rPr>
          <w:b/>
        </w:rPr>
        <w:t>CustomersToolbar.tsx</w:t>
      </w:r>
      <w:proofErr w:type="spellEnd"/>
      <w:r w:rsidR="00A67AAF">
        <w:t xml:space="preserve"> with a new menu to toggle between views.</w:t>
      </w:r>
    </w:p>
    <w:p w14:paraId="2E0723DC" w14:textId="17BD66BC" w:rsidR="0077617B" w:rsidRDefault="0077617B" w:rsidP="0077617B">
      <w:pPr>
        <w:pStyle w:val="LabStepNumberedLevel2"/>
      </w:pPr>
      <w:r>
        <w:t xml:space="preserve">open </w:t>
      </w:r>
      <w:proofErr w:type="spellStart"/>
      <w:r w:rsidR="00A67AAF" w:rsidRPr="00A67AAF">
        <w:rPr>
          <w:b/>
        </w:rPr>
        <w:t>CustomersToolbar.tsx</w:t>
      </w:r>
      <w:proofErr w:type="spellEnd"/>
      <w:r w:rsidR="00A67AAF">
        <w:t xml:space="preserve"> </w:t>
      </w:r>
      <w:r>
        <w:t>in editor</w:t>
      </w:r>
      <w:r w:rsidR="00A67AAF">
        <w:t xml:space="preserve"> window.</w:t>
      </w:r>
    </w:p>
    <w:p w14:paraId="1A6D619D" w14:textId="7044739B" w:rsidR="0077617B" w:rsidRDefault="00210AC9" w:rsidP="0077617B">
      <w:pPr>
        <w:pStyle w:val="LabStepNumberedLevel2"/>
      </w:pPr>
      <w:r>
        <w:t>Place</w:t>
      </w:r>
      <w:r w:rsidR="00E35F20">
        <w:t xml:space="preserve"> you</w:t>
      </w:r>
      <w:r>
        <w:t>r</w:t>
      </w:r>
      <w:r w:rsidR="00E35F20">
        <w:t xml:space="preserve"> cursor inside the </w:t>
      </w:r>
      <w:r w:rsidR="00E35F20" w:rsidRPr="00E35F20">
        <w:rPr>
          <w:b/>
        </w:rPr>
        <w:t>render</w:t>
      </w:r>
      <w:r w:rsidR="00E35F20">
        <w:t xml:space="preserve"> method above the </w:t>
      </w:r>
      <w:r w:rsidR="00E35F20" w:rsidRPr="00E35F20">
        <w:rPr>
          <w:b/>
        </w:rPr>
        <w:t>return</w:t>
      </w:r>
      <w:r w:rsidR="00E35F20">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00BF9C5A" w:rsidR="00E35F20" w:rsidRDefault="00271756" w:rsidP="00E35F20">
      <w:pPr>
        <w:pStyle w:val="LabStepScreenshotLevel2"/>
      </w:pPr>
      <w:r>
        <w:lastRenderedPageBreak/>
        <w:drawing>
          <wp:inline distT="0" distB="0" distL="0" distR="0" wp14:anchorId="3FDC341A" wp14:editId="0ADA08B1">
            <wp:extent cx="4358210" cy="99391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5608" cy="1034370"/>
                    </a:xfrm>
                    <a:prstGeom prst="rect">
                      <a:avLst/>
                    </a:prstGeom>
                    <a:noFill/>
                    <a:ln>
                      <a:noFill/>
                    </a:ln>
                  </pic:spPr>
                </pic:pic>
              </a:graphicData>
            </a:graphic>
          </wp:inline>
        </w:drawing>
      </w:r>
    </w:p>
    <w:p w14:paraId="1B92E2BC" w14:textId="06EAE076" w:rsidR="00E35F20" w:rsidRDefault="00E35F20" w:rsidP="00E35F20">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w:t>
      </w:r>
      <w:r w:rsidR="00210AC9">
        <w:t xml:space="preserve"> the</w:t>
      </w:r>
      <w:r>
        <w:t xml:space="preserve"> </w:t>
      </w:r>
      <w:r w:rsidR="00271756">
        <w:rPr>
          <w:b/>
        </w:rPr>
        <w:t>filter</w:t>
      </w:r>
      <w:r w:rsidRPr="00D66605">
        <w:rPr>
          <w:b/>
        </w:rPr>
        <w:t>-menu</w:t>
      </w:r>
      <w:r>
        <w:t xml:space="preserve"> </w:t>
      </w:r>
      <w:r w:rsidR="00271756">
        <w:t xml:space="preserve">class </w:t>
      </w:r>
      <w:r>
        <w:t xml:space="preserve">and add a few lines to create </w:t>
      </w:r>
      <w:r w:rsidR="00210AC9">
        <w:t xml:space="preserve">some </w:t>
      </w:r>
      <w:r>
        <w:t>space.</w:t>
      </w:r>
    </w:p>
    <w:p w14:paraId="3871A64E" w14:textId="1386DF13" w:rsidR="0077617B" w:rsidRDefault="00271756" w:rsidP="0077617B">
      <w:pPr>
        <w:pStyle w:val="LabStepScreenshotLevel2"/>
      </w:pPr>
      <w:r>
        <w:drawing>
          <wp:inline distT="0" distB="0" distL="0" distR="0" wp14:anchorId="4F4F0007" wp14:editId="404C5676">
            <wp:extent cx="3922643" cy="822043"/>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2963" cy="838875"/>
                    </a:xfrm>
                    <a:prstGeom prst="rect">
                      <a:avLst/>
                    </a:prstGeom>
                    <a:noFill/>
                    <a:ln>
                      <a:noFill/>
                    </a:ln>
                  </pic:spPr>
                </pic:pic>
              </a:graphicData>
            </a:graphic>
          </wp:inline>
        </w:drawing>
      </w:r>
    </w:p>
    <w:p w14:paraId="21D451C3" w14:textId="77777777" w:rsidR="00E35F20" w:rsidRDefault="00E35F20" w:rsidP="00E35F20">
      <w:pPr>
        <w:pStyle w:val="LabStepNumberedLevel2"/>
      </w:pPr>
      <w:r>
        <w:t xml:space="preserve">Copy and paste the following code just under the opening </w:t>
      </w:r>
      <w:proofErr w:type="spellStart"/>
      <w:r w:rsidRPr="00D66605">
        <w:rPr>
          <w:b/>
        </w:rPr>
        <w:t>nav</w:t>
      </w:r>
      <w:proofErr w:type="spellEnd"/>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proofErr w:type="spellStart"/>
      <w:r w:rsidRPr="00A67AAF">
        <w:rPr>
          <w:b/>
        </w:rPr>
        <w:t>CustomersToolbar.tsx</w:t>
      </w:r>
      <w:proofErr w:type="spellEnd"/>
      <w:r>
        <w:t>.</w:t>
      </w:r>
    </w:p>
    <w:p w14:paraId="0CD04C11" w14:textId="14908F1D" w:rsidR="00E35F20" w:rsidRDefault="00E35F20" w:rsidP="00E35F20">
      <w:pPr>
        <w:pStyle w:val="LabExerciseCallout"/>
      </w:pPr>
      <w:r>
        <w:t xml:space="preserve">Note that the </w:t>
      </w:r>
      <w:proofErr w:type="spellStart"/>
      <w:r w:rsidRPr="00E35F20">
        <w:rPr>
          <w:b/>
        </w:rPr>
        <w:t>CustomersToolbar</w:t>
      </w:r>
      <w:proofErr w:type="spellEnd"/>
      <w:r>
        <w:t xml:space="preserve"> component gets passed a direct reference to the </w:t>
      </w:r>
      <w:proofErr w:type="spellStart"/>
      <w:r w:rsidRPr="00E35F20">
        <w:rPr>
          <w:b/>
        </w:rPr>
        <w:t>ViewCustomers</w:t>
      </w:r>
      <w:proofErr w:type="spellEnd"/>
      <w:r>
        <w:t xml:space="preserve"> component. This design makes it possible for the </w:t>
      </w:r>
      <w:proofErr w:type="spellStart"/>
      <w:r w:rsidRPr="00E35F20">
        <w:rPr>
          <w:b/>
        </w:rPr>
        <w:t>CustomersToolbar</w:t>
      </w:r>
      <w:proofErr w:type="spellEnd"/>
      <w:r>
        <w:t xml:space="preserve"> component to view and set the state of the </w:t>
      </w:r>
      <w:proofErr w:type="spellStart"/>
      <w:r w:rsidRPr="00E35F20">
        <w:rPr>
          <w:b/>
        </w:rPr>
        <w:t>ViewCustomers</w:t>
      </w:r>
      <w:proofErr w:type="spellEnd"/>
      <w:r>
        <w:t xml:space="preserve"> component. Now it's time to modify the </w:t>
      </w:r>
      <w:proofErr w:type="spellStart"/>
      <w:r w:rsidRPr="00E35F20">
        <w:rPr>
          <w:b/>
        </w:rPr>
        <w:t>ViewCustomers</w:t>
      </w:r>
      <w:proofErr w:type="spellEnd"/>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proofErr w:type="spellStart"/>
      <w:r w:rsidR="00E35F20" w:rsidRPr="00E35F20">
        <w:rPr>
          <w:b/>
        </w:rPr>
        <w:t>ViewCustomers</w:t>
      </w:r>
      <w:proofErr w:type="spellEnd"/>
      <w:r w:rsidR="00E35F20">
        <w:t xml:space="preserve"> component to integrate a secondary view based on the </w:t>
      </w:r>
      <w:proofErr w:type="spellStart"/>
      <w:r w:rsidR="00E35F20" w:rsidRPr="00E35F20">
        <w:rPr>
          <w:b/>
        </w:rPr>
        <w:t>CustomerCard</w:t>
      </w:r>
      <w:proofErr w:type="spellEnd"/>
      <w:r w:rsidR="00E35F20">
        <w:t xml:space="preserve"> component.</w:t>
      </w:r>
    </w:p>
    <w:p w14:paraId="6ADE6842" w14:textId="08508944" w:rsidR="0077617B" w:rsidRDefault="00C83254" w:rsidP="00E35F20">
      <w:pPr>
        <w:pStyle w:val="LabStepNumberedLevel2"/>
      </w:pPr>
      <w:r>
        <w:t xml:space="preserve">Open </w:t>
      </w:r>
      <w:proofErr w:type="spellStart"/>
      <w:r w:rsidR="00777A6C" w:rsidRPr="00C83254">
        <w:rPr>
          <w:b/>
        </w:rPr>
        <w:t>ViewCustomers.tsx</w:t>
      </w:r>
      <w:proofErr w:type="spellEnd"/>
      <w:r>
        <w:t xml:space="preserve"> in an editor window if it's not already open.</w:t>
      </w:r>
    </w:p>
    <w:p w14:paraId="14AE9ED7" w14:textId="4E7C01D3" w:rsidR="00CA598D" w:rsidRDefault="00CA598D" w:rsidP="00E35F20">
      <w:pPr>
        <w:pStyle w:val="LabStepNumberedLevel2"/>
      </w:pPr>
      <w:r>
        <w:t xml:space="preserve">At the top of </w:t>
      </w:r>
      <w:proofErr w:type="spellStart"/>
      <w:r w:rsidRPr="00C83254">
        <w:rPr>
          <w:b/>
        </w:rPr>
        <w:t>ViewCustomers.tsx</w:t>
      </w:r>
      <w:proofErr w:type="spellEnd"/>
      <w:r>
        <w:t xml:space="preserve"> add a new </w:t>
      </w:r>
      <w:r w:rsidRPr="00CA598D">
        <w:rPr>
          <w:b/>
        </w:rPr>
        <w:t>import</w:t>
      </w:r>
      <w:r>
        <w:t xml:space="preserve"> statement for the </w:t>
      </w:r>
      <w:proofErr w:type="spellStart"/>
      <w:r w:rsidRPr="00CA598D">
        <w:rPr>
          <w:b/>
        </w:rPr>
        <w:t>CustomerCard</w:t>
      </w:r>
      <w:proofErr w:type="spellEnd"/>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proofErr w:type="spellStart"/>
      <w:r w:rsidRPr="00C83254">
        <w:rPr>
          <w:b/>
        </w:rPr>
        <w:t>ViewCustomers.tsx</w:t>
      </w:r>
      <w:proofErr w:type="spellEnd"/>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proofErr w:type="spellStart"/>
      <w:r w:rsidRPr="00C83254">
        <w:rPr>
          <w:b/>
        </w:rPr>
        <w:t>CustomersTable</w:t>
      </w:r>
      <w:proofErr w:type="spellEnd"/>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lastRenderedPageBreak/>
        <w:t xml:space="preserve">Save our changes to </w:t>
      </w:r>
      <w:proofErr w:type="spellStart"/>
      <w:r w:rsidRPr="00C83254">
        <w:rPr>
          <w:b/>
        </w:rPr>
        <w:t>ViewCustomers.tsx</w:t>
      </w:r>
      <w:proofErr w:type="spellEnd"/>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r w:rsidRPr="001359ED">
        <w:rPr>
          <w:b/>
        </w:rPr>
        <w:t>npm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4C7ED42A" w14:textId="01C9F965" w:rsidR="00C83254" w:rsidRDefault="00C83254" w:rsidP="00C83254">
      <w:pPr>
        <w:pStyle w:val="LabStepNumberedLevel2"/>
      </w:pPr>
      <w:r>
        <w:t xml:space="preserve">You should now see the </w:t>
      </w:r>
      <w:proofErr w:type="spellStart"/>
      <w:r w:rsidRPr="007525F0">
        <w:rPr>
          <w:b/>
        </w:rPr>
        <w:t>CustomersToolbar</w:t>
      </w:r>
      <w:proofErr w:type="spellEnd"/>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77C10060" w:rsidR="003509C2" w:rsidRDefault="003509C2" w:rsidP="003509C2">
      <w:pPr>
        <w:pStyle w:val="LabExerciseLeadIn"/>
      </w:pPr>
      <w:r>
        <w:t xml:space="preserve">In this lab you will create a new service class named </w:t>
      </w:r>
      <w:proofErr w:type="spellStart"/>
      <w:r w:rsidRPr="001B4CCE">
        <w:rPr>
          <w:b/>
        </w:rPr>
        <w:t>Customer</w:t>
      </w:r>
      <w:r>
        <w:rPr>
          <w:b/>
        </w:rPr>
        <w:t>s</w:t>
      </w:r>
      <w:r w:rsidRPr="001B4CCE">
        <w:rPr>
          <w:b/>
        </w:rPr>
        <w:t>Service</w:t>
      </w:r>
      <w:proofErr w:type="spellEnd"/>
      <w:r>
        <w:t xml:space="preserve"> that will replace the </w:t>
      </w:r>
      <w:proofErr w:type="spellStart"/>
      <w:r w:rsidRPr="001B4CCE">
        <w:rPr>
          <w:b/>
        </w:rPr>
        <w:t>MockCustomer</w:t>
      </w:r>
      <w:r>
        <w:rPr>
          <w:b/>
        </w:rPr>
        <w:t>s</w:t>
      </w:r>
      <w:r w:rsidRPr="001B4CCE">
        <w:rPr>
          <w:b/>
        </w:rPr>
        <w:t>Service</w:t>
      </w:r>
      <w:proofErr w:type="spellEnd"/>
      <w:r>
        <w:t xml:space="preserve"> service class. You will write the </w:t>
      </w:r>
      <w:proofErr w:type="spellStart"/>
      <w:r w:rsidRPr="001B4CCE">
        <w:rPr>
          <w:b/>
        </w:rPr>
        <w:t>Customer</w:t>
      </w:r>
      <w:r>
        <w:rPr>
          <w:b/>
        </w:rPr>
        <w:t>s</w:t>
      </w:r>
      <w:r w:rsidRPr="001B4CCE">
        <w:rPr>
          <w:b/>
        </w:rPr>
        <w:t>Service</w:t>
      </w:r>
      <w:proofErr w:type="spellEnd"/>
      <w:r>
        <w:t xml:space="preserve"> class to implement the </w:t>
      </w:r>
      <w:proofErr w:type="spellStart"/>
      <w:r w:rsidR="000427FA">
        <w:rPr>
          <w:b/>
        </w:rPr>
        <w:t>ICustomersService</w:t>
      </w:r>
      <w:proofErr w:type="spellEnd"/>
      <w:r>
        <w:t xml:space="preserve"> interface so that it will be easy to substitute this component into the application where the </w:t>
      </w:r>
      <w:proofErr w:type="spellStart"/>
      <w:r w:rsidRPr="001B4CCE">
        <w:rPr>
          <w:b/>
        </w:rPr>
        <w:t>MockCustomer</w:t>
      </w:r>
      <w:r>
        <w:rPr>
          <w:b/>
        </w:rPr>
        <w:t>s</w:t>
      </w:r>
      <w:r w:rsidRPr="001B4CCE">
        <w:rPr>
          <w:b/>
        </w:rPr>
        <w:t>Service</w:t>
      </w:r>
      <w:proofErr w:type="spellEnd"/>
      <w:r>
        <w:t xml:space="preserve"> class is currently being used.</w:t>
      </w:r>
    </w:p>
    <w:p w14:paraId="5485E965" w14:textId="05FC0216" w:rsidR="003509C2" w:rsidRDefault="003509C2" w:rsidP="003509C2">
      <w:pPr>
        <w:pStyle w:val="LabStepNumbered"/>
        <w:numPr>
          <w:ilvl w:val="0"/>
          <w:numId w:val="34"/>
        </w:numPr>
      </w:pPr>
      <w:r>
        <w:t xml:space="preserve">Create </w:t>
      </w:r>
      <w:r w:rsidR="00911A86">
        <w:t xml:space="preserve">a new class named </w:t>
      </w:r>
      <w:proofErr w:type="spellStart"/>
      <w:r w:rsidR="00911A86" w:rsidRPr="001B4CCE">
        <w:rPr>
          <w:b/>
        </w:rPr>
        <w:t>Customer</w:t>
      </w:r>
      <w:r w:rsidR="00911A86">
        <w:rPr>
          <w:b/>
        </w:rPr>
        <w:t>s</w:t>
      </w:r>
      <w:r w:rsidR="00911A86" w:rsidRPr="001B4CCE">
        <w:rPr>
          <w:b/>
        </w:rPr>
        <w:t>Service</w:t>
      </w:r>
      <w:proofErr w:type="spellEnd"/>
      <w:r w:rsidR="00911A86">
        <w:t xml:space="preserve"> class which implements the </w:t>
      </w:r>
      <w:proofErr w:type="spellStart"/>
      <w:r w:rsidR="000427FA">
        <w:rPr>
          <w:b/>
        </w:rPr>
        <w:t>ICustomersService</w:t>
      </w:r>
      <w:proofErr w:type="spellEnd"/>
      <w:r w:rsidR="00911A86">
        <w:t xml:space="preserve"> interface.</w:t>
      </w:r>
      <w:r>
        <w:t>.</w:t>
      </w:r>
    </w:p>
    <w:p w14:paraId="250001AF" w14:textId="7BB1C796" w:rsidR="003509C2" w:rsidRDefault="003509C2" w:rsidP="003509C2">
      <w:pPr>
        <w:pStyle w:val="LabStepNumberedLevel2"/>
        <w:numPr>
          <w:ilvl w:val="1"/>
          <w:numId w:val="34"/>
        </w:numPr>
      </w:pPr>
      <w:r>
        <w:t xml:space="preserve">Inside the </w:t>
      </w:r>
      <w:r>
        <w:rPr>
          <w:b/>
        </w:rPr>
        <w:t>service</w:t>
      </w:r>
      <w:r w:rsidR="00210AC9">
        <w:rPr>
          <w:b/>
        </w:rPr>
        <w:t>s</w:t>
      </w:r>
      <w:r>
        <w:t xml:space="preserve"> folder, add a new source file named </w:t>
      </w:r>
      <w:proofErr w:type="spellStart"/>
      <w:r>
        <w:rPr>
          <w:b/>
        </w:rPr>
        <w:t>Customers</w:t>
      </w:r>
      <w:r w:rsidR="00911A86">
        <w:rPr>
          <w:b/>
        </w:rPr>
        <w:t>Service.ts</w:t>
      </w:r>
      <w:proofErr w:type="spellEnd"/>
      <w:r>
        <w:t>.</w:t>
      </w:r>
    </w:p>
    <w:p w14:paraId="1004D8DB" w14:textId="7ED4A5EB" w:rsidR="003509C2" w:rsidRDefault="00911A86" w:rsidP="00911A86">
      <w:pPr>
        <w:pStyle w:val="LabStepScreenshotLevel2"/>
      </w:pPr>
      <w:r>
        <w:lastRenderedPageBreak/>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proofErr w:type="spellStart"/>
      <w:r w:rsidRPr="00911A86">
        <w:rPr>
          <w:b/>
        </w:rPr>
        <w:t>CustomersService.ts</w:t>
      </w:r>
      <w:proofErr w:type="spellEnd"/>
      <w:r>
        <w:t xml:space="preserve"> to provide a starting point for the </w:t>
      </w:r>
      <w:proofErr w:type="spellStart"/>
      <w:r w:rsidRPr="00911A86">
        <w:rPr>
          <w:b/>
        </w:rPr>
        <w:t>CustomersService</w:t>
      </w:r>
      <w:proofErr w:type="spellEnd"/>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34E18511" w:rsidR="00911A86" w:rsidRDefault="00911A86" w:rsidP="00911A86">
      <w:pPr>
        <w:pStyle w:val="LabStepCodeBlockLevel2"/>
      </w:pPr>
      <w:r>
        <w:t xml:space="preserve">import </w:t>
      </w:r>
      <w:r w:rsidR="000427FA">
        <w:t>ICustomersService</w:t>
      </w:r>
      <w:r>
        <w:t xml:space="preserve"> from "../models/</w:t>
      </w:r>
      <w:r w:rsidR="000427FA">
        <w:t>ICustomersService</w:t>
      </w:r>
      <w:r>
        <w:t>";</w:t>
      </w:r>
    </w:p>
    <w:p w14:paraId="489AA2D6" w14:textId="77777777" w:rsidR="00911A86" w:rsidRDefault="00911A86" w:rsidP="00911A86">
      <w:pPr>
        <w:pStyle w:val="LabStepCodeBlockLevel2"/>
      </w:pPr>
    </w:p>
    <w:p w14:paraId="6F65D90F" w14:textId="740114AE" w:rsidR="00911A86" w:rsidRDefault="00911A86" w:rsidP="00911A86">
      <w:pPr>
        <w:pStyle w:val="LabStepCodeBlockLevel2"/>
      </w:pPr>
      <w:r>
        <w:t xml:space="preserve">export default class CustomersService implements </w:t>
      </w:r>
      <w:r w:rsidR="000427FA">
        <w:t>ICustomersService</w:t>
      </w:r>
      <w:r>
        <w:t xml:space="preserv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t xml:space="preserve">Replace the </w:t>
      </w:r>
      <w:proofErr w:type="spellStart"/>
      <w:r w:rsidRPr="00911A86">
        <w:rPr>
          <w:b/>
        </w:rPr>
        <w:t>getCustomers</w:t>
      </w:r>
      <w:proofErr w:type="spellEnd"/>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proofErr w:type="spellStart"/>
      <w:r w:rsidR="00B613B6" w:rsidRPr="00B613B6">
        <w:rPr>
          <w:b/>
        </w:rPr>
        <w:t>getCustomersByLastName</w:t>
      </w:r>
      <w:proofErr w:type="spellEnd"/>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proofErr w:type="spellStart"/>
      <w:r w:rsidR="00B613B6">
        <w:rPr>
          <w:b/>
        </w:rPr>
        <w:t>getCustomer</w:t>
      </w:r>
      <w:proofErr w:type="spellEnd"/>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lastRenderedPageBreak/>
        <w:t xml:space="preserve">Save your changes and close </w:t>
      </w:r>
      <w:proofErr w:type="spellStart"/>
      <w:r w:rsidRPr="00B613B6">
        <w:rPr>
          <w:b/>
        </w:rPr>
        <w:t>CustomersService.ts</w:t>
      </w:r>
      <w:proofErr w:type="spellEnd"/>
      <w:r>
        <w:t>.</w:t>
      </w:r>
    </w:p>
    <w:p w14:paraId="01B5DFD4" w14:textId="4A2BB0DD" w:rsidR="00B613B6" w:rsidRDefault="00B613B6" w:rsidP="00B613B6">
      <w:pPr>
        <w:pStyle w:val="LabStepNumbered"/>
      </w:pPr>
      <w:r>
        <w:t xml:space="preserve">Modify the </w:t>
      </w:r>
      <w:proofErr w:type="spellStart"/>
      <w:r w:rsidRPr="00B613B6">
        <w:rPr>
          <w:b/>
        </w:rPr>
        <w:t>ViewCustomers</w:t>
      </w:r>
      <w:proofErr w:type="spellEnd"/>
      <w:r>
        <w:t xml:space="preserve"> component to use the </w:t>
      </w:r>
      <w:proofErr w:type="spellStart"/>
      <w:r w:rsidRPr="00B613B6">
        <w:rPr>
          <w:b/>
        </w:rPr>
        <w:t>CustomersService</w:t>
      </w:r>
      <w:proofErr w:type="spellEnd"/>
      <w:r>
        <w:t xml:space="preserve"> class instead of the </w:t>
      </w:r>
      <w:proofErr w:type="spellStart"/>
      <w:r w:rsidRPr="00B613B6">
        <w:rPr>
          <w:b/>
        </w:rPr>
        <w:t>MockCustomersService</w:t>
      </w:r>
      <w:proofErr w:type="spellEnd"/>
      <w:r w:rsidRPr="00B613B6">
        <w:t xml:space="preserve"> class.</w:t>
      </w:r>
    </w:p>
    <w:p w14:paraId="092CDEE9" w14:textId="30097771" w:rsidR="00B613B6" w:rsidRDefault="00B613B6" w:rsidP="00B613B6">
      <w:pPr>
        <w:pStyle w:val="LabStepNumberedLevel2"/>
      </w:pPr>
      <w:r>
        <w:t xml:space="preserve">Open </w:t>
      </w:r>
      <w:proofErr w:type="spellStart"/>
      <w:r w:rsidRPr="00B613B6">
        <w:rPr>
          <w:b/>
        </w:rPr>
        <w:t>ViewCustomer.tsx</w:t>
      </w:r>
      <w:proofErr w:type="spellEnd"/>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proofErr w:type="spellStart"/>
      <w:r w:rsidRPr="00EC584D">
        <w:rPr>
          <w:b/>
        </w:rPr>
        <w:t>CustomersService</w:t>
      </w:r>
      <w:proofErr w:type="spellEnd"/>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31CEA748" w:rsidR="00B613B6" w:rsidRPr="00EC584D" w:rsidRDefault="00B613B6" w:rsidP="00B613B6">
      <w:pPr>
        <w:pStyle w:val="LabStepCodeBlockLevel2"/>
        <w:rPr>
          <w:color w:val="7F7F7F" w:themeColor="text1" w:themeTint="80"/>
        </w:rPr>
      </w:pPr>
      <w:r w:rsidRPr="00EC584D">
        <w:rPr>
          <w:color w:val="7F7F7F" w:themeColor="text1" w:themeTint="80"/>
        </w:rPr>
        <w:t xml:space="preserve">import </w:t>
      </w:r>
      <w:r w:rsidR="000427FA">
        <w:rPr>
          <w:color w:val="7F7F7F" w:themeColor="text1" w:themeTint="80"/>
        </w:rPr>
        <w:t>ICustomersService</w:t>
      </w:r>
      <w:r w:rsidRPr="00EC584D">
        <w:rPr>
          <w:color w:val="7F7F7F" w:themeColor="text1" w:themeTint="80"/>
        </w:rPr>
        <w:t xml:space="preserve"> from '../../models/</w:t>
      </w:r>
      <w:r w:rsidR="000427FA">
        <w:rPr>
          <w:color w:val="7F7F7F" w:themeColor="text1" w:themeTint="80"/>
        </w:rPr>
        <w:t>ICustomersService</w:t>
      </w:r>
      <w:r w:rsidRPr="00EC584D">
        <w:rPr>
          <w:color w:val="7F7F7F" w:themeColor="text1" w:themeTint="80"/>
        </w:rPr>
        <w:t>';</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r>
        <w:t>import CustomersService from "./../../services/CustomersService";</w:t>
      </w:r>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proofErr w:type="spellStart"/>
      <w:r w:rsidRPr="00EC584D">
        <w:rPr>
          <w:b/>
        </w:rPr>
        <w:t>ViewCustomers</w:t>
      </w:r>
      <w:proofErr w:type="spellEnd"/>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t xml:space="preserve">Replace the </w:t>
      </w:r>
      <w:proofErr w:type="spellStart"/>
      <w:r w:rsidRPr="00EC584D">
        <w:rPr>
          <w:b/>
        </w:rPr>
        <w:t>MockCustomersService</w:t>
      </w:r>
      <w:proofErr w:type="spellEnd"/>
      <w:r>
        <w:rPr>
          <w:b/>
        </w:rPr>
        <w:t xml:space="preserve"> </w:t>
      </w:r>
      <w:r>
        <w:t xml:space="preserve">class with the </w:t>
      </w:r>
      <w:proofErr w:type="spellStart"/>
      <w:r w:rsidRPr="00EC584D">
        <w:rPr>
          <w:b/>
        </w:rPr>
        <w:t>CustomersService</w:t>
      </w:r>
      <w:proofErr w:type="spellEnd"/>
      <w:r>
        <w:t xml:space="preserve"> class.</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new 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proofErr w:type="spellStart"/>
      <w:r w:rsidRPr="00EC584D">
        <w:rPr>
          <w:b/>
        </w:rPr>
        <w:t>ViewCustomers.tsx</w:t>
      </w:r>
      <w:proofErr w:type="spellEnd"/>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r w:rsidRPr="001359ED">
        <w:rPr>
          <w:b/>
        </w:rPr>
        <w:t>npm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2430AE01" w14:textId="25008616" w:rsidR="00EC584D" w:rsidRDefault="00EC584D" w:rsidP="00EC584D">
      <w:pPr>
        <w:pStyle w:val="LabStepNumberedLevel2"/>
      </w:pPr>
      <w:r>
        <w:t>The application should now displays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lastRenderedPageBreak/>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5F355699" w:rsidR="003509C2" w:rsidRDefault="00754E4C" w:rsidP="00F24FEA">
      <w:pPr>
        <w:pStyle w:val="LabStepNumberedLevel2"/>
      </w:pPr>
      <w:r>
        <w:t xml:space="preserve">Select the </w:t>
      </w:r>
      <w:r w:rsidRPr="00754E4C">
        <w:rPr>
          <w:b/>
        </w:rPr>
        <w:t>Inspectors</w:t>
      </w:r>
      <w:r w:rsidR="00210AC9">
        <w:t xml:space="preserve"> tab to see details for </w:t>
      </w:r>
      <w:r>
        <w:t>each request and response pair.</w:t>
      </w:r>
    </w:p>
    <w:p w14:paraId="7C0E00C4" w14:textId="6D6A74C8" w:rsidR="00754E4C" w:rsidRDefault="00754E4C" w:rsidP="00F24FEA">
      <w:pPr>
        <w:pStyle w:val="LabStepNumberedLevel2"/>
      </w:pPr>
      <w:r>
        <w:t xml:space="preserve">Select the </w:t>
      </w:r>
      <w:proofErr w:type="spellStart"/>
      <w:r w:rsidRPr="00754E4C">
        <w:rPr>
          <w:b/>
        </w:rPr>
        <w:t>WebForms</w:t>
      </w:r>
      <w:proofErr w:type="spellEnd"/>
      <w:r>
        <w:t xml:space="preserve"> view for the request and the </w:t>
      </w:r>
      <w:r w:rsidRPr="00754E4C">
        <w:rPr>
          <w:b/>
        </w:rPr>
        <w:t>JSON</w:t>
      </w:r>
      <w:r>
        <w:t xml:space="preserve"> tab for the response.</w:t>
      </w:r>
    </w:p>
    <w:p w14:paraId="280F1B23" w14:textId="171D34B1" w:rsidR="00754E4C" w:rsidRDefault="00754E4C" w:rsidP="00F24FEA">
      <w:pPr>
        <w:pStyle w:val="LabStepNumberedLevel2"/>
      </w:pPr>
      <w:r>
        <w:t xml:space="preserve">You should be able to see the OData query string parameter values of the request and the JSON payload of the </w:t>
      </w:r>
      <w:proofErr w:type="spellStart"/>
      <w:r>
        <w:t>resonse</w:t>
      </w:r>
      <w:proofErr w:type="spellEnd"/>
      <w:r>
        <w:t>.</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p>
    <w:sectPr w:rsidR="00754E4C" w:rsidRPr="003509C2" w:rsidSect="00487314">
      <w:headerReference w:type="default" r:id="rId50"/>
      <w:footerReference w:type="default" r:id="rId51"/>
      <w:headerReference w:type="first" r:id="rId52"/>
      <w:footerReference w:type="first" r:id="rId5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2ECF2" w14:textId="77777777" w:rsidR="00BC322D" w:rsidRDefault="00BC322D" w:rsidP="005F53BE">
      <w:pPr>
        <w:spacing w:before="0" w:after="0"/>
      </w:pPr>
      <w:r>
        <w:separator/>
      </w:r>
    </w:p>
  </w:endnote>
  <w:endnote w:type="continuationSeparator" w:id="0">
    <w:p w14:paraId="47238BBB" w14:textId="77777777" w:rsidR="00BC322D" w:rsidRDefault="00BC322D"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745B4B2" w:rsidR="00A255F0" w:rsidRDefault="00A255F0"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36</w:t>
    </w:r>
    <w:r>
      <w:fldChar w:fldCharType="end"/>
    </w:r>
  </w:p>
  <w:p w14:paraId="4FCAA96B" w14:textId="77777777" w:rsidR="00A255F0" w:rsidRPr="00487314" w:rsidRDefault="00A255F0"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DAA6ED7" w:rsidR="00A255F0" w:rsidRDefault="00A255F0"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255F0" w:rsidRPr="00487314" w:rsidRDefault="00A255F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BEEA7" w14:textId="77777777" w:rsidR="00BC322D" w:rsidRDefault="00BC322D" w:rsidP="005F53BE">
      <w:pPr>
        <w:spacing w:before="0" w:after="0"/>
      </w:pPr>
      <w:r>
        <w:separator/>
      </w:r>
    </w:p>
  </w:footnote>
  <w:footnote w:type="continuationSeparator" w:id="0">
    <w:p w14:paraId="3C98931F" w14:textId="77777777" w:rsidR="00BC322D" w:rsidRDefault="00BC322D"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06C8C06C" w:rsidR="00A255F0" w:rsidRDefault="00A255F0" w:rsidP="00E871B8">
    <w:pPr>
      <w:pStyle w:val="Header"/>
      <w:pBdr>
        <w:bottom w:val="single" w:sz="4" w:space="0" w:color="auto"/>
      </w:pBdr>
      <w:spacing w:before="240"/>
    </w:pPr>
    <w:r>
      <w:t>MSD365: Modern SharePoint and Office 365 Development</w:t>
    </w:r>
  </w:p>
  <w:p w14:paraId="52070944" w14:textId="1D039322" w:rsidR="00A255F0" w:rsidRPr="00E871B8" w:rsidRDefault="00A255F0"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53307D">
      <w:rPr>
        <w:rFonts w:cs="Arial"/>
        <w:noProof/>
      </w:rPr>
      <w:t>Sep 11,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255F0" w:rsidRDefault="00A255F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9"/>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27FA"/>
    <w:rsid w:val="00045945"/>
    <w:rsid w:val="0005190B"/>
    <w:rsid w:val="00051ECF"/>
    <w:rsid w:val="0005266B"/>
    <w:rsid w:val="00057D04"/>
    <w:rsid w:val="00063A0E"/>
    <w:rsid w:val="00063CBD"/>
    <w:rsid w:val="00067C20"/>
    <w:rsid w:val="000723CB"/>
    <w:rsid w:val="00072406"/>
    <w:rsid w:val="00072FE5"/>
    <w:rsid w:val="00080564"/>
    <w:rsid w:val="00080712"/>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363D"/>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3FE0"/>
    <w:rsid w:val="001865B3"/>
    <w:rsid w:val="001869FD"/>
    <w:rsid w:val="00186F9B"/>
    <w:rsid w:val="00192368"/>
    <w:rsid w:val="001940C9"/>
    <w:rsid w:val="00194663"/>
    <w:rsid w:val="001A07AE"/>
    <w:rsid w:val="001A1866"/>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1564"/>
    <w:rsid w:val="001F46E0"/>
    <w:rsid w:val="001F549A"/>
    <w:rsid w:val="00202781"/>
    <w:rsid w:val="00207AFB"/>
    <w:rsid w:val="00210AC9"/>
    <w:rsid w:val="00212921"/>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4765"/>
    <w:rsid w:val="002F00C2"/>
    <w:rsid w:val="002F0714"/>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1000"/>
    <w:rsid w:val="00364F73"/>
    <w:rsid w:val="003770A6"/>
    <w:rsid w:val="00377805"/>
    <w:rsid w:val="0038219D"/>
    <w:rsid w:val="003854DC"/>
    <w:rsid w:val="003911B8"/>
    <w:rsid w:val="0039236A"/>
    <w:rsid w:val="003A0E6B"/>
    <w:rsid w:val="003A2FEB"/>
    <w:rsid w:val="003A5815"/>
    <w:rsid w:val="003A69CF"/>
    <w:rsid w:val="003A6C65"/>
    <w:rsid w:val="003B1437"/>
    <w:rsid w:val="003B1E26"/>
    <w:rsid w:val="003B549E"/>
    <w:rsid w:val="003B5D02"/>
    <w:rsid w:val="003B6856"/>
    <w:rsid w:val="003B7152"/>
    <w:rsid w:val="003C675A"/>
    <w:rsid w:val="003C6DDF"/>
    <w:rsid w:val="003D18C1"/>
    <w:rsid w:val="003D263C"/>
    <w:rsid w:val="003D35F6"/>
    <w:rsid w:val="003D6ED3"/>
    <w:rsid w:val="003E77A9"/>
    <w:rsid w:val="003F3C48"/>
    <w:rsid w:val="003F79E3"/>
    <w:rsid w:val="0040036A"/>
    <w:rsid w:val="00403C75"/>
    <w:rsid w:val="004058B3"/>
    <w:rsid w:val="00414728"/>
    <w:rsid w:val="00414E21"/>
    <w:rsid w:val="00423486"/>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2700"/>
    <w:rsid w:val="00523C84"/>
    <w:rsid w:val="00530351"/>
    <w:rsid w:val="0053307D"/>
    <w:rsid w:val="00533B7B"/>
    <w:rsid w:val="00537FB3"/>
    <w:rsid w:val="005410FB"/>
    <w:rsid w:val="005474DB"/>
    <w:rsid w:val="00547B48"/>
    <w:rsid w:val="0055445E"/>
    <w:rsid w:val="00557255"/>
    <w:rsid w:val="005572FB"/>
    <w:rsid w:val="00561849"/>
    <w:rsid w:val="00561D91"/>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1FB0"/>
    <w:rsid w:val="005B372E"/>
    <w:rsid w:val="005B40D1"/>
    <w:rsid w:val="005B51DA"/>
    <w:rsid w:val="005C074B"/>
    <w:rsid w:val="005C100D"/>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69D3"/>
    <w:rsid w:val="00646A2D"/>
    <w:rsid w:val="0065042E"/>
    <w:rsid w:val="00652A46"/>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16BFE"/>
    <w:rsid w:val="007302BE"/>
    <w:rsid w:val="007327A5"/>
    <w:rsid w:val="0073773B"/>
    <w:rsid w:val="00740A3A"/>
    <w:rsid w:val="007418B2"/>
    <w:rsid w:val="00741CCD"/>
    <w:rsid w:val="007435F5"/>
    <w:rsid w:val="0074666B"/>
    <w:rsid w:val="00746839"/>
    <w:rsid w:val="007501F6"/>
    <w:rsid w:val="007525F0"/>
    <w:rsid w:val="00754E4C"/>
    <w:rsid w:val="00757E25"/>
    <w:rsid w:val="007752E7"/>
    <w:rsid w:val="0077617B"/>
    <w:rsid w:val="0077724E"/>
    <w:rsid w:val="007778F1"/>
    <w:rsid w:val="00777A6C"/>
    <w:rsid w:val="007809D1"/>
    <w:rsid w:val="00790DB9"/>
    <w:rsid w:val="00795368"/>
    <w:rsid w:val="00795BC4"/>
    <w:rsid w:val="00797A70"/>
    <w:rsid w:val="007B1806"/>
    <w:rsid w:val="007B1B29"/>
    <w:rsid w:val="007B21CB"/>
    <w:rsid w:val="007B689E"/>
    <w:rsid w:val="007C0AAC"/>
    <w:rsid w:val="007C6964"/>
    <w:rsid w:val="007D4F50"/>
    <w:rsid w:val="007D6E98"/>
    <w:rsid w:val="007D706C"/>
    <w:rsid w:val="007E3B2D"/>
    <w:rsid w:val="007E5137"/>
    <w:rsid w:val="007E72F5"/>
    <w:rsid w:val="007F254C"/>
    <w:rsid w:val="007F394C"/>
    <w:rsid w:val="007F5291"/>
    <w:rsid w:val="00800FEF"/>
    <w:rsid w:val="008018D6"/>
    <w:rsid w:val="008028B6"/>
    <w:rsid w:val="00807087"/>
    <w:rsid w:val="0080788B"/>
    <w:rsid w:val="00820E46"/>
    <w:rsid w:val="008211E3"/>
    <w:rsid w:val="00825785"/>
    <w:rsid w:val="00827C26"/>
    <w:rsid w:val="00844D91"/>
    <w:rsid w:val="0084514A"/>
    <w:rsid w:val="00847BA7"/>
    <w:rsid w:val="0085274C"/>
    <w:rsid w:val="008535D6"/>
    <w:rsid w:val="008615F8"/>
    <w:rsid w:val="00875688"/>
    <w:rsid w:val="0088119A"/>
    <w:rsid w:val="00886783"/>
    <w:rsid w:val="00887204"/>
    <w:rsid w:val="00894022"/>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255F0"/>
    <w:rsid w:val="00A300D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C4EA5"/>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61DA"/>
    <w:rsid w:val="00B37B5C"/>
    <w:rsid w:val="00B4381D"/>
    <w:rsid w:val="00B500BA"/>
    <w:rsid w:val="00B513EA"/>
    <w:rsid w:val="00B5343D"/>
    <w:rsid w:val="00B53AD1"/>
    <w:rsid w:val="00B613B6"/>
    <w:rsid w:val="00B7272F"/>
    <w:rsid w:val="00B737E4"/>
    <w:rsid w:val="00B839F9"/>
    <w:rsid w:val="00B83FCF"/>
    <w:rsid w:val="00B87FA2"/>
    <w:rsid w:val="00B94D7E"/>
    <w:rsid w:val="00B963E6"/>
    <w:rsid w:val="00BB4431"/>
    <w:rsid w:val="00BB54D8"/>
    <w:rsid w:val="00BB719D"/>
    <w:rsid w:val="00BC322D"/>
    <w:rsid w:val="00BC5313"/>
    <w:rsid w:val="00BC537F"/>
    <w:rsid w:val="00BD3E7C"/>
    <w:rsid w:val="00BE17D5"/>
    <w:rsid w:val="00BE4E45"/>
    <w:rsid w:val="00C00CE5"/>
    <w:rsid w:val="00C106A1"/>
    <w:rsid w:val="00C111B5"/>
    <w:rsid w:val="00C14291"/>
    <w:rsid w:val="00C207B5"/>
    <w:rsid w:val="00C20D8B"/>
    <w:rsid w:val="00C22D3C"/>
    <w:rsid w:val="00C24DD6"/>
    <w:rsid w:val="00C2698E"/>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4D9C"/>
    <w:rsid w:val="00CE7206"/>
    <w:rsid w:val="00CE7449"/>
    <w:rsid w:val="00CE7AF9"/>
    <w:rsid w:val="00CF4B72"/>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6ED4"/>
    <w:rsid w:val="00E220ED"/>
    <w:rsid w:val="00E2283F"/>
    <w:rsid w:val="00E243D4"/>
    <w:rsid w:val="00E35F20"/>
    <w:rsid w:val="00E36ABD"/>
    <w:rsid w:val="00E407D5"/>
    <w:rsid w:val="00E46F12"/>
    <w:rsid w:val="00E46F63"/>
    <w:rsid w:val="00E5023B"/>
    <w:rsid w:val="00E5036D"/>
    <w:rsid w:val="00E50582"/>
    <w:rsid w:val="00E507AD"/>
    <w:rsid w:val="00E53512"/>
    <w:rsid w:val="00E55AC1"/>
    <w:rsid w:val="00E56605"/>
    <w:rsid w:val="00E60DC3"/>
    <w:rsid w:val="00E667D6"/>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11D5"/>
    <w:rsid w:val="00EE6F2C"/>
    <w:rsid w:val="00EE7D78"/>
    <w:rsid w:val="00EF14E7"/>
    <w:rsid w:val="00EF4123"/>
    <w:rsid w:val="00F03AD8"/>
    <w:rsid w:val="00F14A4D"/>
    <w:rsid w:val="00F167A6"/>
    <w:rsid w:val="00F1739B"/>
    <w:rsid w:val="00F17A8C"/>
    <w:rsid w:val="00F21642"/>
    <w:rsid w:val="00F23C9A"/>
    <w:rsid w:val="00F24FEA"/>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E2D37"/>
    <w:rsid w:val="00FE384E"/>
    <w:rsid w:val="00FE5AC0"/>
    <w:rsid w:val="00FF11B8"/>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4158537">
      <w:bodyDiv w:val="1"/>
      <w:marLeft w:val="0"/>
      <w:marRight w:val="0"/>
      <w:marTop w:val="0"/>
      <w:marBottom w:val="0"/>
      <w:divBdr>
        <w:top w:val="none" w:sz="0" w:space="0" w:color="auto"/>
        <w:left w:val="none" w:sz="0" w:space="0" w:color="auto"/>
        <w:bottom w:val="none" w:sz="0" w:space="0" w:color="auto"/>
        <w:right w:val="none" w:sz="0" w:space="0" w:color="auto"/>
      </w:divBdr>
      <w:divsChild>
        <w:div w:id="1298338985">
          <w:marLeft w:val="0"/>
          <w:marRight w:val="0"/>
          <w:marTop w:val="0"/>
          <w:marBottom w:val="0"/>
          <w:divBdr>
            <w:top w:val="none" w:sz="0" w:space="0" w:color="auto"/>
            <w:left w:val="none" w:sz="0" w:space="0" w:color="auto"/>
            <w:bottom w:val="none" w:sz="0" w:space="0" w:color="auto"/>
            <w:right w:val="none" w:sz="0" w:space="0" w:color="auto"/>
          </w:divBdr>
          <w:divsChild>
            <w:div w:id="15207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A4F40-C2BC-49AE-9341-707BA39DA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14776</TotalTime>
  <Pages>30</Pages>
  <Words>7637</Words>
  <Characters>43535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348</cp:revision>
  <cp:lastPrinted>2016-07-23T16:50:00Z</cp:lastPrinted>
  <dcterms:created xsi:type="dcterms:W3CDTF">2013-07-31T17:42:00Z</dcterms:created>
  <dcterms:modified xsi:type="dcterms:W3CDTF">2018-09-11T14:27:00Z</dcterms:modified>
</cp:coreProperties>
</file>