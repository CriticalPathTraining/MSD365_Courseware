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w:t>
      </w:r>
      <w:proofErr w:type="spellStart"/>
      <w:r w:rsidR="00B5343D">
        <w:rPr>
          <w:rFonts w:cs="Arial"/>
          <w:lang w:val="en"/>
        </w:rPr>
        <w:t>npm</w:t>
      </w:r>
      <w:proofErr w:type="spellEnd"/>
      <w:r w:rsidR="00B5343D">
        <w:rPr>
          <w:rFonts w:cs="Arial"/>
          <w:lang w:val="en"/>
        </w:rPr>
        <w:t xml:space="preserve"> packages and configuration files for TypeScript and webpack. You work will involve adding the </w:t>
      </w:r>
      <w:proofErr w:type="spellStart"/>
      <w:r w:rsidR="00B5343D">
        <w:rPr>
          <w:rFonts w:cs="Arial"/>
          <w:lang w:val="en"/>
        </w:rPr>
        <w:t>npm</w:t>
      </w:r>
      <w:proofErr w:type="spellEnd"/>
      <w:r w:rsidR="00B5343D">
        <w:rPr>
          <w:rFonts w:cs="Arial"/>
          <w:lang w:val="en"/>
        </w:rPr>
        <w:t xml:space="preserve">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proofErr w:type="spellStart"/>
      <w:r w:rsidR="00C67B23">
        <w:t>npm</w:t>
      </w:r>
      <w:proofErr w:type="spellEnd"/>
      <w:r w:rsidR="00C67B23">
        <w:t xml:space="preserve">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r w:rsidR="007435F5" w:rsidRPr="007435F5">
        <w:rPr>
          <w:b/>
        </w:rPr>
        <w:t>package.json</w:t>
      </w:r>
      <w:proofErr w:type="spellEnd"/>
      <w:r>
        <w:t>.</w:t>
      </w:r>
      <w:r w:rsidR="007435F5">
        <w:t xml:space="preserve"> </w:t>
      </w:r>
      <w:proofErr w:type="spellStart"/>
      <w:r w:rsidR="007435F5" w:rsidRPr="007435F5">
        <w:rPr>
          <w:b/>
        </w:rPr>
        <w:t>tsconfig.json</w:t>
      </w:r>
      <w:proofErr w:type="spell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285D28AB">
            <wp:extent cx="2928731" cy="892177"/>
            <wp:effectExtent l="19050" t="19050" r="2413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8387" cy="907304"/>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3BCF7A2D" w:rsidR="00E60DC3" w:rsidRDefault="001A6306" w:rsidP="00E60DC3">
      <w:pPr>
        <w:pStyle w:val="LabStepScreenshotLevel2"/>
      </w:pPr>
      <w:r>
        <w:drawing>
          <wp:inline distT="0" distB="0" distL="0" distR="0" wp14:anchorId="5335F77D" wp14:editId="79348C07">
            <wp:extent cx="1018728" cy="1396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876" cy="1433808"/>
                    </a:xfrm>
                    <a:prstGeom prst="rect">
                      <a:avLst/>
                    </a:prstGeom>
                    <a:noFill/>
                    <a:ln>
                      <a:no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proofErr w:type="spellStart"/>
      <w:r w:rsidRPr="001A6306">
        <w:rPr>
          <w:b/>
        </w:rPr>
        <w:t>package.json</w:t>
      </w:r>
      <w:proofErr w:type="spellEnd"/>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w:t>
      </w:r>
      <w:proofErr w:type="spellStart"/>
      <w:r>
        <w:t>npm</w:t>
      </w:r>
      <w:proofErr w:type="spellEnd"/>
      <w:r>
        <w:t xml:space="preserve">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proofErr w:type="spellStart"/>
      <w:r w:rsidRPr="001A6306">
        <w:rPr>
          <w:b/>
        </w:rPr>
        <w:t>tsconfig.json</w:t>
      </w:r>
      <w:proofErr w:type="spell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proofErr w:type="spellStart"/>
      <w:r w:rsidR="00F24FEA" w:rsidRPr="00F24FEA">
        <w:rPr>
          <w:b/>
        </w:rPr>
        <w:t>module.exports</w:t>
      </w:r>
      <w:r w:rsidR="00F24FEA">
        <w:t>.</w:t>
      </w:r>
      <w:r w:rsidRPr="00B4381D">
        <w:rPr>
          <w:b/>
        </w:rPr>
        <w:t>resolve</w:t>
      </w:r>
      <w:proofErr w:type="spellEnd"/>
      <w:r>
        <w:t xml:space="preserve"> property </w:t>
      </w:r>
      <w:r w:rsidR="00F24FEA">
        <w:t xml:space="preserve">in </w:t>
      </w:r>
      <w:r w:rsidR="00F24FEA" w:rsidRPr="001A6306">
        <w:rPr>
          <w:b/>
        </w:rPr>
        <w:t>webpack.config.js</w:t>
      </w:r>
      <w:r w:rsidR="00F24FEA">
        <w:t xml:space="preserve"> </w:t>
      </w:r>
      <w:r>
        <w:t xml:space="preserve">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r w:rsidRPr="001A6306">
        <w:rPr>
          <w:b/>
        </w:rPr>
        <w:t>package.json</w:t>
      </w:r>
      <w:proofErr w:type="spell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proofErr w:type="spellStart"/>
      <w:r w:rsidRPr="00E924F6">
        <w:rPr>
          <w:b/>
        </w:rPr>
        <w:t>npm</w:t>
      </w:r>
      <w:proofErr w:type="spellEnd"/>
      <w:r w:rsidRPr="00E924F6">
        <w:rPr>
          <w:b/>
        </w:rPr>
        <w:t xml:space="preserve"> install</w:t>
      </w:r>
      <w:r>
        <w:t xml:space="preserve"> command.</w:t>
      </w:r>
    </w:p>
    <w:p w14:paraId="273AF0C8" w14:textId="77777777" w:rsidR="00E924F6" w:rsidRDefault="00E924F6" w:rsidP="00E924F6">
      <w:pPr>
        <w:pStyle w:val="LabStepNumberedLevel2"/>
      </w:pPr>
      <w:r>
        <w:t xml:space="preserve">Use the </w:t>
      </w:r>
      <w:r w:rsidRPr="00535615">
        <w:rPr>
          <w:b/>
        </w:rPr>
        <w:t>View &gt; Integrated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proofErr w:type="spellStart"/>
      <w:r w:rsidRPr="00E924F6">
        <w:rPr>
          <w:b/>
        </w:rPr>
        <w:t>npm</w:t>
      </w:r>
      <w:proofErr w:type="spellEnd"/>
      <w:r>
        <w:t xml:space="preserve"> commands.</w:t>
      </w:r>
    </w:p>
    <w:p w14:paraId="16FB92D3" w14:textId="56DFE5C3" w:rsidR="00E924F6" w:rsidRDefault="00E924F6" w:rsidP="00E924F6">
      <w:pPr>
        <w:pStyle w:val="LabStepScreenshotLevel2"/>
      </w:pPr>
      <w:r>
        <w:drawing>
          <wp:inline distT="0" distB="0" distL="0" distR="0" wp14:anchorId="7FD6C147" wp14:editId="5E1A8EB6">
            <wp:extent cx="3441032" cy="565501"/>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716" cy="576460"/>
                    </a:xfrm>
                    <a:prstGeom prst="rect">
                      <a:avLst/>
                    </a:prstGeom>
                    <a:noFill/>
                    <a:ln>
                      <a:noFill/>
                    </a:ln>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proofErr w:type="spellStart"/>
      <w:r w:rsidR="00290917" w:rsidRPr="00E924F6">
        <w:rPr>
          <w:b/>
        </w:rPr>
        <w:t>npm</w:t>
      </w:r>
      <w:proofErr w:type="spellEnd"/>
      <w:r w:rsidR="00290917" w:rsidRPr="00E924F6">
        <w:rPr>
          <w:b/>
        </w:rPr>
        <w:t xml:space="preserve">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proofErr w:type="spellStart"/>
      <w:r w:rsidRPr="00E924F6">
        <w:rPr>
          <w:b/>
        </w:rPr>
        <w:t>npm</w:t>
      </w:r>
      <w:proofErr w:type="spellEnd"/>
      <w:r w:rsidRPr="00E924F6">
        <w:rPr>
          <w:b/>
        </w:rPr>
        <w:t xml:space="preserve">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proofErr w:type="spellStart"/>
      <w:r w:rsidR="00290917" w:rsidRPr="00E924F6">
        <w:rPr>
          <w:b/>
        </w:rPr>
        <w:t>npm</w:t>
      </w:r>
      <w:proofErr w:type="spellEnd"/>
      <w:r w:rsidR="00290917" w:rsidRPr="00E924F6">
        <w:rPr>
          <w:b/>
        </w:rPr>
        <w:t xml:space="preserve">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 xml:space="preserve">At this point you have gotten the project up and running. However, the project doesn't currently provide any support for React.js. Over the next few steps you will add the </w:t>
      </w:r>
      <w:proofErr w:type="spellStart"/>
      <w:r>
        <w:t>npm</w:t>
      </w:r>
      <w:proofErr w:type="spellEnd"/>
      <w:r>
        <w:t xml:space="preserve"> packages required for React.js development.</w:t>
      </w:r>
    </w:p>
    <w:p w14:paraId="370514D3" w14:textId="4C1A0363" w:rsidR="00290917" w:rsidRDefault="00290917" w:rsidP="00290917">
      <w:pPr>
        <w:pStyle w:val="LabStepNumbered"/>
      </w:pPr>
      <w:r>
        <w:t xml:space="preserve">Add the </w:t>
      </w:r>
      <w:proofErr w:type="spellStart"/>
      <w:r>
        <w:t>npm</w:t>
      </w:r>
      <w:proofErr w:type="spellEnd"/>
      <w:r>
        <w:t xml:space="preserve">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D773918" w:rsidR="00080564" w:rsidRDefault="000F5282" w:rsidP="00080564">
      <w:pPr>
        <w:pStyle w:val="LabStepScreenshotLevel2"/>
      </w:pPr>
      <w:r>
        <w:drawing>
          <wp:inline distT="0" distB="0" distL="0" distR="0" wp14:anchorId="1F7AE6A7" wp14:editId="7EEBDE55">
            <wp:extent cx="2106386" cy="21844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98" cy="2266442"/>
                    </a:xfrm>
                    <a:prstGeom prst="rect">
                      <a:avLst/>
                    </a:prstGeom>
                    <a:noFill/>
                    <a:ln>
                      <a:noFill/>
                    </a:ln>
                  </pic:spPr>
                </pic:pic>
              </a:graphicData>
            </a:graphic>
          </wp:inline>
        </w:drawing>
      </w:r>
      <w:r>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77777777" w:rsidR="004C4828" w:rsidRDefault="004C4828" w:rsidP="004C4828">
      <w:pPr>
        <w:pStyle w:val="LabStepScreenshotLevel2"/>
      </w:pPr>
      <w:r>
        <w:drawing>
          <wp:inline distT="0" distB="0" distL="0" distR="0" wp14:anchorId="4818B384" wp14:editId="099A5C45">
            <wp:extent cx="2062716" cy="976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76"/>
                    <a:stretch/>
                  </pic:blipFill>
                  <pic:spPr bwMode="auto">
                    <a:xfrm>
                      <a:off x="0" y="0"/>
                      <a:ext cx="2242683" cy="1061696"/>
                    </a:xfrm>
                    <a:prstGeom prst="rect">
                      <a:avLst/>
                    </a:prstGeom>
                    <a:noFill/>
                    <a:ln>
                      <a:noFill/>
                    </a:ln>
                    <a:extLst>
                      <a:ext uri="{53640926-AAD7-44D8-BBD7-CCE9431645EC}">
                        <a14:shadowObscured xmlns:a14="http://schemas.microsoft.com/office/drawing/2010/main"/>
                      </a:ext>
                    </a:extLst>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24E082FD" w:rsidR="00241B5E" w:rsidRDefault="00241B5E" w:rsidP="00241B5E">
      <w:pPr>
        <w:pStyle w:val="LabStepScreenshotLevel2"/>
      </w:pPr>
      <w:r>
        <w:drawing>
          <wp:inline distT="0" distB="0" distL="0" distR="0" wp14:anchorId="7B2F07CF" wp14:editId="1614E101">
            <wp:extent cx="5107520" cy="1798116"/>
            <wp:effectExtent l="19050" t="19050" r="171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6556" cy="1850585"/>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proofErr w:type="spellStart"/>
      <w:r>
        <w:rPr>
          <w:b/>
        </w:rPr>
        <w:t>Banner</w:t>
      </w:r>
      <w:r w:rsidRPr="00875688">
        <w:rPr>
          <w:b/>
        </w:rPr>
        <w:t>.tsx</w:t>
      </w:r>
      <w:proofErr w:type="spellEnd"/>
      <w:r>
        <w:t>.</w:t>
      </w:r>
      <w:r w:rsidR="00287C25">
        <w:t xml:space="preserve"> and </w:t>
      </w:r>
      <w:r>
        <w:rPr>
          <w:b/>
        </w:rPr>
        <w:t>Banner.css</w:t>
      </w:r>
      <w:r>
        <w:t>.</w:t>
      </w:r>
    </w:p>
    <w:p w14:paraId="0F9EDF80" w14:textId="77965828" w:rsidR="00241B5E" w:rsidRDefault="00287C25" w:rsidP="00241B5E">
      <w:pPr>
        <w:pStyle w:val="LabStepScreenshotLevel2"/>
      </w:pPr>
      <w:r>
        <w:drawing>
          <wp:inline distT="0" distB="0" distL="0" distR="0" wp14:anchorId="3A58C339" wp14:editId="06761EA0">
            <wp:extent cx="1264204" cy="59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452"/>
                    <a:stretch/>
                  </pic:blipFill>
                  <pic:spPr bwMode="auto">
                    <a:xfrm>
                      <a:off x="0" y="0"/>
                      <a:ext cx="1301393" cy="614835"/>
                    </a:xfrm>
                    <a:prstGeom prst="rect">
                      <a:avLst/>
                    </a:prstGeom>
                    <a:noFill/>
                    <a:ln>
                      <a:noFill/>
                    </a:ln>
                    <a:extLst>
                      <a:ext uri="{53640926-AAD7-44D8-BBD7-CCE9431645EC}">
                        <a14:shadowObscured xmlns:a14="http://schemas.microsoft.com/office/drawing/2010/main"/>
                      </a:ext>
                    </a:extLst>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r w:rsidR="001359ED" w:rsidRPr="001359ED">
        <w:rPr>
          <w:b/>
        </w:rPr>
        <w:t>this.props.children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proofErr w:type="spellStart"/>
      <w:r>
        <w:rPr>
          <w:b/>
        </w:rPr>
        <w:t>TopNav</w:t>
      </w:r>
      <w:r w:rsidRPr="00875688">
        <w:rPr>
          <w:b/>
        </w:rPr>
        <w:t>.tsx</w:t>
      </w:r>
      <w:proofErr w:type="spellEnd"/>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4B09A56" w:rsidR="004B51BF" w:rsidRDefault="001359ED" w:rsidP="00241B5E">
      <w:pPr>
        <w:pStyle w:val="LabStepScreenshotLevel2"/>
      </w:pPr>
      <w:r>
        <w:drawing>
          <wp:inline distT="0" distB="0" distL="0" distR="0" wp14:anchorId="69A5C403" wp14:editId="4BEAAF03">
            <wp:extent cx="1472859" cy="152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869" cy="1567677"/>
                    </a:xfrm>
                    <a:prstGeom prst="rect">
                      <a:avLst/>
                    </a:prstGeom>
                    <a:noFill/>
                    <a:ln>
                      <a:no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proofErr w:type="spellStart"/>
      <w:r w:rsidR="00561D91">
        <w:rPr>
          <w:b/>
        </w:rPr>
        <w:t>TopNav.tsx</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0DC12D4A" w:rsidR="000A0169" w:rsidRDefault="000A0169" w:rsidP="000A0169">
      <w:pPr>
        <w:pStyle w:val="LabStepCodeBlockLevel2"/>
      </w:pPr>
      <w:r>
        <w:t>import TopNav from "./Topnav";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A6554E">
      <w:pPr>
        <w:pStyle w:val="LabStepCodeBlockLevel2"/>
        <w:rPr>
          <w:color w:val="7F7F7F" w:themeColor="text1" w:themeTint="80"/>
        </w:rPr>
      </w:pPr>
      <w:r w:rsidRPr="00A6554E">
        <w:rPr>
          <w:color w:val="7F7F7F" w:themeColor="text1" w:themeTint="80"/>
        </w:rPr>
        <w:t>render() {</w:t>
      </w:r>
    </w:p>
    <w:p w14:paraId="6909DAC5"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return (</w:t>
      </w:r>
    </w:p>
    <w:p w14:paraId="3A1AAD94"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A6554E">
      <w:pPr>
        <w:pStyle w:val="LabStepCodeBlockLevel2"/>
      </w:pPr>
      <w:r>
        <w:t xml:space="preserve">      &lt;Banner appTitle="React Lab App" &gt;</w:t>
      </w:r>
    </w:p>
    <w:p w14:paraId="0E0E066C" w14:textId="77777777" w:rsidR="00A6554E" w:rsidRDefault="00A6554E" w:rsidP="00A6554E">
      <w:pPr>
        <w:pStyle w:val="LabStepCodeBlockLevel2"/>
      </w:pPr>
      <w:r>
        <w:t xml:space="preserve">        &lt;TopNav /&gt;</w:t>
      </w:r>
    </w:p>
    <w:p w14:paraId="4B191EDF" w14:textId="77777777" w:rsidR="00A6554E" w:rsidRDefault="00A6554E" w:rsidP="00A6554E">
      <w:pPr>
        <w:pStyle w:val="LabStepCodeBlockLevel2"/>
      </w:pPr>
      <w:r>
        <w:t xml:space="preserve">      &lt;/Banner&gt;</w:t>
      </w:r>
    </w:p>
    <w:p w14:paraId="1DC22F59"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6C032E06"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51097AD0"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w:t>
      </w:r>
    </w:p>
    <w:p w14:paraId="0BEAFAE9" w14:textId="73B96749" w:rsidR="00A6554E" w:rsidRPr="00A6554E" w:rsidRDefault="00A6554E" w:rsidP="00A6554E">
      <w:pPr>
        <w:pStyle w:val="LabStepCodeBlockLevel2"/>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3282F29C" w:rsidR="00A6554E" w:rsidRDefault="00A6554E" w:rsidP="00A6554E">
      <w:pPr>
        <w:pStyle w:val="LabStepScreenshotLevel2"/>
      </w:pPr>
      <w:r>
        <w:drawing>
          <wp:inline distT="0" distB="0" distL="0" distR="0" wp14:anchorId="2EC61B20" wp14:editId="0735B58F">
            <wp:extent cx="4934078" cy="1644694"/>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757" cy="1660920"/>
                    </a:xfrm>
                    <a:prstGeom prst="rect">
                      <a:avLst/>
                    </a:prstGeom>
                    <a:noFill/>
                    <a:ln>
                      <a:solidFill>
                        <a:schemeClr val="tx1">
                          <a:lumMod val="50000"/>
                          <a:lumOff val="50000"/>
                        </a:schemeClr>
                      </a:solidFill>
                    </a:ln>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 xml:space="preserve">for each of the three links in the </w:t>
      </w:r>
      <w:proofErr w:type="spellStart"/>
      <w:r>
        <w:t>TopNav</w:t>
      </w:r>
      <w:proofErr w:type="spellEnd"/>
      <w:r>
        <w:t xml:space="preserve"> menu.</w:t>
      </w:r>
    </w:p>
    <w:p w14:paraId="1BC98006" w14:textId="61A5BB3A" w:rsidR="00C82CD3" w:rsidRDefault="00C82CD3" w:rsidP="00C82CD3">
      <w:pPr>
        <w:pStyle w:val="LabStepNumbered"/>
        <w:numPr>
          <w:ilvl w:val="0"/>
          <w:numId w:val="33"/>
        </w:numPr>
      </w:pPr>
      <w:r>
        <w:t xml:space="preserve">Add the </w:t>
      </w:r>
      <w:proofErr w:type="spellStart"/>
      <w:r>
        <w:t>npm</w:t>
      </w:r>
      <w:proofErr w:type="spellEnd"/>
      <w:r>
        <w:t xml:space="preserve">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C82CD3">
      <w:pPr>
        <w:pStyle w:val="LabStepCodeBlockLevel2"/>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3314CB49" w14:textId="6A38D988" w:rsidR="00322649" w:rsidRDefault="00322649" w:rsidP="00BD3E7C">
      <w:pPr>
        <w:pStyle w:val="LabStepScreenshotLevel2"/>
      </w:pPr>
      <w:r>
        <w:drawing>
          <wp:inline distT="0" distB="0" distL="0" distR="0" wp14:anchorId="6588991C" wp14:editId="38E5CA16">
            <wp:extent cx="1891487" cy="71801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54936"/>
                    <a:stretch/>
                  </pic:blipFill>
                  <pic:spPr bwMode="auto">
                    <a:xfrm>
                      <a:off x="0" y="0"/>
                      <a:ext cx="1917924" cy="728055"/>
                    </a:xfrm>
                    <a:prstGeom prst="rect">
                      <a:avLst/>
                    </a:prstGeom>
                    <a:noFill/>
                    <a:ln>
                      <a:noFill/>
                    </a:ln>
                    <a:extLst>
                      <a:ext uri="{53640926-AAD7-44D8-BBD7-CCE9431645EC}">
                        <a14:shadowObscured xmlns:a14="http://schemas.microsoft.com/office/drawing/2010/main"/>
                      </a:ext>
                    </a:extLst>
                  </pic:spPr>
                </pic:pic>
              </a:graphicData>
            </a:graphic>
          </wp:inline>
        </w:drawing>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69EFE443" w:rsidR="00BD3E7C" w:rsidRDefault="00BD3E7C" w:rsidP="00BD3E7C">
      <w:pPr>
        <w:pStyle w:val="LabStepScreenshotLevel2"/>
      </w:pPr>
      <w:r>
        <w:drawing>
          <wp:inline distT="0" distB="0" distL="0" distR="0" wp14:anchorId="61BF6045" wp14:editId="6B13C7C9">
            <wp:extent cx="1960409" cy="117828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28648"/>
                    <a:stretch/>
                  </pic:blipFill>
                  <pic:spPr bwMode="auto">
                    <a:xfrm>
                      <a:off x="0" y="0"/>
                      <a:ext cx="1995487" cy="1199371"/>
                    </a:xfrm>
                    <a:prstGeom prst="rect">
                      <a:avLst/>
                    </a:prstGeom>
                    <a:noFill/>
                    <a:ln>
                      <a:noFill/>
                    </a:ln>
                    <a:extLst>
                      <a:ext uri="{53640926-AAD7-44D8-BBD7-CCE9431645EC}">
                        <a14:shadowObscured xmlns:a14="http://schemas.microsoft.com/office/drawing/2010/main"/>
                      </a:ext>
                    </a:extLst>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D4B2B7F" w14:textId="77777777" w:rsidR="007C0AAC" w:rsidRDefault="007C0AAC" w:rsidP="007C0AAC">
      <w:pPr>
        <w:pStyle w:val="LabStepCodeBlockLevel2"/>
      </w:pPr>
    </w:p>
    <w:p w14:paraId="57D08CBD" w14:textId="77777777" w:rsidR="007C0AAC" w:rsidRDefault="007C0AAC" w:rsidP="007C0AAC">
      <w:pPr>
        <w:pStyle w:val="LabStepCodeBlockLevel2"/>
      </w:pPr>
      <w:r>
        <w:t>#view-home h4 {</w:t>
      </w:r>
    </w:p>
    <w:p w14:paraId="76B4142F" w14:textId="77777777" w:rsidR="007C0AAC" w:rsidRDefault="007C0AAC" w:rsidP="007C0AAC">
      <w:pPr>
        <w:pStyle w:val="LabStepCodeBlockLevel2"/>
      </w:pPr>
      <w:r>
        <w:t xml:space="preserve">  color: darkblue;</w:t>
      </w:r>
    </w:p>
    <w:p w14:paraId="757753FE" w14:textId="77777777" w:rsidR="007C0AAC" w:rsidRDefault="007C0AAC" w:rsidP="007C0AAC">
      <w:pPr>
        <w:pStyle w:val="LabStepCodeBlockLevel2"/>
      </w:pPr>
      <w:r>
        <w:t xml:space="preserve">  border-bottom: 1px solid darkblue;</w:t>
      </w:r>
    </w:p>
    <w:p w14:paraId="0DF6B382" w14:textId="7DDE4077" w:rsidR="00C20D8B"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proofErr w:type="spellStart"/>
      <w:r w:rsidR="00522700">
        <w:rPr>
          <w:b/>
        </w:rPr>
        <w:t>ViewHome.tsx</w:t>
      </w:r>
      <w:proofErr w:type="spellEnd"/>
      <w:r>
        <w:t>.</w:t>
      </w:r>
    </w:p>
    <w:p w14:paraId="2D5FCA9C" w14:textId="614872BB" w:rsidR="00EC46E7" w:rsidRDefault="00D64FD7" w:rsidP="00EC46E7">
      <w:pPr>
        <w:pStyle w:val="LabStepNumbered"/>
      </w:pPr>
      <w:r>
        <w:lastRenderedPageBreak/>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74633146" w:rsidR="00BD3E7C" w:rsidRDefault="00C20D8B" w:rsidP="00BD3E7C">
      <w:pPr>
        <w:pStyle w:val="LabStepScreenshotLevel2"/>
      </w:pPr>
      <w:r>
        <w:drawing>
          <wp:inline distT="0" distB="0" distL="0" distR="0" wp14:anchorId="6B993E5F" wp14:editId="16F7460A">
            <wp:extent cx="1951630" cy="13830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39396"/>
                    <a:stretch/>
                  </pic:blipFill>
                  <pic:spPr bwMode="auto">
                    <a:xfrm>
                      <a:off x="0" y="0"/>
                      <a:ext cx="2004224" cy="1420352"/>
                    </a:xfrm>
                    <a:prstGeom prst="rect">
                      <a:avLst/>
                    </a:prstGeom>
                    <a:noFill/>
                    <a:ln>
                      <a:noFill/>
                    </a:ln>
                    <a:extLst>
                      <a:ext uri="{53640926-AAD7-44D8-BBD7-CCE9431645EC}">
                        <a14:shadowObscured xmlns:a14="http://schemas.microsoft.com/office/drawing/2010/main"/>
                      </a:ext>
                    </a:extLst>
                  </pic:spPr>
                </pic:pic>
              </a:graphicData>
            </a:graphic>
          </wp:inline>
        </w:drawing>
      </w:r>
    </w:p>
    <w:p w14:paraId="166AAF4B" w14:textId="724E9E8B" w:rsidR="00D64FD7" w:rsidRDefault="00D64FD7" w:rsidP="00D64FD7">
      <w:pPr>
        <w:pStyle w:val="LabStepNumberedLevel2"/>
      </w:pPr>
      <w:r>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3B52B73D" w:rsidR="00EC46E7" w:rsidRDefault="007C0AAC" w:rsidP="007C0AAC">
      <w:pPr>
        <w:pStyle w:val="LabStepCodeBlockLevel2"/>
      </w:pPr>
      <w:r>
        <w:t>}</w:t>
      </w: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19FF7F5C" w:rsidR="00EC46E7" w:rsidRDefault="007C0AAC" w:rsidP="007C0AAC">
      <w:pPr>
        <w:pStyle w:val="LabStepCodeBlockLevel2"/>
      </w:pPr>
      <w:r>
        <w:t>}</w:t>
      </w: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0397D840" w14:textId="25B62084" w:rsidR="00C20D8B" w:rsidRDefault="00C20D8B" w:rsidP="00BD3E7C">
      <w:pPr>
        <w:pStyle w:val="LabStepScreenshotLevel2"/>
      </w:pPr>
      <w:r>
        <w:drawing>
          <wp:inline distT="0" distB="0" distL="0" distR="0" wp14:anchorId="36C1C7D1" wp14:editId="626D22A6">
            <wp:extent cx="1908580" cy="713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37834" b="37079"/>
                    <a:stretch/>
                  </pic:blipFill>
                  <pic:spPr bwMode="auto">
                    <a:xfrm>
                      <a:off x="0" y="0"/>
                      <a:ext cx="1981834" cy="740955"/>
                    </a:xfrm>
                    <a:prstGeom prst="rect">
                      <a:avLst/>
                    </a:prstGeom>
                    <a:noFill/>
                    <a:ln>
                      <a:noFill/>
                    </a:ln>
                    <a:extLst>
                      <a:ext uri="{53640926-AAD7-44D8-BBD7-CCE9431645EC}">
                        <a14:shadowObscured xmlns:a14="http://schemas.microsoft.com/office/drawing/2010/main"/>
                      </a:ext>
                    </a:extLst>
                  </pic:spPr>
                </pic:pic>
              </a:graphicData>
            </a:graphic>
          </wp:inline>
        </w:drawing>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20864F90" w14:textId="77B8B627" w:rsidR="00C82CD3"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lastRenderedPageBreak/>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75742821" w14:textId="3B709F79" w:rsidR="00C82CD3" w:rsidRDefault="007C0AAC" w:rsidP="007C0AAC">
      <w:pPr>
        <w:pStyle w:val="LabStepCodeBlockLevel2"/>
      </w:pPr>
      <w:r>
        <w:t>}</w:t>
      </w: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w:t>
      </w:r>
      <w:proofErr w:type="spellStart"/>
      <w:r w:rsidR="00522700" w:rsidRPr="00522700">
        <w:rPr>
          <w:b/>
        </w:rPr>
        <w:t>dom</w:t>
      </w:r>
      <w:proofErr w:type="spellEnd"/>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158425F7" w:rsidR="00CC5AD7" w:rsidRDefault="00CC5AD7" w:rsidP="00CC5AD7">
      <w:pPr>
        <w:pStyle w:val="LabStepCodeBlockLevel2"/>
      </w:pPr>
      <w:r>
        <w:t>import { Link,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7777777" w:rsidR="00E2283F" w:rsidRPr="00E2283F" w:rsidRDefault="00E2283F" w:rsidP="00E2283F">
      <w:pPr>
        <w:pStyle w:val="LabStepCodeBlockLevel2"/>
        <w:rPr>
          <w:color w:val="7F7F7F" w:themeColor="text1" w:themeTint="80"/>
        </w:rPr>
      </w:pPr>
      <w:r w:rsidRPr="00E2283F">
        <w:rPr>
          <w:color w:val="7F7F7F" w:themeColor="text1" w:themeTint="80"/>
        </w:rPr>
        <w:t>import { Link,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lastRenderedPageBreak/>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7BD8C891" w:rsidR="00E2283F" w:rsidRDefault="00E2283F" w:rsidP="00E2283F">
      <w:pPr>
        <w:pStyle w:val="LabStepCodeBlockLevel2"/>
      </w:pPr>
      <w:r>
        <w:t xml:space="preserve">          &lt;Route path="/" </w:t>
      </w:r>
      <w:r w:rsidR="003E128C">
        <w:t xml:space="preserve">exact </w:t>
      </w:r>
      <w:r>
        <w:t>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77777777" w:rsidR="004C1151" w:rsidRPr="001B61B3" w:rsidRDefault="004C1151" w:rsidP="004C1151">
      <w:pPr>
        <w:pStyle w:val="LabStepCodeBlockLevel2"/>
        <w:rPr>
          <w:color w:val="auto"/>
        </w:rPr>
      </w:pPr>
      <w:r w:rsidRPr="001B61B3">
        <w:rPr>
          <w:color w:val="auto"/>
        </w:rPr>
        <w:t>import { Link,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1E028187" w:rsidR="004C1151" w:rsidRPr="001B61B3" w:rsidRDefault="004C1151" w:rsidP="004C1151">
      <w:pPr>
        <w:pStyle w:val="LabStepCodeBlockLevel2"/>
        <w:rPr>
          <w:color w:val="auto"/>
        </w:rPr>
      </w:pPr>
      <w:r w:rsidRPr="001B61B3">
        <w:rPr>
          <w:color w:val="auto"/>
        </w:rPr>
        <w:t>}</w:t>
      </w: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lastRenderedPageBreak/>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1" w:name="_Hlk521401875"/>
      <w:r>
        <w:t>component</w:t>
      </w:r>
      <w:bookmarkEnd w:id="1"/>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4FCB693D" w:rsidR="00827C26" w:rsidRDefault="00827C26" w:rsidP="00827C26">
      <w:pPr>
        <w:pStyle w:val="LabStepCodeBlockLevel2"/>
      </w:pPr>
      <w:r>
        <w:t>import { Link, NavLink } from 'react-router-dom';</w:t>
      </w: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2A35BB4E" w14:textId="23BBE1EA" w:rsidR="00142AEA" w:rsidRDefault="00142AEA" w:rsidP="00142AEA">
      <w:pPr>
        <w:pStyle w:val="LabStepCodeBlockLevel2"/>
      </w:pPr>
      <w:r>
        <w:t>&lt;a href="#"&gt;Home&lt;/a&gt;&lt;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77777777" w:rsidR="007C0AAC" w:rsidRDefault="007C0AAC" w:rsidP="00827C26">
      <w:pPr>
        <w:pStyle w:val="LabStepCodeBlockLevel2"/>
        <w:pBdr>
          <w:left w:val="single" w:sz="2" w:space="0" w:color="C0C0C0"/>
        </w:pBdr>
      </w:pPr>
      <w:r>
        <w:t>import { Link,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lastRenderedPageBreak/>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t>TopNav</w:t>
      </w:r>
      <w:proofErr w:type="spellEnd"/>
      <w:r>
        <w:t xml:space="preserve"> links as shown in the screenshot below.</w:t>
      </w:r>
    </w:p>
    <w:p w14:paraId="0BEA7CCB" w14:textId="7165A8DD" w:rsidR="007C0AAC" w:rsidRDefault="001865B3" w:rsidP="001865B3">
      <w:pPr>
        <w:pStyle w:val="LabStepScreenshotLevel2"/>
      </w:pPr>
      <w:r>
        <w:drawing>
          <wp:inline distT="0" distB="0" distL="0" distR="0" wp14:anchorId="40B4E774" wp14:editId="1D20FE8F">
            <wp:extent cx="4890347" cy="1914717"/>
            <wp:effectExtent l="19050" t="19050" r="2476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1030" cy="1934561"/>
                    </a:xfrm>
                    <a:prstGeom prst="rect">
                      <a:avLst/>
                    </a:prstGeom>
                    <a:noFill/>
                    <a:ln>
                      <a:solidFill>
                        <a:schemeClr val="tx1">
                          <a:lumMod val="65000"/>
                          <a:lumOff val="35000"/>
                        </a:schemeClr>
                      </a:solidFill>
                    </a:ln>
                  </pic:spPr>
                </pic:pic>
              </a:graphicData>
            </a:graphic>
          </wp:inline>
        </w:drawing>
      </w:r>
    </w:p>
    <w:p w14:paraId="640C0A8A" w14:textId="1526A536" w:rsidR="00F32C68" w:rsidRDefault="00F32C68" w:rsidP="00F32C68">
      <w:pPr>
        <w:pStyle w:val="LabStepNumberedLevel2"/>
      </w:pPr>
      <w:r>
        <w:t xml:space="preserve">Click the </w:t>
      </w:r>
      <w:r w:rsidRPr="00F32C68">
        <w:rPr>
          <w:b/>
        </w:rPr>
        <w:t>About</w:t>
      </w:r>
      <w:r>
        <w:t xml:space="preserve"> link in the </w:t>
      </w:r>
      <w:proofErr w:type="spellStart"/>
      <w:r>
        <w:t>TopNav</w:t>
      </w:r>
      <w:proofErr w:type="spellEnd"/>
      <w:r>
        <w:t xml:space="preserve"> bar and verify you are able to navigate to the </w:t>
      </w:r>
      <w:proofErr w:type="spellStart"/>
      <w:r w:rsidRPr="00F32C68">
        <w:rPr>
          <w:b/>
        </w:rPr>
        <w:t>ViewAbout</w:t>
      </w:r>
      <w:proofErr w:type="spellEnd"/>
      <w:r>
        <w:t xml:space="preserve"> component.</w:t>
      </w:r>
    </w:p>
    <w:p w14:paraId="4E51FA9E" w14:textId="463652E6" w:rsidR="001865B3" w:rsidRDefault="001865B3" w:rsidP="001865B3">
      <w:pPr>
        <w:pStyle w:val="LabStepScreenshotLevel2"/>
      </w:pPr>
      <w:r>
        <w:drawing>
          <wp:inline distT="0" distB="0" distL="0" distR="0" wp14:anchorId="328D97E7" wp14:editId="18649BA8">
            <wp:extent cx="4068773" cy="1763201"/>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946" cy="1795344"/>
                    </a:xfrm>
                    <a:prstGeom prst="rect">
                      <a:avLst/>
                    </a:prstGeom>
                    <a:noFill/>
                    <a:ln>
                      <a:solidFill>
                        <a:schemeClr val="tx1">
                          <a:lumMod val="65000"/>
                          <a:lumOff val="35000"/>
                        </a:schemeClr>
                      </a:solidFill>
                    </a:ln>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are able to navigate to the </w:t>
      </w:r>
      <w:proofErr w:type="spellStart"/>
      <w:r w:rsidRPr="00F32C68">
        <w:rPr>
          <w:b/>
        </w:rPr>
        <w:t>View</w:t>
      </w:r>
      <w:r>
        <w:rPr>
          <w:b/>
        </w:rPr>
        <w:t>Customers</w:t>
      </w:r>
      <w:proofErr w:type="spellEnd"/>
      <w:r>
        <w:t xml:space="preserve"> component.</w:t>
      </w:r>
    </w:p>
    <w:p w14:paraId="0C7006E2" w14:textId="07D8F012" w:rsidR="001865B3" w:rsidRDefault="001865B3" w:rsidP="001865B3">
      <w:pPr>
        <w:pStyle w:val="LabStepScreenshotLevel2"/>
      </w:pPr>
      <w:r>
        <w:drawing>
          <wp:inline distT="0" distB="0" distL="0" distR="0" wp14:anchorId="78A33145" wp14:editId="120EF052">
            <wp:extent cx="3577682" cy="1914716"/>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359" cy="1976624"/>
                    </a:xfrm>
                    <a:prstGeom prst="rect">
                      <a:avLst/>
                    </a:prstGeom>
                    <a:noFill/>
                    <a:ln>
                      <a:solidFill>
                        <a:schemeClr val="tx1">
                          <a:lumMod val="65000"/>
                          <a:lumOff val="35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lastRenderedPageBreak/>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hard-code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0427FA">
        <w:rPr>
          <w:b/>
        </w:rPr>
        <w:t>ICustomersService</w:t>
      </w:r>
      <w:r w:rsidR="005868A5" w:rsidRPr="005868A5">
        <w:rPr>
          <w:b/>
        </w:rPr>
        <w:t>.ts</w:t>
      </w:r>
      <w:proofErr w:type="spellEnd"/>
      <w:r w:rsidR="005868A5">
        <w:t>.</w:t>
      </w:r>
    </w:p>
    <w:p w14:paraId="5945EF7F" w14:textId="2BBF00E9" w:rsidR="001865B3" w:rsidRDefault="00A255F0" w:rsidP="001865B3">
      <w:pPr>
        <w:pStyle w:val="LabStepScreenshotLevel2"/>
      </w:pPr>
      <w:r>
        <w:drawing>
          <wp:inline distT="0" distB="0" distL="0" distR="0" wp14:anchorId="2DEE5C6A" wp14:editId="246129CE">
            <wp:extent cx="1876423" cy="1198536"/>
            <wp:effectExtent l="19050" t="19050" r="1016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8731" cy="1206398"/>
                    </a:xfrm>
                    <a:prstGeom prst="rect">
                      <a:avLst/>
                    </a:prstGeom>
                    <a:noFill/>
                    <a:ln>
                      <a:solidFill>
                        <a:schemeClr val="tx1"/>
                      </a:solidFill>
                    </a:ln>
                  </pic:spPr>
                </pic:pic>
              </a:graphicData>
            </a:graphic>
          </wp:inline>
        </w:drawing>
      </w:r>
    </w:p>
    <w:p w14:paraId="6EAAEC9B" w14:textId="740AF3BE" w:rsidR="001865B3" w:rsidRDefault="005868A5" w:rsidP="001865B3">
      <w:pPr>
        <w:pStyle w:val="LabStepNumberedLevel2"/>
        <w:numPr>
          <w:ilvl w:val="1"/>
          <w:numId w:val="32"/>
        </w:numPr>
      </w:pPr>
      <w:r>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3111F83A" w:rsidR="005868A5" w:rsidRDefault="005868A5" w:rsidP="005868A5">
      <w:pPr>
        <w:pStyle w:val="LabStepNumberedLevel2"/>
        <w:numPr>
          <w:ilvl w:val="1"/>
          <w:numId w:val="32"/>
        </w:numPr>
      </w:pPr>
      <w:r>
        <w:t xml:space="preserve">Add the following code to </w:t>
      </w:r>
      <w:proofErr w:type="spellStart"/>
      <w:r w:rsidR="000427FA">
        <w:rPr>
          <w:b/>
        </w:rPr>
        <w:t>ICustomersService</w:t>
      </w:r>
      <w:r w:rsidRPr="005868A5">
        <w:rPr>
          <w:b/>
        </w:rPr>
        <w:t>.ts</w:t>
      </w:r>
      <w:proofErr w:type="spellEnd"/>
      <w:r>
        <w:t xml:space="preserve"> to define a new interface named </w:t>
      </w:r>
      <w:proofErr w:type="spellStart"/>
      <w:r w:rsidR="000427FA">
        <w:rPr>
          <w:b/>
        </w:rPr>
        <w:t>ICustomersService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proofErr w:type="spellStart"/>
      <w:r w:rsidRPr="00567BB6">
        <w:rPr>
          <w:b/>
        </w:rPr>
        <w:t>ICustomer</w:t>
      </w:r>
      <w:r w:rsidR="00A255F0">
        <w:rPr>
          <w:b/>
        </w:rPr>
        <w:t>s</w:t>
      </w:r>
      <w:r w:rsidRPr="00567BB6">
        <w:rPr>
          <w:b/>
        </w:rPr>
        <w:t>Sevice.ts</w:t>
      </w:r>
      <w:proofErr w:type="spellEnd"/>
      <w:r>
        <w:t>.</w:t>
      </w:r>
    </w:p>
    <w:p w14:paraId="41DF9F3F" w14:textId="7F118522" w:rsidR="001865B3" w:rsidRDefault="007B689E" w:rsidP="0065724C">
      <w:pPr>
        <w:pStyle w:val="LabStepNumbered"/>
        <w:numPr>
          <w:ilvl w:val="0"/>
          <w:numId w:val="32"/>
        </w:numPr>
      </w:pPr>
      <w:r>
        <w:lastRenderedPageBreak/>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2A5B5FD2" w:rsidR="004B1EF9" w:rsidRDefault="00C2698E" w:rsidP="004B1EF9">
      <w:pPr>
        <w:pStyle w:val="LabStepScreenshotLevel2"/>
      </w:pPr>
      <w:r>
        <w:drawing>
          <wp:inline distT="0" distB="0" distL="0" distR="0" wp14:anchorId="00E7ABD9" wp14:editId="2EA535FB">
            <wp:extent cx="2009614" cy="1134749"/>
            <wp:effectExtent l="19050" t="19050" r="1016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938" cy="1137755"/>
                    </a:xfrm>
                    <a:prstGeom prst="rect">
                      <a:avLst/>
                    </a:prstGeom>
                    <a:noFill/>
                    <a:ln>
                      <a:solidFill>
                        <a:schemeClr val="tx1"/>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807087">
        <w:t>document</w:t>
      </w:r>
      <w:r w:rsidR="00AE406C">
        <w:t xml:space="preserve">, you will open a </w:t>
      </w:r>
      <w:r w:rsidR="00807087">
        <w:t xml:space="preserve">separate </w:t>
      </w:r>
      <w:r w:rsidR="00AE406C">
        <w:t xml:space="preserve">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t xml:space="preserve">Double-click the file named </w:t>
      </w:r>
      <w:r w:rsidRPr="00AE406C">
        <w:rPr>
          <w:b/>
        </w:rPr>
        <w:t>MockCustomersService.ts.txt</w:t>
      </w:r>
      <w:r>
        <w:t xml:space="preserve"> to open it in Notepad.exe.</w:t>
      </w:r>
    </w:p>
    <w:p w14:paraId="10D7AB79" w14:textId="53102AE3" w:rsidR="00567BB6" w:rsidRDefault="00567BB6" w:rsidP="00567BB6">
      <w:pPr>
        <w:pStyle w:val="LabStepScreenshotLevel2"/>
      </w:pPr>
      <w:r>
        <w:drawing>
          <wp:inline distT="0" distB="0" distL="0" distR="0" wp14:anchorId="2E4A33B6" wp14:editId="73C25D5E">
            <wp:extent cx="4359965" cy="1234139"/>
            <wp:effectExtent l="19050" t="19050" r="2159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149" b="8465"/>
                    <a:stretch/>
                  </pic:blipFill>
                  <pic:spPr bwMode="auto">
                    <a:xfrm>
                      <a:off x="0" y="0"/>
                      <a:ext cx="4480155" cy="126816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7F37E73"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000427FA">
        <w:rPr>
          <w:b/>
        </w:rPr>
        <w:t>ICustomersService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0B7BC72A" w:rsidR="00FD49C2" w:rsidRDefault="00FD49C2" w:rsidP="00FD49C2">
      <w:pPr>
        <w:pStyle w:val="LabStepScreenshotLevel2"/>
      </w:pPr>
      <w:r>
        <w:drawing>
          <wp:inline distT="0" distB="0" distL="0" distR="0" wp14:anchorId="538E7856" wp14:editId="3EED9724">
            <wp:extent cx="1895061" cy="1032709"/>
            <wp:effectExtent l="19050" t="19050" r="101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847" cy="1058750"/>
                    </a:xfrm>
                    <a:prstGeom prst="rect">
                      <a:avLst/>
                    </a:prstGeom>
                    <a:noFill/>
                    <a:ln>
                      <a:solidFill>
                        <a:schemeClr val="tx1"/>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lastRenderedPageBreak/>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77777777" w:rsidR="00FD49C2" w:rsidRDefault="00FD49C2" w:rsidP="00FD49C2">
      <w:pPr>
        <w:pStyle w:val="LabStepCodeBlockLevel2"/>
      </w:pPr>
    </w:p>
    <w:p w14:paraId="67B9FF0D" w14:textId="27725DD4" w:rsidR="00FD49C2" w:rsidRDefault="00FD49C2" w:rsidP="00FD49C2">
      <w:pPr>
        <w:pStyle w:val="LabStepCodeBlockLevel2"/>
      </w:pPr>
      <w:r>
        <w:t>}</w:t>
      </w: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r w:rsidRPr="002F0714">
        <w:rPr>
          <w:b/>
        </w:rPr>
        <w:t>ICustomer</w:t>
      </w:r>
      <w:proofErr w:type="spell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31D6FCB9" w14:textId="75610CFD" w:rsidR="00FD49C2" w:rsidRDefault="00FD49C2" w:rsidP="00FD49C2">
      <w:pPr>
        <w:pStyle w:val="LabStepCodeBlockLevel2"/>
      </w:pPr>
      <w:r>
        <w:t>}</w:t>
      </w:r>
    </w:p>
    <w:p w14:paraId="3CDCD3F7" w14:textId="235CB2E7" w:rsidR="002F0714" w:rsidRDefault="002F0714" w:rsidP="00FF45E8">
      <w:pPr>
        <w:pStyle w:val="LabExerciseCallout"/>
      </w:pPr>
      <w:r>
        <w:t xml:space="preserve">You can see that the </w:t>
      </w:r>
      <w:r w:rsidRPr="002F0714">
        <w:rPr>
          <w:b/>
        </w:rPr>
        <w:t>render</w:t>
      </w:r>
      <w:r>
        <w:t xml:space="preserve"> method generates an HTML table when</w:t>
      </w:r>
      <w:r w:rsidR="00FF45E8">
        <w:t xml:space="preserve">ever the </w:t>
      </w:r>
      <w:r w:rsidR="00FF45E8" w:rsidRPr="002F0714">
        <w:rPr>
          <w:b/>
        </w:rPr>
        <w:t>customers</w:t>
      </w:r>
      <w:r w:rsidR="00FF45E8">
        <w:t xml:space="preserve"> array contains one or more elements</w:t>
      </w:r>
      <w:r>
        <w:t xml:space="preserve">. If the </w:t>
      </w:r>
      <w:r w:rsidRPr="00F65DC9">
        <w:rPr>
          <w:b/>
        </w:rPr>
        <w:t>customers</w:t>
      </w:r>
      <w:r>
        <w:t xml:space="preserve"> array </w:t>
      </w:r>
      <w:r w:rsidR="00F65DC9">
        <w:t>is empty</w:t>
      </w:r>
      <w:r>
        <w:t xml:space="preserve">, </w:t>
      </w:r>
      <w:r w:rsidR="00FF45E8">
        <w:t xml:space="preserve">the </w:t>
      </w:r>
      <w:r w:rsidR="00FF45E8">
        <w:rPr>
          <w:b/>
        </w:rPr>
        <w:t xml:space="preserve">render </w:t>
      </w:r>
      <w:r w:rsidR="00FF45E8">
        <w:t xml:space="preserve">method </w:t>
      </w:r>
      <w:r>
        <w:t xml:space="preserve">generates </w:t>
      </w:r>
      <w:r w:rsidR="00FF45E8">
        <w:t xml:space="preserve">HTML with a </w:t>
      </w:r>
      <w:r>
        <w:t>message indicating that no customers were returned.</w:t>
      </w:r>
    </w:p>
    <w:p w14:paraId="2FBB4C9B" w14:textId="2F116F6E" w:rsidR="0065724C" w:rsidRDefault="00F65DC9" w:rsidP="004B1EF9">
      <w:pPr>
        <w:pStyle w:val="LabStepNumbered"/>
      </w:pPr>
      <w:r>
        <w:lastRenderedPageBreak/>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162C7D97"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r w:rsidR="004B1EF9">
        <w: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000427FA">
        <w:rPr>
          <w:b/>
        </w:rPr>
        <w:t>ICustomersService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lastRenderedPageBreak/>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6C631675" w:rsidR="00AA0DED" w:rsidRDefault="00AA0DED" w:rsidP="00AA0DED">
      <w:pPr>
        <w:pStyle w:val="LabStepScreenshotLevel2"/>
      </w:pPr>
      <w:r>
        <w:drawing>
          <wp:inline distT="0" distB="0" distL="0" distR="0" wp14:anchorId="6A2DA83E" wp14:editId="7C57D387">
            <wp:extent cx="4052561" cy="113276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7831" cy="1153803"/>
                    </a:xfrm>
                    <a:prstGeom prst="rect">
                      <a:avLst/>
                    </a:prstGeom>
                    <a:noFill/>
                    <a:ln>
                      <a:noFill/>
                    </a:ln>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actually populate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58325398">
            <wp:extent cx="4408227" cy="1861251"/>
            <wp:effectExtent l="19050" t="19050" r="1143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5875" cy="1872924"/>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lastRenderedPageBreak/>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AF67367">
            <wp:extent cx="6252702" cy="840402"/>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8305"/>
                    <a:stretch/>
                  </pic:blipFill>
                  <pic:spPr bwMode="auto">
                    <a:xfrm>
                      <a:off x="0" y="0"/>
                      <a:ext cx="6413174" cy="86197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6141A455" w:rsidR="006C43E6" w:rsidRDefault="00442CE5" w:rsidP="00442CE5">
      <w:pPr>
        <w:pStyle w:val="LabStepScreenshotLevel2"/>
      </w:pPr>
      <w:r>
        <w:drawing>
          <wp:inline distT="0" distB="0" distL="0" distR="0" wp14:anchorId="1A4E47CB" wp14:editId="060897BA">
            <wp:extent cx="2074876" cy="1321387"/>
            <wp:effectExtent l="19050" t="19050" r="20955"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5902" t="3981"/>
                    <a:stretch/>
                  </pic:blipFill>
                  <pic:spPr bwMode="auto">
                    <a:xfrm>
                      <a:off x="0" y="0"/>
                      <a:ext cx="2120683" cy="13505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334F1039" w:rsidR="00746839" w:rsidRDefault="00746839" w:rsidP="00746839">
      <w:pPr>
        <w:pStyle w:val="LabStepCodeBlockLevel2"/>
      </w:pPr>
      <w:r>
        <w:t xml:space="preserve">  .customers-toolbar .</w:t>
      </w:r>
      <w:r w:rsidR="00361000">
        <w:t>filter</w:t>
      </w:r>
      <w:r>
        <w:t>-menu {</w:t>
      </w:r>
    </w:p>
    <w:p w14:paraId="5B30AF93" w14:textId="77777777" w:rsidR="00746839" w:rsidRDefault="00746839" w:rsidP="00746839">
      <w:pPr>
        <w:pStyle w:val="LabStepCodeBlockLevel2"/>
      </w:pPr>
      <w:r>
        <w:t xml:space="preserve">    padding: 0px;</w:t>
      </w:r>
    </w:p>
    <w:p w14:paraId="75CC77E9" w14:textId="77777777" w:rsidR="00746839" w:rsidRDefault="00746839" w:rsidP="00746839">
      <w:pPr>
        <w:pStyle w:val="LabStepCodeBlockLevel2"/>
      </w:pPr>
      <w:r>
        <w:t xml:space="preserve">  }</w:t>
      </w:r>
    </w:p>
    <w:p w14:paraId="402119DC" w14:textId="77777777" w:rsidR="00746839" w:rsidRDefault="00746839" w:rsidP="00746839">
      <w:pPr>
        <w:pStyle w:val="LabStepCodeBlockLevel2"/>
      </w:pPr>
      <w:r>
        <w:t xml:space="preserve">  </w:t>
      </w:r>
    </w:p>
    <w:p w14:paraId="50E9DC45" w14:textId="603D9ACA" w:rsidR="00746839" w:rsidRDefault="00746839" w:rsidP="00746839">
      <w:pPr>
        <w:pStyle w:val="LabStepCodeBlockLevel2"/>
      </w:pPr>
      <w:r>
        <w:t xml:space="preserve">  .customers-toolbar .</w:t>
      </w:r>
      <w:r w:rsidR="00361000">
        <w:t>filter</w:t>
      </w:r>
      <w:r>
        <w:t>-menu button {</w:t>
      </w:r>
    </w:p>
    <w:p w14:paraId="36B42A9E" w14:textId="77777777" w:rsidR="00746839" w:rsidRDefault="00746839" w:rsidP="00746839">
      <w:pPr>
        <w:pStyle w:val="LabStepCodeBlockLevel2"/>
      </w:pPr>
      <w:r>
        <w:t xml:space="preserve">    padding-left: 8px;</w:t>
      </w:r>
    </w:p>
    <w:p w14:paraId="38D3CA4A" w14:textId="77777777" w:rsidR="00746839" w:rsidRDefault="00746839" w:rsidP="00746839">
      <w:pPr>
        <w:pStyle w:val="LabStepCodeBlockLevel2"/>
      </w:pPr>
      <w:r>
        <w:t xml:space="preserve">    padding-right: 8px;</w:t>
      </w:r>
    </w:p>
    <w:p w14:paraId="30043906" w14:textId="77777777" w:rsidR="00746839" w:rsidRDefault="00746839" w:rsidP="00746839">
      <w:pPr>
        <w:pStyle w:val="LabStepCodeBlockLevel2"/>
      </w:pPr>
      <w:r>
        <w:t xml:space="preserve">  }  </w:t>
      </w:r>
    </w:p>
    <w:p w14:paraId="2D0C613D" w14:textId="77777777" w:rsidR="00746839" w:rsidRDefault="00746839" w:rsidP="00746839">
      <w:pPr>
        <w:pStyle w:val="LabStepCodeBlockLevel2"/>
      </w:pPr>
    </w:p>
    <w:p w14:paraId="4EFB34A1" w14:textId="77777777" w:rsidR="00746839" w:rsidRDefault="00746839" w:rsidP="00746839">
      <w:pPr>
        <w:pStyle w:val="LabStepCodeBlockLevel2"/>
      </w:pPr>
      <w:r>
        <w:t xml:space="preserve">  .customers-toolbar .search-menu {</w:t>
      </w:r>
    </w:p>
    <w:p w14:paraId="161EEBAB" w14:textId="77777777" w:rsidR="00746839" w:rsidRDefault="00746839" w:rsidP="00746839">
      <w:pPr>
        <w:pStyle w:val="LabStepCodeBlockLevel2"/>
      </w:pPr>
      <w:r>
        <w:t xml:space="preserve">    margin-left: 16px;</w:t>
      </w:r>
    </w:p>
    <w:p w14:paraId="3B43B72B" w14:textId="77777777" w:rsidR="00746839" w:rsidRDefault="00746839" w:rsidP="00746839">
      <w:pPr>
        <w:pStyle w:val="LabStepCodeBlockLevel2"/>
      </w:pPr>
      <w:r>
        <w:t xml:space="preserve">  }</w:t>
      </w: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lastRenderedPageBreak/>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7777777" w:rsidR="00403C75" w:rsidRDefault="00403C75"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338A2329" w:rsidR="00403C75" w:rsidRDefault="00403C75" w:rsidP="00746839">
      <w:pPr>
        <w:pStyle w:val="LabStepCodeBlockLevel2"/>
      </w:pPr>
      <w:r>
        <w:t>}</w:t>
      </w: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5D7B11C2" w14:textId="77777777" w:rsidR="00D15A29" w:rsidRDefault="00D15A29" w:rsidP="00D15A29">
      <w:pPr>
        <w:pStyle w:val="LabStepCodeBlockLevel2"/>
      </w:pPr>
      <w:r>
        <w:t>render() {</w:t>
      </w:r>
    </w:p>
    <w:p w14:paraId="5565303E" w14:textId="77777777" w:rsidR="00D15A29" w:rsidRDefault="00D15A29" w:rsidP="00D15A29">
      <w:pPr>
        <w:pStyle w:val="LabStepCodeBlockLevel2"/>
      </w:pPr>
      <w:r>
        <w:t xml:space="preserve">  return (</w:t>
      </w:r>
    </w:p>
    <w:p w14:paraId="25F8A287" w14:textId="77777777" w:rsidR="00D15A29" w:rsidRDefault="00D15A29" w:rsidP="00D15A29">
      <w:pPr>
        <w:pStyle w:val="LabStepCodeBlockLevel2"/>
      </w:pPr>
      <w:r>
        <w:t xml:space="preserve">    &lt;div className="row btn-toolbar customers-toolbar" role="toolbar" &gt;</w:t>
      </w:r>
    </w:p>
    <w:p w14:paraId="4E7FCD04" w14:textId="77777777" w:rsidR="00D15A29" w:rsidRDefault="00D15A29" w:rsidP="00D15A29">
      <w:pPr>
        <w:pStyle w:val="LabStepCodeBlockLevel2"/>
      </w:pPr>
      <w:r>
        <w:t xml:space="preserve">      &lt;nav className="container-fluid navbar navbar-expand-xl"&gt;</w:t>
      </w:r>
    </w:p>
    <w:p w14:paraId="17E8E03B" w14:textId="77777777" w:rsidR="00D15A29" w:rsidRDefault="00D15A29" w:rsidP="00D15A29">
      <w:pPr>
        <w:pStyle w:val="LabStepCodeBlockLevel2"/>
      </w:pPr>
    </w:p>
    <w:p w14:paraId="5BEEFFBD" w14:textId="77777777" w:rsidR="00D15A29" w:rsidRDefault="00D15A29" w:rsidP="00D15A29">
      <w:pPr>
        <w:pStyle w:val="LabStepCodeBlockLevel2"/>
      </w:pPr>
      <w:r>
        <w:t xml:space="preserve">        &lt;div className="search-menu input-group input-group-sm ml-auto"&gt;</w:t>
      </w:r>
    </w:p>
    <w:p w14:paraId="7AD5DA5C" w14:textId="77777777" w:rsidR="00D15A29" w:rsidRDefault="00D15A29" w:rsidP="00D15A29">
      <w:pPr>
        <w:pStyle w:val="LabStepCodeBlockLevel2"/>
      </w:pPr>
      <w:r>
        <w:t xml:space="preserve">          &lt;div className="input-group-prepend"&gt;</w:t>
      </w:r>
    </w:p>
    <w:p w14:paraId="7927006B" w14:textId="77777777" w:rsidR="00D15A29" w:rsidRDefault="00D15A29" w:rsidP="00D15A29">
      <w:pPr>
        <w:pStyle w:val="LabStepCodeBlockLevel2"/>
      </w:pPr>
      <w:r>
        <w:t xml:space="preserve">            &lt;span className="input-group-text" id="basic-addon1"&gt;Search&lt;/span&gt;</w:t>
      </w:r>
    </w:p>
    <w:p w14:paraId="6847F298" w14:textId="77777777" w:rsidR="00D15A29" w:rsidRDefault="00D15A29" w:rsidP="00D15A29">
      <w:pPr>
        <w:pStyle w:val="LabStepCodeBlockLevel2"/>
      </w:pPr>
      <w:r>
        <w:t xml:space="preserve">          &lt;/div&gt;</w:t>
      </w:r>
    </w:p>
    <w:p w14:paraId="2B329673" w14:textId="77777777" w:rsidR="00D15A29" w:rsidRDefault="00D15A29" w:rsidP="00D15A29">
      <w:pPr>
        <w:pStyle w:val="LabStepCodeBlockLevel2"/>
      </w:pPr>
      <w:r>
        <w:t xml:space="preserve">          &lt;input id="searchbox" type="text" className="form-control form-control-sm" placeholder=""</w:t>
      </w:r>
    </w:p>
    <w:p w14:paraId="4EC27C77" w14:textId="77777777" w:rsidR="00D15A29" w:rsidRDefault="00D15A29" w:rsidP="00D15A29">
      <w:pPr>
        <w:pStyle w:val="LabStepCodeBlockLevel2"/>
      </w:pPr>
      <w:r>
        <w:t xml:space="preserve">            onChange={(event: React.ChangeEvent&lt;HTMLInputElement&gt;) =&gt; {</w:t>
      </w:r>
    </w:p>
    <w:p w14:paraId="162DAE09" w14:textId="1B07F5C5" w:rsidR="00D15A29" w:rsidRDefault="00D15A29" w:rsidP="00D15A29">
      <w:pPr>
        <w:pStyle w:val="LabStepCodeBlockLevel2"/>
      </w:pPr>
      <w:r>
        <w:t xml:space="preserve">              let customerService: </w:t>
      </w:r>
      <w:r w:rsidR="000427FA">
        <w:t>ICustomersService</w:t>
      </w:r>
      <w:r>
        <w:t xml:space="preserve"> = this.props.ViewCustomers.state.customerService;</w:t>
      </w:r>
    </w:p>
    <w:p w14:paraId="717A49B6" w14:textId="77777777" w:rsidR="00D15A29" w:rsidRDefault="00D15A29" w:rsidP="00D15A29">
      <w:pPr>
        <w:pStyle w:val="LabStepCodeBlockLevel2"/>
      </w:pPr>
      <w:r>
        <w:t xml:space="preserve">              let searchString: string = event.target.value;</w:t>
      </w:r>
    </w:p>
    <w:p w14:paraId="7B6ABF07" w14:textId="77777777" w:rsidR="00D15A29" w:rsidRDefault="00D15A29" w:rsidP="00D15A29">
      <w:pPr>
        <w:pStyle w:val="LabStepCodeBlockLevel2"/>
      </w:pPr>
      <w:r>
        <w:t xml:space="preserve">              if (searchString != "") {</w:t>
      </w:r>
    </w:p>
    <w:p w14:paraId="492F6FBF" w14:textId="77777777" w:rsidR="00D15A29" w:rsidRDefault="00D15A29" w:rsidP="00D15A29">
      <w:pPr>
        <w:pStyle w:val="LabStepCodeBlockLevel2"/>
      </w:pPr>
      <w:r>
        <w:t xml:space="preserve">                customerService.getCustomersByLastName(searchString).then((customers: ICustomer[]) =&gt; {</w:t>
      </w:r>
    </w:p>
    <w:p w14:paraId="3BDEC422" w14:textId="77777777" w:rsidR="00D15A29" w:rsidRDefault="00D15A29" w:rsidP="00D15A29">
      <w:pPr>
        <w:pStyle w:val="LabStepCodeBlockLevel2"/>
      </w:pPr>
      <w:r>
        <w:t xml:space="preserve">                  this.props.ViewCustomers.setState({ customers: customers, loading: false });</w:t>
      </w:r>
    </w:p>
    <w:p w14:paraId="6C172CB5" w14:textId="77777777" w:rsidR="00D15A29" w:rsidRDefault="00D15A29" w:rsidP="00D15A29">
      <w:pPr>
        <w:pStyle w:val="LabStepCodeBlockLevel2"/>
      </w:pPr>
      <w:r>
        <w:t xml:space="preserve">                });</w:t>
      </w:r>
    </w:p>
    <w:p w14:paraId="501B0C38" w14:textId="77777777" w:rsidR="00D15A29" w:rsidRDefault="00D15A29" w:rsidP="00D15A29">
      <w:pPr>
        <w:pStyle w:val="LabStepCodeBlockLevel2"/>
      </w:pPr>
      <w:r>
        <w:t xml:space="preserve">              }</w:t>
      </w:r>
    </w:p>
    <w:p w14:paraId="38B0B2E9" w14:textId="77777777" w:rsidR="00D15A29" w:rsidRDefault="00D15A29" w:rsidP="00D15A29">
      <w:pPr>
        <w:pStyle w:val="LabStepCodeBlockLevel2"/>
      </w:pPr>
      <w:r>
        <w:t xml:space="preserve">              else {</w:t>
      </w:r>
    </w:p>
    <w:p w14:paraId="6DCC6411" w14:textId="77777777" w:rsidR="00D15A29" w:rsidRDefault="00D15A29" w:rsidP="00D15A29">
      <w:pPr>
        <w:pStyle w:val="LabStepCodeBlockLevel2"/>
      </w:pPr>
      <w:r>
        <w:t xml:space="preserve">                this.props.ViewCustomers.setState({ customers: [], loading: false });</w:t>
      </w:r>
    </w:p>
    <w:p w14:paraId="5527CEB2" w14:textId="77777777" w:rsidR="00D15A29" w:rsidRDefault="00D15A29" w:rsidP="00D15A29">
      <w:pPr>
        <w:pStyle w:val="LabStepCodeBlockLevel2"/>
      </w:pPr>
      <w:r>
        <w:t xml:space="preserve">              }</w:t>
      </w:r>
    </w:p>
    <w:p w14:paraId="73315981" w14:textId="77777777" w:rsidR="00D15A29" w:rsidRDefault="00D15A29" w:rsidP="00D15A29">
      <w:pPr>
        <w:pStyle w:val="LabStepCodeBlockLevel2"/>
      </w:pPr>
      <w:r>
        <w:t xml:space="preserve">            }} /&gt;</w:t>
      </w:r>
    </w:p>
    <w:p w14:paraId="474397B5" w14:textId="77777777" w:rsidR="00D15A29" w:rsidRDefault="00D15A29" w:rsidP="00D15A29">
      <w:pPr>
        <w:pStyle w:val="LabStepCodeBlockLevel2"/>
      </w:pPr>
      <w:r>
        <w:t xml:space="preserve">        &lt;/div&gt;</w:t>
      </w:r>
    </w:p>
    <w:p w14:paraId="071FDFB0" w14:textId="77777777" w:rsidR="00D15A29" w:rsidRDefault="00D15A29" w:rsidP="00D15A29">
      <w:pPr>
        <w:pStyle w:val="LabStepCodeBlockLevel2"/>
      </w:pPr>
    </w:p>
    <w:p w14:paraId="6CD509BF" w14:textId="77777777" w:rsidR="00D15A29" w:rsidRDefault="00D15A29" w:rsidP="00D15A29">
      <w:pPr>
        <w:pStyle w:val="LabStepCodeBlockLevel2"/>
      </w:pPr>
      <w:r>
        <w:t xml:space="preserve">      &lt;/nav&gt;</w:t>
      </w:r>
    </w:p>
    <w:p w14:paraId="43E3E809" w14:textId="77777777" w:rsidR="00D15A29" w:rsidRDefault="00D15A29" w:rsidP="00D15A29">
      <w:pPr>
        <w:pStyle w:val="LabStepCodeBlockLevel2"/>
      </w:pPr>
      <w:r>
        <w:t xml:space="preserve">    &lt;/div&gt;</w:t>
      </w:r>
    </w:p>
    <w:p w14:paraId="194980A8" w14:textId="77777777" w:rsidR="00D15A29" w:rsidRDefault="00D15A29" w:rsidP="00D15A29">
      <w:pPr>
        <w:pStyle w:val="LabStepCodeBlockLevel2"/>
      </w:pPr>
      <w:r>
        <w:t xml:space="preserve">  );</w:t>
      </w:r>
    </w:p>
    <w:p w14:paraId="05ECF9C3" w14:textId="36A87DC5" w:rsidR="00D15A29" w:rsidRDefault="00D15A29" w:rsidP="00D15A29">
      <w:pPr>
        <w:pStyle w:val="LabStepCodeBlockLevel2"/>
      </w:pPr>
      <w:r>
        <w:t>}</w:t>
      </w: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7B9EB080"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proofErr w:type="spellStart"/>
      <w:r w:rsidRPr="0053307D">
        <w:rPr>
          <w:b/>
        </w:rPr>
        <w:t>CustomersToolbar</w:t>
      </w:r>
      <w:proofErr w:type="spellEnd"/>
      <w:r>
        <w:t xml:space="preserve"> component.</w:t>
      </w:r>
    </w:p>
    <w:p w14:paraId="56967ACE" w14:textId="765F2109" w:rsidR="0053307D" w:rsidRDefault="0053307D" w:rsidP="0053307D">
      <w:pPr>
        <w:pStyle w:val="LabStepCodeBlockLevel2"/>
      </w:pPr>
      <w:r w:rsidRPr="0053307D">
        <w:t>import CustomersToolbar from './CustomersToolbar'</w:t>
      </w: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7ABC0756" w:rsidR="00777A6C" w:rsidRDefault="00777A6C" w:rsidP="00777A6C">
      <w:pPr>
        <w:pStyle w:val="LabStepCodeBlockLevel2"/>
      </w:pPr>
      <w:r>
        <w:t>}</w:t>
      </w:r>
    </w:p>
    <w:p w14:paraId="7BE30246" w14:textId="54104568" w:rsidR="00777A6C" w:rsidRDefault="007525F0" w:rsidP="00777A6C">
      <w:pPr>
        <w:pStyle w:val="LabStepNumberedLevel2"/>
      </w:pPr>
      <w:r>
        <w:lastRenderedPageBreak/>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3ED35782" w:rsidR="00777A6C" w:rsidRPr="00777A6C" w:rsidRDefault="00777A6C" w:rsidP="00777A6C">
      <w:pPr>
        <w:pStyle w:val="LabStepCodeBlockLevel2"/>
        <w:rPr>
          <w:color w:val="7F7F7F" w:themeColor="text1" w:themeTint="80"/>
        </w:rPr>
      </w:pPr>
      <w:r w:rsidRPr="00777A6C">
        <w:rPr>
          <w:color w:val="7F7F7F" w:themeColor="text1" w:themeTint="80"/>
        </w:rPr>
        <w:t>}</w:t>
      </w:r>
    </w:p>
    <w:p w14:paraId="48E9ABF8" w14:textId="77777777" w:rsidR="007525F0" w:rsidRDefault="007525F0" w:rsidP="007525F0">
      <w:pPr>
        <w:pStyle w:val="LabStepNumbered"/>
      </w:pPr>
      <w:r>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39C5FE7">
            <wp:extent cx="4220818" cy="830935"/>
            <wp:effectExtent l="19050" t="19050" r="889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1139" cy="842810"/>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3B65D757">
            <wp:extent cx="4114800" cy="1109984"/>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591" cy="1129080"/>
                    </a:xfrm>
                    <a:prstGeom prst="rect">
                      <a:avLst/>
                    </a:prstGeom>
                    <a:noFill/>
                    <a:ln>
                      <a:solidFill>
                        <a:schemeClr val="tx1">
                          <a:lumMod val="50000"/>
                          <a:lumOff val="50000"/>
                        </a:schemeClr>
                      </a:solidFill>
                    </a:ln>
                  </pic:spPr>
                </pic:pic>
              </a:graphicData>
            </a:graphic>
          </wp:inline>
        </w:drawing>
      </w:r>
    </w:p>
    <w:p w14:paraId="374D9B53" w14:textId="7B1C5A02" w:rsidR="006269D3" w:rsidRDefault="006269D3" w:rsidP="006269D3">
      <w:pPr>
        <w:pStyle w:val="LabExerciseCallout"/>
      </w:pPr>
      <w:r>
        <w:t xml:space="preserve">Note that the search is currently case-sensitive. You will not see any customers if you type lower case "c". </w:t>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33CCE129">
            <wp:extent cx="4531867" cy="935340"/>
            <wp:effectExtent l="19050" t="19050" r="2159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4312" cy="968867"/>
                    </a:xfrm>
                    <a:prstGeom prst="rect">
                      <a:avLst/>
                    </a:prstGeom>
                    <a:noFill/>
                    <a:ln>
                      <a:solidFill>
                        <a:schemeClr val="tx1">
                          <a:lumMod val="50000"/>
                          <a:lumOff val="50000"/>
                        </a:schemeClr>
                      </a:solidFill>
                    </a:ln>
                  </pic:spPr>
                </pic:pic>
              </a:graphicData>
            </a:graphic>
          </wp:inline>
        </w:drawing>
      </w:r>
    </w:p>
    <w:p w14:paraId="62CFD46D" w14:textId="58F5C0E3" w:rsidR="00403C75" w:rsidRDefault="006269D3" w:rsidP="00746839">
      <w:pPr>
        <w:pStyle w:val="LabStepNumberedLevel2"/>
      </w:pPr>
      <w:r>
        <w:t>Delete the contents of the search box. When you do, you should see a message indicating no customer were returned.</w:t>
      </w:r>
    </w:p>
    <w:p w14:paraId="2C227BF3" w14:textId="6173EFD8" w:rsidR="00800FEF" w:rsidRDefault="00800FEF" w:rsidP="00800FEF">
      <w:pPr>
        <w:pStyle w:val="LabStepScreenshotLevel2"/>
      </w:pPr>
      <w:r>
        <w:drawing>
          <wp:inline distT="0" distB="0" distL="0" distR="0" wp14:anchorId="1B74FD4A" wp14:editId="090B783F">
            <wp:extent cx="4685389" cy="935341"/>
            <wp:effectExtent l="19050" t="19050" r="2032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4158" cy="957054"/>
                    </a:xfrm>
                    <a:prstGeom prst="rect">
                      <a:avLst/>
                    </a:prstGeom>
                    <a:noFill/>
                    <a:ln>
                      <a:solidFill>
                        <a:schemeClr val="tx1">
                          <a:lumMod val="50000"/>
                          <a:lumOff val="50000"/>
                        </a:schemeClr>
                      </a:solidFill>
                    </a:ln>
                  </pic:spPr>
                </pic:pic>
              </a:graphicData>
            </a:graphic>
          </wp:inline>
        </w:drawing>
      </w:r>
    </w:p>
    <w:p w14:paraId="1AE49CFB" w14:textId="77777777" w:rsidR="006269D3" w:rsidRDefault="006269D3" w:rsidP="006269D3">
      <w:pPr>
        <w:pStyle w:val="LabStepNumberedLevel2"/>
      </w:pPr>
      <w:r>
        <w:lastRenderedPageBreak/>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4B828251" w:rsidR="00414E21" w:rsidRDefault="00414E21" w:rsidP="00414E21">
      <w:pPr>
        <w:pStyle w:val="LabStepScreenshotLevel2"/>
      </w:pPr>
      <w:r>
        <w:drawing>
          <wp:inline distT="0" distB="0" distL="0" distR="0" wp14:anchorId="5D28DB33" wp14:editId="5535FE00">
            <wp:extent cx="4578626" cy="17474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353" cy="1754617"/>
                    </a:xfrm>
                    <a:prstGeom prst="rect">
                      <a:avLst/>
                    </a:prstGeom>
                    <a:noFill/>
                    <a:ln>
                      <a:no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proofErr w:type="spellStart"/>
      <w:r w:rsidRPr="00D66605">
        <w:rPr>
          <w:b/>
        </w:rPr>
        <w:t>nav</w:t>
      </w:r>
      <w:proofErr w:type="spellEnd"/>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2F290BF7">
            <wp:extent cx="4480560" cy="1151788"/>
            <wp:effectExtent l="19050" t="19050" r="1524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5544" cy="1160781"/>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lastRenderedPageBreak/>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209F7BA6"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CustomersCard</w:t>
      </w:r>
      <w:r w:rsidRPr="002F0714">
        <w:rPr>
          <w:b/>
        </w:rPr>
        <w:t>.css</w:t>
      </w:r>
      <w:r>
        <w:t xml:space="preserve"> and </w:t>
      </w:r>
      <w:proofErr w:type="spellStart"/>
      <w:r>
        <w:rPr>
          <w:b/>
        </w:rPr>
        <w:t>CustomersCard.tsx</w:t>
      </w:r>
      <w:proofErr w:type="spellEnd"/>
      <w:r>
        <w:t>.</w:t>
      </w:r>
    </w:p>
    <w:p w14:paraId="10C5026C" w14:textId="2611E178" w:rsidR="00886783" w:rsidRDefault="00886783" w:rsidP="00886783">
      <w:pPr>
        <w:pStyle w:val="LabStepScreenshotLevel2"/>
      </w:pPr>
      <w:r>
        <w:drawing>
          <wp:inline distT="0" distB="0" distL="0" distR="0" wp14:anchorId="44E2E21E" wp14:editId="62B5C368">
            <wp:extent cx="1570383" cy="957993"/>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5127" b="1"/>
                    <a:stretch/>
                  </pic:blipFill>
                  <pic:spPr bwMode="auto">
                    <a:xfrm>
                      <a:off x="0" y="0"/>
                      <a:ext cx="1594725" cy="972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0E389DB1" w:rsidR="0084514A" w:rsidRDefault="0084514A" w:rsidP="00AF0A45">
      <w:pPr>
        <w:pStyle w:val="LabStepNumberedLevel2"/>
      </w:pPr>
      <w:r>
        <w:t xml:space="preserve">Save and close </w:t>
      </w:r>
      <w:r w:rsidRPr="0084514A">
        <w:rPr>
          <w:b/>
        </w:rPr>
        <w:t>CustomerCard.css</w:t>
      </w:r>
      <w:r>
        <w:t>.</w:t>
      </w:r>
    </w:p>
    <w:p w14:paraId="54933EA2" w14:textId="7556C2F4" w:rsidR="00AF0A45" w:rsidRDefault="00A67AAF" w:rsidP="00AF0A45">
      <w:pPr>
        <w:pStyle w:val="LabStepNumberedLevel2"/>
      </w:pPr>
      <w:r>
        <w:lastRenderedPageBreak/>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00BF9C5A" w:rsidR="00E35F20" w:rsidRDefault="00271756" w:rsidP="00E35F20">
      <w:pPr>
        <w:pStyle w:val="LabStepScreenshotLevel2"/>
      </w:pPr>
      <w:r>
        <w:drawing>
          <wp:inline distT="0" distB="0" distL="0" distR="0" wp14:anchorId="3FDC341A" wp14:editId="0ADA08B1">
            <wp:extent cx="4358210" cy="99391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5608" cy="1034370"/>
                    </a:xfrm>
                    <a:prstGeom prst="rect">
                      <a:avLst/>
                    </a:prstGeom>
                    <a:noFill/>
                    <a:ln>
                      <a:noFill/>
                    </a:ln>
                  </pic:spPr>
                </pic:pic>
              </a:graphicData>
            </a:graphic>
          </wp:inline>
        </w:drawing>
      </w:r>
    </w:p>
    <w:p w14:paraId="1B92E2BC" w14:textId="06EAE076" w:rsidR="00E35F20" w:rsidRDefault="00E35F20" w:rsidP="00E35F20">
      <w:pPr>
        <w:pStyle w:val="LabStepNumberedLevel2"/>
      </w:pPr>
      <w:r>
        <w:t xml:space="preserve">Place your cursor inside the </w:t>
      </w:r>
      <w:proofErr w:type="spellStart"/>
      <w:r w:rsidRPr="00D66605">
        <w:rPr>
          <w:b/>
        </w:rPr>
        <w:t>nav</w:t>
      </w:r>
      <w:proofErr w:type="spellEnd"/>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1386DF13" w:rsidR="0077617B" w:rsidRDefault="00271756" w:rsidP="0077617B">
      <w:pPr>
        <w:pStyle w:val="LabStepScreenshotLevel2"/>
      </w:pPr>
      <w:r>
        <w:drawing>
          <wp:inline distT="0" distB="0" distL="0" distR="0" wp14:anchorId="4F4F0007" wp14:editId="404C5676">
            <wp:extent cx="3922643" cy="8220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2963" cy="838875"/>
                    </a:xfrm>
                    <a:prstGeom prst="rect">
                      <a:avLst/>
                    </a:prstGeom>
                    <a:noFill/>
                    <a:ln>
                      <a:no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proofErr w:type="spellStart"/>
      <w:r w:rsidRPr="00D66605">
        <w:rPr>
          <w:b/>
        </w:rPr>
        <w:t>nav</w:t>
      </w:r>
      <w:proofErr w:type="spellEnd"/>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000427FA">
        <w:rPr>
          <w:b/>
        </w:rPr>
        <w:t>ICustomersService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 which implements the </w:t>
      </w:r>
      <w:proofErr w:type="spellStart"/>
      <w:r w:rsidR="000427FA">
        <w:rPr>
          <w:b/>
        </w:rPr>
        <w:t>ICustomersService</w:t>
      </w:r>
      <w:proofErr w:type="spellEnd"/>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proofErr w:type="spellStart"/>
      <w:r w:rsidRPr="00EC584D">
        <w:rPr>
          <w:b/>
        </w:rPr>
        <w:t>MockCustomersService</w:t>
      </w:r>
      <w:proofErr w:type="spellEnd"/>
      <w:r>
        <w:rPr>
          <w:b/>
        </w:rPr>
        <w:t xml:space="preserve"> </w:t>
      </w:r>
      <w:r>
        <w:t xml:space="preserve">class with the </w:t>
      </w:r>
      <w:proofErr w:type="spellStart"/>
      <w:r w:rsidRPr="00EC584D">
        <w:rPr>
          <w:b/>
        </w:rPr>
        <w:t>CustomersService</w:t>
      </w:r>
      <w:proofErr w:type="spellEnd"/>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even" r:id="rId50"/>
      <w:headerReference w:type="default" r:id="rId51"/>
      <w:footerReference w:type="even" r:id="rId52"/>
      <w:footerReference w:type="default" r:id="rId53"/>
      <w:headerReference w:type="first" r:id="rId54"/>
      <w:footerReference w:type="first" r:id="rId5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21D3B" w14:textId="77777777" w:rsidR="00735E44" w:rsidRDefault="00735E44" w:rsidP="005F53BE">
      <w:pPr>
        <w:spacing w:before="0" w:after="0"/>
      </w:pPr>
      <w:r>
        <w:separator/>
      </w:r>
    </w:p>
  </w:endnote>
  <w:endnote w:type="continuationSeparator" w:id="0">
    <w:p w14:paraId="45AD0F41" w14:textId="77777777" w:rsidR="00735E44" w:rsidRDefault="00735E44"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17A4A" w14:textId="77777777" w:rsidR="00B76A07" w:rsidRDefault="00B76A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85B50B2" w:rsidR="00A255F0" w:rsidRDefault="00B76A07" w:rsidP="00487314">
    <w:pPr>
      <w:pStyle w:val="Footer"/>
      <w:pBdr>
        <w:top w:val="single" w:sz="4" w:space="0" w:color="auto"/>
      </w:pBdr>
    </w:pPr>
    <w:r>
      <w:t xml:space="preserve">© Critical Path Training 2019 - All Rights </w:t>
    </w:r>
    <w:r>
      <w:t>Reserved</w:t>
    </w:r>
    <w:bookmarkStart w:id="2" w:name="_GoBack"/>
    <w:bookmarkEnd w:id="2"/>
    <w:r w:rsidR="00A255F0">
      <w:tab/>
    </w:r>
    <w:r w:rsidR="00A255F0">
      <w:tab/>
    </w:r>
    <w:r w:rsidR="00A255F0">
      <w:fldChar w:fldCharType="begin"/>
    </w:r>
    <w:r w:rsidR="00A255F0">
      <w:instrText xml:space="preserve"> PAGE  \* MERGEFORMAT </w:instrText>
    </w:r>
    <w:r w:rsidR="00A255F0">
      <w:fldChar w:fldCharType="separate"/>
    </w:r>
    <w:r w:rsidR="00A255F0">
      <w:rPr>
        <w:noProof/>
      </w:rPr>
      <w:t>36</w:t>
    </w:r>
    <w:r w:rsidR="00A255F0">
      <w:fldChar w:fldCharType="end"/>
    </w:r>
  </w:p>
  <w:p w14:paraId="4FCAA96B" w14:textId="77777777" w:rsidR="00A255F0" w:rsidRPr="00487314" w:rsidRDefault="00A255F0"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33688EBF" w:rsidR="00A255F0" w:rsidRDefault="00B76A07" w:rsidP="00487314">
    <w:pPr>
      <w:pStyle w:val="Footer"/>
      <w:pBdr>
        <w:top w:val="single" w:sz="4" w:space="0" w:color="auto"/>
      </w:pBdr>
    </w:pPr>
    <w:r>
      <w:t>© Critical Path Training 2019 - All Rights Reserved</w:t>
    </w:r>
    <w:r w:rsidR="00A255F0">
      <w:tab/>
    </w:r>
    <w:r w:rsidR="00A255F0">
      <w:tab/>
    </w:r>
    <w:r w:rsidR="00A255F0">
      <w:fldChar w:fldCharType="begin"/>
    </w:r>
    <w:r w:rsidR="00A255F0">
      <w:instrText xml:space="preserve"> PAGE  \* MERGEFORMAT </w:instrText>
    </w:r>
    <w:r w:rsidR="00A255F0">
      <w:fldChar w:fldCharType="separate"/>
    </w:r>
    <w:r w:rsidR="00A255F0">
      <w:rPr>
        <w:noProof/>
      </w:rPr>
      <w:t>1</w:t>
    </w:r>
    <w:r w:rsidR="00A255F0">
      <w:fldChar w:fldCharType="end"/>
    </w:r>
  </w:p>
  <w:p w14:paraId="6C229EA0" w14:textId="77777777" w:rsidR="00A255F0" w:rsidRPr="00487314" w:rsidRDefault="00A255F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59A4B" w14:textId="77777777" w:rsidR="00735E44" w:rsidRDefault="00735E44" w:rsidP="005F53BE">
      <w:pPr>
        <w:spacing w:before="0" w:after="0"/>
      </w:pPr>
      <w:r>
        <w:separator/>
      </w:r>
    </w:p>
  </w:footnote>
  <w:footnote w:type="continuationSeparator" w:id="0">
    <w:p w14:paraId="0D9C0757" w14:textId="77777777" w:rsidR="00735E44" w:rsidRDefault="00735E44"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3FF23" w14:textId="77777777" w:rsidR="00B76A07" w:rsidRDefault="00B76A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55F0" w:rsidRDefault="00A255F0" w:rsidP="00E871B8">
    <w:pPr>
      <w:pStyle w:val="Header"/>
      <w:pBdr>
        <w:bottom w:val="single" w:sz="4" w:space="0" w:color="auto"/>
      </w:pBdr>
      <w:spacing w:before="240"/>
    </w:pPr>
    <w:r>
      <w:t>MSD365: Modern SharePoint and Office 365 Development</w:t>
    </w:r>
  </w:p>
  <w:p w14:paraId="52070944" w14:textId="3F407EA0" w:rsidR="00A255F0" w:rsidRPr="00E871B8" w:rsidRDefault="00A255F0"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B76A07">
      <w:rPr>
        <w:rFonts w:cs="Arial"/>
        <w:noProof/>
      </w:rPr>
      <w:t>Jan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55F0" w:rsidRDefault="00A255F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0F4D"/>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0017"/>
    <w:rsid w:val="001F1564"/>
    <w:rsid w:val="001F46E0"/>
    <w:rsid w:val="001F549A"/>
    <w:rsid w:val="00202781"/>
    <w:rsid w:val="00207AFB"/>
    <w:rsid w:val="00210AC9"/>
    <w:rsid w:val="00212921"/>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128C"/>
    <w:rsid w:val="003E77A9"/>
    <w:rsid w:val="003F3C48"/>
    <w:rsid w:val="003F79E3"/>
    <w:rsid w:val="0040036A"/>
    <w:rsid w:val="00403C75"/>
    <w:rsid w:val="004058B3"/>
    <w:rsid w:val="00414728"/>
    <w:rsid w:val="00414E21"/>
    <w:rsid w:val="00423486"/>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16BFE"/>
    <w:rsid w:val="007302BE"/>
    <w:rsid w:val="007327A5"/>
    <w:rsid w:val="00735E44"/>
    <w:rsid w:val="0073773B"/>
    <w:rsid w:val="00740A3A"/>
    <w:rsid w:val="007418B2"/>
    <w:rsid w:val="00741CCD"/>
    <w:rsid w:val="007435F5"/>
    <w:rsid w:val="0074666B"/>
    <w:rsid w:val="00746839"/>
    <w:rsid w:val="007501F6"/>
    <w:rsid w:val="007525F0"/>
    <w:rsid w:val="00754E4C"/>
    <w:rsid w:val="00757E2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050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55F0"/>
    <w:rsid w:val="00A300D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61DA"/>
    <w:rsid w:val="00B37B5C"/>
    <w:rsid w:val="00B4381D"/>
    <w:rsid w:val="00B500BA"/>
    <w:rsid w:val="00B513EA"/>
    <w:rsid w:val="00B5343D"/>
    <w:rsid w:val="00B53AD1"/>
    <w:rsid w:val="00B613B6"/>
    <w:rsid w:val="00B7272F"/>
    <w:rsid w:val="00B737E4"/>
    <w:rsid w:val="00B76A07"/>
    <w:rsid w:val="00B839F9"/>
    <w:rsid w:val="00B83FCF"/>
    <w:rsid w:val="00B87FA2"/>
    <w:rsid w:val="00B94D7E"/>
    <w:rsid w:val="00B963E6"/>
    <w:rsid w:val="00BB4431"/>
    <w:rsid w:val="00BB54D8"/>
    <w:rsid w:val="00BB719D"/>
    <w:rsid w:val="00BC322D"/>
    <w:rsid w:val="00BC5313"/>
    <w:rsid w:val="00BC537F"/>
    <w:rsid w:val="00BD3E7C"/>
    <w:rsid w:val="00BE17D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6ED4"/>
    <w:rsid w:val="00E220ED"/>
    <w:rsid w:val="00E2283F"/>
    <w:rsid w:val="00E243D4"/>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11D5"/>
    <w:rsid w:val="00EE6F2C"/>
    <w:rsid w:val="00EE7D78"/>
    <w:rsid w:val="00EF14E7"/>
    <w:rsid w:val="00EF4123"/>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CDF19-797E-4D3D-BF8B-CDF678892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14779</TotalTime>
  <Pages>30</Pages>
  <Words>7638</Words>
  <Characters>43540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351</cp:revision>
  <cp:lastPrinted>2016-07-23T16:50:00Z</cp:lastPrinted>
  <dcterms:created xsi:type="dcterms:W3CDTF">2013-07-31T17:42:00Z</dcterms:created>
  <dcterms:modified xsi:type="dcterms:W3CDTF">2019-01-03T19:45:00Z</dcterms:modified>
</cp:coreProperties>
</file>