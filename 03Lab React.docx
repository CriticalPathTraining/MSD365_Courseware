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106E885" w:rsidR="00EB1ADF" w:rsidRDefault="00010149" w:rsidP="0048025F">
      <w:pPr>
        <w:pStyle w:val="Heading2"/>
      </w:pPr>
      <w:bookmarkStart w:id="0" w:name="_Hlk523314336"/>
      <w:bookmarkEnd w:id="0"/>
      <w:r>
        <w:t xml:space="preserve">Developing </w:t>
      </w:r>
      <w:r w:rsidR="00063A0E">
        <w:t>with React.js</w:t>
      </w:r>
      <w:r w:rsidR="00F5322B">
        <w:t>, TypeScript and Webpack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404B2033" w:rsidR="00EB1ADF" w:rsidRPr="005C7841" w:rsidRDefault="00EB1ADF" w:rsidP="0048025F">
      <w:pPr>
        <w:pStyle w:val="LabExerciseCallout"/>
      </w:pPr>
      <w:r w:rsidRPr="005C7841">
        <w:rPr>
          <w:b/>
        </w:rPr>
        <w:t>Lab Folder</w:t>
      </w:r>
      <w:r w:rsidRPr="005C7841">
        <w:t xml:space="preserve">: </w:t>
      </w:r>
      <w:r w:rsidR="005D0755">
        <w:t>C:\Student\Modules\</w:t>
      </w:r>
      <w:r w:rsidR="00C67B23">
        <w:t>03</w:t>
      </w:r>
      <w:r w:rsidR="008B1583">
        <w:t>_</w:t>
      </w:r>
      <w:r w:rsidR="00C67B23">
        <w:t>React</w:t>
      </w:r>
      <w:r w:rsidR="001C292C">
        <w:t>\Lab</w:t>
      </w:r>
    </w:p>
    <w:p w14:paraId="7204DB4E" w14:textId="0C0132DB" w:rsidR="00CB2039"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B5343D">
        <w:rPr>
          <w:rFonts w:cs="Arial"/>
          <w:lang w:val="en"/>
        </w:rPr>
        <w:t xml:space="preserve">lab </w:t>
      </w:r>
      <w:r w:rsidR="005D0755">
        <w:rPr>
          <w:rFonts w:cs="Arial"/>
          <w:lang w:val="en"/>
        </w:rPr>
        <w:t>you</w:t>
      </w:r>
      <w:r w:rsidR="00B5343D">
        <w:rPr>
          <w:rFonts w:cs="Arial"/>
          <w:lang w:val="en"/>
        </w:rPr>
        <w:t xml:space="preserve"> will develop a single page application (SPA) using React.js, TypeScript and webpack. You will begin with a starter project that already contains the </w:t>
      </w:r>
      <w:proofErr w:type="spellStart"/>
      <w:r w:rsidR="00B5343D">
        <w:rPr>
          <w:rFonts w:cs="Arial"/>
          <w:lang w:val="en"/>
        </w:rPr>
        <w:t>npm</w:t>
      </w:r>
      <w:proofErr w:type="spellEnd"/>
      <w:r w:rsidR="00B5343D">
        <w:rPr>
          <w:rFonts w:cs="Arial"/>
          <w:lang w:val="en"/>
        </w:rPr>
        <w:t xml:space="preserve"> packages and configuration files for TypeScript and webpack. You work will involve adding the </w:t>
      </w:r>
      <w:proofErr w:type="spellStart"/>
      <w:r w:rsidR="00B5343D">
        <w:rPr>
          <w:rFonts w:cs="Arial"/>
          <w:lang w:val="en"/>
        </w:rPr>
        <w:t>npm</w:t>
      </w:r>
      <w:proofErr w:type="spellEnd"/>
      <w:r w:rsidR="00B5343D">
        <w:rPr>
          <w:rFonts w:cs="Arial"/>
          <w:lang w:val="en"/>
        </w:rPr>
        <w:t xml:space="preserve"> pack</w:t>
      </w:r>
      <w:r w:rsidR="003A6C65">
        <w:rPr>
          <w:rFonts w:cs="Arial"/>
          <w:lang w:val="en"/>
        </w:rPr>
        <w:t>ages for React.js and creating</w:t>
      </w:r>
      <w:r w:rsidR="00B5343D">
        <w:rPr>
          <w:rFonts w:cs="Arial"/>
          <w:lang w:val="en"/>
        </w:rPr>
        <w:t xml:space="preserve"> a hierarchy of React components. You will also integrate the react router to provide your React application with a basic route map and navigation. </w:t>
      </w:r>
      <w:r w:rsidR="00C67B23">
        <w:rPr>
          <w:rFonts w:cs="Arial"/>
          <w:lang w:val="en"/>
        </w:rPr>
        <w:t>By the end of this lab, you will get experience using the React Fetch API to call and retrieve data from a</w:t>
      </w:r>
      <w:r w:rsidR="00E667D6">
        <w:rPr>
          <w:rFonts w:cs="Arial"/>
          <w:lang w:val="en"/>
        </w:rPr>
        <w:t>n OData</w:t>
      </w:r>
      <w:r w:rsidR="00C67B23">
        <w:rPr>
          <w:rFonts w:cs="Arial"/>
          <w:lang w:val="en"/>
        </w:rPr>
        <w:t xml:space="preserve"> web service across the Internet.</w:t>
      </w:r>
    </w:p>
    <w:p w14:paraId="5D64A179" w14:textId="4F679513" w:rsidR="00F5322B" w:rsidRDefault="00F5322B" w:rsidP="00F5322B">
      <w:pPr>
        <w:pStyle w:val="Heading3"/>
      </w:pPr>
      <w:r>
        <w:t xml:space="preserve">Exercise 1: </w:t>
      </w:r>
      <w:r w:rsidR="00E60DC3">
        <w:t>Create a New Project with React.js, TypeScript and Webpack</w:t>
      </w:r>
    </w:p>
    <w:p w14:paraId="27462006" w14:textId="1D44E133" w:rsidR="00F5322B" w:rsidRDefault="00E60DC3" w:rsidP="00E60DC3">
      <w:pPr>
        <w:pStyle w:val="LabExerciseLeadIn"/>
      </w:pPr>
      <w:r>
        <w:t xml:space="preserve">In this exercise you will learn </w:t>
      </w:r>
      <w:r w:rsidR="00C67B23">
        <w:t xml:space="preserve">how to </w:t>
      </w:r>
      <w:r w:rsidR="00EF4123">
        <w:t xml:space="preserve">create a web application using the </w:t>
      </w:r>
      <w:r>
        <w:t>React.js library</w:t>
      </w:r>
      <w:r w:rsidR="00C67B23">
        <w:t xml:space="preserve">. </w:t>
      </w:r>
      <w:r>
        <w:t xml:space="preserve">You will begin with a starter project that </w:t>
      </w:r>
      <w:r w:rsidR="00C67B23">
        <w:t xml:space="preserve">already </w:t>
      </w:r>
      <w:r>
        <w:t xml:space="preserve">contains the </w:t>
      </w:r>
      <w:proofErr w:type="spellStart"/>
      <w:r w:rsidR="00C67B23">
        <w:t>npm</w:t>
      </w:r>
      <w:proofErr w:type="spellEnd"/>
      <w:r w:rsidR="00C67B23">
        <w:t xml:space="preserve"> packages and the </w:t>
      </w:r>
      <w:r>
        <w:t xml:space="preserve">configuration files for webpack and the Typescript compiler. </w:t>
      </w:r>
      <w:r w:rsidR="00E667D6">
        <w:t>First, y</w:t>
      </w:r>
      <w:r>
        <w:t>ou make a copy of the starter project</w:t>
      </w:r>
      <w:r w:rsidR="00E667D6">
        <w:t xml:space="preserve">. Next, </w:t>
      </w:r>
      <w:r w:rsidR="00C67B23">
        <w:t xml:space="preserve">you will </w:t>
      </w:r>
      <w:r>
        <w:t xml:space="preserve">get </w:t>
      </w:r>
      <w:r w:rsidR="00C67B23">
        <w:t xml:space="preserve">this starter project </w:t>
      </w:r>
      <w:r>
        <w:t xml:space="preserve">up and running </w:t>
      </w:r>
      <w:r w:rsidR="00E667D6">
        <w:t xml:space="preserve">in the </w:t>
      </w:r>
      <w:r>
        <w:t>Visual Studio Code</w:t>
      </w:r>
      <w:r w:rsidR="00E667D6">
        <w:t xml:space="preserve"> development environment</w:t>
      </w:r>
      <w:r w:rsidR="00C67B23">
        <w:t xml:space="preserve">. After that, </w:t>
      </w:r>
      <w:r>
        <w:t xml:space="preserve">you will go through the process of adding the required packages </w:t>
      </w:r>
      <w:r w:rsidR="00C67B23">
        <w:t xml:space="preserve">for </w:t>
      </w:r>
      <w:r w:rsidRPr="00EF4123">
        <w:rPr>
          <w:b/>
        </w:rPr>
        <w:t>React.js</w:t>
      </w:r>
      <w:r w:rsidR="00C67B23">
        <w:t xml:space="preserve"> and </w:t>
      </w:r>
      <w:r w:rsidR="00E667D6">
        <w:t>creating</w:t>
      </w:r>
      <w:r w:rsidR="00C67B23">
        <w:t xml:space="preserve"> a top-level React component named </w:t>
      </w:r>
      <w:r w:rsidR="00C67B23" w:rsidRPr="00C67B23">
        <w:rPr>
          <w:b/>
        </w:rPr>
        <w:t>App</w:t>
      </w:r>
      <w:r>
        <w:t>.</w:t>
      </w:r>
    </w:p>
    <w:p w14:paraId="554BDCE6" w14:textId="3FCF57DD" w:rsidR="00E60DC3" w:rsidRDefault="00E60DC3" w:rsidP="00E60DC3">
      <w:pPr>
        <w:pStyle w:val="LabStepNumbered"/>
      </w:pPr>
      <w:r>
        <w:t xml:space="preserve">Inspect the project starter files in the folder named </w:t>
      </w:r>
      <w:r>
        <w:rPr>
          <w:b/>
        </w:rPr>
        <w:t>react-lab</w:t>
      </w:r>
      <w:r>
        <w:t>.</w:t>
      </w:r>
    </w:p>
    <w:p w14:paraId="5A663EF7" w14:textId="2DCD1E86" w:rsidR="00E60DC3" w:rsidRDefault="00E60DC3" w:rsidP="00EF4123">
      <w:pPr>
        <w:pStyle w:val="LabStepNumberedLevel2"/>
      </w:pPr>
      <w:r>
        <w:t xml:space="preserve">Using Windows Explorer, open the folder at </w:t>
      </w:r>
      <w:r w:rsidR="00EF4123" w:rsidRPr="00EF4123">
        <w:rPr>
          <w:b/>
        </w:rPr>
        <w:t>C:\Student\Modules\03_React\Lab\StarterProjects</w:t>
      </w:r>
      <w:r>
        <w:rPr>
          <w:b/>
        </w:rPr>
        <w:t>\react-lab</w:t>
      </w:r>
      <w:r>
        <w:t>.</w:t>
      </w:r>
    </w:p>
    <w:p w14:paraId="1F8A7AA6" w14:textId="53805086" w:rsidR="00E60DC3" w:rsidRDefault="00E60DC3" w:rsidP="00E60DC3">
      <w:pPr>
        <w:pStyle w:val="LabStepNumberedLevel2"/>
      </w:pPr>
      <w:r>
        <w:t xml:space="preserve">Make a copy of the </w:t>
      </w:r>
      <w:r w:rsidRPr="00E60DC3">
        <w:rPr>
          <w:b/>
        </w:rPr>
        <w:t>react-lab</w:t>
      </w:r>
      <w:r>
        <w:t xml:space="preserve"> folder outside the </w:t>
      </w:r>
      <w:proofErr w:type="spellStart"/>
      <w:r w:rsidR="00EF4123" w:rsidRPr="00EF4123">
        <w:rPr>
          <w:b/>
        </w:rPr>
        <w:t>StarterProjects</w:t>
      </w:r>
      <w:proofErr w:type="spellEnd"/>
      <w:r>
        <w:t xml:space="preserve"> project </w:t>
      </w:r>
      <w:r w:rsidRPr="00826C25">
        <w:rPr>
          <w:b/>
        </w:rPr>
        <w:t>c</w:t>
      </w:r>
      <w:r>
        <w:rPr>
          <w:b/>
        </w:rPr>
        <w:t>:\Student\Modules\03_React\Lab\react-lab</w:t>
      </w:r>
      <w:r>
        <w:t>.</w:t>
      </w:r>
    </w:p>
    <w:p w14:paraId="1E9001E2" w14:textId="34CA7BF4" w:rsidR="00E60DC3" w:rsidRDefault="00E60DC3" w:rsidP="00E60DC3">
      <w:pPr>
        <w:pStyle w:val="LabStepNumberedLevel2"/>
      </w:pPr>
      <w:r>
        <w:t xml:space="preserve">If you look inside the </w:t>
      </w:r>
      <w:r>
        <w:rPr>
          <w:b/>
        </w:rPr>
        <w:t xml:space="preserve">react-lab </w:t>
      </w:r>
      <w:r>
        <w:t xml:space="preserve">folder you just </w:t>
      </w:r>
      <w:r w:rsidR="007435F5">
        <w:t>copied</w:t>
      </w:r>
      <w:r>
        <w:t xml:space="preserve">, you will </w:t>
      </w:r>
      <w:r w:rsidR="007435F5">
        <w:t xml:space="preserve">see it already contains files that should be familiar to you including </w:t>
      </w:r>
      <w:proofErr w:type="spellStart"/>
      <w:proofErr w:type="gramStart"/>
      <w:r w:rsidR="007435F5" w:rsidRPr="007435F5">
        <w:rPr>
          <w:b/>
        </w:rPr>
        <w:t>package.json</w:t>
      </w:r>
      <w:proofErr w:type="spellEnd"/>
      <w:proofErr w:type="gramEnd"/>
      <w:r>
        <w:t>.</w:t>
      </w:r>
      <w:r w:rsidR="007435F5">
        <w:t xml:space="preserve"> </w:t>
      </w:r>
      <w:proofErr w:type="spellStart"/>
      <w:proofErr w:type="gramStart"/>
      <w:r w:rsidR="007435F5" w:rsidRPr="007435F5">
        <w:rPr>
          <w:b/>
        </w:rPr>
        <w:t>tsconfig.json</w:t>
      </w:r>
      <w:proofErr w:type="spellEnd"/>
      <w:proofErr w:type="gramEnd"/>
      <w:r w:rsidR="007435F5">
        <w:t xml:space="preserve"> and </w:t>
      </w:r>
      <w:r w:rsidR="007435F5" w:rsidRPr="007435F5">
        <w:rPr>
          <w:b/>
        </w:rPr>
        <w:t>webpack.config.js</w:t>
      </w:r>
      <w:r w:rsidR="007435F5">
        <w:t>.</w:t>
      </w:r>
    </w:p>
    <w:p w14:paraId="72D1BBE7" w14:textId="1FAD9289" w:rsidR="00E60DC3" w:rsidRDefault="00E60DC3" w:rsidP="00E60DC3">
      <w:pPr>
        <w:pStyle w:val="LabStepScreenshotLevel2"/>
      </w:pPr>
      <w:r>
        <w:drawing>
          <wp:inline distT="0" distB="0" distL="0" distR="0" wp14:anchorId="61ECB5B7" wp14:editId="44D6AF40">
            <wp:extent cx="2850482" cy="868341"/>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012" cy="893787"/>
                    </a:xfrm>
                    <a:prstGeom prst="rect">
                      <a:avLst/>
                    </a:prstGeom>
                    <a:noFill/>
                    <a:ln>
                      <a:solidFill>
                        <a:schemeClr val="tx1"/>
                      </a:solidFill>
                    </a:ln>
                  </pic:spPr>
                </pic:pic>
              </a:graphicData>
            </a:graphic>
          </wp:inline>
        </w:drawing>
      </w:r>
    </w:p>
    <w:p w14:paraId="7322748A" w14:textId="3478D23C" w:rsidR="00E60DC3" w:rsidRDefault="00E60DC3" w:rsidP="00E60DC3">
      <w:pPr>
        <w:pStyle w:val="LabStepNumbered"/>
      </w:pPr>
      <w:r>
        <w:t xml:space="preserve">Open the </w:t>
      </w:r>
      <w:r>
        <w:rPr>
          <w:b/>
        </w:rPr>
        <w:t xml:space="preserve">react-lab </w:t>
      </w:r>
      <w:r>
        <w:t>folder with Visual Studio Code.</w:t>
      </w:r>
    </w:p>
    <w:p w14:paraId="0BDDDA6E" w14:textId="77777777" w:rsidR="00E60DC3" w:rsidRDefault="00E60DC3" w:rsidP="00E60DC3">
      <w:pPr>
        <w:pStyle w:val="LabStepNumberedLevel2"/>
      </w:pPr>
      <w:r>
        <w:t>Launch Visual Studio Code.</w:t>
      </w:r>
    </w:p>
    <w:p w14:paraId="59117105" w14:textId="66BFD66A" w:rsidR="00E60DC3" w:rsidRDefault="00E60DC3" w:rsidP="00E60DC3">
      <w:pPr>
        <w:pStyle w:val="LabStepNumberedLevel2"/>
      </w:pPr>
      <w:r>
        <w:t xml:space="preserve">Use the </w:t>
      </w:r>
      <w:r w:rsidRPr="00AC5483">
        <w:rPr>
          <w:b/>
        </w:rPr>
        <w:t>File &gt;&gt; Open Folder</w:t>
      </w:r>
      <w:r>
        <w:t xml:space="preserve"> command to open the folder at </w:t>
      </w:r>
      <w:r w:rsidRPr="00826C25">
        <w:rPr>
          <w:b/>
        </w:rPr>
        <w:t>c:\Student\Modules\</w:t>
      </w:r>
      <w:r>
        <w:rPr>
          <w:b/>
        </w:rPr>
        <w:t>03_React</w:t>
      </w:r>
      <w:r w:rsidRPr="00826C25">
        <w:rPr>
          <w:b/>
        </w:rPr>
        <w:t>\Lab\</w:t>
      </w:r>
      <w:r>
        <w:rPr>
          <w:b/>
        </w:rPr>
        <w:t>react-lab</w:t>
      </w:r>
      <w:r>
        <w:t>.</w:t>
      </w:r>
    </w:p>
    <w:p w14:paraId="0D29BC77" w14:textId="5D54F3AC" w:rsidR="00E60DC3" w:rsidRDefault="00E60DC3" w:rsidP="00E60DC3">
      <w:pPr>
        <w:pStyle w:val="LabStepNumberedLevel2"/>
      </w:pPr>
      <w:r>
        <w:t xml:space="preserve">Take a moment to review the </w:t>
      </w:r>
      <w:r w:rsidR="00F24FEA">
        <w:t xml:space="preserve">names of the </w:t>
      </w:r>
      <w:r w:rsidR="001A6306">
        <w:t xml:space="preserve">files that already </w:t>
      </w:r>
      <w:r w:rsidR="00F24FEA">
        <w:t xml:space="preserve">exist within </w:t>
      </w:r>
      <w:r w:rsidR="001A6306">
        <w:t>this project</w:t>
      </w:r>
      <w:r>
        <w:t>.</w:t>
      </w:r>
    </w:p>
    <w:p w14:paraId="152FC712" w14:textId="27C65025" w:rsidR="00E60DC3" w:rsidRDefault="005B2EDD" w:rsidP="00E60DC3">
      <w:pPr>
        <w:pStyle w:val="LabStepScreenshotLevel2"/>
      </w:pPr>
      <w:r>
        <w:drawing>
          <wp:inline distT="0" distB="0" distL="0" distR="0" wp14:anchorId="5DA47965" wp14:editId="20A41248">
            <wp:extent cx="1298408" cy="1315678"/>
            <wp:effectExtent l="19050" t="19050" r="1651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7" cy="1348407"/>
                    </a:xfrm>
                    <a:prstGeom prst="rect">
                      <a:avLst/>
                    </a:prstGeom>
                    <a:noFill/>
                    <a:ln>
                      <a:solidFill>
                        <a:schemeClr val="bg1">
                          <a:lumMod val="50000"/>
                        </a:schemeClr>
                      </a:solidFill>
                    </a:ln>
                  </pic:spPr>
                </pic:pic>
              </a:graphicData>
            </a:graphic>
          </wp:inline>
        </w:drawing>
      </w:r>
    </w:p>
    <w:p w14:paraId="30F923DA" w14:textId="7FF95EA4" w:rsidR="001A6306" w:rsidRDefault="00F24FEA" w:rsidP="00E60DC3">
      <w:pPr>
        <w:pStyle w:val="LabStepNumbered"/>
      </w:pPr>
      <w:r>
        <w:t xml:space="preserve">Examine </w:t>
      </w:r>
      <w:r w:rsidR="001A6306">
        <w:t xml:space="preserve">the </w:t>
      </w:r>
      <w:r>
        <w:t xml:space="preserve">contents of the project's primary </w:t>
      </w:r>
      <w:r w:rsidR="001A6306">
        <w:t>configuration</w:t>
      </w:r>
      <w:r w:rsidR="007435F5">
        <w:t xml:space="preserve"> files</w:t>
      </w:r>
      <w:r w:rsidR="001A6306">
        <w:t>.</w:t>
      </w:r>
    </w:p>
    <w:p w14:paraId="451C3281" w14:textId="48A07F89" w:rsidR="001A6306" w:rsidRDefault="001A6306" w:rsidP="001A6306">
      <w:pPr>
        <w:pStyle w:val="LabStepNumberedLevel2"/>
      </w:pPr>
      <w:r>
        <w:t xml:space="preserve">Open and inspect the contents of </w:t>
      </w:r>
      <w:proofErr w:type="spellStart"/>
      <w:proofErr w:type="gramStart"/>
      <w:r w:rsidRPr="001A6306">
        <w:rPr>
          <w:b/>
        </w:rPr>
        <w:t>package.json</w:t>
      </w:r>
      <w:proofErr w:type="spellEnd"/>
      <w:proofErr w:type="gramEnd"/>
      <w:r w:rsidR="007435F5">
        <w:t xml:space="preserve"> to see what packages have already been installed.</w:t>
      </w:r>
    </w:p>
    <w:p w14:paraId="2C62C7DD" w14:textId="77777777" w:rsidR="00F24FEA" w:rsidRDefault="00F24FEA" w:rsidP="00F24FEA">
      <w:pPr>
        <w:pStyle w:val="LabExerciseCallout"/>
      </w:pPr>
      <w:r>
        <w:t xml:space="preserve">Note that this project already has the </w:t>
      </w:r>
      <w:proofErr w:type="spellStart"/>
      <w:r>
        <w:t>npm</w:t>
      </w:r>
      <w:proofErr w:type="spellEnd"/>
      <w:r>
        <w:t xml:space="preserve"> package for </w:t>
      </w:r>
      <w:r w:rsidRPr="002333CA">
        <w:rPr>
          <w:b/>
        </w:rPr>
        <w:t>bootstrap</w:t>
      </w:r>
      <w:r>
        <w:t xml:space="preserve"> installed. You will be using </w:t>
      </w:r>
      <w:r w:rsidRPr="002333CA">
        <w:rPr>
          <w:b/>
        </w:rPr>
        <w:t>bootstrap</w:t>
      </w:r>
      <w:r>
        <w:t xml:space="preserve"> to style your application.</w:t>
      </w:r>
    </w:p>
    <w:p w14:paraId="59474175" w14:textId="74C0DF80" w:rsidR="001A6306" w:rsidRDefault="001A6306" w:rsidP="001A6306">
      <w:pPr>
        <w:pStyle w:val="LabStepNumberedLevel2"/>
      </w:pPr>
      <w:r>
        <w:t xml:space="preserve">Open and inspect the contents of </w:t>
      </w:r>
      <w:proofErr w:type="spellStart"/>
      <w:proofErr w:type="gramStart"/>
      <w:r w:rsidRPr="001A6306">
        <w:rPr>
          <w:b/>
        </w:rPr>
        <w:t>tsconfig.json</w:t>
      </w:r>
      <w:proofErr w:type="spellEnd"/>
      <w:proofErr w:type="gramEnd"/>
      <w:r w:rsidR="007435F5">
        <w:t xml:space="preserve"> to see how </w:t>
      </w:r>
      <w:r w:rsidR="00B4381D">
        <w:t>the TypeScript compilation process has been configured.</w:t>
      </w:r>
    </w:p>
    <w:p w14:paraId="28576BE0" w14:textId="77777777" w:rsidR="00EF4123" w:rsidRDefault="001A6306" w:rsidP="00B4381D">
      <w:pPr>
        <w:pStyle w:val="LabStepNumberedLevel2"/>
      </w:pPr>
      <w:r>
        <w:t xml:space="preserve">Open and inspect the contents of </w:t>
      </w:r>
      <w:r w:rsidRPr="001A6306">
        <w:rPr>
          <w:b/>
        </w:rPr>
        <w:t>webpack.config.js</w:t>
      </w:r>
      <w:r w:rsidR="00B4381D">
        <w:t xml:space="preserve"> see how the webpack bui</w:t>
      </w:r>
      <w:r w:rsidR="00EF4123">
        <w:t>ld process has been configured.</w:t>
      </w:r>
    </w:p>
    <w:p w14:paraId="3A6EAA1B" w14:textId="3E2F9A89" w:rsidR="001A6306" w:rsidRDefault="00B4381D" w:rsidP="00EF4123">
      <w:pPr>
        <w:pStyle w:val="LabExerciseCallout"/>
      </w:pPr>
      <w:r>
        <w:t xml:space="preserve">Note the </w:t>
      </w:r>
      <w:proofErr w:type="spellStart"/>
      <w:proofErr w:type="gramStart"/>
      <w:r w:rsidR="00F24FEA" w:rsidRPr="00F24FEA">
        <w:rPr>
          <w:b/>
        </w:rPr>
        <w:t>module.exports</w:t>
      </w:r>
      <w:proofErr w:type="gramEnd"/>
      <w:r w:rsidR="00F24FEA">
        <w:t>.</w:t>
      </w:r>
      <w:r w:rsidRPr="00B4381D">
        <w:rPr>
          <w:b/>
        </w:rPr>
        <w:t>resolve</w:t>
      </w:r>
      <w:proofErr w:type="spellEnd"/>
      <w:r>
        <w:t xml:space="preserve"> property </w:t>
      </w:r>
      <w:r w:rsidR="00F24FEA">
        <w:t xml:space="preserve">in </w:t>
      </w:r>
      <w:r w:rsidR="00F24FEA" w:rsidRPr="001A6306">
        <w:rPr>
          <w:b/>
        </w:rPr>
        <w:t>webpack.config.js</w:t>
      </w:r>
      <w:r w:rsidR="00F24FEA">
        <w:t xml:space="preserve"> </w:t>
      </w:r>
      <w:r>
        <w:t xml:space="preserve">has been configured to process </w:t>
      </w:r>
      <w:proofErr w:type="spellStart"/>
      <w:r w:rsidRPr="00B4381D">
        <w:rPr>
          <w:b/>
        </w:rPr>
        <w:t>tsx</w:t>
      </w:r>
      <w:proofErr w:type="spellEnd"/>
      <w:r>
        <w:t xml:space="preserve"> files in addition to </w:t>
      </w:r>
      <w:proofErr w:type="spellStart"/>
      <w:r w:rsidRPr="00B4381D">
        <w:rPr>
          <w:b/>
        </w:rPr>
        <w:t>ts</w:t>
      </w:r>
      <w:proofErr w:type="spellEnd"/>
      <w:r>
        <w:t xml:space="preserve"> files.</w:t>
      </w:r>
    </w:p>
    <w:p w14:paraId="3E771E13" w14:textId="4C09A232" w:rsidR="001A6306" w:rsidRDefault="001A6306" w:rsidP="001A6306">
      <w:pPr>
        <w:pStyle w:val="LabStepNumberedLevel2"/>
      </w:pPr>
      <w:r>
        <w:t xml:space="preserve">Close </w:t>
      </w:r>
      <w:proofErr w:type="spellStart"/>
      <w:proofErr w:type="gramStart"/>
      <w:r w:rsidRPr="001A6306">
        <w:rPr>
          <w:b/>
        </w:rPr>
        <w:t>package.json</w:t>
      </w:r>
      <w:proofErr w:type="spellEnd"/>
      <w:proofErr w:type="gramEnd"/>
      <w:r>
        <w:t xml:space="preserve">, </w:t>
      </w:r>
      <w:proofErr w:type="spellStart"/>
      <w:r w:rsidRPr="001A6306">
        <w:rPr>
          <w:b/>
        </w:rPr>
        <w:t>tsconfig.json</w:t>
      </w:r>
      <w:proofErr w:type="spellEnd"/>
      <w:r>
        <w:t xml:space="preserve"> and </w:t>
      </w:r>
      <w:r w:rsidRPr="001A6306">
        <w:rPr>
          <w:b/>
        </w:rPr>
        <w:t>webpack.config.js</w:t>
      </w:r>
      <w:r>
        <w:t xml:space="preserve"> without saving any changes.</w:t>
      </w:r>
    </w:p>
    <w:p w14:paraId="705F84DF" w14:textId="5E419DBE" w:rsidR="00E60DC3" w:rsidRDefault="00B4381D" w:rsidP="00E60DC3">
      <w:pPr>
        <w:pStyle w:val="LabStepNumbered"/>
      </w:pPr>
      <w:r>
        <w:lastRenderedPageBreak/>
        <w:t>Inspect the contents</w:t>
      </w:r>
      <w:r w:rsidR="001A6306">
        <w:t xml:space="preserve"> </w:t>
      </w:r>
      <w:r w:rsidR="001A6306" w:rsidRPr="00080564">
        <w:rPr>
          <w:b/>
        </w:rPr>
        <w:t>index.html</w:t>
      </w:r>
      <w:r w:rsidR="001A6306">
        <w:t>.</w:t>
      </w:r>
    </w:p>
    <w:p w14:paraId="2412C8E4" w14:textId="5DE33E74" w:rsidR="001A6306" w:rsidRDefault="00B4381D" w:rsidP="001A6306">
      <w:pPr>
        <w:pStyle w:val="LabStepNumberedLevel2"/>
      </w:pPr>
      <w:r>
        <w:t xml:space="preserve">Locate the </w:t>
      </w:r>
      <w:r w:rsidRPr="00B4381D">
        <w:rPr>
          <w:b/>
        </w:rPr>
        <w:t>index.html</w:t>
      </w:r>
      <w:r>
        <w:t xml:space="preserve"> file in the </w:t>
      </w:r>
      <w:proofErr w:type="spellStart"/>
      <w:r w:rsidRPr="00B4381D">
        <w:rPr>
          <w:b/>
        </w:rPr>
        <w:t>src</w:t>
      </w:r>
      <w:proofErr w:type="spellEnd"/>
      <w:r>
        <w:t xml:space="preserve"> folder and double-click on it to open it in an editor window.</w:t>
      </w:r>
    </w:p>
    <w:p w14:paraId="71DFDD40" w14:textId="3B82D38F" w:rsidR="00B4381D" w:rsidRDefault="00B4381D" w:rsidP="001A6306">
      <w:pPr>
        <w:pStyle w:val="LabStepNumberedLevel2"/>
      </w:pPr>
      <w:r>
        <w:t xml:space="preserve">Examine the HTML content inside and notice </w:t>
      </w:r>
      <w:proofErr w:type="gramStart"/>
      <w:r>
        <w:t>it's</w:t>
      </w:r>
      <w:proofErr w:type="gramEnd"/>
      <w:r>
        <w:t xml:space="preserve"> minimal layout.</w:t>
      </w:r>
    </w:p>
    <w:p w14:paraId="4D17C8F9" w14:textId="77777777" w:rsidR="001A6306" w:rsidRDefault="001A6306" w:rsidP="001A6306">
      <w:pPr>
        <w:pStyle w:val="LabStepCodeBlockLevel2"/>
      </w:pPr>
      <w:r>
        <w:t>&lt;!DOCTYPE html&gt;</w:t>
      </w:r>
    </w:p>
    <w:p w14:paraId="2485CB68" w14:textId="77777777" w:rsidR="001A6306" w:rsidRDefault="001A6306" w:rsidP="001A6306">
      <w:pPr>
        <w:pStyle w:val="LabStepCodeBlockLevel2"/>
      </w:pPr>
      <w:r>
        <w:t>&lt;html&gt;</w:t>
      </w:r>
    </w:p>
    <w:p w14:paraId="3BD90B2E" w14:textId="77777777" w:rsidR="001A6306" w:rsidRDefault="001A6306" w:rsidP="001A6306">
      <w:pPr>
        <w:pStyle w:val="LabStepCodeBlockLevel2"/>
      </w:pPr>
    </w:p>
    <w:p w14:paraId="108EB89C" w14:textId="77777777" w:rsidR="001A6306" w:rsidRDefault="001A6306" w:rsidP="001A6306">
      <w:pPr>
        <w:pStyle w:val="LabStepCodeBlockLevel2"/>
      </w:pPr>
      <w:r>
        <w:t>&lt;head&gt;</w:t>
      </w:r>
    </w:p>
    <w:p w14:paraId="4E4CE46E" w14:textId="226748E2" w:rsidR="001A6306" w:rsidRDefault="001A6306" w:rsidP="001A6306">
      <w:pPr>
        <w:pStyle w:val="LabStepCodeBlockLevel2"/>
      </w:pPr>
      <w:r>
        <w:t xml:space="preserve">  &lt;title&gt;React </w:t>
      </w:r>
      <w:r w:rsidR="004D076A">
        <w:t>Lab</w:t>
      </w:r>
      <w:r w:rsidR="00D646B2">
        <w:t xml:space="preserve"> App</w:t>
      </w:r>
      <w:r>
        <w:t>&lt;/title&gt;</w:t>
      </w:r>
    </w:p>
    <w:p w14:paraId="76E42CCB" w14:textId="77777777" w:rsidR="001A6306" w:rsidRDefault="001A6306" w:rsidP="001A6306">
      <w:pPr>
        <w:pStyle w:val="LabStepCodeBlockLevel2"/>
      </w:pPr>
      <w:r>
        <w:t xml:space="preserve">  &lt;meta charset="utf-8" /&gt;</w:t>
      </w:r>
    </w:p>
    <w:p w14:paraId="2A9769F9" w14:textId="77777777" w:rsidR="001A6306" w:rsidRDefault="001A6306" w:rsidP="001A6306">
      <w:pPr>
        <w:pStyle w:val="LabStepCodeBlockLevel2"/>
      </w:pPr>
      <w:r>
        <w:t>&lt;/head&gt;</w:t>
      </w:r>
    </w:p>
    <w:p w14:paraId="0DC9439C" w14:textId="77777777" w:rsidR="001A6306" w:rsidRDefault="001A6306" w:rsidP="001A6306">
      <w:pPr>
        <w:pStyle w:val="LabStepCodeBlockLevel2"/>
      </w:pPr>
    </w:p>
    <w:p w14:paraId="7D337C74" w14:textId="77777777" w:rsidR="001A6306" w:rsidRDefault="001A6306" w:rsidP="001A6306">
      <w:pPr>
        <w:pStyle w:val="LabStepCodeBlockLevel2"/>
      </w:pPr>
      <w:r>
        <w:t>&lt;body&gt;</w:t>
      </w:r>
    </w:p>
    <w:p w14:paraId="3B3A649A" w14:textId="77777777" w:rsidR="001A6306" w:rsidRDefault="001A6306" w:rsidP="001A6306">
      <w:pPr>
        <w:pStyle w:val="LabStepCodeBlockLevel2"/>
      </w:pPr>
      <w:r>
        <w:t xml:space="preserve">  &lt;div id="react-target" /&gt;</w:t>
      </w:r>
    </w:p>
    <w:p w14:paraId="4A324887" w14:textId="77777777" w:rsidR="001A6306" w:rsidRDefault="001A6306" w:rsidP="001A6306">
      <w:pPr>
        <w:pStyle w:val="LabStepCodeBlockLevel2"/>
      </w:pPr>
      <w:r>
        <w:t>&lt;/body&gt;</w:t>
      </w:r>
    </w:p>
    <w:p w14:paraId="0615420E" w14:textId="77777777" w:rsidR="001A6306" w:rsidRDefault="001A6306" w:rsidP="001A6306">
      <w:pPr>
        <w:pStyle w:val="LabStepCodeBlockLevel2"/>
      </w:pPr>
    </w:p>
    <w:p w14:paraId="489CA7C5" w14:textId="5A0CBEC6" w:rsidR="001A6306" w:rsidRDefault="001A6306" w:rsidP="001A6306">
      <w:pPr>
        <w:pStyle w:val="LabStepCodeBlockLevel2"/>
      </w:pPr>
      <w:r>
        <w:t>&lt;/html&gt;</w:t>
      </w:r>
    </w:p>
    <w:p w14:paraId="484E9C93" w14:textId="630BA523" w:rsidR="00B4381D" w:rsidRDefault="00B4381D" w:rsidP="00B4381D">
      <w:pPr>
        <w:pStyle w:val="LabStepNumberedLevel2"/>
      </w:pPr>
      <w:r>
        <w:t xml:space="preserve">Close </w:t>
      </w:r>
      <w:r w:rsidRPr="00B4381D">
        <w:rPr>
          <w:b/>
        </w:rPr>
        <w:t>index.html</w:t>
      </w:r>
      <w:r>
        <w:t xml:space="preserve"> without saving any change.</w:t>
      </w:r>
    </w:p>
    <w:p w14:paraId="0AA97A52" w14:textId="110D3500" w:rsidR="00B4381D" w:rsidRDefault="00B4381D" w:rsidP="00B4381D">
      <w:pPr>
        <w:pStyle w:val="LabStepNumbered"/>
      </w:pPr>
      <w:r>
        <w:t xml:space="preserve">Inspect the contents </w:t>
      </w:r>
      <w:proofErr w:type="spellStart"/>
      <w:r w:rsidRPr="00080564">
        <w:rPr>
          <w:b/>
        </w:rPr>
        <w:t>index.</w:t>
      </w:r>
      <w:r>
        <w:rPr>
          <w:b/>
        </w:rPr>
        <w:t>tsx</w:t>
      </w:r>
      <w:proofErr w:type="spellEnd"/>
      <w:r>
        <w:t>.</w:t>
      </w:r>
    </w:p>
    <w:p w14:paraId="22C64F7E" w14:textId="0EF64392" w:rsidR="00B4381D" w:rsidRDefault="00B4381D" w:rsidP="00B4381D">
      <w:pPr>
        <w:pStyle w:val="LabStepNumberedLevel2"/>
      </w:pPr>
      <w:r>
        <w:t xml:space="preserve">Locate the </w:t>
      </w:r>
      <w:proofErr w:type="spellStart"/>
      <w:r>
        <w:rPr>
          <w:b/>
        </w:rPr>
        <w:t>index.tsx</w:t>
      </w:r>
      <w:proofErr w:type="spellEnd"/>
      <w:r>
        <w:t xml:space="preserve"> file in the </w:t>
      </w:r>
      <w:proofErr w:type="spellStart"/>
      <w:r w:rsidRPr="00B4381D">
        <w:rPr>
          <w:b/>
        </w:rPr>
        <w:t>src</w:t>
      </w:r>
      <w:proofErr w:type="spellEnd"/>
      <w:r>
        <w:t xml:space="preserve"> folder and double-click on it to open it in an editor window.</w:t>
      </w:r>
    </w:p>
    <w:p w14:paraId="4C8C3EA8" w14:textId="3DBBF5F7" w:rsidR="00290917" w:rsidRDefault="00B4381D" w:rsidP="002333CA">
      <w:pPr>
        <w:pStyle w:val="LabStepNumberedLevel2"/>
      </w:pPr>
      <w:r>
        <w:t>Examine the two lines of TSX content inside.</w:t>
      </w:r>
    </w:p>
    <w:p w14:paraId="780A40C5" w14:textId="2EFF1475" w:rsidR="00290917" w:rsidRDefault="00290917" w:rsidP="00290917">
      <w:pPr>
        <w:pStyle w:val="LabStepCodeBlockLevel2"/>
      </w:pPr>
      <w:r>
        <w:t>var target = document.getElementById('react-target');</w:t>
      </w:r>
    </w:p>
    <w:p w14:paraId="0AC0A466" w14:textId="77777777" w:rsidR="00290917" w:rsidRDefault="00290917" w:rsidP="00290917">
      <w:pPr>
        <w:pStyle w:val="LabStepCodeBlockLevel2"/>
      </w:pPr>
    </w:p>
    <w:p w14:paraId="76C5A748" w14:textId="1B6F9301" w:rsidR="00290917" w:rsidRDefault="00290917" w:rsidP="00290917">
      <w:pPr>
        <w:pStyle w:val="LabStepCodeBlockLevel2"/>
      </w:pPr>
      <w:r>
        <w:t>target!.innerHTML = "Just getting started. Time to get to work and build a react.js application!";</w:t>
      </w:r>
    </w:p>
    <w:p w14:paraId="6D77C7DA" w14:textId="26702C80" w:rsidR="00E924F6" w:rsidRDefault="00E924F6" w:rsidP="00E924F6">
      <w:pPr>
        <w:pStyle w:val="LabStepNumbered"/>
      </w:pPr>
      <w:r>
        <w:t xml:space="preserve">Restore the project's packages using the </w:t>
      </w:r>
      <w:proofErr w:type="spellStart"/>
      <w:r w:rsidRPr="00E924F6">
        <w:rPr>
          <w:b/>
        </w:rPr>
        <w:t>npm</w:t>
      </w:r>
      <w:proofErr w:type="spellEnd"/>
      <w:r w:rsidRPr="00E924F6">
        <w:rPr>
          <w:b/>
        </w:rPr>
        <w:t xml:space="preserve"> install</w:t>
      </w:r>
      <w:r>
        <w:t xml:space="preserve"> command.</w:t>
      </w:r>
    </w:p>
    <w:p w14:paraId="273AF0C8" w14:textId="24753ADD" w:rsidR="00E924F6" w:rsidRDefault="00E924F6" w:rsidP="00E924F6">
      <w:pPr>
        <w:pStyle w:val="LabStepNumberedLevel2"/>
      </w:pPr>
      <w:r>
        <w:t xml:space="preserve">Use the </w:t>
      </w:r>
      <w:r w:rsidRPr="00535615">
        <w:rPr>
          <w:b/>
        </w:rPr>
        <w:t>View &gt; Terminal</w:t>
      </w:r>
      <w:r>
        <w:t xml:space="preserve"> menu command to display the Integrated Terminal.</w:t>
      </w:r>
    </w:p>
    <w:p w14:paraId="0C9141EF" w14:textId="1F9E4CF8" w:rsidR="00E924F6" w:rsidRDefault="00E924F6" w:rsidP="00290917">
      <w:pPr>
        <w:pStyle w:val="LabStepNumberedLevel2"/>
      </w:pPr>
      <w:r>
        <w:t xml:space="preserve">Locate the console of the </w:t>
      </w:r>
      <w:r w:rsidRPr="00E924F6">
        <w:rPr>
          <w:b/>
        </w:rPr>
        <w:t>Integrated Terminal</w:t>
      </w:r>
      <w:r>
        <w:t xml:space="preserve"> where you can type in and execute </w:t>
      </w:r>
      <w:proofErr w:type="spellStart"/>
      <w:r w:rsidRPr="00E924F6">
        <w:rPr>
          <w:b/>
        </w:rPr>
        <w:t>npm</w:t>
      </w:r>
      <w:proofErr w:type="spellEnd"/>
      <w:r>
        <w:t xml:space="preserve"> commands.</w:t>
      </w:r>
    </w:p>
    <w:p w14:paraId="16FB92D3" w14:textId="52878BCD" w:rsidR="00E924F6" w:rsidRDefault="005B2EDD" w:rsidP="00E924F6">
      <w:pPr>
        <w:pStyle w:val="LabStepScreenshotLevel2"/>
      </w:pPr>
      <w:r>
        <w:drawing>
          <wp:inline distT="0" distB="0" distL="0" distR="0" wp14:anchorId="57CAFC2F" wp14:editId="78846F02">
            <wp:extent cx="3035004" cy="432135"/>
            <wp:effectExtent l="19050" t="19050" r="1333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431" t="17124" b="15913"/>
                    <a:stretch/>
                  </pic:blipFill>
                  <pic:spPr bwMode="auto">
                    <a:xfrm>
                      <a:off x="0" y="0"/>
                      <a:ext cx="3072432" cy="4374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7FAF4E" w14:textId="69662361" w:rsidR="00290917" w:rsidRDefault="00E924F6" w:rsidP="00290917">
      <w:pPr>
        <w:pStyle w:val="LabStepNumberedLevel2"/>
      </w:pPr>
      <w:r>
        <w:t xml:space="preserve">Type and execute </w:t>
      </w:r>
      <w:r w:rsidR="00290917">
        <w:t xml:space="preserve">the </w:t>
      </w:r>
      <w:proofErr w:type="spellStart"/>
      <w:r w:rsidR="00290917" w:rsidRPr="00E924F6">
        <w:rPr>
          <w:b/>
        </w:rPr>
        <w:t>npm</w:t>
      </w:r>
      <w:proofErr w:type="spellEnd"/>
      <w:r w:rsidR="00290917" w:rsidRPr="00E924F6">
        <w:rPr>
          <w:b/>
        </w:rPr>
        <w:t xml:space="preserve"> install</w:t>
      </w:r>
      <w:r w:rsidR="00290917">
        <w:t xml:space="preserve"> command to restore all the project packages</w:t>
      </w:r>
    </w:p>
    <w:p w14:paraId="380CBA3A" w14:textId="19F5E9FF" w:rsidR="00290917" w:rsidRDefault="00290917" w:rsidP="00290917">
      <w:pPr>
        <w:pStyle w:val="LabStepCodeBlockLevel2"/>
      </w:pPr>
      <w:r>
        <w:t>npm install</w:t>
      </w:r>
    </w:p>
    <w:p w14:paraId="17C4015B" w14:textId="54629F31" w:rsidR="00E924F6" w:rsidRDefault="00E924F6" w:rsidP="00E924F6">
      <w:pPr>
        <w:pStyle w:val="LabStepNumberedLevel2"/>
      </w:pPr>
      <w:r>
        <w:t xml:space="preserve">Wait until the </w:t>
      </w:r>
      <w:proofErr w:type="spellStart"/>
      <w:r w:rsidRPr="00E924F6">
        <w:rPr>
          <w:b/>
        </w:rPr>
        <w:t>npm</w:t>
      </w:r>
      <w:proofErr w:type="spellEnd"/>
      <w:r w:rsidRPr="00E924F6">
        <w:rPr>
          <w:b/>
        </w:rPr>
        <w:t xml:space="preserve"> install</w:t>
      </w:r>
      <w:r>
        <w:t xml:space="preserve"> command completes.</w:t>
      </w:r>
    </w:p>
    <w:p w14:paraId="2DEAB7C4" w14:textId="4307A7FA" w:rsidR="00E924F6" w:rsidRDefault="00E924F6" w:rsidP="00E924F6">
      <w:pPr>
        <w:pStyle w:val="LabStepNumbered"/>
      </w:pPr>
      <w:r>
        <w:t>Run and test the React application using the webpack dev server.</w:t>
      </w:r>
    </w:p>
    <w:p w14:paraId="506548B7" w14:textId="76D9791F" w:rsidR="00290917" w:rsidRDefault="00E924F6" w:rsidP="00290917">
      <w:pPr>
        <w:pStyle w:val="LabStepNumberedLevel2"/>
      </w:pPr>
      <w:r>
        <w:t xml:space="preserve">In the Integrated Terminal, execute </w:t>
      </w:r>
      <w:r w:rsidR="00290917">
        <w:t xml:space="preserve">the </w:t>
      </w:r>
      <w:proofErr w:type="spellStart"/>
      <w:r w:rsidR="00290917" w:rsidRPr="00E924F6">
        <w:rPr>
          <w:b/>
        </w:rPr>
        <w:t>npm</w:t>
      </w:r>
      <w:proofErr w:type="spellEnd"/>
      <w:r w:rsidR="00290917" w:rsidRPr="00E924F6">
        <w:rPr>
          <w:b/>
        </w:rPr>
        <w:t xml:space="preserve"> run start</w:t>
      </w:r>
      <w:r w:rsidR="00290917">
        <w:t xml:space="preserve"> command to start up the </w:t>
      </w:r>
      <w:proofErr w:type="spellStart"/>
      <w:r w:rsidR="00290917">
        <w:t>weback</w:t>
      </w:r>
      <w:proofErr w:type="spellEnd"/>
      <w:r w:rsidR="00290917">
        <w:t xml:space="preserve"> dev server and test he application</w:t>
      </w:r>
    </w:p>
    <w:p w14:paraId="0A1E8873" w14:textId="07B18D57" w:rsidR="00290917" w:rsidRDefault="00290917" w:rsidP="00290917">
      <w:pPr>
        <w:pStyle w:val="LabStepCodeBlockLevel2"/>
      </w:pPr>
      <w:r>
        <w:t>npm run start</w:t>
      </w:r>
    </w:p>
    <w:p w14:paraId="4187E6A5" w14:textId="292A2F59" w:rsidR="00290917" w:rsidRDefault="00E924F6" w:rsidP="00290917">
      <w:pPr>
        <w:pStyle w:val="LabStepNumberedLevel2"/>
      </w:pPr>
      <w:r>
        <w:t>Wait while webpack builds your application</w:t>
      </w:r>
      <w:r w:rsidR="00290917">
        <w:t>.</w:t>
      </w:r>
    </w:p>
    <w:p w14:paraId="52674259" w14:textId="28AE181C" w:rsidR="00E924F6" w:rsidRDefault="00E924F6" w:rsidP="00290917">
      <w:pPr>
        <w:pStyle w:val="LabStepNumberedLevel2"/>
      </w:pPr>
      <w:r>
        <w:t>When the application launches in the browser, it should display a very minimal interface as shown in the following screenshot</w:t>
      </w:r>
    </w:p>
    <w:p w14:paraId="79FED4B8" w14:textId="4A8F8C8A" w:rsidR="00290917" w:rsidRDefault="007F5291" w:rsidP="00290917">
      <w:pPr>
        <w:pStyle w:val="LabStepScreenshotLevel2"/>
      </w:pPr>
      <w:bookmarkStart w:id="1" w:name="_GoBack"/>
      <w:r>
        <w:drawing>
          <wp:inline distT="0" distB="0" distL="0" distR="0" wp14:anchorId="5E2719A4" wp14:editId="0DBE9EB8">
            <wp:extent cx="4207565" cy="1146631"/>
            <wp:effectExtent l="19050" t="19050" r="2159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114" cy="1148416"/>
                    </a:xfrm>
                    <a:prstGeom prst="rect">
                      <a:avLst/>
                    </a:prstGeom>
                    <a:noFill/>
                    <a:ln>
                      <a:solidFill>
                        <a:schemeClr val="tx1">
                          <a:lumMod val="50000"/>
                          <a:lumOff val="50000"/>
                        </a:schemeClr>
                      </a:solidFill>
                    </a:ln>
                  </pic:spPr>
                </pic:pic>
              </a:graphicData>
            </a:graphic>
          </wp:inline>
        </w:drawing>
      </w:r>
    </w:p>
    <w:bookmarkEnd w:id="1"/>
    <w:p w14:paraId="4C910BDC" w14:textId="7F96EEE1" w:rsidR="001813FF" w:rsidRDefault="001813FF" w:rsidP="001813FF">
      <w:pPr>
        <w:pStyle w:val="LabStepNumberedLevel2"/>
      </w:pPr>
      <w:r>
        <w:t xml:space="preserve">Close </w:t>
      </w:r>
      <w:r w:rsidR="007418B2">
        <w:t>t</w:t>
      </w:r>
      <w:r>
        <w:t>he browser and stop the webpack dev server</w:t>
      </w:r>
      <w:r w:rsidR="00D76EFB">
        <w:t xml:space="preserve"> by typing</w:t>
      </w:r>
      <w:r w:rsidR="007418B2">
        <w:t xml:space="preserve"> </w:t>
      </w:r>
      <w:r w:rsidR="007418B2" w:rsidRPr="007418B2">
        <w:rPr>
          <w:b/>
        </w:rPr>
        <w:t>CTRL + C</w:t>
      </w:r>
      <w:r w:rsidR="007418B2">
        <w:t xml:space="preserve"> in the Integrated Terminal console</w:t>
      </w:r>
      <w:r>
        <w:t>.</w:t>
      </w:r>
    </w:p>
    <w:p w14:paraId="5EED1265" w14:textId="7518CBCD" w:rsidR="007418B2" w:rsidRDefault="007418B2" w:rsidP="007418B2">
      <w:pPr>
        <w:pStyle w:val="LabExerciseCallout"/>
      </w:pPr>
      <w:r>
        <w:lastRenderedPageBreak/>
        <w:t xml:space="preserve">At this point you have gotten the project up and running. However, the project doesn't currently provide any support for React.js. Over the next few steps you will add the </w:t>
      </w:r>
      <w:proofErr w:type="spellStart"/>
      <w:r>
        <w:t>npm</w:t>
      </w:r>
      <w:proofErr w:type="spellEnd"/>
      <w:r>
        <w:t xml:space="preserve"> packages required for React.js development.</w:t>
      </w:r>
    </w:p>
    <w:p w14:paraId="370514D3" w14:textId="4C1A0363" w:rsidR="00290917" w:rsidRDefault="00290917" w:rsidP="00290917">
      <w:pPr>
        <w:pStyle w:val="LabStepNumbered"/>
      </w:pPr>
      <w:r>
        <w:t xml:space="preserve">Add the </w:t>
      </w:r>
      <w:proofErr w:type="spellStart"/>
      <w:r>
        <w:t>npm</w:t>
      </w:r>
      <w:proofErr w:type="spellEnd"/>
      <w:r>
        <w:t xml:space="preserve"> packages for </w:t>
      </w:r>
      <w:r w:rsidRPr="001813FF">
        <w:rPr>
          <w:b/>
        </w:rPr>
        <w:t>react</w:t>
      </w:r>
      <w:r>
        <w:t xml:space="preserve"> and </w:t>
      </w:r>
      <w:r w:rsidRPr="001813FF">
        <w:rPr>
          <w:b/>
        </w:rPr>
        <w:t>react-dom</w:t>
      </w:r>
      <w:r>
        <w:t>.</w:t>
      </w:r>
    </w:p>
    <w:p w14:paraId="34794A4A" w14:textId="7F0BAADB" w:rsidR="001813FF" w:rsidRDefault="007418B2" w:rsidP="001813FF">
      <w:pPr>
        <w:pStyle w:val="LabStepNumberedLevel2"/>
      </w:pPr>
      <w:r>
        <w:t xml:space="preserve">Move back to the console of the </w:t>
      </w:r>
      <w:r w:rsidR="001813FF">
        <w:t>Integrated Terminal</w:t>
      </w:r>
      <w:r>
        <w:t>.</w:t>
      </w:r>
    </w:p>
    <w:p w14:paraId="66E6F836" w14:textId="7DD718E3" w:rsidR="00290917" w:rsidRDefault="007418B2" w:rsidP="00290917">
      <w:pPr>
        <w:pStyle w:val="LabStepNumberedLevel2"/>
      </w:pPr>
      <w:r>
        <w:t xml:space="preserve">Type and execute </w:t>
      </w:r>
      <w:r w:rsidR="001813FF">
        <w:t xml:space="preserve">the following command to install the packages for </w:t>
      </w:r>
      <w:r w:rsidR="001813FF" w:rsidRPr="001813FF">
        <w:rPr>
          <w:b/>
        </w:rPr>
        <w:t>react</w:t>
      </w:r>
      <w:r w:rsidR="001813FF">
        <w:t xml:space="preserve"> and its Typed Definition files.</w:t>
      </w:r>
    </w:p>
    <w:p w14:paraId="23C1DA3E" w14:textId="3E128145" w:rsidR="001813FF" w:rsidRDefault="001813FF" w:rsidP="001813FF">
      <w:pPr>
        <w:pStyle w:val="LabStepCodeBlockLevel2"/>
      </w:pPr>
      <w:r>
        <w:t>npm install react @types/react --save-dev</w:t>
      </w:r>
    </w:p>
    <w:p w14:paraId="07583C47" w14:textId="245A720A" w:rsidR="001813FF" w:rsidRDefault="007418B2" w:rsidP="001813FF">
      <w:pPr>
        <w:pStyle w:val="LabStepNumberedLevel2"/>
      </w:pPr>
      <w:r>
        <w:t xml:space="preserve">Type and execute </w:t>
      </w:r>
      <w:r w:rsidR="001813FF">
        <w:t xml:space="preserve">the following command to install the packages for </w:t>
      </w:r>
      <w:r w:rsidR="001813FF" w:rsidRPr="001813FF">
        <w:rPr>
          <w:b/>
        </w:rPr>
        <w:t>react-</w:t>
      </w:r>
      <w:proofErr w:type="spellStart"/>
      <w:r w:rsidR="001813FF" w:rsidRPr="001813FF">
        <w:rPr>
          <w:b/>
        </w:rPr>
        <w:t>dom</w:t>
      </w:r>
      <w:proofErr w:type="spellEnd"/>
      <w:r w:rsidR="001813FF">
        <w:t xml:space="preserve"> and its Typed Definition files.</w:t>
      </w:r>
    </w:p>
    <w:p w14:paraId="66F60630" w14:textId="61E70374" w:rsidR="001813FF" w:rsidRDefault="001813FF" w:rsidP="001813FF">
      <w:pPr>
        <w:pStyle w:val="LabStepCodeBlockLevel2"/>
      </w:pPr>
      <w:r>
        <w:t>npm install react-dom @types/react-dom --save-dev</w:t>
      </w:r>
    </w:p>
    <w:p w14:paraId="767C615D" w14:textId="1DDE9F7A" w:rsidR="001813FF" w:rsidRDefault="00080564" w:rsidP="001813FF">
      <w:pPr>
        <w:pStyle w:val="LabStepNumbered"/>
      </w:pPr>
      <w:r>
        <w:t xml:space="preserve">Add a new top-level </w:t>
      </w:r>
      <w:r w:rsidR="005F78DE">
        <w:t>R</w:t>
      </w:r>
      <w:r>
        <w:t>eact component</w:t>
      </w:r>
      <w:r w:rsidR="005F78DE">
        <w:t xml:space="preserve"> named </w:t>
      </w:r>
      <w:r w:rsidR="005F78DE" w:rsidRPr="005F78DE">
        <w:rPr>
          <w:b/>
        </w:rPr>
        <w:t>App</w:t>
      </w:r>
      <w:r>
        <w:t>.</w:t>
      </w:r>
    </w:p>
    <w:p w14:paraId="65D9D680" w14:textId="6008ADC5" w:rsidR="00080564" w:rsidRDefault="005F78DE" w:rsidP="00080564">
      <w:pPr>
        <w:pStyle w:val="LabStepNumberedLevel2"/>
      </w:pPr>
      <w:r>
        <w:t xml:space="preserve">Inside the </w:t>
      </w:r>
      <w:proofErr w:type="spellStart"/>
      <w:r w:rsidRPr="000F5282">
        <w:rPr>
          <w:b/>
        </w:rPr>
        <w:t>src</w:t>
      </w:r>
      <w:proofErr w:type="spellEnd"/>
      <w:r>
        <w:t xml:space="preserve"> folder, c</w:t>
      </w:r>
      <w:r w:rsidR="00080564">
        <w:t xml:space="preserve">reate a new folder named </w:t>
      </w:r>
      <w:r w:rsidR="00080564" w:rsidRPr="000F5282">
        <w:rPr>
          <w:b/>
        </w:rPr>
        <w:t>components</w:t>
      </w:r>
      <w:r w:rsidR="00080564">
        <w:t>.</w:t>
      </w:r>
    </w:p>
    <w:p w14:paraId="01C70501" w14:textId="1B958712" w:rsidR="00080564" w:rsidRDefault="00080564" w:rsidP="00080564">
      <w:pPr>
        <w:pStyle w:val="LabStepNumberedLevel2"/>
      </w:pPr>
      <w:r>
        <w:t>Inside the</w:t>
      </w:r>
      <w:r w:rsidR="005F78DE">
        <w:t xml:space="preserve"> new</w:t>
      </w:r>
      <w:r>
        <w:t xml:space="preserve"> </w:t>
      </w:r>
      <w:r w:rsidRPr="000F5282">
        <w:rPr>
          <w:b/>
        </w:rPr>
        <w:t>components</w:t>
      </w:r>
      <w:r>
        <w:t xml:space="preserve"> folder, create a new TSX source </w:t>
      </w:r>
      <w:r w:rsidR="00AF13D7">
        <w:t>file</w:t>
      </w:r>
      <w:r>
        <w:t xml:space="preserve"> named </w:t>
      </w:r>
      <w:proofErr w:type="spellStart"/>
      <w:r w:rsidRPr="000F5282">
        <w:rPr>
          <w:b/>
        </w:rPr>
        <w:t>App.tsx</w:t>
      </w:r>
      <w:proofErr w:type="spellEnd"/>
      <w:r>
        <w:t>.</w:t>
      </w:r>
    </w:p>
    <w:p w14:paraId="2D6FB602" w14:textId="195B2EF6" w:rsidR="00080564" w:rsidRDefault="005B2EDD" w:rsidP="00080564">
      <w:pPr>
        <w:pStyle w:val="LabStepScreenshotLevel2"/>
      </w:pPr>
      <w:r>
        <w:drawing>
          <wp:inline distT="0" distB="0" distL="0" distR="0" wp14:anchorId="3A4EAEBE" wp14:editId="59C20063">
            <wp:extent cx="2551757" cy="2152650"/>
            <wp:effectExtent l="19050" t="19050" r="2032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6376" cy="2156546"/>
                    </a:xfrm>
                    <a:prstGeom prst="rect">
                      <a:avLst/>
                    </a:prstGeom>
                    <a:noFill/>
                    <a:ln>
                      <a:solidFill>
                        <a:schemeClr val="bg1">
                          <a:lumMod val="50000"/>
                        </a:schemeClr>
                      </a:solidFill>
                    </a:ln>
                  </pic:spPr>
                </pic:pic>
              </a:graphicData>
            </a:graphic>
          </wp:inline>
        </w:drawing>
      </w:r>
      <w:r w:rsidR="000F5282">
        <w:t xml:space="preserve"> </w:t>
      </w:r>
    </w:p>
    <w:p w14:paraId="23DD838F" w14:textId="39372F18" w:rsidR="005F78DE" w:rsidRDefault="002333CA" w:rsidP="00080564">
      <w:pPr>
        <w:pStyle w:val="LabStepNumberedLevel2"/>
      </w:pPr>
      <w:r>
        <w:t xml:space="preserve">Copy and paste the following code into </w:t>
      </w:r>
      <w:proofErr w:type="spellStart"/>
      <w:r w:rsidRPr="002333CA">
        <w:rPr>
          <w:b/>
        </w:rPr>
        <w:t>App.tsx</w:t>
      </w:r>
      <w:proofErr w:type="spellEnd"/>
      <w:r>
        <w:t xml:space="preserve"> to provide the starter code for a React component.</w:t>
      </w:r>
    </w:p>
    <w:p w14:paraId="413319A6" w14:textId="77777777" w:rsidR="005F78DE" w:rsidRDefault="005F78DE" w:rsidP="005F78DE">
      <w:pPr>
        <w:pStyle w:val="LabStepCodeBlockLevel2"/>
      </w:pPr>
      <w:r>
        <w:t>import * as React from 'react';</w:t>
      </w:r>
    </w:p>
    <w:p w14:paraId="54202B32" w14:textId="77777777" w:rsidR="005F78DE" w:rsidRDefault="005F78DE" w:rsidP="005F78DE">
      <w:pPr>
        <w:pStyle w:val="LabStepCodeBlockLevel2"/>
      </w:pPr>
    </w:p>
    <w:p w14:paraId="7125F653" w14:textId="7CCE888B" w:rsidR="005F78DE" w:rsidRDefault="005F78DE" w:rsidP="005F78DE">
      <w:pPr>
        <w:pStyle w:val="LabStepCodeBlockLevel2"/>
      </w:pPr>
      <w:r>
        <w:t>export default class App extends React.Component&lt;any, any&gt; {</w:t>
      </w:r>
    </w:p>
    <w:p w14:paraId="366FBCF0" w14:textId="77777777" w:rsidR="005F78DE" w:rsidRDefault="005F78DE" w:rsidP="005F78DE">
      <w:pPr>
        <w:pStyle w:val="LabStepCodeBlockLevel2"/>
      </w:pPr>
    </w:p>
    <w:p w14:paraId="63A40D78" w14:textId="3DB72769" w:rsidR="005F78DE" w:rsidRDefault="005F78DE" w:rsidP="005F78DE">
      <w:pPr>
        <w:pStyle w:val="LabStepCodeBlockLevel2"/>
      </w:pPr>
      <w:r>
        <w:t xml:space="preserve">  render() {</w:t>
      </w:r>
    </w:p>
    <w:p w14:paraId="3D9002AE" w14:textId="129FB820" w:rsidR="005F78DE" w:rsidRDefault="005F78DE" w:rsidP="005F78DE">
      <w:pPr>
        <w:pStyle w:val="LabStepCodeBlockLevel2"/>
      </w:pPr>
      <w:r>
        <w:t xml:space="preserve">    return &lt;div&gt;Hello React&lt;/div&gt;;</w:t>
      </w:r>
    </w:p>
    <w:p w14:paraId="58C3B0A4" w14:textId="77777777" w:rsidR="005F78DE" w:rsidRDefault="005F78DE" w:rsidP="005F78DE">
      <w:pPr>
        <w:pStyle w:val="LabStepCodeBlockLevel2"/>
      </w:pPr>
      <w:r>
        <w:t xml:space="preserve">  }</w:t>
      </w:r>
    </w:p>
    <w:p w14:paraId="3A36C8A3" w14:textId="77777777" w:rsidR="005F78DE" w:rsidRDefault="005F78DE" w:rsidP="005F78DE">
      <w:pPr>
        <w:pStyle w:val="LabStepCodeBlockLevel2"/>
      </w:pPr>
    </w:p>
    <w:p w14:paraId="70E6561F" w14:textId="77B01C33" w:rsidR="005F78DE" w:rsidRDefault="005F78DE" w:rsidP="005F78DE">
      <w:pPr>
        <w:pStyle w:val="LabStepCodeBlockLevel2"/>
      </w:pPr>
      <w:r>
        <w:t>}</w:t>
      </w:r>
    </w:p>
    <w:p w14:paraId="2C616A1C" w14:textId="357EF744" w:rsidR="005F78DE" w:rsidRDefault="002333CA" w:rsidP="00080564">
      <w:pPr>
        <w:pStyle w:val="LabStepNumberedLevel2"/>
      </w:pPr>
      <w:r>
        <w:t xml:space="preserve">Replace the </w:t>
      </w:r>
      <w:r w:rsidRPr="002333CA">
        <w:rPr>
          <w:b/>
        </w:rPr>
        <w:t>render</w:t>
      </w:r>
      <w:r>
        <w:t xml:space="preserve"> method with the following code to create an HTML page with a navbar and a content area.</w:t>
      </w:r>
    </w:p>
    <w:p w14:paraId="4C56B41A" w14:textId="752D66AE" w:rsidR="005F78DE" w:rsidRDefault="005F78DE" w:rsidP="005F78DE">
      <w:pPr>
        <w:pStyle w:val="LabStepCodeBlockLevel2"/>
      </w:pPr>
      <w:r>
        <w:t>render() {</w:t>
      </w:r>
    </w:p>
    <w:p w14:paraId="69C91CD7" w14:textId="77777777" w:rsidR="004C4828" w:rsidRDefault="004C4828" w:rsidP="005F78DE">
      <w:pPr>
        <w:pStyle w:val="LabStepCodeBlockLevel2"/>
      </w:pPr>
    </w:p>
    <w:p w14:paraId="35482037" w14:textId="512E051B" w:rsidR="005F78DE" w:rsidRDefault="005F78DE" w:rsidP="005F78DE">
      <w:pPr>
        <w:pStyle w:val="LabStepCodeBlockLevel2"/>
      </w:pPr>
      <w:r>
        <w:t xml:space="preserve">  return (</w:t>
      </w:r>
    </w:p>
    <w:p w14:paraId="2B089E7F" w14:textId="66EE2F62" w:rsidR="005F78DE" w:rsidRDefault="005F78DE" w:rsidP="005F78DE">
      <w:pPr>
        <w:pStyle w:val="LabStepCodeBlockLevel2"/>
      </w:pPr>
      <w:r>
        <w:t xml:space="preserve">    &lt;div id="page-container" className="container"&gt;</w:t>
      </w:r>
    </w:p>
    <w:p w14:paraId="04B530AD" w14:textId="4A772FAE" w:rsidR="005F78DE" w:rsidRDefault="005F78DE" w:rsidP="005F78DE">
      <w:pPr>
        <w:pStyle w:val="LabStepCodeBlockLevel2"/>
      </w:pPr>
      <w:r>
        <w:t xml:space="preserve">      &lt;div className="row navbar navbar-expand-sm navbar-dark bg-dark" role="navigation" &gt;</w:t>
      </w:r>
    </w:p>
    <w:p w14:paraId="36191BB7" w14:textId="474B7183" w:rsidR="005F78DE" w:rsidRDefault="005F78DE" w:rsidP="005F78DE">
      <w:pPr>
        <w:pStyle w:val="LabStepCodeBlockLevel2"/>
      </w:pPr>
      <w:r>
        <w:t xml:space="preserve">        &lt;h1 style={{ 'color': 'white' }} &gt;React Lab&lt;/h1&gt;</w:t>
      </w:r>
    </w:p>
    <w:p w14:paraId="7C48FE2A" w14:textId="45952175" w:rsidR="005F78DE" w:rsidRDefault="005F78DE" w:rsidP="005F78DE">
      <w:pPr>
        <w:pStyle w:val="LabStepCodeBlockLevel2"/>
      </w:pPr>
      <w:r>
        <w:t xml:space="preserve">      &lt;/div&gt;</w:t>
      </w:r>
    </w:p>
    <w:p w14:paraId="174B846D" w14:textId="5376B561" w:rsidR="005F78DE" w:rsidRDefault="005F78DE" w:rsidP="005F78DE">
      <w:pPr>
        <w:pStyle w:val="LabStepCodeBlockLevel2"/>
      </w:pPr>
      <w:r>
        <w:t xml:space="preserve">      &lt;div className="jumbotron"&gt;</w:t>
      </w:r>
    </w:p>
    <w:p w14:paraId="4724041E" w14:textId="3D55D03F" w:rsidR="005F78DE" w:rsidRDefault="005F78DE" w:rsidP="005F78DE">
      <w:pPr>
        <w:pStyle w:val="LabStepCodeBlockLevel2"/>
      </w:pPr>
      <w:r>
        <w:t xml:space="preserve">        &lt;div&gt;TODO: Add Content&lt;/div&gt;</w:t>
      </w:r>
    </w:p>
    <w:p w14:paraId="4BBEC76B" w14:textId="7308B06E" w:rsidR="005F78DE" w:rsidRDefault="005F78DE" w:rsidP="005F78DE">
      <w:pPr>
        <w:pStyle w:val="LabStepCodeBlockLevel2"/>
      </w:pPr>
      <w:r>
        <w:t xml:space="preserve">      &lt;/div&gt;</w:t>
      </w:r>
    </w:p>
    <w:p w14:paraId="70F52983" w14:textId="60A2DCA0" w:rsidR="005F78DE" w:rsidRDefault="005F78DE" w:rsidP="005F78DE">
      <w:pPr>
        <w:pStyle w:val="LabStepCodeBlockLevel2"/>
      </w:pPr>
      <w:r>
        <w:t xml:space="preserve">    &lt;/div&gt;</w:t>
      </w:r>
    </w:p>
    <w:p w14:paraId="08467809" w14:textId="3E4507AA" w:rsidR="005F78DE" w:rsidRDefault="005F78DE" w:rsidP="005F78DE">
      <w:pPr>
        <w:pStyle w:val="LabStepCodeBlockLevel2"/>
      </w:pPr>
      <w:r>
        <w:t xml:space="preserve">  );</w:t>
      </w:r>
    </w:p>
    <w:p w14:paraId="1BBF8F84" w14:textId="77777777" w:rsidR="004C4828" w:rsidRDefault="004C4828" w:rsidP="005F78DE">
      <w:pPr>
        <w:pStyle w:val="LabStepCodeBlockLevel2"/>
      </w:pPr>
    </w:p>
    <w:p w14:paraId="43480A12" w14:textId="63645937" w:rsidR="005F78DE" w:rsidRDefault="005F78DE" w:rsidP="005F78DE">
      <w:pPr>
        <w:pStyle w:val="LabStepCodeBlockLevel2"/>
      </w:pPr>
      <w:r>
        <w:t>}</w:t>
      </w:r>
    </w:p>
    <w:p w14:paraId="0B03C04B" w14:textId="45EF3367" w:rsidR="004C4828" w:rsidRDefault="004C4828" w:rsidP="004C4828">
      <w:pPr>
        <w:pStyle w:val="LabStepNumbered"/>
      </w:pPr>
      <w:r>
        <w:lastRenderedPageBreak/>
        <w:t xml:space="preserve">Add a CSS file to the application named </w:t>
      </w:r>
      <w:r w:rsidRPr="004C4828">
        <w:rPr>
          <w:b/>
        </w:rPr>
        <w:t>App.css</w:t>
      </w:r>
      <w:r>
        <w:t>.</w:t>
      </w:r>
    </w:p>
    <w:p w14:paraId="5CE98415" w14:textId="77777777" w:rsidR="004C4828" w:rsidRDefault="004C4828" w:rsidP="004C4828">
      <w:pPr>
        <w:pStyle w:val="LabStepNumberedLevel2"/>
      </w:pPr>
      <w:r>
        <w:t xml:space="preserve">Inside the </w:t>
      </w:r>
      <w:r w:rsidRPr="00AF13D7">
        <w:rPr>
          <w:b/>
        </w:rPr>
        <w:t>components</w:t>
      </w:r>
      <w:r>
        <w:t xml:space="preserve"> folder, create a new CSS file named </w:t>
      </w:r>
      <w:r w:rsidRPr="005F78DE">
        <w:rPr>
          <w:b/>
        </w:rPr>
        <w:t>App.css</w:t>
      </w:r>
      <w:r>
        <w:t>.</w:t>
      </w:r>
    </w:p>
    <w:p w14:paraId="057CFB57" w14:textId="6801FF39" w:rsidR="004C4828" w:rsidRDefault="005B2EDD" w:rsidP="004C4828">
      <w:pPr>
        <w:pStyle w:val="LabStepScreenshotLevel2"/>
      </w:pPr>
      <w:r>
        <w:drawing>
          <wp:inline distT="0" distB="0" distL="0" distR="0" wp14:anchorId="4EC8B64E" wp14:editId="51BEEB09">
            <wp:extent cx="1923048" cy="961524"/>
            <wp:effectExtent l="19050" t="19050" r="2032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504" cy="962752"/>
                    </a:xfrm>
                    <a:prstGeom prst="rect">
                      <a:avLst/>
                    </a:prstGeom>
                    <a:noFill/>
                    <a:ln>
                      <a:solidFill>
                        <a:schemeClr val="bg1">
                          <a:lumMod val="50000"/>
                        </a:schemeClr>
                      </a:solidFill>
                    </a:ln>
                  </pic:spPr>
                </pic:pic>
              </a:graphicData>
            </a:graphic>
          </wp:inline>
        </w:drawing>
      </w:r>
    </w:p>
    <w:p w14:paraId="26C2E6B0" w14:textId="77777777" w:rsidR="004C4828" w:rsidRDefault="004C4828" w:rsidP="004C4828">
      <w:pPr>
        <w:pStyle w:val="LabStepNumberedLevel2"/>
      </w:pPr>
      <w:r>
        <w:t xml:space="preserve">Add the following code to </w:t>
      </w:r>
      <w:r w:rsidRPr="005F78DE">
        <w:rPr>
          <w:b/>
        </w:rPr>
        <w:t>App.css</w:t>
      </w:r>
      <w:r>
        <w:t>.</w:t>
      </w:r>
    </w:p>
    <w:p w14:paraId="1E18BC9D" w14:textId="77777777" w:rsidR="004C4828" w:rsidRDefault="004C4828" w:rsidP="004C4828">
      <w:pPr>
        <w:pStyle w:val="LabStepCodeBlockLevel2"/>
      </w:pPr>
      <w:r>
        <w:t>body {</w:t>
      </w:r>
    </w:p>
    <w:p w14:paraId="3608A23C" w14:textId="77777777" w:rsidR="004C4828" w:rsidRDefault="004C4828" w:rsidP="004C4828">
      <w:pPr>
        <w:pStyle w:val="LabStepCodeBlockLevel2"/>
      </w:pPr>
      <w:r>
        <w:t xml:space="preserve">  margin: 0px;</w:t>
      </w:r>
    </w:p>
    <w:p w14:paraId="0444B16A" w14:textId="77777777" w:rsidR="004C4828" w:rsidRDefault="004C4828" w:rsidP="004C4828">
      <w:pPr>
        <w:pStyle w:val="LabStepCodeBlockLevel2"/>
      </w:pPr>
      <w:r>
        <w:t xml:space="preserve">  padding: 0px;</w:t>
      </w:r>
    </w:p>
    <w:p w14:paraId="5A56EC46" w14:textId="77777777" w:rsidR="004C4828" w:rsidRDefault="004C4828" w:rsidP="004C4828">
      <w:pPr>
        <w:pStyle w:val="LabStepCodeBlockLevel2"/>
      </w:pPr>
      <w:r>
        <w:t xml:space="preserve">  background-color: orange;</w:t>
      </w:r>
    </w:p>
    <w:p w14:paraId="53B31F2E" w14:textId="77777777" w:rsidR="004C4828" w:rsidRDefault="004C4828" w:rsidP="004C4828">
      <w:pPr>
        <w:pStyle w:val="LabStepCodeBlockLevel2"/>
      </w:pPr>
      <w:r>
        <w:t xml:space="preserve">  font-family: 'Gill Sans', 'Gill Sans MT', Calibri, 'Trebuchet MS', sans-serif</w:t>
      </w:r>
    </w:p>
    <w:p w14:paraId="19C01B2E" w14:textId="77777777" w:rsidR="004C4828" w:rsidRDefault="004C4828" w:rsidP="004C4828">
      <w:pPr>
        <w:pStyle w:val="LabStepCodeBlockLevel2"/>
      </w:pPr>
      <w:r>
        <w:t>}</w:t>
      </w:r>
    </w:p>
    <w:p w14:paraId="79DF63A9" w14:textId="77777777" w:rsidR="004C4828" w:rsidRDefault="004C4828" w:rsidP="004C4828">
      <w:pPr>
        <w:pStyle w:val="LabStepCodeBlockLevel2"/>
      </w:pPr>
    </w:p>
    <w:p w14:paraId="09FF5431" w14:textId="77777777" w:rsidR="004C4828" w:rsidRDefault="004C4828" w:rsidP="004C4828">
      <w:pPr>
        <w:pStyle w:val="LabStepCodeBlockLevel2"/>
      </w:pPr>
      <w:r>
        <w:t>#page-container{</w:t>
      </w:r>
    </w:p>
    <w:p w14:paraId="234D90C7" w14:textId="77777777" w:rsidR="004C4828" w:rsidRDefault="004C4828" w:rsidP="004C4828">
      <w:pPr>
        <w:pStyle w:val="LabStepCodeBlockLevel2"/>
      </w:pPr>
      <w:r>
        <w:t xml:space="preserve">  background-color: white;</w:t>
      </w:r>
    </w:p>
    <w:p w14:paraId="71B7E5E0" w14:textId="77777777" w:rsidR="004C4828" w:rsidRDefault="004C4828" w:rsidP="004C4828">
      <w:pPr>
        <w:pStyle w:val="LabStepCodeBlockLevel2"/>
      </w:pPr>
      <w:r>
        <w:t xml:space="preserve">  min-height: 600px;</w:t>
      </w:r>
    </w:p>
    <w:p w14:paraId="36FABC6F" w14:textId="77777777" w:rsidR="004C4828" w:rsidRDefault="004C4828" w:rsidP="004C4828">
      <w:pPr>
        <w:pStyle w:val="LabStepCodeBlockLevel2"/>
      </w:pPr>
      <w:r>
        <w:t xml:space="preserve">  border-bottom-left-radius: 8px;</w:t>
      </w:r>
    </w:p>
    <w:p w14:paraId="4C1BC41E" w14:textId="77777777" w:rsidR="004C4828" w:rsidRDefault="004C4828" w:rsidP="004C4828">
      <w:pPr>
        <w:pStyle w:val="LabStepCodeBlockLevel2"/>
      </w:pPr>
      <w:r>
        <w:t xml:space="preserve">  border-bottom-right-radius: 8px;</w:t>
      </w:r>
    </w:p>
    <w:p w14:paraId="603F8BE9" w14:textId="77777777" w:rsidR="004C4828" w:rsidRDefault="004C4828" w:rsidP="004C4828">
      <w:pPr>
        <w:pStyle w:val="LabStepCodeBlockLevel2"/>
      </w:pPr>
      <w:r>
        <w:t xml:space="preserve">  border: 1px solid black;</w:t>
      </w:r>
    </w:p>
    <w:p w14:paraId="00E761C2" w14:textId="77777777" w:rsidR="004C4828" w:rsidRDefault="004C4828" w:rsidP="004C4828">
      <w:pPr>
        <w:pStyle w:val="LabStepCodeBlockLevel2"/>
      </w:pPr>
      <w:r>
        <w:t>}</w:t>
      </w:r>
    </w:p>
    <w:p w14:paraId="479E0979" w14:textId="77777777" w:rsidR="004C4828" w:rsidRDefault="004C4828" w:rsidP="004C4828">
      <w:pPr>
        <w:pStyle w:val="LabStepCodeBlockLevel2"/>
      </w:pPr>
    </w:p>
    <w:p w14:paraId="14DE3111" w14:textId="77777777" w:rsidR="004C4828" w:rsidRDefault="004C4828" w:rsidP="004C4828">
      <w:pPr>
        <w:pStyle w:val="LabStepCodeBlockLevel2"/>
      </w:pPr>
      <w:r>
        <w:t>.content-body {</w:t>
      </w:r>
    </w:p>
    <w:p w14:paraId="2B0D0A68" w14:textId="77777777" w:rsidR="004C4828" w:rsidRDefault="004C4828" w:rsidP="004C4828">
      <w:pPr>
        <w:pStyle w:val="LabStepCodeBlockLevel2"/>
      </w:pPr>
      <w:r>
        <w:t xml:space="preserve">  padding: 24px;</w:t>
      </w:r>
    </w:p>
    <w:p w14:paraId="2E54F839" w14:textId="77777777" w:rsidR="004C4828" w:rsidRDefault="004C4828" w:rsidP="004C4828">
      <w:pPr>
        <w:pStyle w:val="LabStepCodeBlockLevel2"/>
      </w:pPr>
      <w:r>
        <w:t>}</w:t>
      </w:r>
    </w:p>
    <w:p w14:paraId="0CC35E47" w14:textId="77777777" w:rsidR="004C4828" w:rsidRDefault="004C4828" w:rsidP="004C4828">
      <w:pPr>
        <w:pStyle w:val="LabStepCodeBlockLevel2"/>
      </w:pPr>
    </w:p>
    <w:p w14:paraId="3E048CC8" w14:textId="77777777" w:rsidR="004C4828" w:rsidRDefault="004C4828" w:rsidP="004C4828">
      <w:pPr>
        <w:pStyle w:val="LabStepCodeBlockLevel2"/>
      </w:pPr>
      <w:r>
        <w:t>.jumbotron {</w:t>
      </w:r>
    </w:p>
    <w:p w14:paraId="4F9996F8" w14:textId="77777777" w:rsidR="004C4828" w:rsidRDefault="004C4828" w:rsidP="004C4828">
      <w:pPr>
        <w:pStyle w:val="LabStepCodeBlockLevel2"/>
      </w:pPr>
      <w:r>
        <w:t xml:space="preserve">  padding-top: 18px;</w:t>
      </w:r>
    </w:p>
    <w:p w14:paraId="5241786B" w14:textId="77777777" w:rsidR="004C4828" w:rsidRDefault="004C4828" w:rsidP="004C4828">
      <w:pPr>
        <w:pStyle w:val="LabStepCodeBlockLevel2"/>
      </w:pPr>
      <w:r>
        <w:t xml:space="preserve">  padding-bottom: 16px;</w:t>
      </w:r>
    </w:p>
    <w:p w14:paraId="34B56FEC" w14:textId="77777777" w:rsidR="004C4828" w:rsidRDefault="004C4828" w:rsidP="004C4828">
      <w:pPr>
        <w:pStyle w:val="LabStepCodeBlockLevel2"/>
      </w:pPr>
      <w:r>
        <w:t>}</w:t>
      </w:r>
    </w:p>
    <w:p w14:paraId="2F937C6A" w14:textId="77777777" w:rsidR="004C4828" w:rsidRDefault="004C4828" w:rsidP="004C4828">
      <w:pPr>
        <w:pStyle w:val="LabStepNumberedLevel2"/>
      </w:pPr>
      <w:r>
        <w:t xml:space="preserve">Save and close </w:t>
      </w:r>
      <w:r w:rsidRPr="005F78DE">
        <w:rPr>
          <w:b/>
        </w:rPr>
        <w:t>App.css</w:t>
      </w:r>
      <w:r>
        <w:t>.</w:t>
      </w:r>
    </w:p>
    <w:p w14:paraId="26B3DB1C" w14:textId="2A6D99FF" w:rsidR="004C4828" w:rsidRDefault="004C4828" w:rsidP="004C4828">
      <w:pPr>
        <w:pStyle w:val="LabStepNumbered"/>
      </w:pPr>
      <w:r>
        <w:t xml:space="preserve">Import CSS styles into </w:t>
      </w:r>
      <w:proofErr w:type="spellStart"/>
      <w:r w:rsidRPr="004C4828">
        <w:rPr>
          <w:b/>
        </w:rPr>
        <w:t>App.tsx</w:t>
      </w:r>
      <w:proofErr w:type="spellEnd"/>
      <w:r>
        <w:t>.</w:t>
      </w:r>
    </w:p>
    <w:p w14:paraId="702840D8" w14:textId="755A5E0C" w:rsidR="004C4828" w:rsidRDefault="004C4828" w:rsidP="004C4828">
      <w:pPr>
        <w:pStyle w:val="LabStepNumberedLevel2"/>
      </w:pPr>
      <w:r>
        <w:t xml:space="preserve">Open </w:t>
      </w:r>
      <w:proofErr w:type="spellStart"/>
      <w:r w:rsidRPr="004C4828">
        <w:rPr>
          <w:b/>
        </w:rPr>
        <w:t>App.tsx</w:t>
      </w:r>
      <w:proofErr w:type="spellEnd"/>
      <w:r>
        <w:t xml:space="preserve"> in an editor window.</w:t>
      </w:r>
    </w:p>
    <w:p w14:paraId="36EA1090" w14:textId="77777777" w:rsidR="00215FF0" w:rsidRDefault="00215FF0" w:rsidP="004C4828">
      <w:pPr>
        <w:pStyle w:val="LabStepNumberedLevel2"/>
      </w:pPr>
      <w:r>
        <w:t xml:space="preserve">Place your cursor below </w:t>
      </w:r>
      <w:r w:rsidR="004C4828">
        <w:t xml:space="preserve">the </w:t>
      </w:r>
      <w:r w:rsidR="004C4828" w:rsidRPr="002333CA">
        <w:rPr>
          <w:b/>
        </w:rPr>
        <w:t>import</w:t>
      </w:r>
      <w:r w:rsidR="004C4828">
        <w:t xml:space="preserve"> statement for react</w:t>
      </w:r>
    </w:p>
    <w:p w14:paraId="6E097994" w14:textId="199A3300" w:rsidR="004C4828" w:rsidRDefault="00215FF0" w:rsidP="004C4828">
      <w:pPr>
        <w:pStyle w:val="LabStepNumberedLevel2"/>
      </w:pPr>
      <w:r>
        <w:t>A</w:t>
      </w:r>
      <w:r w:rsidR="004C4828">
        <w:t xml:space="preserve">dd the following two </w:t>
      </w:r>
      <w:r w:rsidR="004C4828" w:rsidRPr="002333CA">
        <w:rPr>
          <w:b/>
        </w:rPr>
        <w:t>import</w:t>
      </w:r>
      <w:r w:rsidR="004C4828">
        <w:t xml:space="preserve"> statements to add the bootstrap </w:t>
      </w:r>
      <w:r w:rsidR="00F23C9A">
        <w:t xml:space="preserve">CSS style </w:t>
      </w:r>
      <w:r w:rsidR="004C4828">
        <w:t>library to your application.</w:t>
      </w:r>
    </w:p>
    <w:p w14:paraId="7C8A27FC" w14:textId="77777777" w:rsidR="004C4828" w:rsidRPr="00E5036D" w:rsidRDefault="004C4828" w:rsidP="004C4828">
      <w:pPr>
        <w:pStyle w:val="LabStepCodeBlockLevel2"/>
        <w:rPr>
          <w:color w:val="7F7F7F" w:themeColor="text1" w:themeTint="80"/>
        </w:rPr>
      </w:pPr>
      <w:r w:rsidRPr="00E5036D">
        <w:rPr>
          <w:color w:val="7F7F7F" w:themeColor="text1" w:themeTint="80"/>
        </w:rPr>
        <w:t>import * as React from 'react';</w:t>
      </w:r>
    </w:p>
    <w:p w14:paraId="5B2CED40" w14:textId="77777777" w:rsidR="004C4828" w:rsidRDefault="004C4828" w:rsidP="004C4828">
      <w:pPr>
        <w:pStyle w:val="LabStepCodeBlockLevel2"/>
      </w:pPr>
    </w:p>
    <w:p w14:paraId="65969015" w14:textId="77777777" w:rsidR="004C4828" w:rsidRDefault="004C4828" w:rsidP="004C4828">
      <w:pPr>
        <w:pStyle w:val="LabStepCodeBlockLevel2"/>
      </w:pPr>
      <w:r>
        <w:t>import 'bootstrap/dist/css/bootstrap.min.css';</w:t>
      </w:r>
    </w:p>
    <w:p w14:paraId="5C225BAE" w14:textId="77777777" w:rsidR="004C4828" w:rsidRDefault="004C4828" w:rsidP="004C4828">
      <w:pPr>
        <w:pStyle w:val="LabStepCodeBlockLevel2"/>
      </w:pPr>
      <w:r>
        <w:t>import 'bootstrap';</w:t>
      </w:r>
    </w:p>
    <w:p w14:paraId="2D240B30" w14:textId="77777777" w:rsidR="004C4828" w:rsidRDefault="004C4828" w:rsidP="004C4828">
      <w:pPr>
        <w:pStyle w:val="LabExerciseCallout"/>
      </w:pPr>
      <w:r>
        <w:t xml:space="preserve">The first </w:t>
      </w:r>
      <w:r w:rsidRPr="004C4828">
        <w:rPr>
          <w:b/>
        </w:rPr>
        <w:t>import</w:t>
      </w:r>
      <w:r>
        <w:t xml:space="preserve"> statement adds all the CSS styles from the bootstrap library. The second </w:t>
      </w:r>
      <w:r w:rsidRPr="00F23C9A">
        <w:rPr>
          <w:b/>
        </w:rPr>
        <w:t>import 'bootstrap'</w:t>
      </w:r>
      <w:r>
        <w:t xml:space="preserve"> statement is used to load the JavaScript library for the bootstrap library which is </w:t>
      </w:r>
      <w:r w:rsidRPr="004C4828">
        <w:rPr>
          <w:b/>
        </w:rPr>
        <w:t>bootstrap.js</w:t>
      </w:r>
      <w:r>
        <w:t>.</w:t>
      </w:r>
    </w:p>
    <w:p w14:paraId="71141B3B" w14:textId="4A774D2A" w:rsidR="00E5036D" w:rsidRDefault="00E5036D" w:rsidP="00E5036D">
      <w:pPr>
        <w:pStyle w:val="LabStepNumberedLevel2"/>
      </w:pPr>
      <w:r>
        <w:t xml:space="preserve">Add </w:t>
      </w:r>
      <w:r w:rsidR="004C4828">
        <w:t xml:space="preserve">another </w:t>
      </w:r>
      <w:r w:rsidR="004C4828" w:rsidRPr="004C4828">
        <w:rPr>
          <w:b/>
        </w:rPr>
        <w:t>import</w:t>
      </w:r>
      <w:r w:rsidR="004C4828">
        <w:t xml:space="preserve"> statement to import the </w:t>
      </w:r>
      <w:r>
        <w:t xml:space="preserve">CSS </w:t>
      </w:r>
      <w:r w:rsidR="004C4828">
        <w:t xml:space="preserve">styles from </w:t>
      </w:r>
      <w:r w:rsidR="004C4828" w:rsidRPr="004C4828">
        <w:rPr>
          <w:b/>
        </w:rPr>
        <w:t>App.css</w:t>
      </w:r>
      <w:r>
        <w:t>.</w:t>
      </w:r>
    </w:p>
    <w:p w14:paraId="2B658B24" w14:textId="77777777" w:rsidR="00E5036D" w:rsidRPr="00E5036D" w:rsidRDefault="00E5036D" w:rsidP="00E5036D">
      <w:pPr>
        <w:pStyle w:val="LabStepCodeBlockLevel2"/>
        <w:rPr>
          <w:color w:val="7F7F7F" w:themeColor="text1" w:themeTint="80"/>
        </w:rPr>
      </w:pPr>
      <w:r w:rsidRPr="00E5036D">
        <w:rPr>
          <w:color w:val="7F7F7F" w:themeColor="text1" w:themeTint="80"/>
        </w:rPr>
        <w:t>import * as React from 'react';</w:t>
      </w:r>
    </w:p>
    <w:p w14:paraId="71979C59" w14:textId="77777777" w:rsidR="00E5036D" w:rsidRPr="00E5036D" w:rsidRDefault="00E5036D" w:rsidP="00E5036D">
      <w:pPr>
        <w:pStyle w:val="LabStepCodeBlockLevel2"/>
        <w:rPr>
          <w:color w:val="7F7F7F" w:themeColor="text1" w:themeTint="80"/>
        </w:rPr>
      </w:pPr>
    </w:p>
    <w:p w14:paraId="6055EBFB"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'bootstrap/dist/css/bootstrap.min.css';</w:t>
      </w:r>
    </w:p>
    <w:p w14:paraId="5B4ADA84" w14:textId="77777777" w:rsidR="00E5036D" w:rsidRPr="00E5036D" w:rsidRDefault="00E5036D" w:rsidP="00E5036D">
      <w:pPr>
        <w:pStyle w:val="LabStepCodeBlockLevel2"/>
        <w:rPr>
          <w:color w:val="7F7F7F" w:themeColor="text1" w:themeTint="80"/>
        </w:rPr>
      </w:pPr>
      <w:r w:rsidRPr="00E5036D">
        <w:rPr>
          <w:color w:val="7F7F7F" w:themeColor="text1" w:themeTint="80"/>
        </w:rPr>
        <w:t>import 'bootstrap';</w:t>
      </w:r>
    </w:p>
    <w:p w14:paraId="61ADEE17" w14:textId="77777777" w:rsidR="00E5036D" w:rsidRDefault="00E5036D" w:rsidP="00E5036D">
      <w:pPr>
        <w:pStyle w:val="LabStepCodeBlockLevel2"/>
      </w:pPr>
    </w:p>
    <w:p w14:paraId="6893D706" w14:textId="77777777" w:rsidR="00E5036D" w:rsidRDefault="00E5036D" w:rsidP="00E5036D">
      <w:pPr>
        <w:pStyle w:val="LabStepCodeBlockLevel2"/>
      </w:pPr>
      <w:r>
        <w:t>import './App.css';</w:t>
      </w:r>
    </w:p>
    <w:p w14:paraId="38959ABB" w14:textId="59A03FB8" w:rsidR="00215FF0" w:rsidRPr="00215FF0" w:rsidRDefault="00215FF0" w:rsidP="00215FF0">
      <w:pPr>
        <w:pStyle w:val="LabExerciseCallout"/>
      </w:pPr>
      <w:r>
        <w:t xml:space="preserve">Note that the </w:t>
      </w:r>
      <w:r w:rsidRPr="00215FF0">
        <w:rPr>
          <w:b/>
        </w:rPr>
        <w:t>import</w:t>
      </w:r>
      <w:r>
        <w:t xml:space="preserve"> statement for </w:t>
      </w:r>
      <w:r w:rsidRPr="00215FF0">
        <w:rPr>
          <w:b/>
        </w:rPr>
        <w:t>App.css</w:t>
      </w:r>
      <w:r>
        <w:t xml:space="preserve"> has been added after the </w:t>
      </w:r>
      <w:r w:rsidRPr="00215FF0">
        <w:rPr>
          <w:b/>
        </w:rPr>
        <w:t>import</w:t>
      </w:r>
      <w:r>
        <w:t xml:space="preserve"> statement for </w:t>
      </w:r>
      <w:r w:rsidRPr="00215FF0">
        <w:rPr>
          <w:b/>
        </w:rPr>
        <w:t>boostrap.min.css</w:t>
      </w:r>
      <w:r>
        <w:t xml:space="preserve">. That means any CSS rules you add to </w:t>
      </w:r>
      <w:r w:rsidRPr="00215FF0">
        <w:rPr>
          <w:b/>
        </w:rPr>
        <w:t>App.css</w:t>
      </w:r>
      <w:r>
        <w:t xml:space="preserve"> can override any styles from the bootstrap library.</w:t>
      </w:r>
    </w:p>
    <w:p w14:paraId="60E5F5D0" w14:textId="57AE9426" w:rsidR="00E5036D" w:rsidRDefault="00FA03A2" w:rsidP="00080564">
      <w:pPr>
        <w:pStyle w:val="LabStepNumberedLevel2"/>
      </w:pPr>
      <w:r>
        <w:lastRenderedPageBreak/>
        <w:t xml:space="preserve">At this point, the code you have added to </w:t>
      </w:r>
      <w:proofErr w:type="spellStart"/>
      <w:r w:rsidRPr="00FA03A2">
        <w:rPr>
          <w:b/>
        </w:rPr>
        <w:t>App.tsx</w:t>
      </w:r>
      <w:proofErr w:type="spellEnd"/>
      <w:r>
        <w:t xml:space="preserve"> should match the following code</w:t>
      </w:r>
      <w:r w:rsidR="00E5036D">
        <w:t>.</w:t>
      </w:r>
    </w:p>
    <w:p w14:paraId="43ABC767" w14:textId="77777777" w:rsidR="00E5036D" w:rsidRDefault="00E5036D" w:rsidP="00E5036D">
      <w:pPr>
        <w:pStyle w:val="LabStepCodeBlockLevel2"/>
      </w:pPr>
      <w:r>
        <w:t>import * as React from 'react';</w:t>
      </w:r>
    </w:p>
    <w:p w14:paraId="300D96CE" w14:textId="77777777" w:rsidR="00E5036D" w:rsidRDefault="00E5036D" w:rsidP="00E5036D">
      <w:pPr>
        <w:pStyle w:val="LabStepCodeBlockLevel2"/>
      </w:pPr>
    </w:p>
    <w:p w14:paraId="145F3541" w14:textId="77777777" w:rsidR="00E5036D" w:rsidRDefault="00E5036D" w:rsidP="00E5036D">
      <w:pPr>
        <w:pStyle w:val="LabStepCodeBlockLevel2"/>
      </w:pPr>
      <w:r>
        <w:t>import 'bootstrap/dist/css/bootstrap.min.css';</w:t>
      </w:r>
    </w:p>
    <w:p w14:paraId="238ABEFB" w14:textId="77777777" w:rsidR="00E5036D" w:rsidRDefault="00E5036D" w:rsidP="00E5036D">
      <w:pPr>
        <w:pStyle w:val="LabStepCodeBlockLevel2"/>
      </w:pPr>
      <w:r>
        <w:t>import 'bootstrap';</w:t>
      </w:r>
    </w:p>
    <w:p w14:paraId="1CCD57C9" w14:textId="77777777" w:rsidR="00E5036D" w:rsidRDefault="00E5036D" w:rsidP="00E5036D">
      <w:pPr>
        <w:pStyle w:val="LabStepCodeBlockLevel2"/>
      </w:pPr>
    </w:p>
    <w:p w14:paraId="0CAD8121" w14:textId="77777777" w:rsidR="00E5036D" w:rsidRDefault="00E5036D" w:rsidP="00E5036D">
      <w:pPr>
        <w:pStyle w:val="LabStepCodeBlockLevel2"/>
      </w:pPr>
      <w:r>
        <w:t>import './App.css';</w:t>
      </w:r>
    </w:p>
    <w:p w14:paraId="55C3184C" w14:textId="77777777" w:rsidR="00E5036D" w:rsidRDefault="00E5036D" w:rsidP="00E5036D">
      <w:pPr>
        <w:pStyle w:val="LabStepCodeBlockLevel2"/>
      </w:pPr>
    </w:p>
    <w:p w14:paraId="28947AF5" w14:textId="482BC4D6" w:rsidR="00E5036D" w:rsidRDefault="00E5036D" w:rsidP="00E5036D">
      <w:pPr>
        <w:pStyle w:val="LabStepCodeBlockLevel2"/>
      </w:pPr>
      <w:r>
        <w:t>export default class App extends React.Component&lt;any, any&gt; {</w:t>
      </w:r>
    </w:p>
    <w:p w14:paraId="64B98575" w14:textId="77777777" w:rsidR="00E5036D" w:rsidRDefault="00E5036D" w:rsidP="00E5036D">
      <w:pPr>
        <w:pStyle w:val="LabStepCodeBlockLevel2"/>
      </w:pPr>
    </w:p>
    <w:p w14:paraId="3C41C2A1" w14:textId="110C132F" w:rsidR="00E5036D" w:rsidRDefault="00E5036D" w:rsidP="00E5036D">
      <w:pPr>
        <w:pStyle w:val="LabStepCodeBlockLevel2"/>
      </w:pPr>
      <w:r>
        <w:t xml:space="preserve">  render() {</w:t>
      </w:r>
    </w:p>
    <w:p w14:paraId="17489B4A" w14:textId="77777777" w:rsidR="00FA03A2" w:rsidRDefault="00FA03A2" w:rsidP="00E5036D">
      <w:pPr>
        <w:pStyle w:val="LabStepCodeBlockLevel2"/>
      </w:pPr>
    </w:p>
    <w:p w14:paraId="41D46E42" w14:textId="77777777" w:rsidR="00E5036D" w:rsidRDefault="00E5036D" w:rsidP="00E5036D">
      <w:pPr>
        <w:pStyle w:val="LabStepCodeBlockLevel2"/>
      </w:pPr>
      <w:r>
        <w:t xml:space="preserve">    return (</w:t>
      </w:r>
    </w:p>
    <w:p w14:paraId="0D96B6AB" w14:textId="77777777" w:rsidR="00E5036D" w:rsidRDefault="00E5036D" w:rsidP="00E5036D">
      <w:pPr>
        <w:pStyle w:val="LabStepCodeBlockLevel2"/>
      </w:pPr>
      <w:r>
        <w:t xml:space="preserve">      &lt;div id="page-container" className="container"&gt;</w:t>
      </w:r>
    </w:p>
    <w:p w14:paraId="69EA65AE" w14:textId="77777777" w:rsidR="00E5036D" w:rsidRDefault="00E5036D" w:rsidP="00E5036D">
      <w:pPr>
        <w:pStyle w:val="LabStepCodeBlockLevel2"/>
      </w:pPr>
      <w:r>
        <w:t xml:space="preserve">        &lt;div className="row navbar navbar-expand-sm navbar-dark bg-dark" role="navigation" &gt;</w:t>
      </w:r>
    </w:p>
    <w:p w14:paraId="604BC0D1" w14:textId="77777777" w:rsidR="00E5036D" w:rsidRDefault="00E5036D" w:rsidP="00E5036D">
      <w:pPr>
        <w:pStyle w:val="LabStepCodeBlockLevel2"/>
      </w:pPr>
      <w:r>
        <w:t xml:space="preserve">          &lt;h1 style={{ 'color': 'white' }} &gt;React Lab&lt;/h1&gt;</w:t>
      </w:r>
    </w:p>
    <w:p w14:paraId="5530EE63" w14:textId="77777777" w:rsidR="00E5036D" w:rsidRDefault="00E5036D" w:rsidP="00E5036D">
      <w:pPr>
        <w:pStyle w:val="LabStepCodeBlockLevel2"/>
      </w:pPr>
      <w:r>
        <w:t xml:space="preserve">        &lt;/div&gt;</w:t>
      </w:r>
    </w:p>
    <w:p w14:paraId="51362B59" w14:textId="77777777" w:rsidR="00E5036D" w:rsidRDefault="00E5036D" w:rsidP="00E5036D">
      <w:pPr>
        <w:pStyle w:val="LabStepCodeBlockLevel2"/>
      </w:pPr>
      <w:r>
        <w:t xml:space="preserve">        &lt;div className="jumbotron"&gt;</w:t>
      </w:r>
    </w:p>
    <w:p w14:paraId="2629D7F1" w14:textId="77777777" w:rsidR="00E5036D" w:rsidRDefault="00E5036D" w:rsidP="00E5036D">
      <w:pPr>
        <w:pStyle w:val="LabStepCodeBlockLevel2"/>
      </w:pPr>
      <w:r>
        <w:t xml:space="preserve">          &lt;div&gt;TODO: Add Content&lt;/div&gt;</w:t>
      </w:r>
    </w:p>
    <w:p w14:paraId="2E4DED87" w14:textId="77777777" w:rsidR="00E5036D" w:rsidRDefault="00E5036D" w:rsidP="00E5036D">
      <w:pPr>
        <w:pStyle w:val="LabStepCodeBlockLevel2"/>
      </w:pPr>
      <w:r>
        <w:t xml:space="preserve">        &lt;/div&gt;</w:t>
      </w:r>
    </w:p>
    <w:p w14:paraId="7E9E17A0" w14:textId="77777777" w:rsidR="00E5036D" w:rsidRDefault="00E5036D" w:rsidP="00E5036D">
      <w:pPr>
        <w:pStyle w:val="LabStepCodeBlockLevel2"/>
      </w:pPr>
      <w:r>
        <w:t xml:space="preserve">      &lt;/div&gt;</w:t>
      </w:r>
    </w:p>
    <w:p w14:paraId="11FD4F30" w14:textId="77777777" w:rsidR="00E5036D" w:rsidRDefault="00E5036D" w:rsidP="00E5036D">
      <w:pPr>
        <w:pStyle w:val="LabStepCodeBlockLevel2"/>
      </w:pPr>
      <w:r>
        <w:t xml:space="preserve">    );</w:t>
      </w:r>
    </w:p>
    <w:p w14:paraId="019BF690" w14:textId="77777777" w:rsidR="00FA03A2" w:rsidRDefault="00FA03A2" w:rsidP="00E5036D">
      <w:pPr>
        <w:pStyle w:val="LabStepCodeBlockLevel2"/>
      </w:pPr>
    </w:p>
    <w:p w14:paraId="3DD393DE" w14:textId="577A159C" w:rsidR="00E5036D" w:rsidRDefault="00E5036D" w:rsidP="00E5036D">
      <w:pPr>
        <w:pStyle w:val="LabStepCodeBlockLevel2"/>
      </w:pPr>
      <w:r>
        <w:t xml:space="preserve">  }</w:t>
      </w:r>
    </w:p>
    <w:p w14:paraId="5BFA0234" w14:textId="77777777" w:rsidR="00E5036D" w:rsidRDefault="00E5036D" w:rsidP="00E5036D">
      <w:pPr>
        <w:pStyle w:val="LabStepCodeBlockLevel2"/>
      </w:pPr>
    </w:p>
    <w:p w14:paraId="213CCB9A" w14:textId="522B2367" w:rsidR="00E5036D" w:rsidRDefault="00E5036D" w:rsidP="00E5036D">
      <w:pPr>
        <w:pStyle w:val="LabStepCodeBlockLevel2"/>
      </w:pPr>
      <w:r>
        <w:t>}</w:t>
      </w:r>
    </w:p>
    <w:p w14:paraId="09AD24B2" w14:textId="58ED1C4C" w:rsidR="00241B5E" w:rsidRDefault="00FA03A2" w:rsidP="00241B5E">
      <w:pPr>
        <w:pStyle w:val="LabStepNumberedLevel2"/>
      </w:pPr>
      <w:r>
        <w:t xml:space="preserve">Save your changes to </w:t>
      </w:r>
      <w:proofErr w:type="spellStart"/>
      <w:r w:rsidRPr="00FA03A2">
        <w:rPr>
          <w:b/>
        </w:rPr>
        <w:t>App.tsx</w:t>
      </w:r>
      <w:proofErr w:type="spellEnd"/>
      <w:r w:rsidR="00241B5E">
        <w:t>.</w:t>
      </w:r>
    </w:p>
    <w:p w14:paraId="1B637717" w14:textId="0B14DD08" w:rsidR="002B0A6F" w:rsidRDefault="002B0A6F" w:rsidP="002B0A6F">
      <w:pPr>
        <w:pStyle w:val="LabStepNumbered"/>
      </w:pPr>
      <w:r>
        <w:t xml:space="preserve">Update </w:t>
      </w:r>
      <w:proofErr w:type="spellStart"/>
      <w:r w:rsidRPr="002B0A6F">
        <w:rPr>
          <w:b/>
        </w:rPr>
        <w:t>Index.tsc</w:t>
      </w:r>
      <w:proofErr w:type="spellEnd"/>
      <w:r>
        <w:t xml:space="preserve"> to create an instance of the </w:t>
      </w:r>
      <w:r w:rsidRPr="002B0A6F">
        <w:rPr>
          <w:b/>
        </w:rPr>
        <w:t>App</w:t>
      </w:r>
      <w:r>
        <w:t xml:space="preserve"> component.</w:t>
      </w:r>
    </w:p>
    <w:p w14:paraId="3A702EDC" w14:textId="0C7D7DDD" w:rsidR="002B0A6F" w:rsidRDefault="002B0A6F" w:rsidP="002B0A6F">
      <w:pPr>
        <w:pStyle w:val="LabStepNumberedLevel2"/>
      </w:pPr>
      <w:r>
        <w:t xml:space="preserve">Open </w:t>
      </w:r>
      <w:proofErr w:type="spellStart"/>
      <w:r w:rsidRPr="00287C25">
        <w:rPr>
          <w:b/>
        </w:rPr>
        <w:t>Index.tsx</w:t>
      </w:r>
      <w:proofErr w:type="spellEnd"/>
      <w:r>
        <w:t xml:space="preserve"> in an editor window.</w:t>
      </w:r>
    </w:p>
    <w:p w14:paraId="455244E0" w14:textId="6CECD2F8" w:rsidR="002B0A6F" w:rsidRDefault="002B0A6F" w:rsidP="002B0A6F">
      <w:pPr>
        <w:pStyle w:val="LabStepNumberedLevel2"/>
      </w:pPr>
      <w:r>
        <w:t xml:space="preserve">Delete the existing contents of </w:t>
      </w:r>
      <w:proofErr w:type="spellStart"/>
      <w:r w:rsidR="00287C25">
        <w:rPr>
          <w:b/>
        </w:rPr>
        <w:t>Index.tsx</w:t>
      </w:r>
      <w:proofErr w:type="spellEnd"/>
      <w:r>
        <w:t xml:space="preserve"> and replace it with the following code.</w:t>
      </w:r>
    </w:p>
    <w:p w14:paraId="2274EF63" w14:textId="77777777" w:rsidR="00287C25" w:rsidRDefault="00287C25" w:rsidP="00287C25">
      <w:pPr>
        <w:pStyle w:val="LabStepCodeBlockLevel2"/>
      </w:pPr>
      <w:r>
        <w:t>import * as React from 'react';</w:t>
      </w:r>
    </w:p>
    <w:p w14:paraId="7B107B3C" w14:textId="77777777" w:rsidR="00287C25" w:rsidRDefault="00287C25" w:rsidP="00287C25">
      <w:pPr>
        <w:pStyle w:val="LabStepCodeBlockLevel2"/>
      </w:pPr>
      <w:r>
        <w:t>import { render } from 'react-dom';</w:t>
      </w:r>
    </w:p>
    <w:p w14:paraId="42549792" w14:textId="0FFD4382" w:rsidR="00287C25" w:rsidRDefault="00287C25" w:rsidP="00287C25">
      <w:pPr>
        <w:pStyle w:val="LabStepCodeBlockLevel2"/>
      </w:pPr>
      <w:r>
        <w:t>import App from './components/App';</w:t>
      </w:r>
    </w:p>
    <w:p w14:paraId="4F8A842B" w14:textId="77777777" w:rsidR="00287C25" w:rsidRDefault="00287C25" w:rsidP="00287C25">
      <w:pPr>
        <w:pStyle w:val="LabStepCodeBlockLevel2"/>
      </w:pPr>
    </w:p>
    <w:p w14:paraId="4E61F504" w14:textId="77777777" w:rsidR="00287C25" w:rsidRDefault="00287C25" w:rsidP="00287C25">
      <w:pPr>
        <w:pStyle w:val="LabStepCodeBlockLevel2"/>
      </w:pPr>
      <w:r>
        <w:t>var topLevelAppComponent = &lt;App /&gt;;</w:t>
      </w:r>
    </w:p>
    <w:p w14:paraId="14AC405F" w14:textId="77777777" w:rsidR="00287C25" w:rsidRDefault="00287C25" w:rsidP="00287C25">
      <w:pPr>
        <w:pStyle w:val="LabStepCodeBlockLevel2"/>
      </w:pPr>
      <w:r>
        <w:t>var target = document.getElementById('react-target');</w:t>
      </w:r>
    </w:p>
    <w:p w14:paraId="2F2E3622" w14:textId="77777777" w:rsidR="00287C25" w:rsidRDefault="00287C25" w:rsidP="00287C25">
      <w:pPr>
        <w:pStyle w:val="LabStepCodeBlockLevel2"/>
      </w:pPr>
    </w:p>
    <w:p w14:paraId="5466733F" w14:textId="1ADF83FB" w:rsidR="00287C25" w:rsidRDefault="00287C25" w:rsidP="00287C25">
      <w:pPr>
        <w:pStyle w:val="LabStepCodeBlockLevel2"/>
      </w:pPr>
      <w:r>
        <w:t>render(topLevelAppComponent, target);</w:t>
      </w:r>
    </w:p>
    <w:p w14:paraId="37846CDC" w14:textId="5D3C08FA" w:rsidR="002B0A6F" w:rsidRDefault="002B0A6F" w:rsidP="002B0A6F">
      <w:pPr>
        <w:pStyle w:val="LabStepNumberedLevel2"/>
      </w:pPr>
      <w:r>
        <w:t xml:space="preserve">Save and close </w:t>
      </w:r>
      <w:proofErr w:type="spellStart"/>
      <w:r w:rsidRPr="002B0A6F">
        <w:rPr>
          <w:b/>
        </w:rPr>
        <w:t>Index.tsx</w:t>
      </w:r>
      <w:proofErr w:type="spellEnd"/>
      <w:r>
        <w:t>.</w:t>
      </w:r>
    </w:p>
    <w:p w14:paraId="745705CB" w14:textId="61293E9E" w:rsidR="00241B5E" w:rsidRDefault="00FA03A2" w:rsidP="00FA03A2">
      <w:pPr>
        <w:pStyle w:val="LabStepNumbered"/>
      </w:pPr>
      <w:r>
        <w:t xml:space="preserve">Run the application in the </w:t>
      </w:r>
      <w:proofErr w:type="spellStart"/>
      <w:r>
        <w:t>weback</w:t>
      </w:r>
      <w:proofErr w:type="spellEnd"/>
      <w:r>
        <w:t xml:space="preserve"> dev server to t</w:t>
      </w:r>
      <w:r w:rsidR="00241B5E">
        <w:t xml:space="preserve">est </w:t>
      </w:r>
      <w:r>
        <w:t>your new React component</w:t>
      </w:r>
      <w:r w:rsidR="00241B5E">
        <w:t>.</w:t>
      </w:r>
    </w:p>
    <w:p w14:paraId="065430E8" w14:textId="32FF6418" w:rsidR="00FA03A2" w:rsidRDefault="00FA03A2" w:rsidP="00FA03A2">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0AAFB481" w14:textId="3A03A08B" w:rsidR="00FA03A2" w:rsidRDefault="00FA03A2" w:rsidP="00FA03A2">
      <w:pPr>
        <w:pStyle w:val="LabStepNumberedLevel2"/>
      </w:pPr>
      <w:r>
        <w:t>When the application launches in the browser, it should appear as the application shown in the screenshot below.</w:t>
      </w:r>
    </w:p>
    <w:p w14:paraId="2BFB1D68" w14:textId="7C1256BA" w:rsidR="00241B5E" w:rsidRDefault="00A21302" w:rsidP="00241B5E">
      <w:pPr>
        <w:pStyle w:val="LabStepScreenshotLevel2"/>
      </w:pPr>
      <w:r>
        <w:drawing>
          <wp:inline distT="0" distB="0" distL="0" distR="0" wp14:anchorId="4F287806" wp14:editId="2FC9FBCC">
            <wp:extent cx="6094203" cy="1739667"/>
            <wp:effectExtent l="19050" t="19050" r="209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5207" cy="1785628"/>
                    </a:xfrm>
                    <a:prstGeom prst="rect">
                      <a:avLst/>
                    </a:prstGeom>
                    <a:noFill/>
                    <a:ln>
                      <a:solidFill>
                        <a:schemeClr val="tx1">
                          <a:lumMod val="50000"/>
                          <a:lumOff val="50000"/>
                        </a:schemeClr>
                      </a:solidFill>
                    </a:ln>
                  </pic:spPr>
                </pic:pic>
              </a:graphicData>
            </a:graphic>
          </wp:inline>
        </w:drawing>
      </w:r>
    </w:p>
    <w:p w14:paraId="65BA74BC" w14:textId="1F04EEED" w:rsidR="00241B5E" w:rsidRPr="00F5322B" w:rsidRDefault="00FA03A2" w:rsidP="00241B5E">
      <w:pPr>
        <w:pStyle w:val="LabStepNumberedLevel2"/>
      </w:pPr>
      <w:r>
        <w:t>After you have tested the application, close the browser and stop the web</w:t>
      </w:r>
      <w:r w:rsidR="00322649">
        <w:t>p</w:t>
      </w:r>
      <w:r>
        <w:t>ack dev server from running.</w:t>
      </w:r>
    </w:p>
    <w:p w14:paraId="78938801" w14:textId="0FED3F60" w:rsidR="00F5322B" w:rsidRDefault="00F5322B" w:rsidP="00F5322B">
      <w:pPr>
        <w:pStyle w:val="Heading3"/>
      </w:pPr>
      <w:r>
        <w:lastRenderedPageBreak/>
        <w:t>Exercise 2: Create a React Component Hierarchy</w:t>
      </w:r>
    </w:p>
    <w:p w14:paraId="1BA4F35C" w14:textId="3A5C1A80" w:rsidR="00F5322B" w:rsidRDefault="00875688" w:rsidP="00241B5E">
      <w:pPr>
        <w:pStyle w:val="LabExerciseLeadIn"/>
      </w:pPr>
      <w:r>
        <w:t xml:space="preserve">At this point, you have already created your first React component named </w:t>
      </w:r>
      <w:r w:rsidRPr="00875688">
        <w:rPr>
          <w:b/>
        </w:rPr>
        <w:t>App</w:t>
      </w:r>
      <w:r>
        <w:t xml:space="preserve"> that will serve as the top-level component in the design of your application. In this exercise you will add a few more React components to create a React component hierarchy.</w:t>
      </w:r>
    </w:p>
    <w:p w14:paraId="19F9A146" w14:textId="2FD13821" w:rsidR="00875688" w:rsidRDefault="00875688" w:rsidP="00241B5E">
      <w:pPr>
        <w:pStyle w:val="LabStepNumbered"/>
        <w:numPr>
          <w:ilvl w:val="0"/>
          <w:numId w:val="30"/>
        </w:numPr>
      </w:pPr>
      <w:r>
        <w:t xml:space="preserve">Create the </w:t>
      </w:r>
      <w:r w:rsidRPr="00875688">
        <w:rPr>
          <w:b/>
        </w:rPr>
        <w:t>Banner</w:t>
      </w:r>
      <w:r>
        <w:t xml:space="preserve"> component.</w:t>
      </w:r>
    </w:p>
    <w:p w14:paraId="0521D218" w14:textId="6483DE48" w:rsidR="00875688" w:rsidRDefault="00875688" w:rsidP="00287C25">
      <w:pPr>
        <w:pStyle w:val="LabStepNumberedLevel2"/>
        <w:numPr>
          <w:ilvl w:val="1"/>
          <w:numId w:val="30"/>
        </w:numPr>
      </w:pPr>
      <w:r>
        <w:t xml:space="preserve">Inside the new </w:t>
      </w:r>
      <w:r w:rsidRPr="00875688">
        <w:rPr>
          <w:b/>
        </w:rPr>
        <w:t>components</w:t>
      </w:r>
      <w:r>
        <w:t xml:space="preserve"> folder, create </w:t>
      </w:r>
      <w:r w:rsidR="00287C25">
        <w:t xml:space="preserve">two </w:t>
      </w:r>
      <w:r>
        <w:t xml:space="preserve">new source </w:t>
      </w:r>
      <w:proofErr w:type="gramStart"/>
      <w:r>
        <w:t>file</w:t>
      </w:r>
      <w:proofErr w:type="gramEnd"/>
      <w:r>
        <w:t xml:space="preserve"> named </w:t>
      </w:r>
      <w:proofErr w:type="spellStart"/>
      <w:r>
        <w:rPr>
          <w:b/>
        </w:rPr>
        <w:t>Banner</w:t>
      </w:r>
      <w:r w:rsidRPr="00875688">
        <w:rPr>
          <w:b/>
        </w:rPr>
        <w:t>.tsx</w:t>
      </w:r>
      <w:proofErr w:type="spellEnd"/>
      <w:r>
        <w:t>.</w:t>
      </w:r>
      <w:r w:rsidR="00287C25">
        <w:t xml:space="preserve"> and </w:t>
      </w:r>
      <w:r>
        <w:rPr>
          <w:b/>
        </w:rPr>
        <w:t>Banner.css</w:t>
      </w:r>
      <w:r>
        <w:t>.</w:t>
      </w:r>
    </w:p>
    <w:p w14:paraId="0F9EDF80" w14:textId="76968A96" w:rsidR="00241B5E" w:rsidRDefault="00A21302" w:rsidP="00241B5E">
      <w:pPr>
        <w:pStyle w:val="LabStepScreenshotLevel2"/>
      </w:pPr>
      <w:r>
        <w:drawing>
          <wp:inline distT="0" distB="0" distL="0" distR="0" wp14:anchorId="433BAA56" wp14:editId="728E5B26">
            <wp:extent cx="1679575" cy="609600"/>
            <wp:effectExtent l="19050" t="19050" r="158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9575" cy="609600"/>
                    </a:xfrm>
                    <a:prstGeom prst="rect">
                      <a:avLst/>
                    </a:prstGeom>
                    <a:noFill/>
                    <a:ln>
                      <a:solidFill>
                        <a:schemeClr val="tx1">
                          <a:lumMod val="50000"/>
                          <a:lumOff val="50000"/>
                        </a:schemeClr>
                      </a:solidFill>
                    </a:ln>
                  </pic:spPr>
                </pic:pic>
              </a:graphicData>
            </a:graphic>
          </wp:inline>
        </w:drawing>
      </w:r>
    </w:p>
    <w:p w14:paraId="5E79D872" w14:textId="77418AA8" w:rsidR="00875688" w:rsidRDefault="00215FF0" w:rsidP="00875688">
      <w:pPr>
        <w:pStyle w:val="LabStepNumberedLevel2"/>
      </w:pPr>
      <w:r>
        <w:t>Add the following code to Banner.css.</w:t>
      </w:r>
    </w:p>
    <w:p w14:paraId="5042DD9E" w14:textId="77777777" w:rsidR="00215FF0" w:rsidRDefault="00215FF0" w:rsidP="00215FF0">
      <w:pPr>
        <w:pStyle w:val="LabStepCodeBlockLevel2"/>
      </w:pPr>
      <w:r>
        <w:t>#banner {</w:t>
      </w:r>
    </w:p>
    <w:p w14:paraId="303CE405" w14:textId="77777777" w:rsidR="00215FF0" w:rsidRDefault="00215FF0" w:rsidP="00215FF0">
      <w:pPr>
        <w:pStyle w:val="LabStepCodeBlockLevel2"/>
      </w:pPr>
      <w:r>
        <w:t xml:space="preserve">  padding: 0px;</w:t>
      </w:r>
    </w:p>
    <w:p w14:paraId="2B0463B1" w14:textId="77777777" w:rsidR="00215FF0" w:rsidRDefault="00215FF0" w:rsidP="00215FF0">
      <w:pPr>
        <w:pStyle w:val="LabStepCodeBlockLevel2"/>
      </w:pPr>
      <w:r>
        <w:t xml:space="preserve">  color: white;</w:t>
      </w:r>
    </w:p>
    <w:p w14:paraId="627148E7" w14:textId="77777777" w:rsidR="00215FF0" w:rsidRDefault="00215FF0" w:rsidP="00215FF0">
      <w:pPr>
        <w:pStyle w:val="LabStepCodeBlockLevel2"/>
      </w:pPr>
      <w:r>
        <w:t xml:space="preserve">  border-bottom: 1px solid black;</w:t>
      </w:r>
    </w:p>
    <w:p w14:paraId="2F06AA53" w14:textId="77777777" w:rsidR="00215FF0" w:rsidRDefault="00215FF0" w:rsidP="00215FF0">
      <w:pPr>
        <w:pStyle w:val="LabStepCodeBlockLevel2"/>
      </w:pPr>
      <w:r>
        <w:t>}</w:t>
      </w:r>
    </w:p>
    <w:p w14:paraId="2DC0F4EA" w14:textId="77777777" w:rsidR="00215FF0" w:rsidRDefault="00215FF0" w:rsidP="00215FF0">
      <w:pPr>
        <w:pStyle w:val="LabStepCodeBlockLevel2"/>
      </w:pPr>
    </w:p>
    <w:p w14:paraId="5E8088C7" w14:textId="77777777" w:rsidR="00215FF0" w:rsidRDefault="00215FF0" w:rsidP="00215FF0">
      <w:pPr>
        <w:pStyle w:val="LabStepCodeBlockLevel2"/>
      </w:pPr>
      <w:r>
        <w:t>#app-icon {</w:t>
      </w:r>
    </w:p>
    <w:p w14:paraId="040C16FC" w14:textId="77777777" w:rsidR="00215FF0" w:rsidRDefault="00215FF0" w:rsidP="00215FF0">
      <w:pPr>
        <w:pStyle w:val="LabStepCodeBlockLevel2"/>
      </w:pPr>
      <w:r>
        <w:t xml:space="preserve">  float: left;</w:t>
      </w:r>
    </w:p>
    <w:p w14:paraId="5EDA691C" w14:textId="77777777" w:rsidR="00215FF0" w:rsidRDefault="00215FF0" w:rsidP="00215FF0">
      <w:pPr>
        <w:pStyle w:val="LabStepCodeBlockLevel2"/>
      </w:pPr>
      <w:r>
        <w:t xml:space="preserve">  height: 47px;</w:t>
      </w:r>
    </w:p>
    <w:p w14:paraId="7BFF2D69" w14:textId="77777777" w:rsidR="00215FF0" w:rsidRDefault="00215FF0" w:rsidP="00215FF0">
      <w:pPr>
        <w:pStyle w:val="LabStepCodeBlockLevel2"/>
      </w:pPr>
      <w:r>
        <w:t xml:space="preserve">  width: 47px;</w:t>
      </w:r>
    </w:p>
    <w:p w14:paraId="077E17F9" w14:textId="77777777" w:rsidR="00215FF0" w:rsidRDefault="00215FF0" w:rsidP="00215FF0">
      <w:pPr>
        <w:pStyle w:val="LabStepCodeBlockLevel2"/>
      </w:pPr>
      <w:r>
        <w:t xml:space="preserve">  display: flex;</w:t>
      </w:r>
    </w:p>
    <w:p w14:paraId="0B6A64A1" w14:textId="77777777" w:rsidR="00215FF0" w:rsidRDefault="00215FF0" w:rsidP="00215FF0">
      <w:pPr>
        <w:pStyle w:val="LabStepCodeBlockLevel2"/>
      </w:pPr>
      <w:r>
        <w:t xml:space="preserve">  align-items: center;</w:t>
      </w:r>
    </w:p>
    <w:p w14:paraId="0BA33EAC" w14:textId="77777777" w:rsidR="00215FF0" w:rsidRDefault="00215FF0" w:rsidP="00215FF0">
      <w:pPr>
        <w:pStyle w:val="LabStepCodeBlockLevel2"/>
      </w:pPr>
      <w:r>
        <w:t xml:space="preserve">  justify-content: center;</w:t>
      </w:r>
    </w:p>
    <w:p w14:paraId="10A7F938" w14:textId="77777777" w:rsidR="00215FF0" w:rsidRDefault="00215FF0" w:rsidP="00215FF0">
      <w:pPr>
        <w:pStyle w:val="LabStepCodeBlockLevel2"/>
      </w:pPr>
      <w:r>
        <w:t xml:space="preserve">  background-image: url('./../images/AppIcon.png')</w:t>
      </w:r>
    </w:p>
    <w:p w14:paraId="17109DAE" w14:textId="77777777" w:rsidR="00215FF0" w:rsidRDefault="00215FF0" w:rsidP="00215FF0">
      <w:pPr>
        <w:pStyle w:val="LabStepCodeBlockLevel2"/>
      </w:pPr>
      <w:r>
        <w:t>}</w:t>
      </w:r>
    </w:p>
    <w:p w14:paraId="737DE8DC" w14:textId="77777777" w:rsidR="00215FF0" w:rsidRDefault="00215FF0" w:rsidP="00215FF0">
      <w:pPr>
        <w:pStyle w:val="LabStepCodeBlockLevel2"/>
      </w:pPr>
    </w:p>
    <w:p w14:paraId="405B3928" w14:textId="77777777" w:rsidR="00215FF0" w:rsidRDefault="00215FF0" w:rsidP="00215FF0">
      <w:pPr>
        <w:pStyle w:val="LabStepCodeBlockLevel2"/>
      </w:pPr>
      <w:r>
        <w:t>#app-title {</w:t>
      </w:r>
    </w:p>
    <w:p w14:paraId="06AC897A" w14:textId="77777777" w:rsidR="00215FF0" w:rsidRDefault="00215FF0" w:rsidP="00215FF0">
      <w:pPr>
        <w:pStyle w:val="LabStepCodeBlockLevel2"/>
      </w:pPr>
      <w:r>
        <w:t xml:space="preserve">  float: left;</w:t>
      </w:r>
    </w:p>
    <w:p w14:paraId="2422CDE9" w14:textId="77777777" w:rsidR="00215FF0" w:rsidRDefault="00215FF0" w:rsidP="00215FF0">
      <w:pPr>
        <w:pStyle w:val="LabStepCodeBlockLevel2"/>
      </w:pPr>
      <w:r>
        <w:t xml:space="preserve">  display: flex;</w:t>
      </w:r>
    </w:p>
    <w:p w14:paraId="66422D26" w14:textId="77777777" w:rsidR="00215FF0" w:rsidRDefault="00215FF0" w:rsidP="00215FF0">
      <w:pPr>
        <w:pStyle w:val="LabStepCodeBlockLevel2"/>
      </w:pPr>
      <w:r>
        <w:t xml:space="preserve">  align-items: center;</w:t>
      </w:r>
    </w:p>
    <w:p w14:paraId="13CAEBEA" w14:textId="77777777" w:rsidR="00215FF0" w:rsidRDefault="00215FF0" w:rsidP="00215FF0">
      <w:pPr>
        <w:pStyle w:val="LabStepCodeBlockLevel2"/>
      </w:pPr>
      <w:r>
        <w:t xml:space="preserve">  height: 48px;</w:t>
      </w:r>
    </w:p>
    <w:p w14:paraId="6AC93311" w14:textId="77777777" w:rsidR="00215FF0" w:rsidRDefault="00215FF0" w:rsidP="00215FF0">
      <w:pPr>
        <w:pStyle w:val="LabStepCodeBlockLevel2"/>
      </w:pPr>
      <w:r>
        <w:t xml:space="preserve">  padding-left: 12px;</w:t>
      </w:r>
    </w:p>
    <w:p w14:paraId="43B902D2" w14:textId="77777777" w:rsidR="00215FF0" w:rsidRDefault="00215FF0" w:rsidP="00215FF0">
      <w:pPr>
        <w:pStyle w:val="LabStepCodeBlockLevel2"/>
      </w:pPr>
      <w:r>
        <w:t xml:space="preserve">  font-size: 24px;</w:t>
      </w:r>
    </w:p>
    <w:p w14:paraId="287155FB" w14:textId="2BADFEA4" w:rsidR="00215FF0" w:rsidRDefault="00215FF0" w:rsidP="00215FF0">
      <w:pPr>
        <w:pStyle w:val="LabStepCodeBlockLevel2"/>
      </w:pPr>
      <w:r>
        <w:t>}</w:t>
      </w:r>
    </w:p>
    <w:p w14:paraId="25F8FF35" w14:textId="28708CF2" w:rsidR="00875688" w:rsidRDefault="00215FF0" w:rsidP="00875688">
      <w:pPr>
        <w:pStyle w:val="LabStepNumberedLevel2"/>
      </w:pPr>
      <w:r>
        <w:t xml:space="preserve">Save and close </w:t>
      </w:r>
      <w:r w:rsidRPr="00215FF0">
        <w:rPr>
          <w:b/>
        </w:rPr>
        <w:t>Banner.css</w:t>
      </w:r>
      <w:r>
        <w:t>.</w:t>
      </w:r>
    </w:p>
    <w:p w14:paraId="00DBEB25" w14:textId="71F0442E" w:rsidR="00215FF0" w:rsidRDefault="00215FF0" w:rsidP="00875688">
      <w:pPr>
        <w:pStyle w:val="LabStepNumberedLevel2"/>
      </w:pPr>
      <w:r>
        <w:t xml:space="preserve">Add the following code to </w:t>
      </w:r>
      <w:proofErr w:type="spellStart"/>
      <w:r w:rsidRPr="00964E79">
        <w:rPr>
          <w:b/>
        </w:rPr>
        <w:t>Banner.tsx</w:t>
      </w:r>
      <w:proofErr w:type="spellEnd"/>
      <w:r>
        <w:t>.</w:t>
      </w:r>
    </w:p>
    <w:p w14:paraId="4765D1DE" w14:textId="77777777" w:rsidR="00215FF0" w:rsidRDefault="00215FF0" w:rsidP="00215FF0">
      <w:pPr>
        <w:pStyle w:val="LabStepCodeBlockLevel2"/>
      </w:pPr>
      <w:r>
        <w:t>import * as React from 'react';</w:t>
      </w:r>
    </w:p>
    <w:p w14:paraId="283101E6" w14:textId="77777777" w:rsidR="00215FF0" w:rsidRDefault="00215FF0" w:rsidP="00215FF0">
      <w:pPr>
        <w:pStyle w:val="LabStepCodeBlockLevel2"/>
      </w:pPr>
    </w:p>
    <w:p w14:paraId="7B229CA2" w14:textId="77777777" w:rsidR="00215FF0" w:rsidRDefault="00215FF0" w:rsidP="00215FF0">
      <w:pPr>
        <w:pStyle w:val="LabStepCodeBlockLevel2"/>
      </w:pPr>
      <w:r>
        <w:t>import './Banner.css';</w:t>
      </w:r>
    </w:p>
    <w:p w14:paraId="79DFE903" w14:textId="77777777" w:rsidR="00215FF0" w:rsidRDefault="00215FF0" w:rsidP="00215FF0">
      <w:pPr>
        <w:pStyle w:val="LabStepCodeBlockLevel2"/>
      </w:pPr>
    </w:p>
    <w:p w14:paraId="1DFB032A" w14:textId="77777777" w:rsidR="00215FF0" w:rsidRDefault="00215FF0" w:rsidP="00215FF0">
      <w:pPr>
        <w:pStyle w:val="LabStepCodeBlockLevel2"/>
      </w:pPr>
      <w:r>
        <w:t>interface BannerProperties {</w:t>
      </w:r>
    </w:p>
    <w:p w14:paraId="41B52B77" w14:textId="77777777" w:rsidR="00215FF0" w:rsidRDefault="00215FF0" w:rsidP="00215FF0">
      <w:pPr>
        <w:pStyle w:val="LabStepCodeBlockLevel2"/>
      </w:pPr>
      <w:r>
        <w:t xml:space="preserve">  appTitle: string;</w:t>
      </w:r>
    </w:p>
    <w:p w14:paraId="5E513976" w14:textId="77777777" w:rsidR="00215FF0" w:rsidRDefault="00215FF0" w:rsidP="00215FF0">
      <w:pPr>
        <w:pStyle w:val="LabStepCodeBlockLevel2"/>
      </w:pPr>
      <w:r>
        <w:t>}</w:t>
      </w:r>
    </w:p>
    <w:p w14:paraId="6D165DC6" w14:textId="77777777" w:rsidR="00215FF0" w:rsidRDefault="00215FF0" w:rsidP="00215FF0">
      <w:pPr>
        <w:pStyle w:val="LabStepCodeBlockLevel2"/>
      </w:pPr>
    </w:p>
    <w:p w14:paraId="0E186314" w14:textId="77777777" w:rsidR="00215FF0" w:rsidRDefault="00215FF0" w:rsidP="00215FF0">
      <w:pPr>
        <w:pStyle w:val="LabStepCodeBlockLevel2"/>
      </w:pPr>
      <w:r>
        <w:t>export default class Banner extends React.Component&lt;BannerProperties, any&gt; {</w:t>
      </w:r>
    </w:p>
    <w:p w14:paraId="339CAEA9" w14:textId="77777777" w:rsidR="00215FF0" w:rsidRDefault="00215FF0" w:rsidP="00215FF0">
      <w:pPr>
        <w:pStyle w:val="LabStepCodeBlockLevel2"/>
      </w:pPr>
      <w:r>
        <w:t xml:space="preserve">  render() {</w:t>
      </w:r>
    </w:p>
    <w:p w14:paraId="1CE5682E" w14:textId="77777777" w:rsidR="00215FF0" w:rsidRDefault="00215FF0" w:rsidP="00215FF0">
      <w:pPr>
        <w:pStyle w:val="LabStepCodeBlockLevel2"/>
      </w:pPr>
      <w:r>
        <w:t xml:space="preserve">    return (</w:t>
      </w:r>
    </w:p>
    <w:p w14:paraId="27DA7DEF" w14:textId="77777777" w:rsidR="00215FF0" w:rsidRDefault="00215FF0" w:rsidP="00215FF0">
      <w:pPr>
        <w:pStyle w:val="LabStepCodeBlockLevel2"/>
      </w:pPr>
      <w:r>
        <w:t xml:space="preserve">      &lt;div id="banner" className="row navbar navbar-expand-sm navbar-dark bg-dark" role="navigation" &gt;</w:t>
      </w:r>
    </w:p>
    <w:p w14:paraId="041E0FC5" w14:textId="77777777" w:rsidR="00215FF0" w:rsidRDefault="00215FF0" w:rsidP="00215FF0">
      <w:pPr>
        <w:pStyle w:val="LabStepCodeBlockLevel2"/>
      </w:pPr>
      <w:r>
        <w:t xml:space="preserve">        &lt;div id="app-icon"  &gt;&lt;/div&gt;</w:t>
      </w:r>
    </w:p>
    <w:p w14:paraId="104FB928" w14:textId="77777777" w:rsidR="00215FF0" w:rsidRDefault="00215FF0" w:rsidP="00215FF0">
      <w:pPr>
        <w:pStyle w:val="LabStepCodeBlockLevel2"/>
      </w:pPr>
      <w:r>
        <w:t xml:space="preserve">        &lt;div id="app-title"&gt;{this.props.appTitle}&lt;/div&gt;</w:t>
      </w:r>
    </w:p>
    <w:p w14:paraId="5D7EFD09" w14:textId="77777777" w:rsidR="00215FF0" w:rsidRDefault="00215FF0" w:rsidP="00215FF0">
      <w:pPr>
        <w:pStyle w:val="LabStepCodeBlockLevel2"/>
      </w:pPr>
      <w:r>
        <w:t xml:space="preserve">        {this.props.children}</w:t>
      </w:r>
    </w:p>
    <w:p w14:paraId="6BBE2360" w14:textId="77777777" w:rsidR="00215FF0" w:rsidRDefault="00215FF0" w:rsidP="00215FF0">
      <w:pPr>
        <w:pStyle w:val="LabStepCodeBlockLevel2"/>
      </w:pPr>
      <w:r>
        <w:t xml:space="preserve">      &lt;/div&gt;</w:t>
      </w:r>
    </w:p>
    <w:p w14:paraId="7860034C" w14:textId="77777777" w:rsidR="00215FF0" w:rsidRDefault="00215FF0" w:rsidP="00215FF0">
      <w:pPr>
        <w:pStyle w:val="LabStepCodeBlockLevel2"/>
      </w:pPr>
      <w:r>
        <w:t xml:space="preserve">    );</w:t>
      </w:r>
    </w:p>
    <w:p w14:paraId="166B6A55" w14:textId="77777777" w:rsidR="00215FF0" w:rsidRDefault="00215FF0" w:rsidP="00215FF0">
      <w:pPr>
        <w:pStyle w:val="LabStepCodeBlockLevel2"/>
      </w:pPr>
      <w:r>
        <w:t xml:space="preserve">  }</w:t>
      </w:r>
    </w:p>
    <w:p w14:paraId="297498FD" w14:textId="36936A1D" w:rsidR="00215FF0" w:rsidRDefault="00215FF0" w:rsidP="00215FF0">
      <w:pPr>
        <w:pStyle w:val="LabStepCodeBlockLevel2"/>
      </w:pPr>
      <w:r>
        <w:t>}</w:t>
      </w:r>
    </w:p>
    <w:p w14:paraId="29D399A1" w14:textId="35B45BFA" w:rsidR="00215FF0" w:rsidRDefault="00215FF0" w:rsidP="00215FF0">
      <w:pPr>
        <w:pStyle w:val="LabStepNumberedLevel2"/>
      </w:pPr>
      <w:r>
        <w:t xml:space="preserve">Save your changes to </w:t>
      </w:r>
      <w:proofErr w:type="spellStart"/>
      <w:r w:rsidRPr="00215FF0">
        <w:rPr>
          <w:b/>
        </w:rPr>
        <w:t>Banner.tsx</w:t>
      </w:r>
      <w:proofErr w:type="spellEnd"/>
      <w:r>
        <w:t>.</w:t>
      </w:r>
    </w:p>
    <w:p w14:paraId="2809CB3F" w14:textId="30E20641" w:rsidR="00215FF0" w:rsidRDefault="00215FF0" w:rsidP="00215FF0">
      <w:pPr>
        <w:pStyle w:val="LabExerciseCallout"/>
      </w:pPr>
      <w:r>
        <w:t xml:space="preserve">Note that the </w:t>
      </w:r>
      <w:r w:rsidRPr="001359ED">
        <w:rPr>
          <w:b/>
        </w:rPr>
        <w:t>render</w:t>
      </w:r>
      <w:r>
        <w:t xml:space="preserve"> method </w:t>
      </w:r>
      <w:r w:rsidR="001359ED">
        <w:t>use</w:t>
      </w:r>
      <w:r w:rsidR="00287C25">
        <w:t>s</w:t>
      </w:r>
      <w:r w:rsidR="001359ED">
        <w:t xml:space="preserve"> </w:t>
      </w:r>
      <w:r w:rsidR="001359ED" w:rsidRPr="001359ED">
        <w:rPr>
          <w:b/>
        </w:rPr>
        <w:t>{</w:t>
      </w:r>
      <w:proofErr w:type="spellStart"/>
      <w:proofErr w:type="gramStart"/>
      <w:r w:rsidR="001359ED" w:rsidRPr="001359ED">
        <w:rPr>
          <w:b/>
        </w:rPr>
        <w:t>this.props</w:t>
      </w:r>
      <w:proofErr w:type="gramEnd"/>
      <w:r w:rsidR="001359ED" w:rsidRPr="001359ED">
        <w:rPr>
          <w:b/>
        </w:rPr>
        <w:t>.children</w:t>
      </w:r>
      <w:proofErr w:type="spellEnd"/>
      <w:r w:rsidR="001359ED" w:rsidRPr="001359ED">
        <w:rPr>
          <w:b/>
        </w:rPr>
        <w:t>}</w:t>
      </w:r>
      <w:r w:rsidR="001359ED">
        <w:t xml:space="preserve"> to render all </w:t>
      </w:r>
      <w:r w:rsidR="00287C25">
        <w:t xml:space="preserve">its </w:t>
      </w:r>
      <w:r w:rsidR="001359ED">
        <w:t xml:space="preserve">child elements inside </w:t>
      </w:r>
      <w:r w:rsidR="00287C25">
        <w:t xml:space="preserve">a </w:t>
      </w:r>
      <w:r w:rsidR="001359ED">
        <w:t>top-level div.</w:t>
      </w:r>
    </w:p>
    <w:p w14:paraId="5E14B12E" w14:textId="1EB4B3E3" w:rsidR="00875688" w:rsidRDefault="00875688" w:rsidP="00875688">
      <w:pPr>
        <w:pStyle w:val="LabStepNumbered"/>
      </w:pPr>
      <w:r>
        <w:lastRenderedPageBreak/>
        <w:t xml:space="preserve">Create the </w:t>
      </w:r>
      <w:proofErr w:type="spellStart"/>
      <w:r w:rsidR="001359ED">
        <w:rPr>
          <w:b/>
        </w:rPr>
        <w:t>TopNav</w:t>
      </w:r>
      <w:proofErr w:type="spellEnd"/>
      <w:r>
        <w:t xml:space="preserve"> component.</w:t>
      </w:r>
    </w:p>
    <w:p w14:paraId="502A10CC" w14:textId="4BA350A7" w:rsidR="00875688" w:rsidRDefault="00875688" w:rsidP="00875688">
      <w:pPr>
        <w:pStyle w:val="LabStepNumberedLevel2"/>
      </w:pPr>
      <w:r>
        <w:t xml:space="preserve">Inside the new </w:t>
      </w:r>
      <w:r w:rsidRPr="00875688">
        <w:rPr>
          <w:b/>
        </w:rPr>
        <w:t>components</w:t>
      </w:r>
      <w:r>
        <w:t xml:space="preserve"> folder, create a new source file named </w:t>
      </w:r>
      <w:proofErr w:type="spellStart"/>
      <w:r>
        <w:rPr>
          <w:b/>
        </w:rPr>
        <w:t>TopNav</w:t>
      </w:r>
      <w:r w:rsidRPr="00875688">
        <w:rPr>
          <w:b/>
        </w:rPr>
        <w:t>.tsx</w:t>
      </w:r>
      <w:proofErr w:type="spellEnd"/>
      <w:r>
        <w:t>.</w:t>
      </w:r>
    </w:p>
    <w:p w14:paraId="7DEA57BC" w14:textId="10D76C01" w:rsidR="001359ED" w:rsidRDefault="001359ED" w:rsidP="001359ED">
      <w:pPr>
        <w:pStyle w:val="LabStepNumberedLevel2"/>
      </w:pPr>
      <w:r>
        <w:t xml:space="preserve">Inside the new </w:t>
      </w:r>
      <w:r w:rsidRPr="00875688">
        <w:rPr>
          <w:b/>
        </w:rPr>
        <w:t>components</w:t>
      </w:r>
      <w:r>
        <w:t xml:space="preserve"> folder, create a new source file named </w:t>
      </w:r>
      <w:r>
        <w:rPr>
          <w:b/>
        </w:rPr>
        <w:t>TopNav.css</w:t>
      </w:r>
      <w:r w:rsidR="00F23C9A">
        <w:t>.</w:t>
      </w:r>
    </w:p>
    <w:p w14:paraId="1483A9DC" w14:textId="1C571127" w:rsidR="004B51BF" w:rsidRDefault="000260A4" w:rsidP="00241B5E">
      <w:pPr>
        <w:pStyle w:val="LabStepScreenshotLevel2"/>
      </w:pPr>
      <w:r>
        <w:drawing>
          <wp:inline distT="0" distB="0" distL="0" distR="0" wp14:anchorId="4CCA34F7" wp14:editId="6BDA1C2B">
            <wp:extent cx="1752600" cy="1524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524000"/>
                    </a:xfrm>
                    <a:prstGeom prst="rect">
                      <a:avLst/>
                    </a:prstGeom>
                    <a:noFill/>
                    <a:ln>
                      <a:solidFill>
                        <a:schemeClr val="bg1">
                          <a:lumMod val="50000"/>
                        </a:schemeClr>
                      </a:solidFill>
                    </a:ln>
                  </pic:spPr>
                </pic:pic>
              </a:graphicData>
            </a:graphic>
          </wp:inline>
        </w:drawing>
      </w:r>
    </w:p>
    <w:p w14:paraId="5A32ADEC" w14:textId="464FF56F" w:rsidR="00BE17D5" w:rsidRDefault="001359ED" w:rsidP="00EF14E7">
      <w:pPr>
        <w:pStyle w:val="LabStepNumberedLevel2"/>
      </w:pPr>
      <w:r>
        <w:t xml:space="preserve">Add the following CSS styles to </w:t>
      </w:r>
      <w:r w:rsidRPr="001359ED">
        <w:rPr>
          <w:b/>
        </w:rPr>
        <w:t>TopNav.css</w:t>
      </w:r>
      <w:r w:rsidR="00EF14E7">
        <w:t>.</w:t>
      </w:r>
    </w:p>
    <w:p w14:paraId="1AFBF52C" w14:textId="77777777" w:rsidR="00EF14E7" w:rsidRDefault="00EF14E7" w:rsidP="00EF14E7">
      <w:pPr>
        <w:pStyle w:val="LabStepCodeBlockLevel2"/>
      </w:pPr>
      <w:r>
        <w:t>#top-nav ul {</w:t>
      </w:r>
    </w:p>
    <w:p w14:paraId="4EF94AD0" w14:textId="77777777" w:rsidR="00EF14E7" w:rsidRDefault="00EF14E7" w:rsidP="00EF14E7">
      <w:pPr>
        <w:pStyle w:val="LabStepCodeBlockLevel2"/>
      </w:pPr>
      <w:r>
        <w:t xml:space="preserve">  line-height: 1em;</w:t>
      </w:r>
    </w:p>
    <w:p w14:paraId="4CB7DF62" w14:textId="77777777" w:rsidR="00EF14E7" w:rsidRDefault="00EF14E7" w:rsidP="00EF14E7">
      <w:pPr>
        <w:pStyle w:val="LabStepCodeBlockLevel2"/>
      </w:pPr>
      <w:r>
        <w:t xml:space="preserve">  padding-left: 24px;</w:t>
      </w:r>
    </w:p>
    <w:p w14:paraId="697B0571" w14:textId="4D850854" w:rsidR="00EF14E7" w:rsidRDefault="00EF14E7" w:rsidP="00EF14E7">
      <w:pPr>
        <w:pStyle w:val="LabStepCodeBlockLevel2"/>
      </w:pPr>
      <w:r>
        <w:t>}</w:t>
      </w:r>
    </w:p>
    <w:p w14:paraId="2F8CB2EB" w14:textId="77777777" w:rsidR="00EF14E7" w:rsidRDefault="00EF14E7" w:rsidP="00EF14E7">
      <w:pPr>
        <w:pStyle w:val="LabStepCodeBlockLevel2"/>
      </w:pPr>
    </w:p>
    <w:p w14:paraId="43B8A64E" w14:textId="77777777" w:rsidR="00EF14E7" w:rsidRDefault="00EF14E7" w:rsidP="00EF14E7">
      <w:pPr>
        <w:pStyle w:val="LabStepCodeBlockLevel2"/>
      </w:pPr>
      <w:r>
        <w:t>#top-nav ul li {</w:t>
      </w:r>
    </w:p>
    <w:p w14:paraId="1DD0DC60" w14:textId="77777777" w:rsidR="00EF14E7" w:rsidRDefault="00EF14E7" w:rsidP="00EF14E7">
      <w:pPr>
        <w:pStyle w:val="LabStepCodeBlockLevel2"/>
      </w:pPr>
      <w:r>
        <w:t xml:space="preserve">  display: inline-block;</w:t>
      </w:r>
    </w:p>
    <w:p w14:paraId="70A300C6" w14:textId="77777777" w:rsidR="00EF14E7" w:rsidRDefault="00EF14E7" w:rsidP="00EF14E7">
      <w:pPr>
        <w:pStyle w:val="LabStepCodeBlockLevel2"/>
      </w:pPr>
      <w:r>
        <w:t xml:space="preserve">  margin-right: 16px;</w:t>
      </w:r>
    </w:p>
    <w:p w14:paraId="3861AB15" w14:textId="77777777" w:rsidR="00EF14E7" w:rsidRDefault="00EF14E7" w:rsidP="00EF14E7">
      <w:pPr>
        <w:pStyle w:val="LabStepCodeBlockLevel2"/>
      </w:pPr>
      <w:r>
        <w:t xml:space="preserve">  color: #FEBF0F;</w:t>
      </w:r>
    </w:p>
    <w:p w14:paraId="15ED27E9" w14:textId="77777777" w:rsidR="00EF14E7" w:rsidRDefault="00EF14E7" w:rsidP="00EF14E7">
      <w:pPr>
        <w:pStyle w:val="LabStepCodeBlockLevel2"/>
      </w:pPr>
      <w:r>
        <w:t>}</w:t>
      </w:r>
    </w:p>
    <w:p w14:paraId="4620E2F8" w14:textId="77777777" w:rsidR="00EF14E7" w:rsidRDefault="00EF14E7" w:rsidP="00EF14E7">
      <w:pPr>
        <w:pStyle w:val="LabStepCodeBlockLevel2"/>
      </w:pPr>
    </w:p>
    <w:p w14:paraId="76B02F50" w14:textId="77777777" w:rsidR="00EF14E7" w:rsidRDefault="00EF14E7" w:rsidP="00EF14E7">
      <w:pPr>
        <w:pStyle w:val="LabStepCodeBlockLevel2"/>
      </w:pPr>
      <w:r>
        <w:t>#top-nav li a {</w:t>
      </w:r>
    </w:p>
    <w:p w14:paraId="60140D7E" w14:textId="77777777" w:rsidR="00EF14E7" w:rsidRDefault="00EF14E7" w:rsidP="00EF14E7">
      <w:pPr>
        <w:pStyle w:val="LabStepCodeBlockLevel2"/>
      </w:pPr>
      <w:r>
        <w:t xml:space="preserve">  color: #FEBF0F;  </w:t>
      </w:r>
    </w:p>
    <w:p w14:paraId="7C56774E" w14:textId="77777777" w:rsidR="00EF14E7" w:rsidRDefault="00EF14E7" w:rsidP="00EF14E7">
      <w:pPr>
        <w:pStyle w:val="LabStepCodeBlockLevel2"/>
      </w:pPr>
      <w:r>
        <w:t xml:space="preserve">  font-size: 1.0em;</w:t>
      </w:r>
    </w:p>
    <w:p w14:paraId="1C2BF80E" w14:textId="77777777" w:rsidR="00EF14E7" w:rsidRDefault="00EF14E7" w:rsidP="00EF14E7">
      <w:pPr>
        <w:pStyle w:val="LabStepCodeBlockLevel2"/>
      </w:pPr>
      <w:r>
        <w:t xml:space="preserve">  text-decoration: none;</w:t>
      </w:r>
    </w:p>
    <w:p w14:paraId="5DD7E95B" w14:textId="77777777" w:rsidR="00EF14E7" w:rsidRDefault="00EF14E7" w:rsidP="00EF14E7">
      <w:pPr>
        <w:pStyle w:val="LabStepCodeBlockLevel2"/>
      </w:pPr>
      <w:r>
        <w:t>}</w:t>
      </w:r>
    </w:p>
    <w:p w14:paraId="3F2031B5" w14:textId="77777777" w:rsidR="00EF14E7" w:rsidRDefault="00EF14E7" w:rsidP="00EF14E7">
      <w:pPr>
        <w:pStyle w:val="LabStepCodeBlockLevel2"/>
      </w:pPr>
    </w:p>
    <w:p w14:paraId="511FCAF0" w14:textId="77777777" w:rsidR="00EF14E7" w:rsidRDefault="00EF14E7" w:rsidP="00EF14E7">
      <w:pPr>
        <w:pStyle w:val="LabStepCodeBlockLevel2"/>
      </w:pPr>
      <w:r>
        <w:t>#top-nav li a.active-nav-link {</w:t>
      </w:r>
    </w:p>
    <w:p w14:paraId="4BB93F64" w14:textId="77777777" w:rsidR="00EF14E7" w:rsidRDefault="00EF14E7" w:rsidP="00EF14E7">
      <w:pPr>
        <w:pStyle w:val="LabStepCodeBlockLevel2"/>
      </w:pPr>
      <w:r>
        <w:t xml:space="preserve">  color: yellow;</w:t>
      </w:r>
    </w:p>
    <w:p w14:paraId="52CEEF4F" w14:textId="1CC1AFE1" w:rsidR="00EF14E7" w:rsidRDefault="00EF14E7" w:rsidP="00EF14E7">
      <w:pPr>
        <w:pStyle w:val="LabStepCodeBlockLevel2"/>
      </w:pPr>
      <w:r>
        <w:t>}</w:t>
      </w:r>
    </w:p>
    <w:p w14:paraId="5B0D9A9F" w14:textId="3025BE72" w:rsidR="001359ED" w:rsidRDefault="001359ED" w:rsidP="00EF14E7">
      <w:pPr>
        <w:pStyle w:val="LabStepNumberedLevel2"/>
      </w:pPr>
      <w:r>
        <w:t xml:space="preserve">Save your changes and close </w:t>
      </w:r>
      <w:r w:rsidRPr="001359ED">
        <w:rPr>
          <w:b/>
        </w:rPr>
        <w:t>TopNav.css</w:t>
      </w:r>
      <w:r>
        <w:t>.</w:t>
      </w:r>
    </w:p>
    <w:p w14:paraId="532B6A15" w14:textId="7595D166" w:rsidR="00EF14E7" w:rsidRDefault="00EF14E7" w:rsidP="00EF14E7">
      <w:pPr>
        <w:pStyle w:val="LabStepNumberedLevel2"/>
      </w:pPr>
      <w:r>
        <w:t xml:space="preserve">Add </w:t>
      </w:r>
      <w:r w:rsidR="001359ED">
        <w:t xml:space="preserve">the following code </w:t>
      </w:r>
      <w:r>
        <w:t xml:space="preserve">to </w:t>
      </w:r>
      <w:proofErr w:type="spellStart"/>
      <w:r w:rsidR="00561D91">
        <w:rPr>
          <w:b/>
        </w:rPr>
        <w:t>TopNav.tsx</w:t>
      </w:r>
      <w:proofErr w:type="spellEnd"/>
      <w:r w:rsidR="00964E79">
        <w:t>.</w:t>
      </w:r>
    </w:p>
    <w:p w14:paraId="762E3E96" w14:textId="77777777" w:rsidR="00EF14E7" w:rsidRDefault="00EF14E7" w:rsidP="00EF14E7">
      <w:pPr>
        <w:pStyle w:val="LabStepCodeBlockLevel2"/>
      </w:pPr>
      <w:r>
        <w:t>import * as React from 'react';</w:t>
      </w:r>
    </w:p>
    <w:p w14:paraId="6724075C" w14:textId="77777777" w:rsidR="00EF14E7" w:rsidRDefault="00EF14E7" w:rsidP="00EF14E7">
      <w:pPr>
        <w:pStyle w:val="LabStepCodeBlockLevel2"/>
      </w:pPr>
    </w:p>
    <w:p w14:paraId="6C3B52D3" w14:textId="77777777" w:rsidR="00EF14E7" w:rsidRDefault="00EF14E7" w:rsidP="00EF14E7">
      <w:pPr>
        <w:pStyle w:val="LabStepCodeBlockLevel2"/>
      </w:pPr>
      <w:r>
        <w:t>import "./TopNav.css";</w:t>
      </w:r>
    </w:p>
    <w:p w14:paraId="3AE552E7" w14:textId="77777777" w:rsidR="00EF14E7" w:rsidRDefault="00EF14E7" w:rsidP="00EF14E7">
      <w:pPr>
        <w:pStyle w:val="LabStepCodeBlockLevel2"/>
      </w:pPr>
    </w:p>
    <w:p w14:paraId="0AAA3147" w14:textId="77777777" w:rsidR="00EF14E7" w:rsidRDefault="00EF14E7" w:rsidP="00EF14E7">
      <w:pPr>
        <w:pStyle w:val="LabStepCodeBlockLevel2"/>
      </w:pPr>
      <w:r>
        <w:t>export default class TopNav extends React.Component&lt;any, any&gt; {</w:t>
      </w:r>
    </w:p>
    <w:p w14:paraId="3E311D9A" w14:textId="77777777" w:rsidR="00EF14E7" w:rsidRDefault="00EF14E7" w:rsidP="00EF14E7">
      <w:pPr>
        <w:pStyle w:val="LabStepCodeBlockLevel2"/>
      </w:pPr>
    </w:p>
    <w:p w14:paraId="7D49683F" w14:textId="77777777" w:rsidR="00EF14E7" w:rsidRDefault="00EF14E7" w:rsidP="00EF14E7">
      <w:pPr>
        <w:pStyle w:val="LabStepCodeBlockLevel2"/>
      </w:pPr>
      <w:r>
        <w:t xml:space="preserve">  render() {</w:t>
      </w:r>
    </w:p>
    <w:p w14:paraId="043127C9" w14:textId="77777777" w:rsidR="00EF14E7" w:rsidRDefault="00EF14E7" w:rsidP="00EF14E7">
      <w:pPr>
        <w:pStyle w:val="LabStepCodeBlockLevel2"/>
      </w:pPr>
      <w:r>
        <w:t xml:space="preserve">    return (</w:t>
      </w:r>
    </w:p>
    <w:p w14:paraId="6CCFF6E6" w14:textId="77777777" w:rsidR="00EF14E7" w:rsidRDefault="00EF14E7" w:rsidP="00EF14E7">
      <w:pPr>
        <w:pStyle w:val="LabStepCodeBlockLevel2"/>
      </w:pPr>
      <w:r>
        <w:t xml:space="preserve">      &lt;div id="top-nav" className="navbar-collapse collapse" &gt;</w:t>
      </w:r>
    </w:p>
    <w:p w14:paraId="013FCE32" w14:textId="77777777" w:rsidR="00EF14E7" w:rsidRDefault="00EF14E7" w:rsidP="00EF14E7">
      <w:pPr>
        <w:pStyle w:val="LabStepCodeBlockLevel2"/>
      </w:pPr>
      <w:r>
        <w:t xml:space="preserve">        &lt;nav&gt;</w:t>
      </w:r>
    </w:p>
    <w:p w14:paraId="07D5F25D" w14:textId="77777777" w:rsidR="00EF14E7" w:rsidRDefault="00EF14E7" w:rsidP="00EF14E7">
      <w:pPr>
        <w:pStyle w:val="LabStepCodeBlockLevel2"/>
      </w:pPr>
      <w:r>
        <w:t xml:space="preserve">          &lt;ul className="nav navbar-nav" &gt;</w:t>
      </w:r>
    </w:p>
    <w:p w14:paraId="35BF94FB" w14:textId="7F81F6CB" w:rsidR="00EF14E7" w:rsidRDefault="00EF14E7" w:rsidP="00EF14E7">
      <w:pPr>
        <w:pStyle w:val="LabStepCodeBlockLevel2"/>
      </w:pPr>
      <w:r>
        <w:t xml:space="preserve">            &lt;li className="nav-item" &gt;&lt;a href="#"&gt;Home&lt;/a&gt;&lt;/li&gt;</w:t>
      </w:r>
    </w:p>
    <w:p w14:paraId="11C33332" w14:textId="2E00AE47" w:rsidR="00EF14E7" w:rsidRDefault="00EF14E7" w:rsidP="00EF14E7">
      <w:pPr>
        <w:pStyle w:val="LabStepCodeBlockLevel2"/>
      </w:pPr>
      <w:r>
        <w:t xml:space="preserve">            &lt;li className="nav-item" &gt;&lt;a href="#"&gt;Customers&lt;/a&gt;&lt;/li&gt;</w:t>
      </w:r>
    </w:p>
    <w:p w14:paraId="088FC468" w14:textId="5D797C8F" w:rsidR="00EF14E7" w:rsidRDefault="00EF14E7" w:rsidP="00EF14E7">
      <w:pPr>
        <w:pStyle w:val="LabStepCodeBlockLevel2"/>
      </w:pPr>
      <w:r>
        <w:t xml:space="preserve">            &lt;li className="nav-item" &gt;&lt;a href="#"&gt;About&lt;/a&gt;&lt;/li&gt;</w:t>
      </w:r>
    </w:p>
    <w:p w14:paraId="0E6E88F3" w14:textId="77777777" w:rsidR="00EF14E7" w:rsidRDefault="00EF14E7" w:rsidP="00EF14E7">
      <w:pPr>
        <w:pStyle w:val="LabStepCodeBlockLevel2"/>
      </w:pPr>
      <w:r>
        <w:t xml:space="preserve">          &lt;/ul&gt;</w:t>
      </w:r>
    </w:p>
    <w:p w14:paraId="41888A79" w14:textId="77777777" w:rsidR="00EF14E7" w:rsidRDefault="00EF14E7" w:rsidP="00EF14E7">
      <w:pPr>
        <w:pStyle w:val="LabStepCodeBlockLevel2"/>
      </w:pPr>
      <w:r>
        <w:t xml:space="preserve">        &lt;/nav&gt;</w:t>
      </w:r>
    </w:p>
    <w:p w14:paraId="2E3526A4" w14:textId="77777777" w:rsidR="00EF14E7" w:rsidRDefault="00EF14E7" w:rsidP="00EF14E7">
      <w:pPr>
        <w:pStyle w:val="LabStepCodeBlockLevel2"/>
      </w:pPr>
      <w:r>
        <w:t xml:space="preserve">      &lt;/div&gt;</w:t>
      </w:r>
    </w:p>
    <w:p w14:paraId="48181D85" w14:textId="77777777" w:rsidR="00EF14E7" w:rsidRDefault="00EF14E7" w:rsidP="00EF14E7">
      <w:pPr>
        <w:pStyle w:val="LabStepCodeBlockLevel2"/>
      </w:pPr>
      <w:r>
        <w:t xml:space="preserve">    );</w:t>
      </w:r>
    </w:p>
    <w:p w14:paraId="60315D24" w14:textId="77777777" w:rsidR="00EF14E7" w:rsidRDefault="00EF14E7" w:rsidP="00EF14E7">
      <w:pPr>
        <w:pStyle w:val="LabStepCodeBlockLevel2"/>
      </w:pPr>
      <w:r>
        <w:t xml:space="preserve">  }</w:t>
      </w:r>
    </w:p>
    <w:p w14:paraId="60CF2882" w14:textId="77777777" w:rsidR="00EF14E7" w:rsidRDefault="00EF14E7" w:rsidP="00EF14E7">
      <w:pPr>
        <w:pStyle w:val="LabStepCodeBlockLevel2"/>
      </w:pPr>
    </w:p>
    <w:p w14:paraId="18F4760D" w14:textId="0651FBCA" w:rsidR="00EF14E7" w:rsidRDefault="00EF14E7" w:rsidP="00EF14E7">
      <w:pPr>
        <w:pStyle w:val="LabStepCodeBlockLevel2"/>
      </w:pPr>
      <w:r>
        <w:t>}</w:t>
      </w:r>
    </w:p>
    <w:p w14:paraId="64A23157" w14:textId="03CEE833" w:rsidR="001359ED" w:rsidRDefault="001359ED" w:rsidP="00EF14E7">
      <w:pPr>
        <w:pStyle w:val="LabStepNumberedLevel2"/>
      </w:pPr>
      <w:r>
        <w:t xml:space="preserve">Save your changes and close </w:t>
      </w:r>
      <w:proofErr w:type="spellStart"/>
      <w:r w:rsidRPr="001359ED">
        <w:rPr>
          <w:b/>
        </w:rPr>
        <w:t>TopNav.tsx</w:t>
      </w:r>
      <w:proofErr w:type="spellEnd"/>
      <w:r>
        <w:t>.</w:t>
      </w:r>
    </w:p>
    <w:p w14:paraId="052B1DF9" w14:textId="7C51809B" w:rsidR="001359ED" w:rsidRDefault="001359ED" w:rsidP="001359ED">
      <w:pPr>
        <w:pStyle w:val="LabStepNumbered"/>
      </w:pPr>
      <w:r>
        <w:lastRenderedPageBreak/>
        <w:t xml:space="preserve">Modify the </w:t>
      </w:r>
      <w:r w:rsidRPr="001359ED">
        <w:rPr>
          <w:b/>
        </w:rPr>
        <w:t>render</w:t>
      </w:r>
      <w:r>
        <w:t xml:space="preserve"> method in the </w:t>
      </w:r>
      <w:r w:rsidRPr="00522700">
        <w:rPr>
          <w:b/>
        </w:rPr>
        <w:t>App</w:t>
      </w:r>
      <w:r>
        <w:t xml:space="preserve"> component in </w:t>
      </w:r>
      <w:proofErr w:type="spellStart"/>
      <w:r w:rsidRPr="001359ED">
        <w:rPr>
          <w:b/>
        </w:rPr>
        <w:t>App.tsx</w:t>
      </w:r>
      <w:proofErr w:type="spellEnd"/>
      <w:r>
        <w:t>.</w:t>
      </w:r>
    </w:p>
    <w:p w14:paraId="1C2A0A61" w14:textId="4CD3FBD4" w:rsidR="001359ED" w:rsidRDefault="001359ED" w:rsidP="00EF14E7">
      <w:pPr>
        <w:pStyle w:val="LabStepNumberedLevel2"/>
      </w:pPr>
      <w:r>
        <w:t xml:space="preserve">Open </w:t>
      </w:r>
      <w:proofErr w:type="spellStart"/>
      <w:r w:rsidRPr="001359ED">
        <w:rPr>
          <w:b/>
        </w:rPr>
        <w:t>App.tsx</w:t>
      </w:r>
      <w:proofErr w:type="spellEnd"/>
      <w:r>
        <w:t xml:space="preserve"> in an editor window.</w:t>
      </w:r>
    </w:p>
    <w:p w14:paraId="7B70E4DB" w14:textId="11AB98D6" w:rsidR="000A0169" w:rsidRDefault="000A0169" w:rsidP="00EF14E7">
      <w:pPr>
        <w:pStyle w:val="LabStepNumberedLevel2"/>
      </w:pPr>
      <w:r>
        <w:t xml:space="preserve">At the top of </w:t>
      </w:r>
      <w:proofErr w:type="spellStart"/>
      <w:r w:rsidRPr="000A0169">
        <w:rPr>
          <w:b/>
        </w:rPr>
        <w:t>App.tsx</w:t>
      </w:r>
      <w:proofErr w:type="spellEnd"/>
      <w:r>
        <w:t xml:space="preserve">, add two </w:t>
      </w:r>
      <w:r w:rsidRPr="000A0169">
        <w:rPr>
          <w:b/>
        </w:rPr>
        <w:t>import</w:t>
      </w:r>
      <w:r>
        <w:t xml:space="preserve"> statements to import the </w:t>
      </w:r>
      <w:r w:rsidRPr="000A0169">
        <w:rPr>
          <w:b/>
        </w:rPr>
        <w:t>Banner</w:t>
      </w:r>
      <w:r>
        <w:t xml:space="preserve"> component and the </w:t>
      </w:r>
      <w:proofErr w:type="spellStart"/>
      <w:r w:rsidRPr="000A0169">
        <w:rPr>
          <w:b/>
        </w:rPr>
        <w:t>TopNav</w:t>
      </w:r>
      <w:proofErr w:type="spellEnd"/>
      <w:r>
        <w:t xml:space="preserve"> component.</w:t>
      </w:r>
    </w:p>
    <w:p w14:paraId="07F18524" w14:textId="77777777" w:rsidR="000A0169" w:rsidRDefault="000A0169" w:rsidP="000A0169">
      <w:pPr>
        <w:pStyle w:val="LabStepCodeBlockLevel2"/>
      </w:pPr>
      <w:r w:rsidRPr="000A0169">
        <w:rPr>
          <w:color w:val="7F7F7F" w:themeColor="text1" w:themeTint="80"/>
        </w:rPr>
        <w:t>import * as React from 'react';</w:t>
      </w:r>
    </w:p>
    <w:p w14:paraId="578D6163" w14:textId="77777777" w:rsidR="000A0169" w:rsidRDefault="000A0169" w:rsidP="000A0169">
      <w:pPr>
        <w:pStyle w:val="LabStepCodeBlockLevel2"/>
      </w:pPr>
    </w:p>
    <w:p w14:paraId="65DDEC5A" w14:textId="77777777" w:rsidR="000A0169" w:rsidRDefault="000A0169" w:rsidP="000A0169">
      <w:pPr>
        <w:pStyle w:val="LabStepCodeBlockLevel2"/>
      </w:pPr>
      <w:r>
        <w:t>import Banner from "./Banner";</w:t>
      </w:r>
    </w:p>
    <w:p w14:paraId="7863596B" w14:textId="603ED38D" w:rsidR="000A0169" w:rsidRDefault="000A0169" w:rsidP="000A0169">
      <w:pPr>
        <w:pStyle w:val="LabStepCodeBlockLevel2"/>
      </w:pPr>
      <w:r>
        <w:t>import TopNav from "./Top</w:t>
      </w:r>
      <w:r w:rsidR="000260A4">
        <w:t>N</w:t>
      </w:r>
      <w:r>
        <w:t>av";</w:t>
      </w:r>
    </w:p>
    <w:p w14:paraId="57EEB16F" w14:textId="1BBC7451" w:rsidR="00EF14E7" w:rsidRDefault="001359ED" w:rsidP="00EF14E7">
      <w:pPr>
        <w:pStyle w:val="LabStepNumberedLevel2"/>
      </w:pPr>
      <w:r>
        <w:t xml:space="preserve">Inside the </w:t>
      </w:r>
      <w:r w:rsidRPr="001359ED">
        <w:rPr>
          <w:b/>
        </w:rPr>
        <w:t>App</w:t>
      </w:r>
      <w:r>
        <w:t xml:space="preserve"> class, r</w:t>
      </w:r>
      <w:r w:rsidR="00EF14E7">
        <w:t xml:space="preserve">eplace </w:t>
      </w:r>
      <w:r>
        <w:t xml:space="preserve">the implementation of the </w:t>
      </w:r>
      <w:r w:rsidRPr="001359ED">
        <w:rPr>
          <w:b/>
        </w:rPr>
        <w:t>render</w:t>
      </w:r>
      <w:r>
        <w:t xml:space="preserve"> method of the with the following code</w:t>
      </w:r>
      <w:r w:rsidR="00EF14E7">
        <w:t>.</w:t>
      </w:r>
    </w:p>
    <w:p w14:paraId="2692CE87"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render() {</w:t>
      </w:r>
    </w:p>
    <w:p w14:paraId="6909DAC5"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return (</w:t>
      </w:r>
    </w:p>
    <w:p w14:paraId="3A1AAD94"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id="page-container" className="container"&gt;</w:t>
      </w:r>
    </w:p>
    <w:p w14:paraId="2C81E3D4" w14:textId="77777777" w:rsidR="00A6554E" w:rsidRDefault="00A6554E" w:rsidP="000260A4">
      <w:pPr>
        <w:pStyle w:val="LabStepCodeBlockLevel2"/>
        <w:ind w:left="864"/>
      </w:pPr>
      <w:r>
        <w:t xml:space="preserve">      &lt;Banner appTitle="React Lab App" &gt;</w:t>
      </w:r>
    </w:p>
    <w:p w14:paraId="0E0E066C" w14:textId="77777777" w:rsidR="00A6554E" w:rsidRDefault="00A6554E" w:rsidP="000260A4">
      <w:pPr>
        <w:pStyle w:val="LabStepCodeBlockLevel2"/>
        <w:ind w:left="864"/>
      </w:pPr>
      <w:r>
        <w:t xml:space="preserve">        &lt;TopNav /&gt;</w:t>
      </w:r>
    </w:p>
    <w:p w14:paraId="4B191EDF" w14:textId="77777777" w:rsidR="00A6554E" w:rsidRDefault="00A6554E" w:rsidP="000260A4">
      <w:pPr>
        <w:pStyle w:val="LabStepCodeBlockLevel2"/>
        <w:ind w:left="864"/>
      </w:pPr>
      <w:r>
        <w:t xml:space="preserve">      &lt;/Banner&gt;</w:t>
      </w:r>
    </w:p>
    <w:p w14:paraId="1DC22F59"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 className="jumbotron"&gt;</w:t>
      </w:r>
    </w:p>
    <w:p w14:paraId="3D9F371C"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&lt;div&gt;TODO: Add Content&lt;/div&gt;</w:t>
      </w:r>
    </w:p>
    <w:p w14:paraId="2011F57B"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6C032E06"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&lt;/div&gt;</w:t>
      </w:r>
    </w:p>
    <w:p w14:paraId="51097AD0" w14:textId="77777777" w:rsidR="00A6554E" w:rsidRPr="00A6554E" w:rsidRDefault="00A6554E" w:rsidP="000260A4">
      <w:pPr>
        <w:pStyle w:val="LabStepCodeBlockLevel2"/>
        <w:ind w:left="864"/>
        <w:rPr>
          <w:color w:val="7F7F7F" w:themeColor="text1" w:themeTint="80"/>
        </w:rPr>
      </w:pPr>
      <w:r w:rsidRPr="00A6554E">
        <w:rPr>
          <w:color w:val="7F7F7F" w:themeColor="text1" w:themeTint="80"/>
        </w:rPr>
        <w:t xml:space="preserve">  );</w:t>
      </w:r>
    </w:p>
    <w:p w14:paraId="0BEAFAE9" w14:textId="73B96749" w:rsidR="00A6554E" w:rsidRPr="00A6554E" w:rsidRDefault="00A6554E" w:rsidP="000260A4">
      <w:pPr>
        <w:pStyle w:val="LabStepCodeBlockLevel2"/>
        <w:ind w:left="864"/>
        <w:rPr>
          <w:color w:val="7F7F7F" w:themeColor="text1" w:themeTint="80"/>
        </w:rPr>
      </w:pPr>
      <w:r w:rsidRPr="00A6554E">
        <w:rPr>
          <w:color w:val="7F7F7F" w:themeColor="text1" w:themeTint="80"/>
        </w:rPr>
        <w:t>}</w:t>
      </w:r>
    </w:p>
    <w:p w14:paraId="7D0A076F" w14:textId="18281430" w:rsidR="00A6554E" w:rsidRDefault="00A6554E" w:rsidP="001359ED">
      <w:pPr>
        <w:pStyle w:val="LabStepNumbered"/>
      </w:pPr>
      <w:r>
        <w:t>Run and test</w:t>
      </w:r>
      <w:r w:rsidR="001359ED">
        <w:t xml:space="preserve"> the application.</w:t>
      </w:r>
    </w:p>
    <w:p w14:paraId="549B3B58" w14:textId="5B54249C" w:rsidR="001359ED" w:rsidRDefault="001359ED" w:rsidP="001359ED">
      <w:pPr>
        <w:pStyle w:val="LabStepNumberedLevel2"/>
      </w:pPr>
      <w:r>
        <w:t>Make sure you have saved your changes to all source files in the project.</w:t>
      </w:r>
    </w:p>
    <w:p w14:paraId="0730AD46" w14:textId="77777777" w:rsidR="001359ED" w:rsidRDefault="001359ED" w:rsidP="001359E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174161E" w14:textId="26D6F1BF" w:rsidR="001359ED" w:rsidRDefault="001359ED" w:rsidP="001359ED">
      <w:pPr>
        <w:pStyle w:val="LabStepNumberedLevel2"/>
      </w:pPr>
      <w:r>
        <w:t xml:space="preserve">When the application </w:t>
      </w:r>
      <w:r w:rsidR="00322649">
        <w:t>runs</w:t>
      </w:r>
      <w:r>
        <w:t xml:space="preserve">, it should appear with a banner and with </w:t>
      </w:r>
      <w:proofErr w:type="spellStart"/>
      <w:r>
        <w:t>TopNav</w:t>
      </w:r>
      <w:proofErr w:type="spellEnd"/>
      <w:r>
        <w:t xml:space="preserve"> links as shown in the screenshot below.</w:t>
      </w:r>
    </w:p>
    <w:p w14:paraId="70990643" w14:textId="22AD962C" w:rsidR="00A6554E" w:rsidRDefault="00A21302" w:rsidP="00A6554E">
      <w:pPr>
        <w:pStyle w:val="LabStepScreenshotLevel2"/>
      </w:pPr>
      <w:r>
        <w:drawing>
          <wp:inline distT="0" distB="0" distL="0" distR="0" wp14:anchorId="6E2CD91B" wp14:editId="4E3FEEFC">
            <wp:extent cx="5978578" cy="1596965"/>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1220" b="6481"/>
                    <a:stretch/>
                  </pic:blipFill>
                  <pic:spPr bwMode="auto">
                    <a:xfrm>
                      <a:off x="0" y="0"/>
                      <a:ext cx="6157693" cy="164480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A22555" w14:textId="6485BC13" w:rsidR="00414728" w:rsidRDefault="00414728" w:rsidP="00414728">
      <w:pPr>
        <w:pStyle w:val="LabExerciseCallout"/>
      </w:pPr>
      <w:r>
        <w:t xml:space="preserve">The three links in the </w:t>
      </w:r>
      <w:proofErr w:type="spellStart"/>
      <w:r>
        <w:t>TopNav</w:t>
      </w:r>
      <w:proofErr w:type="spellEnd"/>
      <w:r>
        <w:t xml:space="preserve"> bar should not do anything yet. You will fix that by the end of the next exercise.</w:t>
      </w:r>
    </w:p>
    <w:p w14:paraId="3FCA164B" w14:textId="77777777" w:rsidR="00322649" w:rsidRPr="00F5322B" w:rsidRDefault="00322649" w:rsidP="00322649">
      <w:pPr>
        <w:pStyle w:val="LabStepNumberedLevel2"/>
      </w:pPr>
      <w:r>
        <w:t>After you have tested the application, close the browser and stop the webpack dev server from running.</w:t>
      </w:r>
    </w:p>
    <w:p w14:paraId="4ED58187" w14:textId="0E60915F" w:rsidR="00F5322B" w:rsidRDefault="00F5322B" w:rsidP="00F5322B">
      <w:pPr>
        <w:pStyle w:val="Heading3"/>
      </w:pPr>
      <w:r>
        <w:t xml:space="preserve">Exercise 3: </w:t>
      </w:r>
      <w:r w:rsidR="00A6554E">
        <w:t>Extend Your React Project using the React Router</w:t>
      </w:r>
    </w:p>
    <w:p w14:paraId="1744A2C9" w14:textId="5FC7BAB1" w:rsidR="00F5322B" w:rsidRDefault="00322649" w:rsidP="00A6554E">
      <w:pPr>
        <w:pStyle w:val="LabExerciseLeadIn"/>
      </w:pPr>
      <w:r>
        <w:t>In thi</w:t>
      </w:r>
      <w:r w:rsidR="00A6554E">
        <w:t xml:space="preserve">s </w:t>
      </w:r>
      <w:r w:rsidR="00522700">
        <w:t>exercise,</w:t>
      </w:r>
      <w:r>
        <w:t xml:space="preserve"> you will modify your project to add support for the React Router component. You will also create three new view components to provide your application with </w:t>
      </w:r>
      <w:r w:rsidR="00522700">
        <w:t xml:space="preserve">different display </w:t>
      </w:r>
      <w:r>
        <w:t xml:space="preserve">for each of the three links in the </w:t>
      </w:r>
      <w:proofErr w:type="spellStart"/>
      <w:r>
        <w:t>TopNav</w:t>
      </w:r>
      <w:proofErr w:type="spellEnd"/>
      <w:r>
        <w:t xml:space="preserve"> menu.</w:t>
      </w:r>
    </w:p>
    <w:p w14:paraId="1BC98006" w14:textId="61A5BB3A" w:rsidR="00C82CD3" w:rsidRDefault="00C82CD3" w:rsidP="00C82CD3">
      <w:pPr>
        <w:pStyle w:val="LabStepNumbered"/>
        <w:numPr>
          <w:ilvl w:val="0"/>
          <w:numId w:val="33"/>
        </w:numPr>
      </w:pPr>
      <w:r>
        <w:t xml:space="preserve">Add the </w:t>
      </w:r>
      <w:proofErr w:type="spellStart"/>
      <w:r>
        <w:t>npm</w:t>
      </w:r>
      <w:proofErr w:type="spellEnd"/>
      <w:r>
        <w:t xml:space="preserve"> packages for </w:t>
      </w:r>
      <w:r w:rsidRPr="00C82CD3">
        <w:rPr>
          <w:b/>
        </w:rPr>
        <w:t>react-router</w:t>
      </w:r>
      <w:r>
        <w:t xml:space="preserve"> and </w:t>
      </w:r>
      <w:r w:rsidRPr="00C82CD3">
        <w:rPr>
          <w:b/>
        </w:rPr>
        <w:t>react-router-dom</w:t>
      </w:r>
      <w:r>
        <w:t>.</w:t>
      </w:r>
    </w:p>
    <w:p w14:paraId="1C412B7E" w14:textId="3DCAA1F3" w:rsidR="00C82CD3" w:rsidRDefault="00322649" w:rsidP="00C82CD3">
      <w:pPr>
        <w:pStyle w:val="LabStepNumberedLevel2"/>
      </w:pPr>
      <w:r>
        <w:t xml:space="preserve">Navigate to the console of the </w:t>
      </w:r>
      <w:r w:rsidR="00C82CD3">
        <w:t>Integrated Terminal</w:t>
      </w:r>
      <w:r>
        <w:t>.</w:t>
      </w:r>
    </w:p>
    <w:p w14:paraId="0B2E34ED" w14:textId="660A96C3" w:rsidR="00C82CD3" w:rsidRDefault="00C82CD3" w:rsidP="00C82CD3">
      <w:pPr>
        <w:pStyle w:val="LabStepNumberedLevel2"/>
      </w:pPr>
      <w:r>
        <w:t xml:space="preserve">Run the following command to install the packages for </w:t>
      </w:r>
      <w:r w:rsidRPr="001813FF">
        <w:rPr>
          <w:b/>
        </w:rPr>
        <w:t>react</w:t>
      </w:r>
      <w:r w:rsidR="00322649">
        <w:rPr>
          <w:b/>
        </w:rPr>
        <w:t>-router</w:t>
      </w:r>
      <w:r>
        <w:t xml:space="preserve"> and its Typed Definition files.</w:t>
      </w:r>
    </w:p>
    <w:p w14:paraId="06B12BC3" w14:textId="0491265A" w:rsidR="00C82CD3" w:rsidRDefault="00C82CD3" w:rsidP="00707951">
      <w:pPr>
        <w:pStyle w:val="LabStepCodeBlockLevel2"/>
        <w:pBdr>
          <w:left w:val="single" w:sz="2" w:space="0" w:color="C0C0C0"/>
        </w:pBdr>
      </w:pPr>
      <w:r>
        <w:t>npm install react</w:t>
      </w:r>
      <w:r w:rsidRPr="00C82CD3">
        <w:t>-router</w:t>
      </w:r>
      <w:r>
        <w:t xml:space="preserve"> @types/react</w:t>
      </w:r>
      <w:r w:rsidRPr="00C82CD3">
        <w:t>-router</w:t>
      </w:r>
      <w:r>
        <w:t xml:space="preserve"> --save-dev</w:t>
      </w:r>
    </w:p>
    <w:p w14:paraId="55E88C24" w14:textId="45C25821" w:rsidR="00C82CD3" w:rsidRDefault="00C82CD3" w:rsidP="00C82CD3">
      <w:pPr>
        <w:pStyle w:val="LabStepNumberedLevel2"/>
      </w:pPr>
      <w:r>
        <w:t xml:space="preserve">Run the following command to install the packages for </w:t>
      </w:r>
      <w:r w:rsidRPr="001813FF">
        <w:rPr>
          <w:b/>
        </w:rPr>
        <w:t>react</w:t>
      </w:r>
      <w:r w:rsidR="00322649">
        <w:rPr>
          <w:b/>
        </w:rPr>
        <w:t>-router</w:t>
      </w:r>
      <w:r w:rsidRPr="001813FF">
        <w:rPr>
          <w:b/>
        </w:rPr>
        <w:t>-</w:t>
      </w:r>
      <w:proofErr w:type="spellStart"/>
      <w:r w:rsidRPr="001813FF">
        <w:rPr>
          <w:b/>
        </w:rPr>
        <w:t>dom</w:t>
      </w:r>
      <w:proofErr w:type="spellEnd"/>
      <w:r>
        <w:t xml:space="preserve"> and its Typed Definition files.</w:t>
      </w:r>
    </w:p>
    <w:p w14:paraId="555512AD" w14:textId="35211672" w:rsidR="00C82CD3" w:rsidRDefault="00C82CD3" w:rsidP="00C82CD3">
      <w:pPr>
        <w:pStyle w:val="LabStepCodeBlockLevel2"/>
      </w:pPr>
      <w:r>
        <w:t>npm install react-router-dom @types/react</w:t>
      </w:r>
      <w:r w:rsidRPr="00C82CD3">
        <w:t>-router</w:t>
      </w:r>
      <w:r>
        <w:t>-dom --save-dev</w:t>
      </w:r>
    </w:p>
    <w:p w14:paraId="37AC05C8" w14:textId="06D77C29" w:rsidR="00A6554E" w:rsidRDefault="00322649" w:rsidP="00C82CD3">
      <w:pPr>
        <w:pStyle w:val="LabStepNumbered"/>
      </w:pPr>
      <w:r>
        <w:lastRenderedPageBreak/>
        <w:t xml:space="preserve">Create the </w:t>
      </w:r>
      <w:proofErr w:type="spellStart"/>
      <w:r w:rsidR="00C20D8B" w:rsidRPr="00322649">
        <w:rPr>
          <w:b/>
        </w:rPr>
        <w:t>ViewHome</w:t>
      </w:r>
      <w:proofErr w:type="spellEnd"/>
      <w:r w:rsidR="00C20D8B">
        <w:t xml:space="preserve"> component</w:t>
      </w:r>
    </w:p>
    <w:p w14:paraId="79B0C5EF" w14:textId="4AAA7F44" w:rsidR="00C20D8B" w:rsidRDefault="00322649" w:rsidP="00C82CD3">
      <w:pPr>
        <w:pStyle w:val="LabStepNumberedLevel2"/>
      </w:pPr>
      <w:r>
        <w:t xml:space="preserve">Inside the </w:t>
      </w:r>
      <w:r w:rsidRPr="00322649">
        <w:rPr>
          <w:b/>
        </w:rPr>
        <w:t>components</w:t>
      </w:r>
      <w:r>
        <w:t xml:space="preserve"> folder, create a child folder named </w:t>
      </w:r>
      <w:proofErr w:type="spellStart"/>
      <w:r w:rsidRPr="00322649">
        <w:rPr>
          <w:b/>
        </w:rPr>
        <w:t>ViewHome</w:t>
      </w:r>
      <w:proofErr w:type="spellEnd"/>
      <w:r>
        <w:t>.</w:t>
      </w:r>
    </w:p>
    <w:p w14:paraId="21FE296C" w14:textId="68CB72D0" w:rsidR="00322649" w:rsidRDefault="00322649" w:rsidP="00322649">
      <w:pPr>
        <w:pStyle w:val="LabStepNumberedLevel2"/>
      </w:pPr>
      <w:r>
        <w:t xml:space="preserve">Inside the </w:t>
      </w:r>
      <w:proofErr w:type="spellStart"/>
      <w:r w:rsidRPr="00322649">
        <w:rPr>
          <w:b/>
        </w:rPr>
        <w:t>ViewHome</w:t>
      </w:r>
      <w:proofErr w:type="spellEnd"/>
      <w:r>
        <w:t xml:space="preserve"> folder, create two new source files named </w:t>
      </w:r>
      <w:r w:rsidRPr="00322649">
        <w:rPr>
          <w:b/>
        </w:rPr>
        <w:t>ViewHome.css</w:t>
      </w:r>
      <w:r>
        <w:t xml:space="preserve"> and </w:t>
      </w:r>
      <w:proofErr w:type="spellStart"/>
      <w:r w:rsidRPr="00322649">
        <w:rPr>
          <w:b/>
        </w:rPr>
        <w:t>ViewHome.tsx</w:t>
      </w:r>
      <w:proofErr w:type="spellEnd"/>
      <w:r>
        <w:t>.</w:t>
      </w:r>
    </w:p>
    <w:p w14:paraId="7600E6AF" w14:textId="7148CA85" w:rsidR="00BD3E7C" w:rsidRDefault="00923766" w:rsidP="00BD3E7C">
      <w:pPr>
        <w:pStyle w:val="LabStepScreenshotLevel2"/>
      </w:pPr>
      <w:r>
        <w:drawing>
          <wp:inline distT="0" distB="0" distL="0" distR="0" wp14:anchorId="7D5DDEDE" wp14:editId="25BAC846">
            <wp:extent cx="1349675" cy="858884"/>
            <wp:effectExtent l="19050" t="19050" r="2222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287" cy="864364"/>
                    </a:xfrm>
                    <a:prstGeom prst="rect">
                      <a:avLst/>
                    </a:prstGeom>
                    <a:noFill/>
                    <a:ln>
                      <a:solidFill>
                        <a:schemeClr val="tx1">
                          <a:lumMod val="50000"/>
                          <a:lumOff val="50000"/>
                        </a:schemeClr>
                      </a:solidFill>
                    </a:ln>
                  </pic:spPr>
                </pic:pic>
              </a:graphicData>
            </a:graphic>
          </wp:inline>
        </w:drawing>
      </w:r>
    </w:p>
    <w:p w14:paraId="0AB47434" w14:textId="5EF87EC9" w:rsidR="00C20D8B" w:rsidRDefault="00D64FD7" w:rsidP="00C20D8B">
      <w:pPr>
        <w:pStyle w:val="LabStepNumberedLevel2"/>
      </w:pPr>
      <w:r>
        <w:t xml:space="preserve">Add the following CSS styles to </w:t>
      </w:r>
      <w:r w:rsidR="00C20D8B" w:rsidRPr="00D64FD7">
        <w:rPr>
          <w:b/>
        </w:rPr>
        <w:t>ViewHome.css</w:t>
      </w:r>
      <w:r>
        <w:t>.</w:t>
      </w:r>
    </w:p>
    <w:p w14:paraId="0D2E0648" w14:textId="77777777" w:rsidR="007C0AAC" w:rsidRDefault="007C0AAC" w:rsidP="007C0AAC">
      <w:pPr>
        <w:pStyle w:val="LabStepCodeBlockLevel2"/>
      </w:pPr>
      <w:r>
        <w:t>#view-home h4 {</w:t>
      </w:r>
    </w:p>
    <w:p w14:paraId="39B3BF7D" w14:textId="77777777" w:rsidR="007C0AAC" w:rsidRDefault="007C0AAC" w:rsidP="007C0AAC">
      <w:pPr>
        <w:pStyle w:val="LabStepCodeBlockLevel2"/>
      </w:pPr>
      <w:r>
        <w:t xml:space="preserve">  color: darkblue;</w:t>
      </w:r>
    </w:p>
    <w:p w14:paraId="3FC5F541" w14:textId="77777777" w:rsidR="007C0AAC" w:rsidRDefault="007C0AAC" w:rsidP="007C0AAC">
      <w:pPr>
        <w:pStyle w:val="LabStepCodeBlockLevel2"/>
      </w:pPr>
      <w:r>
        <w:t xml:space="preserve">  border-bottom: 1px solid darkblue;</w:t>
      </w:r>
    </w:p>
    <w:p w14:paraId="285E8619" w14:textId="77777777" w:rsidR="007C0AAC" w:rsidRDefault="007C0AAC" w:rsidP="007C0AAC">
      <w:pPr>
        <w:pStyle w:val="LabStepCodeBlockLevel2"/>
      </w:pPr>
      <w:r>
        <w:t>}</w:t>
      </w:r>
    </w:p>
    <w:p w14:paraId="4B121A61" w14:textId="032577DF" w:rsidR="00D64FD7" w:rsidRDefault="00D64FD7" w:rsidP="00EC46E7">
      <w:pPr>
        <w:pStyle w:val="LabStepNumberedLevel2"/>
      </w:pPr>
      <w:r>
        <w:t xml:space="preserve">Save your changes and close </w:t>
      </w:r>
      <w:r w:rsidRPr="00D64FD7">
        <w:rPr>
          <w:b/>
        </w:rPr>
        <w:t>ViewHome.css</w:t>
      </w:r>
      <w:r>
        <w:t>.</w:t>
      </w:r>
    </w:p>
    <w:p w14:paraId="625BF3DC" w14:textId="5CE433AE" w:rsidR="00D64FD7" w:rsidRDefault="00D64FD7" w:rsidP="00EC46E7">
      <w:pPr>
        <w:pStyle w:val="LabStepNumberedLevel2"/>
      </w:pPr>
      <w:r>
        <w:t xml:space="preserve">Add the following code to </w:t>
      </w:r>
      <w:proofErr w:type="spellStart"/>
      <w:r w:rsidRPr="00D64FD7">
        <w:rPr>
          <w:b/>
        </w:rPr>
        <w:t>ViewHome.tsx</w:t>
      </w:r>
      <w:proofErr w:type="spellEnd"/>
      <w:r>
        <w:t>.</w:t>
      </w:r>
    </w:p>
    <w:p w14:paraId="573EE95C" w14:textId="77777777" w:rsidR="007C0AAC" w:rsidRDefault="007C0AAC" w:rsidP="007C0AAC">
      <w:pPr>
        <w:pStyle w:val="LabStepCodeBlockLevel2"/>
      </w:pPr>
      <w:r>
        <w:t>import * as React from 'react';</w:t>
      </w:r>
    </w:p>
    <w:p w14:paraId="238B451E" w14:textId="77777777" w:rsidR="007C0AAC" w:rsidRDefault="007C0AAC" w:rsidP="007C0AAC">
      <w:pPr>
        <w:pStyle w:val="LabStepCodeBlockLevel2"/>
      </w:pPr>
      <w:r>
        <w:t>import './ViewHome.css';</w:t>
      </w:r>
    </w:p>
    <w:p w14:paraId="30E74972" w14:textId="77777777" w:rsidR="007C0AAC" w:rsidRDefault="007C0AAC" w:rsidP="007C0AAC">
      <w:pPr>
        <w:pStyle w:val="LabStepCodeBlockLevel2"/>
      </w:pPr>
    </w:p>
    <w:p w14:paraId="33F96113" w14:textId="77777777" w:rsidR="007C0AAC" w:rsidRDefault="007C0AAC" w:rsidP="007C0AAC">
      <w:pPr>
        <w:pStyle w:val="LabStepCodeBlockLevel2"/>
      </w:pPr>
      <w:r>
        <w:t>export default class ViewHome extends React.Component&lt;any, any&gt; {</w:t>
      </w:r>
    </w:p>
    <w:p w14:paraId="010DD466" w14:textId="77777777" w:rsidR="007C0AAC" w:rsidRDefault="007C0AAC" w:rsidP="007C0AAC">
      <w:pPr>
        <w:pStyle w:val="LabStepCodeBlockLevel2"/>
      </w:pPr>
      <w:r>
        <w:t xml:space="preserve">  render() {</w:t>
      </w:r>
    </w:p>
    <w:p w14:paraId="0A99ECE7" w14:textId="77777777" w:rsidR="007C0AAC" w:rsidRDefault="007C0AAC" w:rsidP="007C0AAC">
      <w:pPr>
        <w:pStyle w:val="LabStepCodeBlockLevel2"/>
      </w:pPr>
      <w:r>
        <w:t xml:space="preserve">    return (</w:t>
      </w:r>
    </w:p>
    <w:p w14:paraId="4E2214F6" w14:textId="77777777" w:rsidR="007C0AAC" w:rsidRDefault="007C0AAC" w:rsidP="007C0AAC">
      <w:pPr>
        <w:pStyle w:val="LabStepCodeBlockLevel2"/>
      </w:pPr>
      <w:r>
        <w:t xml:space="preserve">      &lt;div id="view-home" className="content-body" &gt;</w:t>
      </w:r>
    </w:p>
    <w:p w14:paraId="0C8B0BCE" w14:textId="77777777" w:rsidR="007C0AAC" w:rsidRDefault="007C0AAC" w:rsidP="007C0AAC">
      <w:pPr>
        <w:pStyle w:val="LabStepCodeBlockLevel2"/>
      </w:pPr>
      <w:r>
        <w:t xml:space="preserve">        &lt;div className="row"&gt;</w:t>
      </w:r>
    </w:p>
    <w:p w14:paraId="4D50A551" w14:textId="77777777" w:rsidR="007C0AAC" w:rsidRDefault="007C0AAC" w:rsidP="007C0AAC">
      <w:pPr>
        <w:pStyle w:val="LabStepCodeBlockLevel2"/>
      </w:pPr>
      <w:r>
        <w:t xml:space="preserve">          &lt;div className="jumbotron col"&gt;</w:t>
      </w:r>
    </w:p>
    <w:p w14:paraId="29E2F935" w14:textId="77777777" w:rsidR="007C0AAC" w:rsidRDefault="007C0AAC" w:rsidP="007C0AAC">
      <w:pPr>
        <w:pStyle w:val="LabStepCodeBlockLevel2"/>
      </w:pPr>
      <w:r>
        <w:t xml:space="preserve">            &lt;h3&gt;My Home Page&lt;/h3&gt;</w:t>
      </w:r>
    </w:p>
    <w:p w14:paraId="037F257F" w14:textId="77777777" w:rsidR="007C0AAC" w:rsidRDefault="007C0AAC" w:rsidP="007C0AAC">
      <w:pPr>
        <w:pStyle w:val="LabStepCodeBlockLevel2"/>
      </w:pPr>
      <w:r>
        <w:t xml:space="preserve">            &lt;p&gt;This is my React.js lab app&lt;/p&gt;</w:t>
      </w:r>
    </w:p>
    <w:p w14:paraId="3FCE384D" w14:textId="77777777" w:rsidR="007C0AAC" w:rsidRDefault="007C0AAC" w:rsidP="007C0AAC">
      <w:pPr>
        <w:pStyle w:val="LabStepCodeBlockLevel2"/>
      </w:pPr>
      <w:r>
        <w:t xml:space="preserve">          &lt;/div&gt;</w:t>
      </w:r>
    </w:p>
    <w:p w14:paraId="6552C088" w14:textId="77777777" w:rsidR="007C0AAC" w:rsidRDefault="007C0AAC" w:rsidP="007C0AAC">
      <w:pPr>
        <w:pStyle w:val="LabStepCodeBlockLevel2"/>
      </w:pPr>
      <w:r>
        <w:t xml:space="preserve">        &lt;/div&gt;</w:t>
      </w:r>
    </w:p>
    <w:p w14:paraId="32B10417" w14:textId="77777777" w:rsidR="007C0AAC" w:rsidRDefault="007C0AAC" w:rsidP="007C0AAC">
      <w:pPr>
        <w:pStyle w:val="LabStepCodeBlockLevel2"/>
      </w:pPr>
      <w:r>
        <w:t xml:space="preserve">        &lt;div className="row"&gt;</w:t>
      </w:r>
    </w:p>
    <w:p w14:paraId="4BF6A24C" w14:textId="77777777" w:rsidR="007C0AAC" w:rsidRDefault="007C0AAC" w:rsidP="007C0AAC">
      <w:pPr>
        <w:pStyle w:val="LabStepCodeBlockLevel2"/>
      </w:pPr>
      <w:r>
        <w:t xml:space="preserve">          &lt;div className="col"&gt;</w:t>
      </w:r>
    </w:p>
    <w:p w14:paraId="4FBD2370" w14:textId="77777777" w:rsidR="007C0AAC" w:rsidRDefault="007C0AAC" w:rsidP="007C0AAC">
      <w:pPr>
        <w:pStyle w:val="LabStepCodeBlockLevel2"/>
      </w:pPr>
      <w:r>
        <w:t xml:space="preserve">            &lt;h4&gt;React.js is awesome&lt;/h4&gt;</w:t>
      </w:r>
    </w:p>
    <w:p w14:paraId="260553C2" w14:textId="77777777" w:rsidR="007C0AAC" w:rsidRDefault="007C0AAC" w:rsidP="007C0AAC">
      <w:pPr>
        <w:pStyle w:val="LabStepCodeBlockLevel2"/>
      </w:pPr>
      <w:r>
        <w:t xml:space="preserve">            &lt;div&gt;You're going to love it.&lt;/div&gt;</w:t>
      </w:r>
    </w:p>
    <w:p w14:paraId="356B0BAD" w14:textId="77777777" w:rsidR="007C0AAC" w:rsidRDefault="007C0AAC" w:rsidP="007C0AAC">
      <w:pPr>
        <w:pStyle w:val="LabStepCodeBlockLevel2"/>
      </w:pPr>
      <w:r>
        <w:t xml:space="preserve">          &lt;/div&gt;</w:t>
      </w:r>
    </w:p>
    <w:p w14:paraId="66ABA949" w14:textId="77777777" w:rsidR="007C0AAC" w:rsidRDefault="007C0AAC" w:rsidP="007C0AAC">
      <w:pPr>
        <w:pStyle w:val="LabStepCodeBlockLevel2"/>
      </w:pPr>
      <w:r>
        <w:t xml:space="preserve">          &lt;div className="col"&gt;</w:t>
      </w:r>
    </w:p>
    <w:p w14:paraId="628A539F" w14:textId="77777777" w:rsidR="007C0AAC" w:rsidRDefault="007C0AAC" w:rsidP="007C0AAC">
      <w:pPr>
        <w:pStyle w:val="LabStepCodeBlockLevel2"/>
      </w:pPr>
      <w:r>
        <w:t xml:space="preserve">            &lt;h4&gt;React.js is wholesome&lt;/h4&gt;</w:t>
      </w:r>
    </w:p>
    <w:p w14:paraId="6FB6EF7F" w14:textId="77777777" w:rsidR="007C0AAC" w:rsidRDefault="007C0AAC" w:rsidP="007C0AAC">
      <w:pPr>
        <w:pStyle w:val="LabStepCodeBlockLevel2"/>
      </w:pPr>
      <w:r>
        <w:t xml:space="preserve">            &lt;div&gt;You can build apps that are huge.&lt;/div&gt;</w:t>
      </w:r>
    </w:p>
    <w:p w14:paraId="580EDB30" w14:textId="77777777" w:rsidR="007C0AAC" w:rsidRDefault="007C0AAC" w:rsidP="007C0AAC">
      <w:pPr>
        <w:pStyle w:val="LabStepCodeBlockLevel2"/>
      </w:pPr>
      <w:r>
        <w:t xml:space="preserve">          &lt;/div&gt;</w:t>
      </w:r>
    </w:p>
    <w:p w14:paraId="4CFBAA9C" w14:textId="77777777" w:rsidR="007C0AAC" w:rsidRDefault="007C0AAC" w:rsidP="007C0AAC">
      <w:pPr>
        <w:pStyle w:val="LabStepCodeBlockLevel2"/>
      </w:pPr>
      <w:r>
        <w:t xml:space="preserve">        &lt;/div&gt;</w:t>
      </w:r>
    </w:p>
    <w:p w14:paraId="6DCD0B45" w14:textId="77777777" w:rsidR="007C0AAC" w:rsidRDefault="007C0AAC" w:rsidP="007C0AAC">
      <w:pPr>
        <w:pStyle w:val="LabStepCodeBlockLevel2"/>
      </w:pPr>
      <w:r>
        <w:t xml:space="preserve">      &lt;/div&gt;</w:t>
      </w:r>
    </w:p>
    <w:p w14:paraId="6E3645C8" w14:textId="77777777" w:rsidR="007C0AAC" w:rsidRDefault="007C0AAC" w:rsidP="007C0AAC">
      <w:pPr>
        <w:pStyle w:val="LabStepCodeBlockLevel2"/>
      </w:pPr>
      <w:r>
        <w:t xml:space="preserve">    );</w:t>
      </w:r>
    </w:p>
    <w:p w14:paraId="33200344" w14:textId="77777777" w:rsidR="007C0AAC" w:rsidRDefault="007C0AAC" w:rsidP="007C0AAC">
      <w:pPr>
        <w:pStyle w:val="LabStepCodeBlockLevel2"/>
      </w:pPr>
      <w:r>
        <w:t xml:space="preserve">  }</w:t>
      </w:r>
    </w:p>
    <w:p w14:paraId="753A8CBE" w14:textId="6E2A1A0C" w:rsidR="00EC46E7" w:rsidRDefault="007C0AAC" w:rsidP="007C0AAC">
      <w:pPr>
        <w:pStyle w:val="LabStepCodeBlockLevel2"/>
      </w:pPr>
      <w:r>
        <w:t>}</w:t>
      </w:r>
    </w:p>
    <w:p w14:paraId="33664C9F" w14:textId="6A359785" w:rsidR="00D64FD7" w:rsidRDefault="00D64FD7" w:rsidP="00D64FD7">
      <w:pPr>
        <w:pStyle w:val="LabStepNumberedLevel2"/>
      </w:pPr>
      <w:r>
        <w:t xml:space="preserve">Save your changes and close </w:t>
      </w:r>
      <w:proofErr w:type="spellStart"/>
      <w:r w:rsidR="00522700">
        <w:rPr>
          <w:b/>
        </w:rPr>
        <w:t>ViewHome.tsx</w:t>
      </w:r>
      <w:proofErr w:type="spellEnd"/>
      <w:r>
        <w:t>.</w:t>
      </w:r>
    </w:p>
    <w:p w14:paraId="2D5FCA9C" w14:textId="614872BB" w:rsidR="00EC46E7" w:rsidRDefault="00D64FD7" w:rsidP="00EC46E7">
      <w:pPr>
        <w:pStyle w:val="LabStepNumbered"/>
      </w:pPr>
      <w:r>
        <w:t xml:space="preserve">Create the </w:t>
      </w:r>
      <w:proofErr w:type="spellStart"/>
      <w:r w:rsidR="00EC46E7" w:rsidRPr="00D64FD7">
        <w:rPr>
          <w:b/>
        </w:rPr>
        <w:t>ViewAbout</w:t>
      </w:r>
      <w:proofErr w:type="spellEnd"/>
      <w:r w:rsidR="00C82CD3">
        <w:t xml:space="preserve"> component</w:t>
      </w:r>
      <w:r>
        <w:t>.</w:t>
      </w:r>
    </w:p>
    <w:p w14:paraId="72B24E20" w14:textId="6AFCF3B1"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ViewAbout</w:t>
      </w:r>
      <w:proofErr w:type="spellEnd"/>
      <w:r>
        <w:t>.</w:t>
      </w:r>
    </w:p>
    <w:p w14:paraId="77D659B5" w14:textId="436911F0" w:rsidR="00D64FD7" w:rsidRDefault="00D64FD7" w:rsidP="00D64FD7">
      <w:pPr>
        <w:pStyle w:val="LabStepNumberedLevel2"/>
      </w:pPr>
      <w:r>
        <w:t xml:space="preserve">Inside the </w:t>
      </w:r>
      <w:proofErr w:type="spellStart"/>
      <w:r>
        <w:rPr>
          <w:b/>
        </w:rPr>
        <w:t>ViewAbout</w:t>
      </w:r>
      <w:proofErr w:type="spellEnd"/>
      <w:r>
        <w:t xml:space="preserve"> folder, create two new source files named </w:t>
      </w:r>
      <w:r w:rsidRPr="00322649">
        <w:rPr>
          <w:b/>
        </w:rPr>
        <w:t>View</w:t>
      </w:r>
      <w:r>
        <w:rPr>
          <w:b/>
        </w:rPr>
        <w:t>About</w:t>
      </w:r>
      <w:r w:rsidRPr="00322649">
        <w:rPr>
          <w:b/>
        </w:rPr>
        <w:t>.css</w:t>
      </w:r>
      <w:r>
        <w:t xml:space="preserve"> and </w:t>
      </w:r>
      <w:proofErr w:type="spellStart"/>
      <w:r w:rsidRPr="00322649">
        <w:rPr>
          <w:b/>
        </w:rPr>
        <w:t>View</w:t>
      </w:r>
      <w:r>
        <w:rPr>
          <w:b/>
        </w:rPr>
        <w:t>About</w:t>
      </w:r>
      <w:r w:rsidRPr="00322649">
        <w:rPr>
          <w:b/>
        </w:rPr>
        <w:t>.tsx</w:t>
      </w:r>
      <w:proofErr w:type="spellEnd"/>
      <w:r>
        <w:t>.</w:t>
      </w:r>
    </w:p>
    <w:p w14:paraId="615686B3" w14:textId="60D2EDD8" w:rsidR="00BD3E7C" w:rsidRDefault="00707951" w:rsidP="00BD3E7C">
      <w:pPr>
        <w:pStyle w:val="LabStepScreenshotLevel2"/>
      </w:pPr>
      <w:r>
        <w:drawing>
          <wp:inline distT="0" distB="0" distL="0" distR="0" wp14:anchorId="411825AF" wp14:editId="070AC909">
            <wp:extent cx="2376237" cy="1091785"/>
            <wp:effectExtent l="19050" t="19050" r="24130"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698" cy="1093375"/>
                    </a:xfrm>
                    <a:prstGeom prst="rect">
                      <a:avLst/>
                    </a:prstGeom>
                    <a:noFill/>
                    <a:ln>
                      <a:solidFill>
                        <a:schemeClr val="bg1">
                          <a:lumMod val="50000"/>
                        </a:schemeClr>
                      </a:solidFill>
                    </a:ln>
                  </pic:spPr>
                </pic:pic>
              </a:graphicData>
            </a:graphic>
          </wp:inline>
        </w:drawing>
      </w:r>
    </w:p>
    <w:p w14:paraId="166AAF4B" w14:textId="724E9E8B" w:rsidR="00D64FD7" w:rsidRDefault="00D64FD7" w:rsidP="00D64FD7">
      <w:pPr>
        <w:pStyle w:val="LabStepNumberedLevel2"/>
      </w:pPr>
      <w:r>
        <w:lastRenderedPageBreak/>
        <w:t xml:space="preserve">Add the following CSS styles to </w:t>
      </w:r>
      <w:r>
        <w:rPr>
          <w:b/>
        </w:rPr>
        <w:t>ViewAbout</w:t>
      </w:r>
      <w:r w:rsidRPr="00D64FD7">
        <w:rPr>
          <w:b/>
        </w:rPr>
        <w:t>.css</w:t>
      </w:r>
      <w:r>
        <w:t>.</w:t>
      </w:r>
    </w:p>
    <w:p w14:paraId="6A8DDB47" w14:textId="77777777" w:rsidR="007C0AAC" w:rsidRDefault="007C0AAC" w:rsidP="007C0AAC">
      <w:pPr>
        <w:pStyle w:val="LabStepCodeBlockLevel2"/>
      </w:pPr>
      <w:r>
        <w:t>#view-about P {</w:t>
      </w:r>
    </w:p>
    <w:p w14:paraId="5F2221C3" w14:textId="77777777" w:rsidR="007C0AAC" w:rsidRDefault="007C0AAC" w:rsidP="007C0AAC">
      <w:pPr>
        <w:pStyle w:val="LabStepCodeBlockLevel2"/>
      </w:pPr>
      <w:r>
        <w:t xml:space="preserve">  font-size: 1.25em;</w:t>
      </w:r>
    </w:p>
    <w:p w14:paraId="3B76100E" w14:textId="77777777" w:rsidR="007C0AAC" w:rsidRDefault="007C0AAC" w:rsidP="007C0AAC">
      <w:pPr>
        <w:pStyle w:val="LabStepCodeBlockLevel2"/>
      </w:pPr>
      <w:r>
        <w:t xml:space="preserve">  color: darkblue;</w:t>
      </w:r>
    </w:p>
    <w:p w14:paraId="137EA5AA" w14:textId="09889A1E" w:rsidR="00EC46E7" w:rsidRDefault="007C0AAC" w:rsidP="007C0AAC">
      <w:pPr>
        <w:pStyle w:val="LabStepCodeBlockLevel2"/>
      </w:pPr>
      <w:r>
        <w:t>}</w:t>
      </w:r>
    </w:p>
    <w:p w14:paraId="588D1922" w14:textId="77777777" w:rsidR="00923766" w:rsidRDefault="00923766" w:rsidP="007C0AAC">
      <w:pPr>
        <w:pStyle w:val="LabStepCodeBlockLevel2"/>
      </w:pPr>
    </w:p>
    <w:p w14:paraId="469C3616" w14:textId="0ECF2EC8" w:rsidR="00D64FD7" w:rsidRDefault="00D64FD7" w:rsidP="00D64FD7">
      <w:pPr>
        <w:pStyle w:val="LabStepNumberedLevel2"/>
      </w:pPr>
      <w:r>
        <w:t xml:space="preserve">Save your changes and close </w:t>
      </w:r>
      <w:r>
        <w:rPr>
          <w:b/>
        </w:rPr>
        <w:t>ViewAbout</w:t>
      </w:r>
      <w:r w:rsidRPr="00D64FD7">
        <w:rPr>
          <w:b/>
        </w:rPr>
        <w:t>.css</w:t>
      </w:r>
      <w:r>
        <w:t>.</w:t>
      </w:r>
    </w:p>
    <w:p w14:paraId="71D3C1CE" w14:textId="277F7F6E" w:rsidR="00D64FD7" w:rsidRDefault="00D64FD7" w:rsidP="00D64FD7">
      <w:pPr>
        <w:pStyle w:val="LabStepNumberedLevel2"/>
      </w:pPr>
      <w:r>
        <w:t xml:space="preserve">Add the following code to </w:t>
      </w:r>
      <w:proofErr w:type="spellStart"/>
      <w:r>
        <w:rPr>
          <w:b/>
        </w:rPr>
        <w:t>ViewAbout</w:t>
      </w:r>
      <w:r w:rsidRPr="00D64FD7">
        <w:rPr>
          <w:b/>
        </w:rPr>
        <w:t>.tsx</w:t>
      </w:r>
      <w:proofErr w:type="spellEnd"/>
      <w:r>
        <w:t>.</w:t>
      </w:r>
    </w:p>
    <w:p w14:paraId="255D7000" w14:textId="77777777" w:rsidR="007C0AAC" w:rsidRDefault="007C0AAC" w:rsidP="007C0AAC">
      <w:pPr>
        <w:pStyle w:val="LabStepCodeBlockLevel2"/>
      </w:pPr>
      <w:r>
        <w:t>import * as React from 'react';</w:t>
      </w:r>
    </w:p>
    <w:p w14:paraId="0C9E649A" w14:textId="77777777" w:rsidR="007C0AAC" w:rsidRDefault="007C0AAC" w:rsidP="007C0AAC">
      <w:pPr>
        <w:pStyle w:val="LabStepCodeBlockLevel2"/>
      </w:pPr>
      <w:r>
        <w:t>import './ViewAbout.css';</w:t>
      </w:r>
    </w:p>
    <w:p w14:paraId="33862F0E" w14:textId="77777777" w:rsidR="007C0AAC" w:rsidRDefault="007C0AAC" w:rsidP="007C0AAC">
      <w:pPr>
        <w:pStyle w:val="LabStepCodeBlockLevel2"/>
      </w:pPr>
    </w:p>
    <w:p w14:paraId="3DC7EE06" w14:textId="77777777" w:rsidR="007C0AAC" w:rsidRDefault="007C0AAC" w:rsidP="007C0AAC">
      <w:pPr>
        <w:pStyle w:val="LabStepCodeBlockLevel2"/>
      </w:pPr>
      <w:r>
        <w:t>export default class ViewAbout extends React.Component&lt;any, any&gt; {</w:t>
      </w:r>
    </w:p>
    <w:p w14:paraId="3A033006" w14:textId="77777777" w:rsidR="007C0AAC" w:rsidRDefault="007C0AAC" w:rsidP="007C0AAC">
      <w:pPr>
        <w:pStyle w:val="LabStepCodeBlockLevel2"/>
      </w:pPr>
    </w:p>
    <w:p w14:paraId="275639D6" w14:textId="77777777" w:rsidR="007C0AAC" w:rsidRDefault="007C0AAC" w:rsidP="007C0AAC">
      <w:pPr>
        <w:pStyle w:val="LabStepCodeBlockLevel2"/>
      </w:pPr>
      <w:r>
        <w:t xml:space="preserve">  render() {</w:t>
      </w:r>
    </w:p>
    <w:p w14:paraId="31F5908C" w14:textId="77777777" w:rsidR="007C0AAC" w:rsidRDefault="007C0AAC" w:rsidP="007C0AAC">
      <w:pPr>
        <w:pStyle w:val="LabStepCodeBlockLevel2"/>
      </w:pPr>
      <w:r>
        <w:t xml:space="preserve">    return (</w:t>
      </w:r>
    </w:p>
    <w:p w14:paraId="34B7217A" w14:textId="77777777" w:rsidR="007C0AAC" w:rsidRDefault="007C0AAC" w:rsidP="007C0AAC">
      <w:pPr>
        <w:pStyle w:val="LabStepCodeBlockLevel2"/>
      </w:pPr>
      <w:r>
        <w:t xml:space="preserve">      &lt;div id="view-about" className="content-body" &gt;</w:t>
      </w:r>
    </w:p>
    <w:p w14:paraId="708C1E42" w14:textId="77777777" w:rsidR="007C0AAC" w:rsidRDefault="007C0AAC" w:rsidP="007C0AAC">
      <w:pPr>
        <w:pStyle w:val="LabStepCodeBlockLevel2"/>
      </w:pPr>
      <w:r>
        <w:t xml:space="preserve">        &lt;div className="row"&gt;</w:t>
      </w:r>
    </w:p>
    <w:p w14:paraId="4A71BB1E" w14:textId="77777777" w:rsidR="007C0AAC" w:rsidRDefault="007C0AAC" w:rsidP="007C0AAC">
      <w:pPr>
        <w:pStyle w:val="LabStepCodeBlockLevel2"/>
      </w:pPr>
      <w:r>
        <w:t xml:space="preserve">          &lt;div className="jumbotron col"&gt;</w:t>
      </w:r>
    </w:p>
    <w:p w14:paraId="08245288" w14:textId="77777777" w:rsidR="007C0AAC" w:rsidRDefault="007C0AAC" w:rsidP="007C0AAC">
      <w:pPr>
        <w:pStyle w:val="LabStepCodeBlockLevel2"/>
      </w:pPr>
      <w:r>
        <w:t xml:space="preserve">            &lt;h3&gt;About this app&lt;/h3&gt;</w:t>
      </w:r>
    </w:p>
    <w:p w14:paraId="747EDCB5" w14:textId="77777777" w:rsidR="007C0AAC" w:rsidRDefault="007C0AAC" w:rsidP="007C0AAC">
      <w:pPr>
        <w:pStyle w:val="LabStepCodeBlockLevel2"/>
      </w:pPr>
      <w:r>
        <w:t xml:space="preserve">            &lt;p className="about-text"&gt;This React.js app was created by me.&lt;/p&gt;</w:t>
      </w:r>
    </w:p>
    <w:p w14:paraId="41E5F986" w14:textId="77777777" w:rsidR="007C0AAC" w:rsidRDefault="007C0AAC" w:rsidP="007C0AAC">
      <w:pPr>
        <w:pStyle w:val="LabStepCodeBlockLevel2"/>
      </w:pPr>
      <w:r>
        <w:t xml:space="preserve">          &lt;/div&gt;</w:t>
      </w:r>
    </w:p>
    <w:p w14:paraId="2EA26791" w14:textId="77777777" w:rsidR="007C0AAC" w:rsidRDefault="007C0AAC" w:rsidP="007C0AAC">
      <w:pPr>
        <w:pStyle w:val="LabStepCodeBlockLevel2"/>
      </w:pPr>
      <w:r>
        <w:t xml:space="preserve">        &lt;/div&gt;</w:t>
      </w:r>
    </w:p>
    <w:p w14:paraId="276BF002" w14:textId="77777777" w:rsidR="007C0AAC" w:rsidRDefault="007C0AAC" w:rsidP="007C0AAC">
      <w:pPr>
        <w:pStyle w:val="LabStepCodeBlockLevel2"/>
      </w:pPr>
      <w:r>
        <w:t xml:space="preserve">      &lt;/div&gt;</w:t>
      </w:r>
    </w:p>
    <w:p w14:paraId="72E33765" w14:textId="77777777" w:rsidR="007C0AAC" w:rsidRDefault="007C0AAC" w:rsidP="007C0AAC">
      <w:pPr>
        <w:pStyle w:val="LabStepCodeBlockLevel2"/>
      </w:pPr>
      <w:r>
        <w:t xml:space="preserve">    );</w:t>
      </w:r>
    </w:p>
    <w:p w14:paraId="11D10026" w14:textId="77777777" w:rsidR="007C0AAC" w:rsidRDefault="007C0AAC" w:rsidP="007C0AAC">
      <w:pPr>
        <w:pStyle w:val="LabStepCodeBlockLevel2"/>
      </w:pPr>
      <w:r>
        <w:t xml:space="preserve">  }</w:t>
      </w:r>
    </w:p>
    <w:p w14:paraId="0791AA00" w14:textId="380A1BF2" w:rsidR="00EC46E7" w:rsidRDefault="007C0AAC" w:rsidP="007C0AAC">
      <w:pPr>
        <w:pStyle w:val="LabStepCodeBlockLevel2"/>
      </w:pPr>
      <w:r>
        <w:t>}</w:t>
      </w:r>
    </w:p>
    <w:p w14:paraId="76DEF0A5" w14:textId="77777777" w:rsidR="00923766" w:rsidRDefault="00923766" w:rsidP="007C0AAC">
      <w:pPr>
        <w:pStyle w:val="LabStepCodeBlockLevel2"/>
      </w:pPr>
    </w:p>
    <w:p w14:paraId="524DA423" w14:textId="57035D4C" w:rsidR="00D64FD7" w:rsidRDefault="00D64FD7" w:rsidP="00D64FD7">
      <w:pPr>
        <w:pStyle w:val="LabStepNumberedLevel2"/>
      </w:pPr>
      <w:r>
        <w:t xml:space="preserve">Save your changes and close </w:t>
      </w:r>
      <w:proofErr w:type="spellStart"/>
      <w:r w:rsidRPr="00D64FD7">
        <w:rPr>
          <w:b/>
        </w:rPr>
        <w:t>ViewAbout.tsx</w:t>
      </w:r>
      <w:proofErr w:type="spellEnd"/>
      <w:r>
        <w:t>.</w:t>
      </w:r>
    </w:p>
    <w:p w14:paraId="1C664876" w14:textId="4C544A95" w:rsidR="00EC46E7" w:rsidRDefault="00D64FD7" w:rsidP="00C82CD3">
      <w:pPr>
        <w:pStyle w:val="LabStepNumbered"/>
      </w:pPr>
      <w:r>
        <w:t xml:space="preserve">Create the </w:t>
      </w:r>
      <w:proofErr w:type="spellStart"/>
      <w:r w:rsidR="00C82CD3" w:rsidRPr="00964E79">
        <w:rPr>
          <w:b/>
        </w:rPr>
        <w:t>ViewCustomers</w:t>
      </w:r>
      <w:proofErr w:type="spellEnd"/>
      <w:r w:rsidR="00C82CD3">
        <w:t xml:space="preserve"> component</w:t>
      </w:r>
      <w:r>
        <w:t>.</w:t>
      </w:r>
    </w:p>
    <w:p w14:paraId="6BD4DEAB" w14:textId="0F1EA2D4" w:rsidR="00D64FD7" w:rsidRDefault="00D64FD7" w:rsidP="00D64FD7">
      <w:pPr>
        <w:pStyle w:val="LabStepNumberedLevel2"/>
      </w:pPr>
      <w:r>
        <w:t xml:space="preserve">Inside the </w:t>
      </w:r>
      <w:r w:rsidRPr="00322649">
        <w:rPr>
          <w:b/>
        </w:rPr>
        <w:t>components</w:t>
      </w:r>
      <w:r>
        <w:t xml:space="preserve"> folder, create a child folder named </w:t>
      </w:r>
      <w:proofErr w:type="spellStart"/>
      <w:r>
        <w:rPr>
          <w:b/>
        </w:rPr>
        <w:t>ViewCustomers</w:t>
      </w:r>
      <w:proofErr w:type="spellEnd"/>
      <w:r>
        <w:t>.</w:t>
      </w:r>
    </w:p>
    <w:p w14:paraId="606F389C" w14:textId="22711F75" w:rsidR="00D64FD7" w:rsidRDefault="00D64FD7" w:rsidP="00D64FD7">
      <w:pPr>
        <w:pStyle w:val="LabStepNumberedLevel2"/>
      </w:pPr>
      <w:r>
        <w:t xml:space="preserve">Inside the </w:t>
      </w:r>
      <w:proofErr w:type="spellStart"/>
      <w:r>
        <w:rPr>
          <w:b/>
        </w:rPr>
        <w:t>ViewCustomers</w:t>
      </w:r>
      <w:proofErr w:type="spellEnd"/>
      <w:r>
        <w:t xml:space="preserve"> folder, create two new source files named </w:t>
      </w:r>
      <w:r w:rsidRPr="00322649">
        <w:rPr>
          <w:b/>
        </w:rPr>
        <w:t>View</w:t>
      </w:r>
      <w:r>
        <w:rPr>
          <w:b/>
        </w:rPr>
        <w:t>Customers</w:t>
      </w:r>
      <w:r w:rsidRPr="00322649">
        <w:rPr>
          <w:b/>
        </w:rPr>
        <w:t>.css</w:t>
      </w:r>
      <w:r>
        <w:t xml:space="preserve"> and </w:t>
      </w:r>
      <w:proofErr w:type="spellStart"/>
      <w:r w:rsidRPr="00322649">
        <w:rPr>
          <w:b/>
        </w:rPr>
        <w:t>View</w:t>
      </w:r>
      <w:r>
        <w:rPr>
          <w:b/>
        </w:rPr>
        <w:t>Customers</w:t>
      </w:r>
      <w:r w:rsidRPr="00322649">
        <w:rPr>
          <w:b/>
        </w:rPr>
        <w:t>.tsx</w:t>
      </w:r>
      <w:proofErr w:type="spellEnd"/>
      <w:r>
        <w:t>.</w:t>
      </w:r>
    </w:p>
    <w:p w14:paraId="570A2684" w14:textId="01DBA8C5" w:rsidR="00C82CD3" w:rsidRDefault="00964E79" w:rsidP="00C82CD3">
      <w:pPr>
        <w:pStyle w:val="LabStepNumberedLevel2"/>
      </w:pPr>
      <w:r>
        <w:t xml:space="preserve">Add the following </w:t>
      </w:r>
      <w:r w:rsidR="004852B4">
        <w:t xml:space="preserve">code to </w:t>
      </w:r>
      <w:r w:rsidR="00C82CD3" w:rsidRPr="004852B4">
        <w:rPr>
          <w:b/>
        </w:rPr>
        <w:t>ViewCustomers.css</w:t>
      </w:r>
      <w:r w:rsidR="004852B4">
        <w:t>.</w:t>
      </w:r>
    </w:p>
    <w:p w14:paraId="6F7CE143" w14:textId="77777777" w:rsidR="007C0AAC" w:rsidRDefault="007C0AAC" w:rsidP="007C0AAC">
      <w:pPr>
        <w:pStyle w:val="LabStepCodeBlockLevel2"/>
      </w:pPr>
      <w:r>
        <w:t>#view-customers p {</w:t>
      </w:r>
    </w:p>
    <w:p w14:paraId="24DAC4B2" w14:textId="77777777" w:rsidR="007C0AAC" w:rsidRDefault="007C0AAC" w:rsidP="007C0AAC">
      <w:pPr>
        <w:pStyle w:val="LabStepCodeBlockLevel2"/>
      </w:pPr>
      <w:r>
        <w:t xml:space="preserve">    color: darkblue;</w:t>
      </w:r>
    </w:p>
    <w:p w14:paraId="0EF36FE0" w14:textId="71D0A8AA" w:rsidR="00923766" w:rsidRDefault="007C0AAC" w:rsidP="007C0AAC">
      <w:pPr>
        <w:pStyle w:val="LabStepCodeBlockLevel2"/>
      </w:pPr>
      <w:r>
        <w:t>}</w:t>
      </w:r>
    </w:p>
    <w:p w14:paraId="4FE01FCC" w14:textId="315340C4" w:rsidR="00C82CD3" w:rsidRDefault="00964E79" w:rsidP="00C82CD3">
      <w:pPr>
        <w:pStyle w:val="LabStepNumberedLevel2"/>
      </w:pPr>
      <w:r>
        <w:t xml:space="preserve">Save your changes and close </w:t>
      </w:r>
      <w:r w:rsidRPr="00964E79">
        <w:rPr>
          <w:b/>
        </w:rPr>
        <w:t>ViewCustomers.css</w:t>
      </w:r>
      <w:r>
        <w:t>.</w:t>
      </w:r>
    </w:p>
    <w:p w14:paraId="7FCC4E85" w14:textId="2EC808AB" w:rsidR="00964E79" w:rsidRDefault="00964E79" w:rsidP="00C82CD3">
      <w:pPr>
        <w:pStyle w:val="LabStepNumberedLevel2"/>
      </w:pPr>
      <w:r>
        <w:t xml:space="preserve">Add the following code to </w:t>
      </w:r>
      <w:proofErr w:type="spellStart"/>
      <w:r w:rsidRPr="00964E79">
        <w:rPr>
          <w:b/>
        </w:rPr>
        <w:t>ViewCustomers.tsx</w:t>
      </w:r>
      <w:proofErr w:type="spellEnd"/>
      <w:r>
        <w:t>.</w:t>
      </w:r>
    </w:p>
    <w:p w14:paraId="47D3019B" w14:textId="77777777" w:rsidR="007C0AAC" w:rsidRDefault="007C0AAC" w:rsidP="007C0AAC">
      <w:pPr>
        <w:pStyle w:val="LabStepCodeBlockLevel2"/>
      </w:pPr>
      <w:r>
        <w:t>import * as React from 'react';</w:t>
      </w:r>
    </w:p>
    <w:p w14:paraId="04F17100" w14:textId="77777777" w:rsidR="007C0AAC" w:rsidRDefault="007C0AAC" w:rsidP="007C0AAC">
      <w:pPr>
        <w:pStyle w:val="LabStepCodeBlockLevel2"/>
      </w:pPr>
      <w:r>
        <w:t>import './ViewCustomers.css';</w:t>
      </w:r>
    </w:p>
    <w:p w14:paraId="3D88D0BC" w14:textId="77777777" w:rsidR="007C0AAC" w:rsidRDefault="007C0AAC" w:rsidP="007C0AAC">
      <w:pPr>
        <w:pStyle w:val="LabStepCodeBlockLevel2"/>
      </w:pPr>
    </w:p>
    <w:p w14:paraId="44BC9DEE" w14:textId="77777777" w:rsidR="007C0AAC" w:rsidRDefault="007C0AAC" w:rsidP="007C0AAC">
      <w:pPr>
        <w:pStyle w:val="LabStepCodeBlockLevel2"/>
      </w:pPr>
      <w:r>
        <w:t>export default class ViewCustomers extends React.Component&lt;any, any&gt; {</w:t>
      </w:r>
    </w:p>
    <w:p w14:paraId="0D1A0CFB" w14:textId="77777777" w:rsidR="008B5206" w:rsidRDefault="008B5206" w:rsidP="007C0AAC">
      <w:pPr>
        <w:pStyle w:val="LabStepCodeBlockLevel2"/>
      </w:pPr>
    </w:p>
    <w:p w14:paraId="087649FD" w14:textId="7F662804" w:rsidR="007C0AAC" w:rsidRDefault="007C0AAC" w:rsidP="007C0AAC">
      <w:pPr>
        <w:pStyle w:val="LabStepCodeBlockLevel2"/>
      </w:pPr>
      <w:r>
        <w:t xml:space="preserve">  render() {</w:t>
      </w:r>
    </w:p>
    <w:p w14:paraId="3D01175F" w14:textId="77777777" w:rsidR="007C0AAC" w:rsidRDefault="007C0AAC" w:rsidP="007C0AAC">
      <w:pPr>
        <w:pStyle w:val="LabStepCodeBlockLevel2"/>
      </w:pPr>
      <w:r>
        <w:t xml:space="preserve">    return (</w:t>
      </w:r>
    </w:p>
    <w:p w14:paraId="6DEA74A5" w14:textId="77777777" w:rsidR="007C0AAC" w:rsidRDefault="007C0AAC" w:rsidP="007C0AAC">
      <w:pPr>
        <w:pStyle w:val="LabStepCodeBlockLevel2"/>
      </w:pPr>
      <w:r>
        <w:t xml:space="preserve">      &lt;div id="view-customers" className="content-body" &gt;</w:t>
      </w:r>
    </w:p>
    <w:p w14:paraId="5689D5AD" w14:textId="77777777" w:rsidR="007C0AAC" w:rsidRDefault="007C0AAC" w:rsidP="007C0AAC">
      <w:pPr>
        <w:pStyle w:val="LabStepCodeBlockLevel2"/>
      </w:pPr>
      <w:r>
        <w:t xml:space="preserve">        &lt;div className="row"&gt;</w:t>
      </w:r>
    </w:p>
    <w:p w14:paraId="00D731E2" w14:textId="77777777" w:rsidR="007C0AAC" w:rsidRDefault="007C0AAC" w:rsidP="007C0AAC">
      <w:pPr>
        <w:pStyle w:val="LabStepCodeBlockLevel2"/>
      </w:pPr>
      <w:r>
        <w:t xml:space="preserve">          &lt;div className="jumbotron col"&gt;</w:t>
      </w:r>
    </w:p>
    <w:p w14:paraId="5AA14B05" w14:textId="77777777" w:rsidR="007C0AAC" w:rsidRDefault="007C0AAC" w:rsidP="007C0AAC">
      <w:pPr>
        <w:pStyle w:val="LabStepCodeBlockLevel2"/>
      </w:pPr>
      <w:r>
        <w:t xml:space="preserve">            &lt;h3&gt;Customers view&lt;/h3&gt;</w:t>
      </w:r>
    </w:p>
    <w:p w14:paraId="78C7E731" w14:textId="77777777" w:rsidR="007C0AAC" w:rsidRDefault="007C0AAC" w:rsidP="007C0AAC">
      <w:pPr>
        <w:pStyle w:val="LabStepCodeBlockLevel2"/>
      </w:pPr>
      <w:r>
        <w:t xml:space="preserve">            &lt;p&gt;TODO: Implement this view component.&lt;/p&gt;</w:t>
      </w:r>
    </w:p>
    <w:p w14:paraId="27FD2914" w14:textId="77777777" w:rsidR="007C0AAC" w:rsidRDefault="007C0AAC" w:rsidP="007C0AAC">
      <w:pPr>
        <w:pStyle w:val="LabStepCodeBlockLevel2"/>
      </w:pPr>
      <w:r>
        <w:t xml:space="preserve">          &lt;/div&gt;</w:t>
      </w:r>
    </w:p>
    <w:p w14:paraId="361DBBDC" w14:textId="77777777" w:rsidR="007C0AAC" w:rsidRDefault="007C0AAC" w:rsidP="007C0AAC">
      <w:pPr>
        <w:pStyle w:val="LabStepCodeBlockLevel2"/>
      </w:pPr>
      <w:r>
        <w:t xml:space="preserve">        &lt;/div&gt;</w:t>
      </w:r>
    </w:p>
    <w:p w14:paraId="2DBCA75D" w14:textId="77777777" w:rsidR="007C0AAC" w:rsidRDefault="007C0AAC" w:rsidP="007C0AAC">
      <w:pPr>
        <w:pStyle w:val="LabStepCodeBlockLevel2"/>
      </w:pPr>
      <w:r>
        <w:t xml:space="preserve">      &lt;/div&gt;</w:t>
      </w:r>
    </w:p>
    <w:p w14:paraId="396D565B" w14:textId="77777777" w:rsidR="007C0AAC" w:rsidRDefault="007C0AAC" w:rsidP="007C0AAC">
      <w:pPr>
        <w:pStyle w:val="LabStepCodeBlockLevel2"/>
      </w:pPr>
      <w:r>
        <w:t xml:space="preserve">    );</w:t>
      </w:r>
    </w:p>
    <w:p w14:paraId="3296A40C" w14:textId="77777777" w:rsidR="007C0AAC" w:rsidRDefault="007C0AAC" w:rsidP="007C0AAC">
      <w:pPr>
        <w:pStyle w:val="LabStepCodeBlockLevel2"/>
      </w:pPr>
      <w:r>
        <w:t xml:space="preserve">  }</w:t>
      </w:r>
    </w:p>
    <w:p w14:paraId="6AA2B7D3" w14:textId="77777777" w:rsidR="008B5206" w:rsidRDefault="008B5206" w:rsidP="007C0AAC">
      <w:pPr>
        <w:pStyle w:val="LabStepCodeBlockLevel2"/>
      </w:pPr>
    </w:p>
    <w:p w14:paraId="236DD23C" w14:textId="6CE38568" w:rsidR="00923766" w:rsidRDefault="007C0AAC" w:rsidP="007C0AAC">
      <w:pPr>
        <w:pStyle w:val="LabStepCodeBlockLevel2"/>
      </w:pPr>
      <w:r>
        <w:t>}</w:t>
      </w:r>
    </w:p>
    <w:p w14:paraId="6F81C62A" w14:textId="77777777" w:rsidR="00923766" w:rsidRDefault="00923766" w:rsidP="007C0AAC">
      <w:pPr>
        <w:pStyle w:val="LabStepCodeBlockLevel2"/>
      </w:pPr>
    </w:p>
    <w:p w14:paraId="7FBBC24C" w14:textId="17C1178E" w:rsidR="00C82CD3" w:rsidRDefault="00964E79" w:rsidP="00C82CD3">
      <w:pPr>
        <w:pStyle w:val="LabStepNumberedLevel2"/>
      </w:pPr>
      <w:r>
        <w:t xml:space="preserve">Save your changes and close </w:t>
      </w:r>
      <w:proofErr w:type="spellStart"/>
      <w:r w:rsidRPr="00964E79">
        <w:rPr>
          <w:b/>
        </w:rPr>
        <w:t>ViewCustomers.tsx</w:t>
      </w:r>
      <w:proofErr w:type="spellEnd"/>
      <w:r>
        <w:t>.</w:t>
      </w:r>
    </w:p>
    <w:p w14:paraId="115A79CE" w14:textId="58C1A1FF" w:rsidR="00C82CD3" w:rsidRDefault="00C82CD3" w:rsidP="00C82CD3">
      <w:pPr>
        <w:pStyle w:val="LabStepNumbered"/>
      </w:pPr>
      <w:r>
        <w:lastRenderedPageBreak/>
        <w:t xml:space="preserve">Update </w:t>
      </w:r>
      <w:proofErr w:type="spellStart"/>
      <w:r w:rsidRPr="00964E79">
        <w:rPr>
          <w:b/>
        </w:rPr>
        <w:t>index.tsx</w:t>
      </w:r>
      <w:proofErr w:type="spellEnd"/>
      <w:r w:rsidR="00964E79">
        <w:t xml:space="preserve"> to initialize the application with a route map using the </w:t>
      </w:r>
      <w:proofErr w:type="spellStart"/>
      <w:r w:rsidR="00964E79" w:rsidRPr="00964E79">
        <w:rPr>
          <w:b/>
        </w:rPr>
        <w:t>HashRouter</w:t>
      </w:r>
      <w:proofErr w:type="spellEnd"/>
      <w:r w:rsidR="00964E79">
        <w:t xml:space="preserve"> component.</w:t>
      </w:r>
    </w:p>
    <w:p w14:paraId="42D02A2B" w14:textId="387F27A8" w:rsidR="00964E79" w:rsidRDefault="00C82CD3" w:rsidP="00C82CD3">
      <w:pPr>
        <w:pStyle w:val="LabStepNumberedLevel2"/>
      </w:pPr>
      <w:r>
        <w:t xml:space="preserve">Open </w:t>
      </w:r>
      <w:proofErr w:type="spellStart"/>
      <w:r w:rsidR="00964E79" w:rsidRPr="00964E79">
        <w:rPr>
          <w:b/>
        </w:rPr>
        <w:t>index.tsx</w:t>
      </w:r>
      <w:proofErr w:type="spellEnd"/>
      <w:r w:rsidR="00964E79">
        <w:t xml:space="preserve"> in an editor window.</w:t>
      </w:r>
    </w:p>
    <w:p w14:paraId="43AA4AFE" w14:textId="627C091F" w:rsidR="00C82CD3" w:rsidRDefault="00964E79" w:rsidP="00C82CD3">
      <w:pPr>
        <w:pStyle w:val="LabStepNumberedLevel2"/>
      </w:pPr>
      <w:r>
        <w:t xml:space="preserve">Replace the contents of </w:t>
      </w:r>
      <w:proofErr w:type="spellStart"/>
      <w:r w:rsidRPr="00964E79">
        <w:rPr>
          <w:b/>
        </w:rPr>
        <w:t>index.tsx</w:t>
      </w:r>
      <w:proofErr w:type="spellEnd"/>
      <w:r>
        <w:t xml:space="preserve"> with the following code.</w:t>
      </w:r>
    </w:p>
    <w:p w14:paraId="4ED1D28B" w14:textId="77777777" w:rsidR="00C82CD3" w:rsidRDefault="00C82CD3" w:rsidP="00C82CD3">
      <w:pPr>
        <w:pStyle w:val="LabStepCodeBlockLevel2"/>
      </w:pPr>
      <w:r>
        <w:t>import * as React from 'react';</w:t>
      </w:r>
    </w:p>
    <w:p w14:paraId="62870CDD" w14:textId="77777777" w:rsidR="00C82CD3" w:rsidRDefault="00C82CD3" w:rsidP="00C82CD3">
      <w:pPr>
        <w:pStyle w:val="LabStepCodeBlockLevel2"/>
      </w:pPr>
      <w:r>
        <w:t>import { render } from 'react-dom';</w:t>
      </w:r>
    </w:p>
    <w:p w14:paraId="7205697A" w14:textId="77777777" w:rsidR="00C82CD3" w:rsidRDefault="00C82CD3" w:rsidP="00C82CD3">
      <w:pPr>
        <w:pStyle w:val="LabStepCodeBlockLevel2"/>
      </w:pPr>
      <w:r>
        <w:t>import App from './components/App';</w:t>
      </w:r>
    </w:p>
    <w:p w14:paraId="54AC5C70" w14:textId="77777777" w:rsidR="00C82CD3" w:rsidRDefault="00C82CD3" w:rsidP="00C82CD3">
      <w:pPr>
        <w:pStyle w:val="LabStepCodeBlockLevel2"/>
      </w:pPr>
      <w:r>
        <w:t>import { HashRouter } from 'react-router-dom';</w:t>
      </w:r>
    </w:p>
    <w:p w14:paraId="73631CE9" w14:textId="77777777" w:rsidR="00C82CD3" w:rsidRDefault="00C82CD3" w:rsidP="00C82CD3">
      <w:pPr>
        <w:pStyle w:val="LabStepCodeBlockLevel2"/>
      </w:pPr>
    </w:p>
    <w:p w14:paraId="3C5909E3" w14:textId="77777777" w:rsidR="00C82CD3" w:rsidRDefault="00C82CD3" w:rsidP="00C82CD3">
      <w:pPr>
        <w:pStyle w:val="LabStepCodeBlockLevel2"/>
      </w:pPr>
      <w:r>
        <w:t>var topLevelAppComponent =</w:t>
      </w:r>
    </w:p>
    <w:p w14:paraId="3EDD0B07" w14:textId="77777777" w:rsidR="00C82CD3" w:rsidRDefault="00C82CD3" w:rsidP="00C82CD3">
      <w:pPr>
        <w:pStyle w:val="LabStepCodeBlockLevel2"/>
      </w:pPr>
      <w:r>
        <w:t xml:space="preserve">    &lt;HashRouter&gt;</w:t>
      </w:r>
    </w:p>
    <w:p w14:paraId="40FCE2E9" w14:textId="77777777" w:rsidR="00C82CD3" w:rsidRDefault="00C82CD3" w:rsidP="00C82CD3">
      <w:pPr>
        <w:pStyle w:val="LabStepCodeBlockLevel2"/>
      </w:pPr>
      <w:r>
        <w:t xml:space="preserve">        &lt;App /&gt;</w:t>
      </w:r>
    </w:p>
    <w:p w14:paraId="4099D68B" w14:textId="77777777" w:rsidR="00C82CD3" w:rsidRDefault="00C82CD3" w:rsidP="00C82CD3">
      <w:pPr>
        <w:pStyle w:val="LabStepCodeBlockLevel2"/>
      </w:pPr>
      <w:r>
        <w:t xml:space="preserve">    &lt;/HashRouter&gt;;</w:t>
      </w:r>
    </w:p>
    <w:p w14:paraId="68C85A6D" w14:textId="77777777" w:rsidR="00C82CD3" w:rsidRDefault="00C82CD3" w:rsidP="00C82CD3">
      <w:pPr>
        <w:pStyle w:val="LabStepCodeBlockLevel2"/>
      </w:pPr>
    </w:p>
    <w:p w14:paraId="6941EFD2" w14:textId="77777777" w:rsidR="00C82CD3" w:rsidRDefault="00C82CD3" w:rsidP="00C82CD3">
      <w:pPr>
        <w:pStyle w:val="LabStepCodeBlockLevel2"/>
      </w:pPr>
      <w:r>
        <w:t>var target = document.getElementById('react-target');</w:t>
      </w:r>
    </w:p>
    <w:p w14:paraId="219A3E88" w14:textId="77777777" w:rsidR="00C82CD3" w:rsidRDefault="00C82CD3" w:rsidP="00C82CD3">
      <w:pPr>
        <w:pStyle w:val="LabStepCodeBlockLevel2"/>
      </w:pPr>
    </w:p>
    <w:p w14:paraId="7E0C1F4E" w14:textId="652249B8" w:rsidR="00C82CD3" w:rsidRDefault="00C82CD3" w:rsidP="00C82CD3">
      <w:pPr>
        <w:pStyle w:val="LabStepCodeBlockLevel2"/>
      </w:pPr>
      <w:r>
        <w:t>render(topLevelAppComponent, target);</w:t>
      </w:r>
    </w:p>
    <w:p w14:paraId="02515FAC" w14:textId="4425C3FA" w:rsidR="008B5206" w:rsidRPr="001B61B3" w:rsidRDefault="008B5206" w:rsidP="008B5206">
      <w:pPr>
        <w:pStyle w:val="LabExerciseCallout"/>
      </w:pPr>
      <w:r>
        <w:t xml:space="preserve">The </w:t>
      </w:r>
      <w:proofErr w:type="spellStart"/>
      <w:r w:rsidRPr="008B5206">
        <w:rPr>
          <w:b/>
        </w:rPr>
        <w:t>HashRouter</w:t>
      </w:r>
      <w:proofErr w:type="spellEnd"/>
      <w:r>
        <w:t xml:space="preserve"> component uses the </w:t>
      </w:r>
      <w:r w:rsidRPr="008B5206">
        <w:rPr>
          <w:b/>
        </w:rPr>
        <w:t>#</w:t>
      </w:r>
      <w:r>
        <w:t xml:space="preserve"> character establish routes defined by the right-hand side of </w:t>
      </w:r>
      <w:r w:rsidR="001B61B3">
        <w:t xml:space="preserve">the </w:t>
      </w:r>
      <w:r>
        <w:t>URL</w:t>
      </w:r>
      <w:r w:rsidR="001B61B3">
        <w:t>s used in a single page application (SPA)</w:t>
      </w:r>
      <w:r>
        <w:t xml:space="preserve">. The React-Dom-Router package provides another </w:t>
      </w:r>
      <w:r w:rsidR="001B61B3">
        <w:t xml:space="preserve">router </w:t>
      </w:r>
      <w:r>
        <w:t xml:space="preserve">component named </w:t>
      </w:r>
      <w:proofErr w:type="spellStart"/>
      <w:r w:rsidRPr="008B5206">
        <w:rPr>
          <w:b/>
        </w:rPr>
        <w:t>BrowserRouter</w:t>
      </w:r>
      <w:proofErr w:type="spellEnd"/>
      <w:r>
        <w:t xml:space="preserve"> which makes it possible to remove </w:t>
      </w:r>
      <w:r w:rsidRPr="001B61B3">
        <w:rPr>
          <w:b/>
        </w:rPr>
        <w:t>#</w:t>
      </w:r>
      <w:r>
        <w:t xml:space="preserve"> </w:t>
      </w:r>
      <w:r w:rsidR="001B61B3">
        <w:t xml:space="preserve">characters </w:t>
      </w:r>
      <w:r>
        <w:t xml:space="preserve">from the URLs shown in the address bar in the browser. </w:t>
      </w:r>
      <w:r w:rsidR="001B61B3">
        <w:t xml:space="preserve">However, the </w:t>
      </w:r>
      <w:proofErr w:type="spellStart"/>
      <w:r w:rsidR="001B61B3" w:rsidRPr="008B5206">
        <w:rPr>
          <w:b/>
        </w:rPr>
        <w:t>BrowserRouter</w:t>
      </w:r>
      <w:proofErr w:type="spellEnd"/>
      <w:r w:rsidR="001B61B3">
        <w:t xml:space="preserve"> is more complicated to use because it requires additional server-side support from your Node.js project.</w:t>
      </w:r>
    </w:p>
    <w:p w14:paraId="2861B332" w14:textId="51A6AD40" w:rsidR="00964E79" w:rsidRDefault="00964E79" w:rsidP="00964E79">
      <w:pPr>
        <w:pStyle w:val="LabStepNumberedLevel2"/>
      </w:pPr>
      <w:r>
        <w:t xml:space="preserve">Save your changes and close </w:t>
      </w:r>
      <w:proofErr w:type="spellStart"/>
      <w:r w:rsidRPr="00964E79">
        <w:rPr>
          <w:b/>
        </w:rPr>
        <w:t>index.tsx</w:t>
      </w:r>
      <w:proofErr w:type="spellEnd"/>
      <w:r>
        <w:t>.</w:t>
      </w:r>
    </w:p>
    <w:p w14:paraId="6F72F1FB" w14:textId="436765C9" w:rsidR="00C82CD3" w:rsidRDefault="00827C26" w:rsidP="00C82CD3">
      <w:pPr>
        <w:pStyle w:val="LabStepNumbered"/>
      </w:pPr>
      <w:r>
        <w:t xml:space="preserve">Modify </w:t>
      </w:r>
      <w:proofErr w:type="spellStart"/>
      <w:r w:rsidR="00C82CD3" w:rsidRPr="00827C26">
        <w:rPr>
          <w:b/>
        </w:rPr>
        <w:t>App.tsx</w:t>
      </w:r>
      <w:proofErr w:type="spellEnd"/>
      <w:r>
        <w:t xml:space="preserve"> to create a route map which includes the three view components.</w:t>
      </w:r>
    </w:p>
    <w:p w14:paraId="754B2642" w14:textId="31EB93DA" w:rsidR="00827C26" w:rsidRDefault="00C82CD3" w:rsidP="00C82CD3">
      <w:pPr>
        <w:pStyle w:val="LabStepNumberedLevel2"/>
      </w:pPr>
      <w:r>
        <w:t xml:space="preserve">Open </w:t>
      </w:r>
      <w:proofErr w:type="spellStart"/>
      <w:r w:rsidR="00827C26" w:rsidRPr="00827C26">
        <w:rPr>
          <w:b/>
        </w:rPr>
        <w:t>App.tsx</w:t>
      </w:r>
      <w:proofErr w:type="spellEnd"/>
      <w:r w:rsidR="00827C26">
        <w:t xml:space="preserve"> in an editor window.</w:t>
      </w:r>
    </w:p>
    <w:p w14:paraId="4A10B062" w14:textId="1785A724" w:rsidR="00C82CD3" w:rsidRDefault="001B61B3" w:rsidP="00C82CD3">
      <w:pPr>
        <w:pStyle w:val="LabStepNumberedLevel2"/>
      </w:pPr>
      <w:r>
        <w:t xml:space="preserve">Add an </w:t>
      </w:r>
      <w:r w:rsidRPr="001B61B3">
        <w:rPr>
          <w:b/>
        </w:rPr>
        <w:t>import</w:t>
      </w:r>
      <w:r>
        <w:t xml:space="preserve"> statement to import three components </w:t>
      </w:r>
      <w:r w:rsidR="00522700">
        <w:t xml:space="preserve">from the </w:t>
      </w:r>
      <w:r w:rsidR="00522700" w:rsidRPr="00522700">
        <w:rPr>
          <w:b/>
        </w:rPr>
        <w:t>react-router-</w:t>
      </w:r>
      <w:proofErr w:type="spellStart"/>
      <w:r w:rsidR="00522700" w:rsidRPr="00522700">
        <w:rPr>
          <w:b/>
        </w:rPr>
        <w:t>dom</w:t>
      </w:r>
      <w:proofErr w:type="spellEnd"/>
      <w:r w:rsidR="00522700">
        <w:t xml:space="preserve"> package </w:t>
      </w:r>
      <w:r>
        <w:t>named</w:t>
      </w:r>
      <w:r>
        <w:rPr>
          <w:b/>
        </w:rPr>
        <w:t xml:space="preserve"> Link, Route</w:t>
      </w:r>
      <w:r w:rsidRPr="001B61B3">
        <w:t xml:space="preserve"> and </w:t>
      </w:r>
      <w:r>
        <w:rPr>
          <w:b/>
        </w:rPr>
        <w:t>Switch</w:t>
      </w:r>
      <w:r w:rsidR="00827C26">
        <w:t>.</w:t>
      </w:r>
    </w:p>
    <w:p w14:paraId="19A62272" w14:textId="77777777" w:rsidR="00CC5AD7" w:rsidRPr="00E2283F" w:rsidRDefault="00CC5AD7" w:rsidP="00CC5AD7">
      <w:pPr>
        <w:pStyle w:val="LabStepCodeBlockLevel2"/>
        <w:rPr>
          <w:color w:val="7F7F7F" w:themeColor="text1" w:themeTint="80"/>
        </w:rPr>
      </w:pPr>
      <w:r w:rsidRPr="00E2283F">
        <w:rPr>
          <w:color w:val="7F7F7F" w:themeColor="text1" w:themeTint="80"/>
        </w:rPr>
        <w:t>import * as React from 'react';</w:t>
      </w:r>
    </w:p>
    <w:p w14:paraId="6C300328" w14:textId="26BE9DB0" w:rsidR="00CC5AD7" w:rsidRDefault="00CC5AD7" w:rsidP="00CC5AD7">
      <w:pPr>
        <w:pStyle w:val="LabStepCodeBlockLevel2"/>
      </w:pPr>
      <w:r>
        <w:t>import { Route, Switch } from 'react-router-dom';</w:t>
      </w:r>
    </w:p>
    <w:p w14:paraId="79FACF88" w14:textId="5EF7AC0B" w:rsidR="00CC5AD7" w:rsidRDefault="001B61B3" w:rsidP="00C82CD3">
      <w:pPr>
        <w:pStyle w:val="LabStepNumberedLevel2"/>
      </w:pPr>
      <w:r>
        <w:t xml:space="preserve">Add three new </w:t>
      </w:r>
      <w:r w:rsidRPr="001B61B3">
        <w:rPr>
          <w:b/>
        </w:rPr>
        <w:t>import</w:t>
      </w:r>
      <w:r>
        <w:t xml:space="preserve"> statements to import the three new components named </w:t>
      </w:r>
      <w:proofErr w:type="spellStart"/>
      <w:r w:rsidRPr="001B61B3">
        <w:rPr>
          <w:b/>
        </w:rPr>
        <w:t>ViewHome</w:t>
      </w:r>
      <w:proofErr w:type="spellEnd"/>
      <w:r>
        <w:t xml:space="preserve">, </w:t>
      </w:r>
      <w:proofErr w:type="spellStart"/>
      <w:r w:rsidRPr="001B61B3">
        <w:rPr>
          <w:b/>
        </w:rPr>
        <w:t>ViewCustomers</w:t>
      </w:r>
      <w:proofErr w:type="spellEnd"/>
      <w:r>
        <w:t xml:space="preserve"> and </w:t>
      </w:r>
      <w:proofErr w:type="spellStart"/>
      <w:r w:rsidRPr="001B61B3">
        <w:rPr>
          <w:b/>
        </w:rPr>
        <w:t>ViewAbout</w:t>
      </w:r>
      <w:proofErr w:type="spellEnd"/>
      <w:r>
        <w:t>.</w:t>
      </w:r>
    </w:p>
    <w:p w14:paraId="2A8CB2CA" w14:textId="77777777" w:rsidR="00E2283F" w:rsidRPr="00E2283F" w:rsidRDefault="00E2283F" w:rsidP="00E2283F">
      <w:pPr>
        <w:pStyle w:val="LabStepCodeBlockLevel2"/>
        <w:rPr>
          <w:color w:val="7F7F7F" w:themeColor="text1" w:themeTint="80"/>
        </w:rPr>
      </w:pPr>
      <w:r w:rsidRPr="00E2283F">
        <w:rPr>
          <w:color w:val="7F7F7F" w:themeColor="text1" w:themeTint="80"/>
        </w:rPr>
        <w:t>import * as React from 'react';</w:t>
      </w:r>
    </w:p>
    <w:p w14:paraId="72B3C52C" w14:textId="79B429D2" w:rsidR="00E2283F" w:rsidRPr="00E2283F" w:rsidRDefault="00E2283F" w:rsidP="00E2283F">
      <w:pPr>
        <w:pStyle w:val="LabStepCodeBlockLevel2"/>
        <w:rPr>
          <w:color w:val="7F7F7F" w:themeColor="text1" w:themeTint="80"/>
        </w:rPr>
      </w:pPr>
      <w:r w:rsidRPr="00E2283F">
        <w:rPr>
          <w:color w:val="7F7F7F" w:themeColor="text1" w:themeTint="80"/>
        </w:rPr>
        <w:t>import { Route, Switch } from 'react-router-dom';</w:t>
      </w:r>
    </w:p>
    <w:p w14:paraId="75A0285C" w14:textId="77777777" w:rsidR="00E2283F" w:rsidRPr="00E2283F" w:rsidRDefault="00E2283F" w:rsidP="00E2283F">
      <w:pPr>
        <w:pStyle w:val="LabStepCodeBlockLevel2"/>
        <w:rPr>
          <w:color w:val="7F7F7F" w:themeColor="text1" w:themeTint="80"/>
        </w:rPr>
      </w:pPr>
    </w:p>
    <w:p w14:paraId="1C394989" w14:textId="77777777" w:rsidR="00E2283F" w:rsidRPr="00E2283F" w:rsidRDefault="00E2283F" w:rsidP="00E2283F">
      <w:pPr>
        <w:pStyle w:val="LabStepCodeBlockLevel2"/>
        <w:rPr>
          <w:color w:val="7F7F7F" w:themeColor="text1" w:themeTint="80"/>
        </w:rPr>
      </w:pPr>
      <w:r w:rsidRPr="00E2283F">
        <w:rPr>
          <w:color w:val="7F7F7F" w:themeColor="text1" w:themeTint="80"/>
        </w:rPr>
        <w:t>import Banner from "./Banner";</w:t>
      </w:r>
    </w:p>
    <w:p w14:paraId="5CC6C6D6" w14:textId="77777777" w:rsidR="00E2283F" w:rsidRPr="00E2283F" w:rsidRDefault="00E2283F" w:rsidP="00E2283F">
      <w:pPr>
        <w:pStyle w:val="LabStepCodeBlockLevel2"/>
        <w:rPr>
          <w:color w:val="7F7F7F" w:themeColor="text1" w:themeTint="80"/>
        </w:rPr>
      </w:pPr>
      <w:r w:rsidRPr="00E2283F">
        <w:rPr>
          <w:color w:val="7F7F7F" w:themeColor="text1" w:themeTint="80"/>
        </w:rPr>
        <w:t>import TopNav from "./Topnav";</w:t>
      </w:r>
    </w:p>
    <w:p w14:paraId="50C6F72D" w14:textId="77777777" w:rsidR="00E2283F" w:rsidRDefault="00E2283F" w:rsidP="00E2283F">
      <w:pPr>
        <w:pStyle w:val="LabStepCodeBlockLevel2"/>
      </w:pPr>
    </w:p>
    <w:p w14:paraId="7C0567B7" w14:textId="77777777" w:rsidR="00E2283F" w:rsidRDefault="00E2283F" w:rsidP="00E2283F">
      <w:pPr>
        <w:pStyle w:val="LabStepCodeBlockLevel2"/>
      </w:pPr>
      <w:r>
        <w:t>import ViewHome from './ViewHome/ViewHome';</w:t>
      </w:r>
    </w:p>
    <w:p w14:paraId="7668C6AC" w14:textId="77777777" w:rsidR="00E2283F" w:rsidRDefault="00E2283F" w:rsidP="00E2283F">
      <w:pPr>
        <w:pStyle w:val="LabStepCodeBlockLevel2"/>
      </w:pPr>
      <w:r>
        <w:t>import ViewCustomers from './ViewCustomers/ViewCustomers';</w:t>
      </w:r>
    </w:p>
    <w:p w14:paraId="1634CE11" w14:textId="2C9AA39B" w:rsidR="00CC5AD7" w:rsidRDefault="00E2283F" w:rsidP="00E2283F">
      <w:pPr>
        <w:pStyle w:val="LabStepCodeBlockLevel2"/>
      </w:pPr>
      <w:r>
        <w:t>import ViewAbout from './ViewAbout/ViewAbout';</w:t>
      </w:r>
    </w:p>
    <w:p w14:paraId="2D2FE5B4" w14:textId="55EC86AF" w:rsidR="003B5D02" w:rsidRDefault="003B5D02" w:rsidP="003B5D02">
      <w:pPr>
        <w:pStyle w:val="LabExerciseCallout"/>
      </w:pPr>
      <w:r>
        <w:t xml:space="preserve">In the next step you will update the </w:t>
      </w:r>
      <w:r w:rsidRPr="003B5D02">
        <w:rPr>
          <w:b/>
        </w:rPr>
        <w:t>render</w:t>
      </w:r>
      <w:r>
        <w:t xml:space="preserve"> method by adding a </w:t>
      </w:r>
      <w:r w:rsidRPr="003B5D02">
        <w:rPr>
          <w:b/>
        </w:rPr>
        <w:t>Switch</w:t>
      </w:r>
      <w:r>
        <w:t xml:space="preserve"> component. The </w:t>
      </w:r>
      <w:r w:rsidRPr="003B5D02">
        <w:rPr>
          <w:b/>
        </w:rPr>
        <w:t>Switch</w:t>
      </w:r>
      <w:r>
        <w:t xml:space="preserve"> component will </w:t>
      </w:r>
      <w:proofErr w:type="gramStart"/>
      <w:r>
        <w:t>acts</w:t>
      </w:r>
      <w:proofErr w:type="gramEnd"/>
      <w:r>
        <w:t xml:space="preserve"> as a view port which can switch between the three different view components depending on the current route.</w:t>
      </w:r>
    </w:p>
    <w:p w14:paraId="6122FC45" w14:textId="086F3423" w:rsidR="00CC5AD7" w:rsidRDefault="001B61B3" w:rsidP="00C82CD3">
      <w:pPr>
        <w:pStyle w:val="LabStepNumberedLevel2"/>
      </w:pPr>
      <w:r>
        <w:t xml:space="preserve">Update the implementation of </w:t>
      </w:r>
      <w:r w:rsidRPr="001B61B3">
        <w:rPr>
          <w:b/>
        </w:rPr>
        <w:t>render</w:t>
      </w:r>
      <w:r>
        <w:t xml:space="preserve"> method of the </w:t>
      </w:r>
      <w:r w:rsidRPr="001B61B3">
        <w:rPr>
          <w:b/>
        </w:rPr>
        <w:t>App</w:t>
      </w:r>
      <w:r>
        <w:t xml:space="preserve"> components with the following code.</w:t>
      </w:r>
    </w:p>
    <w:p w14:paraId="177E46A0" w14:textId="77777777" w:rsidR="00E2283F" w:rsidRPr="003B5D02" w:rsidRDefault="00E2283F" w:rsidP="00E2283F">
      <w:pPr>
        <w:pStyle w:val="LabStepCodeBlockLevel2"/>
        <w:rPr>
          <w:color w:val="7F7F7F" w:themeColor="text1" w:themeTint="80"/>
        </w:rPr>
      </w:pPr>
      <w:r w:rsidRPr="003B5D02">
        <w:rPr>
          <w:color w:val="7F7F7F" w:themeColor="text1" w:themeTint="80"/>
        </w:rPr>
        <w:t>render() {</w:t>
      </w:r>
    </w:p>
    <w:p w14:paraId="62681A8D" w14:textId="77777777" w:rsidR="00E2283F" w:rsidRPr="003B5D02" w:rsidRDefault="00E2283F" w:rsidP="00E2283F">
      <w:pPr>
        <w:pStyle w:val="LabStepCodeBlockLevel2"/>
        <w:rPr>
          <w:color w:val="7F7F7F" w:themeColor="text1" w:themeTint="80"/>
        </w:rPr>
      </w:pPr>
    </w:p>
    <w:p w14:paraId="4ECF766D"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return (</w:t>
      </w:r>
    </w:p>
    <w:p w14:paraId="07FF205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 id="page-container" className="container"&gt;</w:t>
      </w:r>
    </w:p>
    <w:p w14:paraId="6187B2C4"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 appTitle="React Lab App" &gt;</w:t>
      </w:r>
    </w:p>
    <w:p w14:paraId="2DE20643"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&lt;TopNav /&gt;</w:t>
      </w:r>
    </w:p>
    <w:p w14:paraId="5316F1E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&lt;/Banner&gt;</w:t>
      </w:r>
    </w:p>
    <w:p w14:paraId="324A5820" w14:textId="77777777" w:rsidR="00E2283F" w:rsidRDefault="00E2283F" w:rsidP="00E2283F">
      <w:pPr>
        <w:pStyle w:val="LabStepCodeBlockLevel2"/>
      </w:pPr>
      <w:r>
        <w:t xml:space="preserve">        &lt;Switch&gt;</w:t>
      </w:r>
    </w:p>
    <w:p w14:paraId="6923821D" w14:textId="7BD8C891" w:rsidR="00E2283F" w:rsidRDefault="00E2283F" w:rsidP="00E2283F">
      <w:pPr>
        <w:pStyle w:val="LabStepCodeBlockLevel2"/>
      </w:pPr>
      <w:r>
        <w:t xml:space="preserve">          &lt;Route path="/" </w:t>
      </w:r>
      <w:r w:rsidR="003E128C">
        <w:t xml:space="preserve">exact </w:t>
      </w:r>
      <w:r>
        <w:t>component={ViewHome} /&gt;</w:t>
      </w:r>
    </w:p>
    <w:p w14:paraId="12437F1C" w14:textId="77777777" w:rsidR="00E2283F" w:rsidRDefault="00E2283F" w:rsidP="00E2283F">
      <w:pPr>
        <w:pStyle w:val="LabStepCodeBlockLevel2"/>
      </w:pPr>
      <w:r>
        <w:t xml:space="preserve">          &lt;Route path="/customers" component={ViewCustomers} /&gt;</w:t>
      </w:r>
    </w:p>
    <w:p w14:paraId="42701037" w14:textId="77777777" w:rsidR="00E2283F" w:rsidRDefault="00E2283F" w:rsidP="00E2283F">
      <w:pPr>
        <w:pStyle w:val="LabStepCodeBlockLevel2"/>
      </w:pPr>
      <w:r>
        <w:t xml:space="preserve">          &lt;Route path="/about" component={ViewAbout} /&gt;</w:t>
      </w:r>
    </w:p>
    <w:p w14:paraId="602AECEA" w14:textId="77777777" w:rsidR="00E2283F" w:rsidRDefault="00E2283F" w:rsidP="00E2283F">
      <w:pPr>
        <w:pStyle w:val="LabStepCodeBlockLevel2"/>
      </w:pPr>
      <w:r>
        <w:t xml:space="preserve">        &lt;/Switch&gt;</w:t>
      </w:r>
    </w:p>
    <w:p w14:paraId="69CFAC2A"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&lt;/div&gt;</w:t>
      </w:r>
    </w:p>
    <w:p w14:paraId="5F0CBB52" w14:textId="77777777" w:rsidR="00E2283F" w:rsidRPr="003B5D02" w:rsidRDefault="00E2283F" w:rsidP="00E2283F">
      <w:pPr>
        <w:pStyle w:val="LabStepCodeBlockLevel2"/>
        <w:rPr>
          <w:color w:val="7F7F7F" w:themeColor="text1" w:themeTint="80"/>
        </w:rPr>
      </w:pPr>
      <w:r w:rsidRPr="003B5D02">
        <w:rPr>
          <w:color w:val="7F7F7F" w:themeColor="text1" w:themeTint="80"/>
        </w:rPr>
        <w:t xml:space="preserve">    );</w:t>
      </w:r>
    </w:p>
    <w:p w14:paraId="067B207E" w14:textId="77777777" w:rsidR="00E2283F" w:rsidRPr="003B5D02" w:rsidRDefault="00E2283F" w:rsidP="00E2283F">
      <w:pPr>
        <w:pStyle w:val="LabStepCodeBlockLevel2"/>
        <w:rPr>
          <w:color w:val="7F7F7F" w:themeColor="text1" w:themeTint="80"/>
        </w:rPr>
      </w:pPr>
    </w:p>
    <w:p w14:paraId="711BEF05" w14:textId="3CD00500" w:rsidR="00E2283F" w:rsidRPr="003B5D02" w:rsidRDefault="00E2283F" w:rsidP="00E2283F">
      <w:pPr>
        <w:pStyle w:val="LabStepCodeBlockLevel2"/>
        <w:rPr>
          <w:color w:val="7F7F7F" w:themeColor="text1" w:themeTint="80"/>
        </w:rPr>
      </w:pPr>
      <w:r w:rsidRPr="003B5D02">
        <w:rPr>
          <w:color w:val="7F7F7F" w:themeColor="text1" w:themeTint="80"/>
        </w:rPr>
        <w:t>}</w:t>
      </w:r>
    </w:p>
    <w:p w14:paraId="164E89D9" w14:textId="16A9C610" w:rsidR="00414728" w:rsidRDefault="00414728" w:rsidP="00414728">
      <w:pPr>
        <w:pStyle w:val="LabExerciseCallout"/>
      </w:pPr>
      <w:r>
        <w:lastRenderedPageBreak/>
        <w:t xml:space="preserve">In this step, you have </w:t>
      </w:r>
      <w:r w:rsidR="003B5D02">
        <w:t xml:space="preserve">added </w:t>
      </w:r>
      <w:r>
        <w:t xml:space="preserve">a </w:t>
      </w:r>
      <w:r w:rsidRPr="00827C26">
        <w:rPr>
          <w:b/>
        </w:rPr>
        <w:t>Switch</w:t>
      </w:r>
      <w:r>
        <w:t xml:space="preserve"> </w:t>
      </w:r>
      <w:r w:rsidR="003B5D02">
        <w:t xml:space="preserve">component with </w:t>
      </w:r>
      <w:r>
        <w:t>three</w:t>
      </w:r>
      <w:r w:rsidR="003B5D02">
        <w:t xml:space="preserve"> inner</w:t>
      </w:r>
      <w:r>
        <w:t xml:space="preserve"> </w:t>
      </w:r>
      <w:r w:rsidRPr="00827C26">
        <w:rPr>
          <w:b/>
        </w:rPr>
        <w:t>Route</w:t>
      </w:r>
      <w:r>
        <w:t xml:space="preserve"> </w:t>
      </w:r>
      <w:r w:rsidR="003B5D02">
        <w:t xml:space="preserve">components </w:t>
      </w:r>
      <w:r>
        <w:t xml:space="preserve">to create a route map which includes three routes to map to the </w:t>
      </w:r>
      <w:r w:rsidR="00797A70">
        <w:t xml:space="preserve">three </w:t>
      </w:r>
      <w:r>
        <w:t xml:space="preserve">view components named </w:t>
      </w:r>
      <w:proofErr w:type="spellStart"/>
      <w:r w:rsidR="003B5D02" w:rsidRPr="003B5D02">
        <w:rPr>
          <w:b/>
        </w:rPr>
        <w:t>View</w:t>
      </w:r>
      <w:r w:rsidRPr="00827C26">
        <w:rPr>
          <w:b/>
        </w:rPr>
        <w:t>Home</w:t>
      </w:r>
      <w:proofErr w:type="spellEnd"/>
      <w:r>
        <w:t xml:space="preserve">, </w:t>
      </w:r>
      <w:proofErr w:type="spellStart"/>
      <w:r w:rsidR="003B5D02">
        <w:rPr>
          <w:b/>
        </w:rPr>
        <w:t>View</w:t>
      </w:r>
      <w:r w:rsidRPr="00827C26">
        <w:rPr>
          <w:b/>
        </w:rPr>
        <w:t>Customers</w:t>
      </w:r>
      <w:proofErr w:type="spellEnd"/>
      <w:r>
        <w:t xml:space="preserve"> and </w:t>
      </w:r>
      <w:proofErr w:type="spellStart"/>
      <w:r w:rsidR="003B5D02">
        <w:rPr>
          <w:b/>
        </w:rPr>
        <w:t>View</w:t>
      </w:r>
      <w:r w:rsidRPr="00827C26">
        <w:rPr>
          <w:b/>
        </w:rPr>
        <w:t>About</w:t>
      </w:r>
      <w:proofErr w:type="spellEnd"/>
      <w:r w:rsidR="003B5D02">
        <w:t>.</w:t>
      </w:r>
    </w:p>
    <w:p w14:paraId="53612275" w14:textId="3C54A519" w:rsidR="00E2283F" w:rsidRDefault="001B61B3" w:rsidP="00C82CD3">
      <w:pPr>
        <w:pStyle w:val="LabStepNumberedLevel2"/>
      </w:pPr>
      <w:r>
        <w:t xml:space="preserve">At this point, the contents of </w:t>
      </w:r>
      <w:proofErr w:type="spellStart"/>
      <w:r w:rsidRPr="001B61B3">
        <w:rPr>
          <w:b/>
        </w:rPr>
        <w:t>App.tsx</w:t>
      </w:r>
      <w:proofErr w:type="spellEnd"/>
      <w:r>
        <w:t xml:space="preserve"> should match the following code listing.</w:t>
      </w:r>
    </w:p>
    <w:p w14:paraId="0FFDB83D" w14:textId="77777777" w:rsidR="004C1151" w:rsidRPr="001B61B3" w:rsidRDefault="004C1151" w:rsidP="00964E79">
      <w:pPr>
        <w:pStyle w:val="LabStepCodeBlockLevel2"/>
        <w:rPr>
          <w:color w:val="auto"/>
        </w:rPr>
      </w:pPr>
      <w:r w:rsidRPr="001B61B3">
        <w:rPr>
          <w:color w:val="auto"/>
        </w:rPr>
        <w:t>import * as React from 'react';</w:t>
      </w:r>
    </w:p>
    <w:p w14:paraId="1391A6B9" w14:textId="5F38F291" w:rsidR="004C1151" w:rsidRPr="001B61B3" w:rsidRDefault="004C1151" w:rsidP="004C1151">
      <w:pPr>
        <w:pStyle w:val="LabStepCodeBlockLevel2"/>
        <w:rPr>
          <w:color w:val="auto"/>
        </w:rPr>
      </w:pPr>
      <w:r w:rsidRPr="001B61B3">
        <w:rPr>
          <w:color w:val="auto"/>
        </w:rPr>
        <w:t>import { Route, Switch } from 'react-router-dom';</w:t>
      </w:r>
    </w:p>
    <w:p w14:paraId="55B5C147" w14:textId="77777777" w:rsidR="004C1151" w:rsidRPr="001B61B3" w:rsidRDefault="004C1151" w:rsidP="004C1151">
      <w:pPr>
        <w:pStyle w:val="LabStepCodeBlockLevel2"/>
        <w:rPr>
          <w:color w:val="auto"/>
        </w:rPr>
      </w:pPr>
    </w:p>
    <w:p w14:paraId="38C491DE" w14:textId="77777777" w:rsidR="004C1151" w:rsidRPr="001B61B3" w:rsidRDefault="004C1151" w:rsidP="004C1151">
      <w:pPr>
        <w:pStyle w:val="LabStepCodeBlockLevel2"/>
        <w:rPr>
          <w:color w:val="auto"/>
        </w:rPr>
      </w:pPr>
      <w:r w:rsidRPr="001B61B3">
        <w:rPr>
          <w:color w:val="auto"/>
        </w:rPr>
        <w:t>import Banner from "./Banner";</w:t>
      </w:r>
    </w:p>
    <w:p w14:paraId="681CB9A7" w14:textId="77777777" w:rsidR="004C1151" w:rsidRPr="001B61B3" w:rsidRDefault="004C1151" w:rsidP="004C1151">
      <w:pPr>
        <w:pStyle w:val="LabStepCodeBlockLevel2"/>
        <w:rPr>
          <w:color w:val="auto"/>
        </w:rPr>
      </w:pPr>
      <w:r w:rsidRPr="001B61B3">
        <w:rPr>
          <w:color w:val="auto"/>
        </w:rPr>
        <w:t>import TopNav from "./Topnav";</w:t>
      </w:r>
    </w:p>
    <w:p w14:paraId="310B2ADD" w14:textId="77777777" w:rsidR="004C1151" w:rsidRPr="001B61B3" w:rsidRDefault="004C1151" w:rsidP="004C1151">
      <w:pPr>
        <w:pStyle w:val="LabStepCodeBlockLevel2"/>
        <w:rPr>
          <w:color w:val="auto"/>
        </w:rPr>
      </w:pPr>
    </w:p>
    <w:p w14:paraId="1478290B" w14:textId="77777777" w:rsidR="004C1151" w:rsidRPr="001B61B3" w:rsidRDefault="004C1151" w:rsidP="004C1151">
      <w:pPr>
        <w:pStyle w:val="LabStepCodeBlockLevel2"/>
        <w:rPr>
          <w:color w:val="auto"/>
        </w:rPr>
      </w:pPr>
      <w:r w:rsidRPr="001B61B3">
        <w:rPr>
          <w:color w:val="auto"/>
        </w:rPr>
        <w:t>import ViewHome from './ViewHome/ViewHome';</w:t>
      </w:r>
    </w:p>
    <w:p w14:paraId="60CB4CC8" w14:textId="77777777" w:rsidR="004C1151" w:rsidRPr="001B61B3" w:rsidRDefault="004C1151" w:rsidP="004C1151">
      <w:pPr>
        <w:pStyle w:val="LabStepCodeBlockLevel2"/>
        <w:rPr>
          <w:color w:val="auto"/>
        </w:rPr>
      </w:pPr>
      <w:r w:rsidRPr="001B61B3">
        <w:rPr>
          <w:color w:val="auto"/>
        </w:rPr>
        <w:t>import ViewCustomers from './ViewCustomers/ViewCustomers';</w:t>
      </w:r>
    </w:p>
    <w:p w14:paraId="724D80ED" w14:textId="77777777" w:rsidR="004C1151" w:rsidRPr="001B61B3" w:rsidRDefault="004C1151" w:rsidP="004C1151">
      <w:pPr>
        <w:pStyle w:val="LabStepCodeBlockLevel2"/>
        <w:rPr>
          <w:color w:val="auto"/>
        </w:rPr>
      </w:pPr>
      <w:r w:rsidRPr="001B61B3">
        <w:rPr>
          <w:color w:val="auto"/>
        </w:rPr>
        <w:t>import ViewAbout from './ViewAbout/ViewAbout';</w:t>
      </w:r>
    </w:p>
    <w:p w14:paraId="2257EFFF" w14:textId="77777777" w:rsidR="004C1151" w:rsidRPr="001B61B3" w:rsidRDefault="004C1151" w:rsidP="004C1151">
      <w:pPr>
        <w:pStyle w:val="LabStepCodeBlockLevel2"/>
        <w:rPr>
          <w:color w:val="auto"/>
        </w:rPr>
      </w:pPr>
    </w:p>
    <w:p w14:paraId="229ED2B2" w14:textId="77777777" w:rsidR="004C1151" w:rsidRPr="001B61B3" w:rsidRDefault="004C1151" w:rsidP="004C1151">
      <w:pPr>
        <w:pStyle w:val="LabStepCodeBlockLevel2"/>
        <w:rPr>
          <w:color w:val="auto"/>
        </w:rPr>
      </w:pPr>
      <w:r w:rsidRPr="001B61B3">
        <w:rPr>
          <w:color w:val="auto"/>
        </w:rPr>
        <w:t>import 'bootstrap/dist/css/bootstrap.min.css';</w:t>
      </w:r>
    </w:p>
    <w:p w14:paraId="4205ADF6" w14:textId="77777777" w:rsidR="004C1151" w:rsidRPr="001B61B3" w:rsidRDefault="004C1151" w:rsidP="004C1151">
      <w:pPr>
        <w:pStyle w:val="LabStepCodeBlockLevel2"/>
        <w:rPr>
          <w:color w:val="auto"/>
        </w:rPr>
      </w:pPr>
      <w:r w:rsidRPr="001B61B3">
        <w:rPr>
          <w:color w:val="auto"/>
        </w:rPr>
        <w:t>import 'bootstrap';</w:t>
      </w:r>
    </w:p>
    <w:p w14:paraId="6EEF9227" w14:textId="77777777" w:rsidR="004C1151" w:rsidRPr="001B61B3" w:rsidRDefault="004C1151" w:rsidP="004C1151">
      <w:pPr>
        <w:pStyle w:val="LabStepCodeBlockLevel2"/>
        <w:rPr>
          <w:color w:val="auto"/>
        </w:rPr>
      </w:pPr>
    </w:p>
    <w:p w14:paraId="77C6CF8F" w14:textId="77777777" w:rsidR="004C1151" w:rsidRPr="001B61B3" w:rsidRDefault="004C1151" w:rsidP="004C1151">
      <w:pPr>
        <w:pStyle w:val="LabStepCodeBlockLevel2"/>
        <w:rPr>
          <w:color w:val="auto"/>
        </w:rPr>
      </w:pPr>
      <w:r w:rsidRPr="001B61B3">
        <w:rPr>
          <w:color w:val="auto"/>
        </w:rPr>
        <w:t>import './App.css';</w:t>
      </w:r>
    </w:p>
    <w:p w14:paraId="40BA9788" w14:textId="77777777" w:rsidR="004C1151" w:rsidRPr="001B61B3" w:rsidRDefault="004C1151" w:rsidP="004C1151">
      <w:pPr>
        <w:pStyle w:val="LabStepCodeBlockLevel2"/>
        <w:rPr>
          <w:color w:val="auto"/>
        </w:rPr>
      </w:pPr>
    </w:p>
    <w:p w14:paraId="515401A4" w14:textId="05801A5A" w:rsidR="004C1151" w:rsidRPr="001B61B3" w:rsidRDefault="004C1151" w:rsidP="004C1151">
      <w:pPr>
        <w:pStyle w:val="LabStepCodeBlockLevel2"/>
        <w:rPr>
          <w:color w:val="auto"/>
        </w:rPr>
      </w:pPr>
      <w:r w:rsidRPr="001B61B3">
        <w:rPr>
          <w:color w:val="auto"/>
        </w:rPr>
        <w:t>export default class App extends React.Component&lt;</w:t>
      </w:r>
      <w:r w:rsidR="00964E79" w:rsidRPr="001B61B3">
        <w:rPr>
          <w:color w:val="auto"/>
        </w:rPr>
        <w:t>any</w:t>
      </w:r>
      <w:r w:rsidRPr="001B61B3">
        <w:rPr>
          <w:color w:val="auto"/>
        </w:rPr>
        <w:t xml:space="preserve">, </w:t>
      </w:r>
      <w:r w:rsidR="00964E79" w:rsidRPr="001B61B3">
        <w:rPr>
          <w:color w:val="auto"/>
        </w:rPr>
        <w:t>any</w:t>
      </w:r>
      <w:r w:rsidRPr="001B61B3">
        <w:rPr>
          <w:color w:val="auto"/>
        </w:rPr>
        <w:t>&gt; {</w:t>
      </w:r>
    </w:p>
    <w:p w14:paraId="4082F20F" w14:textId="77777777" w:rsidR="004C1151" w:rsidRPr="001B61B3" w:rsidRDefault="004C1151" w:rsidP="004C1151">
      <w:pPr>
        <w:pStyle w:val="LabStepCodeBlockLevel2"/>
        <w:rPr>
          <w:color w:val="auto"/>
        </w:rPr>
      </w:pPr>
    </w:p>
    <w:p w14:paraId="7A8CF9EB" w14:textId="1AB40BDF" w:rsidR="004C1151" w:rsidRPr="001B61B3" w:rsidRDefault="004C1151" w:rsidP="004C1151">
      <w:pPr>
        <w:pStyle w:val="LabStepCodeBlockLevel2"/>
        <w:rPr>
          <w:color w:val="auto"/>
        </w:rPr>
      </w:pPr>
      <w:r w:rsidRPr="001B61B3">
        <w:rPr>
          <w:color w:val="auto"/>
        </w:rPr>
        <w:t xml:space="preserve">  render() {</w:t>
      </w:r>
    </w:p>
    <w:p w14:paraId="0838291B" w14:textId="77777777" w:rsidR="00827C26" w:rsidRPr="001B61B3" w:rsidRDefault="00827C26" w:rsidP="004C1151">
      <w:pPr>
        <w:pStyle w:val="LabStepCodeBlockLevel2"/>
        <w:rPr>
          <w:color w:val="auto"/>
        </w:rPr>
      </w:pPr>
    </w:p>
    <w:p w14:paraId="0D5CAFB9" w14:textId="77777777" w:rsidR="004C1151" w:rsidRPr="001B61B3" w:rsidRDefault="004C1151" w:rsidP="004C1151">
      <w:pPr>
        <w:pStyle w:val="LabStepCodeBlockLevel2"/>
        <w:rPr>
          <w:color w:val="auto"/>
        </w:rPr>
      </w:pPr>
      <w:r w:rsidRPr="001B61B3">
        <w:rPr>
          <w:color w:val="auto"/>
        </w:rPr>
        <w:t xml:space="preserve">    return (</w:t>
      </w:r>
    </w:p>
    <w:p w14:paraId="37CE0FB8" w14:textId="77777777" w:rsidR="004C1151" w:rsidRPr="001B61B3" w:rsidRDefault="004C1151" w:rsidP="004C1151">
      <w:pPr>
        <w:pStyle w:val="LabStepCodeBlockLevel2"/>
        <w:rPr>
          <w:color w:val="auto"/>
        </w:rPr>
      </w:pPr>
      <w:r w:rsidRPr="001B61B3">
        <w:rPr>
          <w:color w:val="auto"/>
        </w:rPr>
        <w:t xml:space="preserve">      &lt;div id="page-container" className="container"&gt;</w:t>
      </w:r>
    </w:p>
    <w:p w14:paraId="773DD291" w14:textId="77777777" w:rsidR="004C1151" w:rsidRPr="001B61B3" w:rsidRDefault="004C1151" w:rsidP="004C1151">
      <w:pPr>
        <w:pStyle w:val="LabStepCodeBlockLevel2"/>
        <w:rPr>
          <w:color w:val="auto"/>
        </w:rPr>
      </w:pPr>
      <w:r w:rsidRPr="001B61B3">
        <w:rPr>
          <w:color w:val="auto"/>
        </w:rPr>
        <w:t xml:space="preserve">        &lt;Banner appTitle="React Lab App" &gt;</w:t>
      </w:r>
    </w:p>
    <w:p w14:paraId="19C404E1" w14:textId="77777777" w:rsidR="004C1151" w:rsidRPr="001B61B3" w:rsidRDefault="004C1151" w:rsidP="004C1151">
      <w:pPr>
        <w:pStyle w:val="LabStepCodeBlockLevel2"/>
        <w:rPr>
          <w:color w:val="auto"/>
        </w:rPr>
      </w:pPr>
      <w:r w:rsidRPr="001B61B3">
        <w:rPr>
          <w:color w:val="auto"/>
        </w:rPr>
        <w:t xml:space="preserve">          &lt;TopNav /&gt;</w:t>
      </w:r>
    </w:p>
    <w:p w14:paraId="0FFBFD7D" w14:textId="77777777" w:rsidR="004C1151" w:rsidRPr="001B61B3" w:rsidRDefault="004C1151" w:rsidP="004C1151">
      <w:pPr>
        <w:pStyle w:val="LabStepCodeBlockLevel2"/>
        <w:rPr>
          <w:color w:val="auto"/>
        </w:rPr>
      </w:pPr>
      <w:r w:rsidRPr="001B61B3">
        <w:rPr>
          <w:color w:val="auto"/>
        </w:rPr>
        <w:t xml:space="preserve">        &lt;/Banner&gt;</w:t>
      </w:r>
    </w:p>
    <w:p w14:paraId="51385E67" w14:textId="77777777" w:rsidR="004C1151" w:rsidRPr="001B61B3" w:rsidRDefault="004C1151" w:rsidP="004C1151">
      <w:pPr>
        <w:pStyle w:val="LabStepCodeBlockLevel2"/>
        <w:rPr>
          <w:color w:val="auto"/>
        </w:rPr>
      </w:pPr>
      <w:r w:rsidRPr="001B61B3">
        <w:rPr>
          <w:color w:val="auto"/>
        </w:rPr>
        <w:t xml:space="preserve">        &lt;Switch&gt;</w:t>
      </w:r>
    </w:p>
    <w:p w14:paraId="7A8A85E2" w14:textId="041C24A1" w:rsidR="004C1151" w:rsidRPr="001B61B3" w:rsidRDefault="004C1151" w:rsidP="004C1151">
      <w:pPr>
        <w:pStyle w:val="LabStepCodeBlockLevel2"/>
        <w:rPr>
          <w:color w:val="auto"/>
        </w:rPr>
      </w:pPr>
      <w:r w:rsidRPr="001B61B3">
        <w:rPr>
          <w:color w:val="auto"/>
        </w:rPr>
        <w:t xml:space="preserve">          &lt;Route path="/" </w:t>
      </w:r>
      <w:r w:rsidR="001A1866">
        <w:rPr>
          <w:color w:val="auto"/>
        </w:rPr>
        <w:t xml:space="preserve">exact </w:t>
      </w:r>
      <w:r w:rsidRPr="001B61B3">
        <w:rPr>
          <w:color w:val="auto"/>
        </w:rPr>
        <w:t>component={ViewHome} /&gt;</w:t>
      </w:r>
    </w:p>
    <w:p w14:paraId="2F3F2198" w14:textId="77777777" w:rsidR="004C1151" w:rsidRPr="001B61B3" w:rsidRDefault="004C1151" w:rsidP="004C1151">
      <w:pPr>
        <w:pStyle w:val="LabStepCodeBlockLevel2"/>
        <w:rPr>
          <w:color w:val="auto"/>
        </w:rPr>
      </w:pPr>
      <w:r w:rsidRPr="001B61B3">
        <w:rPr>
          <w:color w:val="auto"/>
        </w:rPr>
        <w:t xml:space="preserve">          &lt;Route path="/customers" component={ViewCustomers} /&gt;</w:t>
      </w:r>
    </w:p>
    <w:p w14:paraId="23F88CAD" w14:textId="77777777" w:rsidR="004C1151" w:rsidRPr="001B61B3" w:rsidRDefault="004C1151" w:rsidP="004C1151">
      <w:pPr>
        <w:pStyle w:val="LabStepCodeBlockLevel2"/>
        <w:rPr>
          <w:color w:val="auto"/>
        </w:rPr>
      </w:pPr>
      <w:r w:rsidRPr="001B61B3">
        <w:rPr>
          <w:color w:val="auto"/>
        </w:rPr>
        <w:t xml:space="preserve">          &lt;Route path="/about" component={ViewAbout} /&gt;</w:t>
      </w:r>
    </w:p>
    <w:p w14:paraId="11399521" w14:textId="77777777" w:rsidR="004C1151" w:rsidRPr="001B61B3" w:rsidRDefault="004C1151" w:rsidP="004C1151">
      <w:pPr>
        <w:pStyle w:val="LabStepCodeBlockLevel2"/>
        <w:rPr>
          <w:color w:val="auto"/>
        </w:rPr>
      </w:pPr>
      <w:r w:rsidRPr="001B61B3">
        <w:rPr>
          <w:color w:val="auto"/>
        </w:rPr>
        <w:t xml:space="preserve">        &lt;/Switch&gt;</w:t>
      </w:r>
    </w:p>
    <w:p w14:paraId="691AC304" w14:textId="77777777" w:rsidR="004C1151" w:rsidRPr="001B61B3" w:rsidRDefault="004C1151" w:rsidP="004C1151">
      <w:pPr>
        <w:pStyle w:val="LabStepCodeBlockLevel2"/>
        <w:rPr>
          <w:color w:val="auto"/>
        </w:rPr>
      </w:pPr>
      <w:r w:rsidRPr="001B61B3">
        <w:rPr>
          <w:color w:val="auto"/>
        </w:rPr>
        <w:t xml:space="preserve">      &lt;/div&gt;</w:t>
      </w:r>
    </w:p>
    <w:p w14:paraId="42B85ADA" w14:textId="77777777" w:rsidR="004C1151" w:rsidRPr="001B61B3" w:rsidRDefault="004C1151" w:rsidP="004C1151">
      <w:pPr>
        <w:pStyle w:val="LabStepCodeBlockLevel2"/>
        <w:rPr>
          <w:color w:val="auto"/>
        </w:rPr>
      </w:pPr>
      <w:r w:rsidRPr="001B61B3">
        <w:rPr>
          <w:color w:val="auto"/>
        </w:rPr>
        <w:t xml:space="preserve">    );</w:t>
      </w:r>
    </w:p>
    <w:p w14:paraId="4DC79A14" w14:textId="77777777" w:rsidR="00827C26" w:rsidRPr="001B61B3" w:rsidRDefault="00827C26" w:rsidP="004C1151">
      <w:pPr>
        <w:pStyle w:val="LabStepCodeBlockLevel2"/>
        <w:rPr>
          <w:color w:val="auto"/>
        </w:rPr>
      </w:pPr>
    </w:p>
    <w:p w14:paraId="6F475638" w14:textId="7D6EC82E" w:rsidR="00827C26" w:rsidRPr="001B61B3" w:rsidRDefault="004C1151" w:rsidP="00827C26">
      <w:pPr>
        <w:pStyle w:val="LabStepCodeBlockLevel2"/>
        <w:rPr>
          <w:color w:val="auto"/>
        </w:rPr>
      </w:pPr>
      <w:r w:rsidRPr="001B61B3">
        <w:rPr>
          <w:color w:val="auto"/>
        </w:rPr>
        <w:t xml:space="preserve">  }</w:t>
      </w:r>
    </w:p>
    <w:p w14:paraId="612FD269" w14:textId="77777777" w:rsidR="00827C26" w:rsidRPr="001B61B3" w:rsidRDefault="00827C26" w:rsidP="004C1151">
      <w:pPr>
        <w:pStyle w:val="LabStepCodeBlockLevel2"/>
        <w:rPr>
          <w:color w:val="auto"/>
        </w:rPr>
      </w:pPr>
    </w:p>
    <w:p w14:paraId="48E42C23" w14:textId="2AD13398" w:rsidR="004C1151" w:rsidRDefault="004C1151" w:rsidP="004C1151">
      <w:pPr>
        <w:pStyle w:val="LabStepCodeBlockLevel2"/>
        <w:rPr>
          <w:color w:val="auto"/>
        </w:rPr>
      </w:pPr>
      <w:r w:rsidRPr="001B61B3">
        <w:rPr>
          <w:color w:val="auto"/>
        </w:rPr>
        <w:t>}</w:t>
      </w:r>
    </w:p>
    <w:p w14:paraId="36B5219D" w14:textId="77777777" w:rsidR="00E2682C" w:rsidRPr="001B61B3" w:rsidRDefault="00E2682C" w:rsidP="004C1151">
      <w:pPr>
        <w:pStyle w:val="LabStepCodeBlockLevel2"/>
        <w:rPr>
          <w:color w:val="auto"/>
        </w:rPr>
      </w:pPr>
    </w:p>
    <w:p w14:paraId="019A6226" w14:textId="750F628A" w:rsidR="00827C26" w:rsidRDefault="00827C26" w:rsidP="00827C26">
      <w:pPr>
        <w:pStyle w:val="LabStepNumberedLevel2"/>
      </w:pPr>
      <w:r>
        <w:t xml:space="preserve">Save your changes and close </w:t>
      </w:r>
      <w:proofErr w:type="spellStart"/>
      <w:r w:rsidRPr="00827C26">
        <w:rPr>
          <w:b/>
        </w:rPr>
        <w:t>App.tsx</w:t>
      </w:r>
      <w:proofErr w:type="spellEnd"/>
      <w:r>
        <w:t>.</w:t>
      </w:r>
    </w:p>
    <w:p w14:paraId="6A444C9B" w14:textId="3C4B9AA4" w:rsidR="00827C26" w:rsidRDefault="00AA3398" w:rsidP="003B5D02">
      <w:pPr>
        <w:pStyle w:val="LabExerciseCallout"/>
      </w:pPr>
      <w:r>
        <w:t>There is just one more thing you need to do before testing your application</w:t>
      </w:r>
      <w:r w:rsidR="00827C26">
        <w:t>.</w:t>
      </w:r>
      <w:r w:rsidR="003B5D02">
        <w:t xml:space="preserve"> You must configure the three links you added to the </w:t>
      </w:r>
      <w:proofErr w:type="spellStart"/>
      <w:r w:rsidR="003B5D02" w:rsidRPr="00827C26">
        <w:rPr>
          <w:b/>
        </w:rPr>
        <w:t>TopNav</w:t>
      </w:r>
      <w:proofErr w:type="spellEnd"/>
      <w:r w:rsidR="003B5D02">
        <w:t xml:space="preserve"> component so that clicking one of these links redirects the user to the target view component. You will accomplish this by adding </w:t>
      </w:r>
      <w:proofErr w:type="spellStart"/>
      <w:r w:rsidR="003B5D02" w:rsidRPr="003B5D02">
        <w:rPr>
          <w:b/>
        </w:rPr>
        <w:t>NavLink</w:t>
      </w:r>
      <w:proofErr w:type="spellEnd"/>
      <w:r w:rsidR="003B5D02">
        <w:t xml:space="preserve"> components to </w:t>
      </w:r>
      <w:proofErr w:type="spellStart"/>
      <w:r w:rsidR="003B5D02" w:rsidRPr="003B5D02">
        <w:rPr>
          <w:b/>
        </w:rPr>
        <w:t>TopNav.tsx</w:t>
      </w:r>
      <w:proofErr w:type="spellEnd"/>
      <w:r w:rsidR="003B5D02">
        <w:t>.</w:t>
      </w:r>
    </w:p>
    <w:p w14:paraId="40AA038C" w14:textId="26DE74D2" w:rsidR="004C1151" w:rsidRDefault="004C1151" w:rsidP="004C1151">
      <w:pPr>
        <w:pStyle w:val="LabStepNumbered"/>
      </w:pPr>
      <w:r>
        <w:t xml:space="preserve">Update </w:t>
      </w:r>
      <w:r w:rsidR="00827C26">
        <w:t xml:space="preserve">each of the links in </w:t>
      </w:r>
      <w:proofErr w:type="spellStart"/>
      <w:r w:rsidRPr="00827C26">
        <w:rPr>
          <w:b/>
        </w:rPr>
        <w:t>To</w:t>
      </w:r>
      <w:r w:rsidR="00827C26" w:rsidRPr="00827C26">
        <w:rPr>
          <w:b/>
        </w:rPr>
        <w:t>pNav.tsx</w:t>
      </w:r>
      <w:proofErr w:type="spellEnd"/>
      <w:r w:rsidR="00827C26">
        <w:t xml:space="preserve"> to navigate to a specific route.</w:t>
      </w:r>
    </w:p>
    <w:p w14:paraId="5713FAB8" w14:textId="499127CB" w:rsidR="00827C26" w:rsidRDefault="00827C26" w:rsidP="004C1151">
      <w:pPr>
        <w:pStyle w:val="LabStepNumberedLevel2"/>
      </w:pPr>
      <w:r>
        <w:t xml:space="preserve">Open </w:t>
      </w:r>
      <w:proofErr w:type="spellStart"/>
      <w:r w:rsidRPr="00827C26">
        <w:rPr>
          <w:b/>
        </w:rPr>
        <w:t>TopNav.tsx</w:t>
      </w:r>
      <w:proofErr w:type="spellEnd"/>
      <w:r>
        <w:t xml:space="preserve"> in an editor window.</w:t>
      </w:r>
    </w:p>
    <w:p w14:paraId="60B08065" w14:textId="3E69CC1C" w:rsidR="00827C26" w:rsidRDefault="00142AEA" w:rsidP="004C1151">
      <w:pPr>
        <w:pStyle w:val="LabStepNumberedLevel2"/>
      </w:pPr>
      <w:r>
        <w:t xml:space="preserve">Just underneath the </w:t>
      </w:r>
      <w:r w:rsidRPr="00142AEA">
        <w:rPr>
          <w:b/>
        </w:rPr>
        <w:t>import</w:t>
      </w:r>
      <w:r>
        <w:t xml:space="preserve"> statement for </w:t>
      </w:r>
      <w:r w:rsidRPr="00142AEA">
        <w:rPr>
          <w:b/>
        </w:rPr>
        <w:t>react</w:t>
      </w:r>
      <w:r>
        <w:t>, a</w:t>
      </w:r>
      <w:r w:rsidR="00827C26">
        <w:t xml:space="preserve">dd </w:t>
      </w:r>
      <w:r>
        <w:t xml:space="preserve">another an </w:t>
      </w:r>
      <w:r w:rsidR="00827C26" w:rsidRPr="00142AEA">
        <w:rPr>
          <w:b/>
        </w:rPr>
        <w:t>import</w:t>
      </w:r>
      <w:r>
        <w:t xml:space="preserve"> statement </w:t>
      </w:r>
      <w:r w:rsidR="00F32C68">
        <w:t xml:space="preserve">to import </w:t>
      </w:r>
      <w:r>
        <w:t xml:space="preserve">the </w:t>
      </w:r>
      <w:r w:rsidRPr="00142AEA">
        <w:rPr>
          <w:b/>
        </w:rPr>
        <w:t>Link</w:t>
      </w:r>
      <w:r>
        <w:t xml:space="preserve"> </w:t>
      </w:r>
      <w:r w:rsidR="00F32C68">
        <w:t xml:space="preserve">component </w:t>
      </w:r>
      <w:r>
        <w:t>and</w:t>
      </w:r>
      <w:r w:rsidR="00F32C68">
        <w:t xml:space="preserve"> the</w:t>
      </w:r>
      <w:r>
        <w:t xml:space="preserve"> </w:t>
      </w:r>
      <w:proofErr w:type="spellStart"/>
      <w:r w:rsidRPr="00142AEA">
        <w:rPr>
          <w:b/>
        </w:rPr>
        <w:t>NavLink</w:t>
      </w:r>
      <w:proofErr w:type="spellEnd"/>
      <w:r>
        <w:t xml:space="preserve"> </w:t>
      </w:r>
      <w:bookmarkStart w:id="2" w:name="_Hlk521401875"/>
      <w:r>
        <w:t>component</w:t>
      </w:r>
      <w:bookmarkEnd w:id="2"/>
      <w:r w:rsidR="00F32C68">
        <w:t xml:space="preserve"> from the </w:t>
      </w:r>
      <w:r w:rsidR="00F32C68" w:rsidRPr="00F32C68">
        <w:rPr>
          <w:b/>
        </w:rPr>
        <w:t>react-router-</w:t>
      </w:r>
      <w:proofErr w:type="spellStart"/>
      <w:r w:rsidR="00F32C68" w:rsidRPr="00F32C68">
        <w:rPr>
          <w:b/>
        </w:rPr>
        <w:t>dom</w:t>
      </w:r>
      <w:proofErr w:type="spellEnd"/>
      <w:r w:rsidR="00F32C68">
        <w:t xml:space="preserve"> package</w:t>
      </w:r>
      <w:r>
        <w:t>.</w:t>
      </w:r>
    </w:p>
    <w:p w14:paraId="5A281C1D" w14:textId="77777777" w:rsidR="00827C26" w:rsidRPr="00827C26" w:rsidRDefault="00827C26" w:rsidP="00827C26">
      <w:pPr>
        <w:pStyle w:val="LabStepCodeBlockLevel2"/>
        <w:rPr>
          <w:color w:val="7F7F7F" w:themeColor="text1" w:themeTint="80"/>
        </w:rPr>
      </w:pPr>
      <w:r w:rsidRPr="00827C26">
        <w:rPr>
          <w:color w:val="7F7F7F" w:themeColor="text1" w:themeTint="80"/>
        </w:rPr>
        <w:t>import * as React from 'react';</w:t>
      </w:r>
    </w:p>
    <w:p w14:paraId="3199EF99" w14:textId="0FEE93F8" w:rsidR="00827C26" w:rsidRDefault="00827C26" w:rsidP="00827C26">
      <w:pPr>
        <w:pStyle w:val="LabStepCodeBlockLevel2"/>
      </w:pPr>
      <w:r>
        <w:t>import { NavLink } from 'react-router-dom';</w:t>
      </w:r>
    </w:p>
    <w:p w14:paraId="2B2D810E" w14:textId="77777777" w:rsidR="00E2682C" w:rsidRDefault="00E2682C" w:rsidP="00827C26">
      <w:pPr>
        <w:pStyle w:val="LabStepCodeBlockLevel2"/>
      </w:pPr>
    </w:p>
    <w:p w14:paraId="45C8EB58" w14:textId="3166F1E4" w:rsidR="00827C26" w:rsidRDefault="00142AEA" w:rsidP="004C1151">
      <w:pPr>
        <w:pStyle w:val="LabStepNumberedLevel2"/>
      </w:pPr>
      <w:r>
        <w:t xml:space="preserve">Move down to the implementation of </w:t>
      </w:r>
      <w:r w:rsidRPr="00142AEA">
        <w:rPr>
          <w:b/>
        </w:rPr>
        <w:t>render</w:t>
      </w:r>
      <w:r>
        <w:t xml:space="preserve"> inside </w:t>
      </w:r>
      <w:proofErr w:type="spellStart"/>
      <w:r w:rsidRPr="00142AEA">
        <w:rPr>
          <w:b/>
        </w:rPr>
        <w:t>TopNav.tsx</w:t>
      </w:r>
      <w:proofErr w:type="spellEnd"/>
      <w:r>
        <w:t xml:space="preserve"> and locate the anchor (</w:t>
      </w:r>
      <w:r w:rsidRPr="00142AEA">
        <w:rPr>
          <w:b/>
        </w:rPr>
        <w:t>&lt;a&gt;</w:t>
      </w:r>
      <w:r>
        <w:rPr>
          <w:b/>
        </w:rPr>
        <w:t>)</w:t>
      </w:r>
      <w:r>
        <w:t xml:space="preserve"> tag with the </w:t>
      </w:r>
      <w:r w:rsidR="00F32C68">
        <w:t xml:space="preserve">inner </w:t>
      </w:r>
      <w:r>
        <w:t xml:space="preserve">text </w:t>
      </w:r>
      <w:r w:rsidR="00F32C68">
        <w:t xml:space="preserve">of </w:t>
      </w:r>
      <w:r>
        <w:t>"Home".</w:t>
      </w:r>
    </w:p>
    <w:p w14:paraId="64AFB235" w14:textId="435494F0" w:rsidR="00E2682C" w:rsidRDefault="00142AEA" w:rsidP="00142AEA">
      <w:pPr>
        <w:pStyle w:val="LabStepCodeBlockLevel2"/>
      </w:pPr>
      <w:r>
        <w:t>&lt;a href="#"&gt;Home&lt;/a&gt;</w:t>
      </w:r>
    </w:p>
    <w:p w14:paraId="3693D3D0" w14:textId="63AC6EC4" w:rsidR="00142AEA" w:rsidRDefault="00142AEA" w:rsidP="004C1151">
      <w:pPr>
        <w:pStyle w:val="LabStepNumberedLevel2"/>
      </w:pPr>
      <w:r>
        <w:t xml:space="preserve">Replace the </w:t>
      </w:r>
      <w:r w:rsidRPr="00F32C68">
        <w:rPr>
          <w:b/>
        </w:rPr>
        <w:t>Home</w:t>
      </w:r>
      <w:r>
        <w:t xml:space="preserve"> anchor tag with the following </w:t>
      </w:r>
      <w:proofErr w:type="spellStart"/>
      <w:r w:rsidRPr="00142AEA">
        <w:rPr>
          <w:b/>
        </w:rPr>
        <w:t>NavLink</w:t>
      </w:r>
      <w:proofErr w:type="spellEnd"/>
      <w:r>
        <w:t xml:space="preserve"> element which will redirect the user to the </w:t>
      </w:r>
      <w:proofErr w:type="spellStart"/>
      <w:r w:rsidRPr="00142AEA">
        <w:rPr>
          <w:b/>
        </w:rPr>
        <w:t>ViewHome</w:t>
      </w:r>
      <w:proofErr w:type="spellEnd"/>
      <w:r>
        <w:t xml:space="preserve"> component.</w:t>
      </w:r>
    </w:p>
    <w:p w14:paraId="55369C5B" w14:textId="77777777" w:rsidR="00142AEA" w:rsidRDefault="00142AEA" w:rsidP="00142AEA">
      <w:pPr>
        <w:pStyle w:val="LabStepCodeBlockLevel2"/>
      </w:pPr>
      <w:r>
        <w:t>&lt;NavLink exact to="/" className="navbar-link" activeClassName="active-nav-link" &gt;</w:t>
      </w:r>
    </w:p>
    <w:p w14:paraId="2B1938C9" w14:textId="0C45A234" w:rsidR="00142AEA" w:rsidRDefault="00142AEA" w:rsidP="00142AEA">
      <w:pPr>
        <w:pStyle w:val="LabStepCodeBlockLevel2"/>
      </w:pPr>
      <w:r>
        <w:t xml:space="preserve">  Home</w:t>
      </w:r>
    </w:p>
    <w:p w14:paraId="119ACD36" w14:textId="666C5E3F" w:rsidR="00142AEA" w:rsidRDefault="00142AEA" w:rsidP="00142AEA">
      <w:pPr>
        <w:pStyle w:val="LabStepCodeBlockLevel2"/>
      </w:pPr>
      <w:r>
        <w:t>&lt;/NavLink&gt;</w:t>
      </w:r>
    </w:p>
    <w:p w14:paraId="3226EAD1" w14:textId="7A073D12" w:rsidR="00142AEA" w:rsidRDefault="00142AEA" w:rsidP="00142AEA">
      <w:pPr>
        <w:pStyle w:val="LabStepNumberedLevel2"/>
      </w:pPr>
      <w:r>
        <w:lastRenderedPageBreak/>
        <w:t xml:space="preserve">Locate the anchor tag </w:t>
      </w:r>
      <w:r w:rsidR="00F32C68">
        <w:t xml:space="preserve">for </w:t>
      </w:r>
      <w:r w:rsidRPr="00F32C68">
        <w:rPr>
          <w:b/>
        </w:rPr>
        <w:t>Customers</w:t>
      </w:r>
      <w:r>
        <w:t xml:space="preserve"> and replace it with the following </w:t>
      </w:r>
      <w:proofErr w:type="spellStart"/>
      <w:r w:rsidRPr="00F32C68">
        <w:rPr>
          <w:b/>
        </w:rPr>
        <w:t>NavLink</w:t>
      </w:r>
      <w:proofErr w:type="spellEnd"/>
      <w:r>
        <w:t xml:space="preserve"> element.</w:t>
      </w:r>
    </w:p>
    <w:p w14:paraId="54CEF693" w14:textId="78770F68" w:rsidR="00142AEA" w:rsidRDefault="00142AEA" w:rsidP="00142AEA">
      <w:pPr>
        <w:pStyle w:val="LabStepCodeBlockLevel2"/>
      </w:pPr>
      <w:r>
        <w:t>&lt;NavLink to="/customers" className="navbar-link" activeClassName="active-nav-link" &gt;</w:t>
      </w:r>
    </w:p>
    <w:p w14:paraId="22D65A11" w14:textId="6D5159A6" w:rsidR="00142AEA" w:rsidRDefault="00142AEA" w:rsidP="00142AEA">
      <w:pPr>
        <w:pStyle w:val="LabStepCodeBlockLevel2"/>
      </w:pPr>
      <w:r>
        <w:t xml:space="preserve">  Customers</w:t>
      </w:r>
    </w:p>
    <w:p w14:paraId="02FE8717" w14:textId="64E92060" w:rsidR="00142AEA" w:rsidRDefault="00142AEA" w:rsidP="00142AEA">
      <w:pPr>
        <w:pStyle w:val="LabStepCodeBlockLevel2"/>
      </w:pPr>
      <w:r>
        <w:t>&lt;/NavLink&gt;</w:t>
      </w:r>
    </w:p>
    <w:p w14:paraId="47F42CBC" w14:textId="753E418D" w:rsidR="00F32C68" w:rsidRDefault="00F32C68" w:rsidP="00F32C68">
      <w:pPr>
        <w:pStyle w:val="LabStepNumberedLevel2"/>
      </w:pPr>
      <w:r>
        <w:t xml:space="preserve">Locate the anchor tag for </w:t>
      </w:r>
      <w:r>
        <w:rPr>
          <w:b/>
        </w:rPr>
        <w:t xml:space="preserve">About </w:t>
      </w:r>
      <w:r>
        <w:t xml:space="preserve">and replace it with the following </w:t>
      </w:r>
      <w:proofErr w:type="spellStart"/>
      <w:r w:rsidRPr="00F32C68">
        <w:rPr>
          <w:b/>
        </w:rPr>
        <w:t>NavLink</w:t>
      </w:r>
      <w:proofErr w:type="spellEnd"/>
      <w:r>
        <w:t xml:space="preserve"> element.</w:t>
      </w:r>
    </w:p>
    <w:p w14:paraId="17835001" w14:textId="7CD013A5" w:rsidR="00142AEA" w:rsidRDefault="00142AEA" w:rsidP="00142AEA">
      <w:pPr>
        <w:pStyle w:val="LabStepCodeBlockLevel2"/>
      </w:pPr>
      <w:r>
        <w:t>&lt;NavLink to="/about" className="navbar-link" activeClassName="active-nav-link"&gt;</w:t>
      </w:r>
    </w:p>
    <w:p w14:paraId="23A0FFCC" w14:textId="45CA9C49" w:rsidR="00142AEA" w:rsidRDefault="00142AEA" w:rsidP="00142AEA">
      <w:pPr>
        <w:pStyle w:val="LabStepCodeBlockLevel2"/>
      </w:pPr>
      <w:r>
        <w:t xml:space="preserve">  About</w:t>
      </w:r>
    </w:p>
    <w:p w14:paraId="0594BA70" w14:textId="08DA85CC" w:rsidR="00142AEA" w:rsidRDefault="00142AEA" w:rsidP="00142AEA">
      <w:pPr>
        <w:pStyle w:val="LabStepCodeBlockLevel2"/>
      </w:pPr>
      <w:r>
        <w:t>&lt;/NavLink&gt;</w:t>
      </w:r>
    </w:p>
    <w:p w14:paraId="7A52742B" w14:textId="5987FE74" w:rsidR="004C1151" w:rsidRDefault="00F32C68" w:rsidP="004C1151">
      <w:pPr>
        <w:pStyle w:val="LabStepNumberedLevel2"/>
      </w:pPr>
      <w:r>
        <w:t xml:space="preserve">At this point, the code you have added to </w:t>
      </w:r>
      <w:proofErr w:type="spellStart"/>
      <w:r w:rsidRPr="00F32C68">
        <w:rPr>
          <w:b/>
        </w:rPr>
        <w:t>TopNav.tsx</w:t>
      </w:r>
      <w:proofErr w:type="spellEnd"/>
      <w:r>
        <w:t xml:space="preserve"> should match the following code listing.</w:t>
      </w:r>
    </w:p>
    <w:p w14:paraId="6B3B014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 as React from 'react';</w:t>
      </w:r>
    </w:p>
    <w:p w14:paraId="51ABF294" w14:textId="4EAF3E46" w:rsidR="007C0AAC" w:rsidRDefault="007C0AAC" w:rsidP="00827C26">
      <w:pPr>
        <w:pStyle w:val="LabStepCodeBlockLevel2"/>
        <w:pBdr>
          <w:left w:val="single" w:sz="2" w:space="0" w:color="C0C0C0"/>
        </w:pBdr>
      </w:pPr>
      <w:r>
        <w:t>import { NavLink } from 'react-router-dom';</w:t>
      </w:r>
    </w:p>
    <w:p w14:paraId="7BAE6672" w14:textId="77777777" w:rsidR="00827C26" w:rsidRDefault="00827C26" w:rsidP="00827C26">
      <w:pPr>
        <w:pStyle w:val="LabStepCodeBlockLevel2"/>
        <w:pBdr>
          <w:left w:val="single" w:sz="2" w:space="0" w:color="C0C0C0"/>
        </w:pBdr>
        <w:rPr>
          <w:color w:val="7F7F7F" w:themeColor="text1" w:themeTint="80"/>
        </w:rPr>
      </w:pPr>
    </w:p>
    <w:p w14:paraId="4C85FB32" w14:textId="6E70E281"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import "./TopNav.css";</w:t>
      </w:r>
    </w:p>
    <w:p w14:paraId="4B02886D" w14:textId="77777777" w:rsidR="007C0AAC" w:rsidRDefault="007C0AAC" w:rsidP="00827C26">
      <w:pPr>
        <w:pStyle w:val="LabStepCodeBlockLevel2"/>
        <w:pBdr>
          <w:left w:val="single" w:sz="2" w:space="0" w:color="C0C0C0"/>
        </w:pBdr>
      </w:pPr>
    </w:p>
    <w:p w14:paraId="3B38A094"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export default class TopNav extends React.Component&lt;any, any&gt; {</w:t>
      </w:r>
    </w:p>
    <w:p w14:paraId="06752596" w14:textId="77777777" w:rsidR="007C0AAC" w:rsidRPr="00827C26" w:rsidRDefault="007C0AAC" w:rsidP="00827C26">
      <w:pPr>
        <w:pStyle w:val="LabStepCodeBlockLevel2"/>
        <w:pBdr>
          <w:left w:val="single" w:sz="2" w:space="0" w:color="C0C0C0"/>
        </w:pBdr>
        <w:rPr>
          <w:color w:val="7F7F7F" w:themeColor="text1" w:themeTint="80"/>
        </w:rPr>
      </w:pPr>
    </w:p>
    <w:p w14:paraId="572F9A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render() {</w:t>
      </w:r>
    </w:p>
    <w:p w14:paraId="5845E98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return (</w:t>
      </w:r>
    </w:p>
    <w:p w14:paraId="0D1CA42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 id="top-nav" className="navbar-collapse collapse" &gt;</w:t>
      </w:r>
    </w:p>
    <w:p w14:paraId="1ED24A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0478650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 className="nav navbar-nav" &gt;</w:t>
      </w:r>
    </w:p>
    <w:p w14:paraId="19C89237"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E9E0533" w14:textId="77777777" w:rsidR="007C0AAC" w:rsidRDefault="007C0AAC" w:rsidP="00827C26">
      <w:pPr>
        <w:pStyle w:val="LabStepCodeBlockLevel2"/>
        <w:pBdr>
          <w:left w:val="single" w:sz="2" w:space="0" w:color="C0C0C0"/>
        </w:pBdr>
      </w:pPr>
      <w:r>
        <w:t xml:space="preserve">              &lt;NavLink exact to="/" className="navbar-link" activeClassName="active-nav-link" &gt;</w:t>
      </w:r>
    </w:p>
    <w:p w14:paraId="4F3A385D" w14:textId="77777777" w:rsidR="007C0AAC" w:rsidRDefault="007C0AAC" w:rsidP="00827C26">
      <w:pPr>
        <w:pStyle w:val="LabStepCodeBlockLevel2"/>
        <w:pBdr>
          <w:left w:val="single" w:sz="2" w:space="0" w:color="C0C0C0"/>
        </w:pBdr>
      </w:pPr>
      <w:r>
        <w:t xml:space="preserve">                Home</w:t>
      </w:r>
    </w:p>
    <w:p w14:paraId="07912287" w14:textId="77777777" w:rsidR="007C0AAC" w:rsidRDefault="007C0AAC" w:rsidP="00827C26">
      <w:pPr>
        <w:pStyle w:val="LabStepCodeBlockLevel2"/>
        <w:pBdr>
          <w:left w:val="single" w:sz="2" w:space="0" w:color="C0C0C0"/>
        </w:pBdr>
      </w:pPr>
      <w:r>
        <w:t xml:space="preserve">              &lt;/NavLink&gt;</w:t>
      </w:r>
    </w:p>
    <w:p w14:paraId="65E6473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4E480A30"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3CBBA629" w14:textId="77777777" w:rsidR="007C0AAC" w:rsidRDefault="007C0AAC" w:rsidP="00827C26">
      <w:pPr>
        <w:pStyle w:val="LabStepCodeBlockLevel2"/>
        <w:pBdr>
          <w:left w:val="single" w:sz="2" w:space="0" w:color="C0C0C0"/>
        </w:pBdr>
      </w:pPr>
      <w:r>
        <w:t xml:space="preserve">              &lt;NavLink to="/customers" className="navbar-link" activeClassName="active-nav-link" &gt;</w:t>
      </w:r>
    </w:p>
    <w:p w14:paraId="05E23AC1" w14:textId="77777777" w:rsidR="007C0AAC" w:rsidRDefault="007C0AAC" w:rsidP="00827C26">
      <w:pPr>
        <w:pStyle w:val="LabStepCodeBlockLevel2"/>
        <w:pBdr>
          <w:left w:val="single" w:sz="2" w:space="0" w:color="C0C0C0"/>
        </w:pBdr>
      </w:pPr>
      <w:r>
        <w:t xml:space="preserve">                Customers</w:t>
      </w:r>
    </w:p>
    <w:p w14:paraId="52F4B902" w14:textId="77777777" w:rsidR="007C0AAC" w:rsidRDefault="007C0AAC" w:rsidP="00827C26">
      <w:pPr>
        <w:pStyle w:val="LabStepCodeBlockLevel2"/>
        <w:pBdr>
          <w:left w:val="single" w:sz="2" w:space="0" w:color="C0C0C0"/>
        </w:pBdr>
      </w:pPr>
      <w:r>
        <w:t xml:space="preserve">              &lt;/NavLink&gt;</w:t>
      </w:r>
    </w:p>
    <w:p w14:paraId="116A52BA"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36F46A9C"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 className="nav-item" &gt;</w:t>
      </w:r>
    </w:p>
    <w:p w14:paraId="59AAAF9F" w14:textId="77777777" w:rsidR="007C0AAC" w:rsidRDefault="007C0AAC" w:rsidP="00827C26">
      <w:pPr>
        <w:pStyle w:val="LabStepCodeBlockLevel2"/>
        <w:pBdr>
          <w:left w:val="single" w:sz="2" w:space="0" w:color="C0C0C0"/>
        </w:pBdr>
      </w:pPr>
      <w:r w:rsidRPr="00827C26">
        <w:rPr>
          <w:color w:val="7F7F7F" w:themeColor="text1" w:themeTint="80"/>
        </w:rPr>
        <w:t xml:space="preserve">  </w:t>
      </w:r>
      <w:r>
        <w:t xml:space="preserve">            &lt;NavLink to="/about" className="navbar-link" activeClassName="active-nav-link"&gt;</w:t>
      </w:r>
    </w:p>
    <w:p w14:paraId="04205582" w14:textId="77777777" w:rsidR="007C0AAC" w:rsidRDefault="007C0AAC" w:rsidP="00827C26">
      <w:pPr>
        <w:pStyle w:val="LabStepCodeBlockLevel2"/>
        <w:pBdr>
          <w:left w:val="single" w:sz="2" w:space="0" w:color="C0C0C0"/>
        </w:pBdr>
      </w:pPr>
      <w:r>
        <w:t xml:space="preserve">                About</w:t>
      </w:r>
    </w:p>
    <w:p w14:paraId="677D2188" w14:textId="77777777" w:rsidR="007C0AAC" w:rsidRDefault="007C0AAC" w:rsidP="00827C26">
      <w:pPr>
        <w:pStyle w:val="LabStepCodeBlockLevel2"/>
        <w:pBdr>
          <w:left w:val="single" w:sz="2" w:space="0" w:color="C0C0C0"/>
        </w:pBdr>
      </w:pPr>
      <w:r>
        <w:t xml:space="preserve">              &lt;/NavLink&gt;</w:t>
      </w:r>
    </w:p>
    <w:p w14:paraId="467C5F48"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&lt;/li&gt;</w:t>
      </w:r>
    </w:p>
    <w:p w14:paraId="2C60372E"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&lt;/ul&gt;</w:t>
      </w:r>
    </w:p>
    <w:p w14:paraId="0231BA61"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&lt;/nav&gt;</w:t>
      </w:r>
    </w:p>
    <w:p w14:paraId="48C7C679"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&lt;/div&gt;</w:t>
      </w:r>
    </w:p>
    <w:p w14:paraId="3315E262"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9A8C96" w14:textId="77777777" w:rsidR="007C0AAC" w:rsidRPr="00827C26" w:rsidRDefault="007C0AAC" w:rsidP="00827C26">
      <w:pPr>
        <w:pStyle w:val="LabStepCodeBlockLevel2"/>
        <w:pBdr>
          <w:left w:val="single" w:sz="2" w:space="0" w:color="C0C0C0"/>
        </w:pBdr>
        <w:rPr>
          <w:color w:val="7F7F7F" w:themeColor="text1" w:themeTint="80"/>
        </w:rPr>
      </w:pPr>
      <w:r w:rsidRPr="00827C26">
        <w:rPr>
          <w:color w:val="7F7F7F" w:themeColor="text1" w:themeTint="80"/>
        </w:rPr>
        <w:t xml:space="preserve">  }</w:t>
      </w:r>
    </w:p>
    <w:p w14:paraId="69103F2A" w14:textId="77777777" w:rsidR="007C0AAC" w:rsidRPr="00827C26" w:rsidRDefault="007C0AAC" w:rsidP="00827C26">
      <w:pPr>
        <w:pStyle w:val="LabStepCodeBlockLevel2"/>
        <w:pBdr>
          <w:left w:val="single" w:sz="2" w:space="0" w:color="C0C0C0"/>
        </w:pBdr>
        <w:rPr>
          <w:color w:val="7F7F7F" w:themeColor="text1" w:themeTint="80"/>
        </w:rPr>
      </w:pPr>
    </w:p>
    <w:p w14:paraId="62CEB330" w14:textId="4A1A26F7" w:rsidR="004C1151" w:rsidRDefault="007C0AAC" w:rsidP="00827C26">
      <w:pPr>
        <w:pStyle w:val="LabStepCodeBlockLevel2"/>
        <w:pBdr>
          <w:left w:val="single" w:sz="2" w:space="0" w:color="C0C0C0"/>
        </w:pBdr>
      </w:pPr>
      <w:r w:rsidRPr="00827C26">
        <w:rPr>
          <w:color w:val="7F7F7F" w:themeColor="text1" w:themeTint="80"/>
        </w:rPr>
        <w:t>}</w:t>
      </w:r>
    </w:p>
    <w:p w14:paraId="28C8CE80" w14:textId="40CFF9F7" w:rsidR="00F32C68" w:rsidRDefault="00F32C68" w:rsidP="00F32C68">
      <w:pPr>
        <w:pStyle w:val="LabStepNumberedLevel2"/>
      </w:pPr>
      <w:r>
        <w:t xml:space="preserve">Save your changes and close </w:t>
      </w:r>
      <w:proofErr w:type="spellStart"/>
      <w:r w:rsidRPr="00F32C68">
        <w:rPr>
          <w:b/>
        </w:rPr>
        <w:t>TopNav.tsx</w:t>
      </w:r>
      <w:proofErr w:type="spellEnd"/>
      <w:r>
        <w:t>.</w:t>
      </w:r>
    </w:p>
    <w:p w14:paraId="0CFBA56C" w14:textId="77777777" w:rsidR="00F32C68" w:rsidRDefault="00F32C68" w:rsidP="00F32C68">
      <w:pPr>
        <w:pStyle w:val="LabStepNumbered"/>
      </w:pPr>
      <w:r>
        <w:t>Run and test the application.</w:t>
      </w:r>
    </w:p>
    <w:p w14:paraId="2D05CBD8" w14:textId="77777777" w:rsidR="00F32C68" w:rsidRDefault="00F32C68" w:rsidP="00F32C68">
      <w:pPr>
        <w:pStyle w:val="LabStepNumberedLevel2"/>
      </w:pPr>
      <w:r>
        <w:t>Make sure you have saved your changes to all source files in the project.</w:t>
      </w:r>
    </w:p>
    <w:p w14:paraId="5269EC5E" w14:textId="77777777" w:rsidR="00F32C68" w:rsidRDefault="00F32C68" w:rsidP="00F32C68">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449DB641" w14:textId="77777777" w:rsidR="00F32C68" w:rsidRDefault="00F32C68" w:rsidP="00F32C68">
      <w:pPr>
        <w:pStyle w:val="LabStepNumberedLevel2"/>
      </w:pPr>
      <w:r>
        <w:t xml:space="preserve">When the application runs, it should appear with a banner and with </w:t>
      </w:r>
      <w:proofErr w:type="spellStart"/>
      <w:r w:rsidRPr="00E2682C">
        <w:rPr>
          <w:b/>
        </w:rPr>
        <w:t>TopNav</w:t>
      </w:r>
      <w:proofErr w:type="spellEnd"/>
      <w:r>
        <w:t xml:space="preserve"> links as shown in the screenshot below.</w:t>
      </w:r>
    </w:p>
    <w:p w14:paraId="0BEA7CCB" w14:textId="5C3BC2B7" w:rsidR="007C0AAC" w:rsidRDefault="00E2682C" w:rsidP="001865B3">
      <w:pPr>
        <w:pStyle w:val="LabStepScreenshotLevel2"/>
      </w:pPr>
      <w:r>
        <w:drawing>
          <wp:inline distT="0" distB="0" distL="0" distR="0" wp14:anchorId="251F8873" wp14:editId="452058DD">
            <wp:extent cx="4368948" cy="1326671"/>
            <wp:effectExtent l="19050" t="19050" r="1270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0727" cy="1351504"/>
                    </a:xfrm>
                    <a:prstGeom prst="rect">
                      <a:avLst/>
                    </a:prstGeom>
                    <a:noFill/>
                    <a:ln>
                      <a:solidFill>
                        <a:schemeClr val="tx1">
                          <a:lumMod val="50000"/>
                          <a:lumOff val="50000"/>
                        </a:schemeClr>
                      </a:solidFill>
                    </a:ln>
                  </pic:spPr>
                </pic:pic>
              </a:graphicData>
            </a:graphic>
          </wp:inline>
        </w:drawing>
      </w:r>
    </w:p>
    <w:p w14:paraId="640C0A8A" w14:textId="1526A536" w:rsidR="00F32C68" w:rsidRDefault="00F32C68" w:rsidP="00F32C68">
      <w:pPr>
        <w:pStyle w:val="LabStepNumberedLevel2"/>
      </w:pPr>
      <w:r>
        <w:lastRenderedPageBreak/>
        <w:t xml:space="preserve">Click the </w:t>
      </w:r>
      <w:r w:rsidRPr="00F32C68">
        <w:rPr>
          <w:b/>
        </w:rPr>
        <w:t>About</w:t>
      </w:r>
      <w:r>
        <w:t xml:space="preserve"> link in the </w:t>
      </w:r>
      <w:proofErr w:type="spellStart"/>
      <w:r>
        <w:t>TopNav</w:t>
      </w:r>
      <w:proofErr w:type="spellEnd"/>
      <w:r>
        <w:t xml:space="preserve"> bar and verify you </w:t>
      </w:r>
      <w:proofErr w:type="gramStart"/>
      <w:r>
        <w:t>are able to</w:t>
      </w:r>
      <w:proofErr w:type="gramEnd"/>
      <w:r>
        <w:t xml:space="preserve"> navigate to the </w:t>
      </w:r>
      <w:proofErr w:type="spellStart"/>
      <w:r w:rsidRPr="00F32C68">
        <w:rPr>
          <w:b/>
        </w:rPr>
        <w:t>ViewAbout</w:t>
      </w:r>
      <w:proofErr w:type="spellEnd"/>
      <w:r>
        <w:t xml:space="preserve"> component.</w:t>
      </w:r>
    </w:p>
    <w:p w14:paraId="4E51FA9E" w14:textId="55EC35A8" w:rsidR="001865B3" w:rsidRDefault="00E2682C" w:rsidP="001865B3">
      <w:pPr>
        <w:pStyle w:val="LabStepScreenshotLevel2"/>
      </w:pPr>
      <w:r>
        <w:drawing>
          <wp:inline distT="0" distB="0" distL="0" distR="0" wp14:anchorId="550C64AD" wp14:editId="35993967">
            <wp:extent cx="3497239" cy="1297916"/>
            <wp:effectExtent l="19050" t="19050" r="825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70"/>
                    <a:stretch/>
                  </pic:blipFill>
                  <pic:spPr bwMode="auto">
                    <a:xfrm>
                      <a:off x="0" y="0"/>
                      <a:ext cx="3543439" cy="131506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B041D8B" w14:textId="4FE0A543" w:rsidR="00F32C68" w:rsidRDefault="00F32C68" w:rsidP="00F32C68">
      <w:pPr>
        <w:pStyle w:val="LabStepNumberedLevel2"/>
      </w:pPr>
      <w:r>
        <w:t xml:space="preserve">Click the </w:t>
      </w:r>
      <w:r>
        <w:rPr>
          <w:b/>
        </w:rPr>
        <w:t xml:space="preserve">Customers </w:t>
      </w:r>
      <w:r>
        <w:t xml:space="preserve">link in the </w:t>
      </w:r>
      <w:proofErr w:type="spellStart"/>
      <w:r>
        <w:t>TopNav</w:t>
      </w:r>
      <w:proofErr w:type="spellEnd"/>
      <w:r>
        <w:t xml:space="preserve"> bar and verify you </w:t>
      </w:r>
      <w:proofErr w:type="gramStart"/>
      <w:r>
        <w:t>are able to</w:t>
      </w:r>
      <w:proofErr w:type="gramEnd"/>
      <w:r>
        <w:t xml:space="preserve"> navigate to the </w:t>
      </w:r>
      <w:proofErr w:type="spellStart"/>
      <w:r w:rsidRPr="00F32C68">
        <w:rPr>
          <w:b/>
        </w:rPr>
        <w:t>View</w:t>
      </w:r>
      <w:r>
        <w:rPr>
          <w:b/>
        </w:rPr>
        <w:t>Customers</w:t>
      </w:r>
      <w:proofErr w:type="spellEnd"/>
      <w:r>
        <w:t xml:space="preserve"> component.</w:t>
      </w:r>
    </w:p>
    <w:p w14:paraId="0C7006E2" w14:textId="5676D2C0" w:rsidR="001865B3" w:rsidRDefault="00E2682C" w:rsidP="001865B3">
      <w:pPr>
        <w:pStyle w:val="LabStepScreenshotLevel2"/>
      </w:pPr>
      <w:r>
        <w:drawing>
          <wp:inline distT="0" distB="0" distL="0" distR="0" wp14:anchorId="4D36FA6C" wp14:editId="01126810">
            <wp:extent cx="4077376" cy="1654475"/>
            <wp:effectExtent l="19050" t="19050" r="1841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196" cy="1681183"/>
                    </a:xfrm>
                    <a:prstGeom prst="rect">
                      <a:avLst/>
                    </a:prstGeom>
                    <a:noFill/>
                    <a:ln>
                      <a:solidFill>
                        <a:schemeClr val="tx1">
                          <a:lumMod val="50000"/>
                          <a:lumOff val="50000"/>
                        </a:schemeClr>
                      </a:solidFill>
                    </a:ln>
                  </pic:spPr>
                </pic:pic>
              </a:graphicData>
            </a:graphic>
          </wp:inline>
        </w:drawing>
      </w:r>
    </w:p>
    <w:p w14:paraId="1D3C52E2" w14:textId="66152B30" w:rsidR="00F32C68" w:rsidRDefault="00F32C68" w:rsidP="00F32C68">
      <w:pPr>
        <w:pStyle w:val="LabStepNumberedLevel2"/>
      </w:pPr>
      <w:r>
        <w:t>After you have tested the application, close the browser and stop the webpack dev server from running.</w:t>
      </w:r>
    </w:p>
    <w:p w14:paraId="5526C28D" w14:textId="6F9986FE" w:rsidR="00F32C68" w:rsidRPr="00F5322B" w:rsidRDefault="003B5D02" w:rsidP="00F32C68">
      <w:pPr>
        <w:pStyle w:val="LabExerciseCallout"/>
      </w:pPr>
      <w:r>
        <w:t xml:space="preserve">After all that work you finally have </w:t>
      </w:r>
      <w:r w:rsidR="00CB5E56">
        <w:t xml:space="preserve">a solid starting point for </w:t>
      </w:r>
      <w:proofErr w:type="gramStart"/>
      <w:r w:rsidR="00CB5E56">
        <w:t>an</w:t>
      </w:r>
      <w:proofErr w:type="gramEnd"/>
      <w:r w:rsidR="00CB5E56">
        <w:t xml:space="preserve"> SPA created with React.js. Now it's time to move ahead in the next exercise and begin </w:t>
      </w:r>
      <w:r w:rsidR="00797A70">
        <w:t>build out a user experience which allows a user to search and view customer data</w:t>
      </w:r>
      <w:r w:rsidR="00F32C68">
        <w:t>.</w:t>
      </w:r>
    </w:p>
    <w:p w14:paraId="16AB8ADF" w14:textId="3010F348" w:rsidR="00561849" w:rsidRDefault="00F5322B" w:rsidP="00A6554E">
      <w:pPr>
        <w:pStyle w:val="Heading3"/>
      </w:pPr>
      <w:r>
        <w:t xml:space="preserve">Exercise 4: </w:t>
      </w:r>
      <w:r w:rsidR="005C100D">
        <w:t>Build</w:t>
      </w:r>
      <w:r w:rsidR="00F21642">
        <w:t xml:space="preserve"> a User Interface to Search and View Customer Data</w:t>
      </w:r>
    </w:p>
    <w:p w14:paraId="56C25036" w14:textId="35C26E62" w:rsidR="00A6554E" w:rsidRDefault="00691C2B" w:rsidP="00A6554E">
      <w:pPr>
        <w:pStyle w:val="LabExerciseLeadIn"/>
      </w:pPr>
      <w:r>
        <w:t xml:space="preserve">In this lab you will extend the </w:t>
      </w:r>
      <w:proofErr w:type="spellStart"/>
      <w:r w:rsidRPr="00691C2B">
        <w:rPr>
          <w:b/>
        </w:rPr>
        <w:t>ViewCustomers</w:t>
      </w:r>
      <w:proofErr w:type="spellEnd"/>
      <w:r>
        <w:t xml:space="preserve"> component to build out a user interface experience which allows the user to search and view customer data. You will begin by creating three new interface definitions to establish programming contracts between different components in the application. Then you will add a </w:t>
      </w:r>
      <w:r w:rsidR="001B4CCE">
        <w:t xml:space="preserve">class named </w:t>
      </w:r>
      <w:proofErr w:type="spellStart"/>
      <w:r w:rsidR="001B4CCE" w:rsidRPr="001B4CCE">
        <w:rPr>
          <w:b/>
        </w:rPr>
        <w:t>MockCustomer</w:t>
      </w:r>
      <w:r w:rsidR="003509C2">
        <w:rPr>
          <w:b/>
        </w:rPr>
        <w:t>s</w:t>
      </w:r>
      <w:r w:rsidR="001B4CCE" w:rsidRPr="001B4CCE">
        <w:rPr>
          <w:b/>
        </w:rPr>
        <w:t>Service</w:t>
      </w:r>
      <w:proofErr w:type="spellEnd"/>
      <w:r w:rsidR="001B4CCE">
        <w:t xml:space="preserve"> that can be used to retrieve customer data. After that, you will work through the process of building a user interface experience by creating several new child components that will be used by the </w:t>
      </w:r>
      <w:proofErr w:type="spellStart"/>
      <w:r w:rsidR="001B4CCE" w:rsidRPr="00691C2B">
        <w:rPr>
          <w:b/>
        </w:rPr>
        <w:t>ViewCustomers</w:t>
      </w:r>
      <w:proofErr w:type="spellEnd"/>
      <w:r w:rsidR="001B4CCE">
        <w:t xml:space="preserve"> component. </w:t>
      </w:r>
      <w:r w:rsidR="003A5815">
        <w:t xml:space="preserve">Note that in this exercise you will use customer data that is </w:t>
      </w:r>
      <w:proofErr w:type="gramStart"/>
      <w:r w:rsidR="003A5815">
        <w:t>hard-code</w:t>
      </w:r>
      <w:proofErr w:type="gramEnd"/>
      <w:r w:rsidR="003A5815">
        <w:t xml:space="preserve"> into the </w:t>
      </w:r>
      <w:proofErr w:type="spellStart"/>
      <w:r w:rsidR="003A5815" w:rsidRPr="001B4CCE">
        <w:rPr>
          <w:b/>
        </w:rPr>
        <w:t>MockCustomer</w:t>
      </w:r>
      <w:r w:rsidR="003509C2">
        <w:rPr>
          <w:b/>
        </w:rPr>
        <w:t>s</w:t>
      </w:r>
      <w:r w:rsidR="003A5815" w:rsidRPr="001B4CCE">
        <w:rPr>
          <w:b/>
        </w:rPr>
        <w:t>Service</w:t>
      </w:r>
      <w:proofErr w:type="spellEnd"/>
      <w:r w:rsidR="003A5815">
        <w:t xml:space="preserve"> class. </w:t>
      </w:r>
      <w:r w:rsidR="001B4CCE">
        <w:t xml:space="preserve">In the </w:t>
      </w:r>
      <w:r w:rsidR="00567BB6">
        <w:t xml:space="preserve">following </w:t>
      </w:r>
      <w:r w:rsidR="001B4CCE">
        <w:t xml:space="preserve">exercise, you will replace the </w:t>
      </w:r>
      <w:proofErr w:type="spellStart"/>
      <w:r w:rsidR="001B4CCE" w:rsidRPr="001B4CCE">
        <w:rPr>
          <w:b/>
        </w:rPr>
        <w:t>MockCustomer</w:t>
      </w:r>
      <w:r w:rsidR="003509C2">
        <w:rPr>
          <w:b/>
        </w:rPr>
        <w:t>s</w:t>
      </w:r>
      <w:r w:rsidR="001B4CCE" w:rsidRPr="001B4CCE">
        <w:rPr>
          <w:b/>
        </w:rPr>
        <w:t>Service</w:t>
      </w:r>
      <w:proofErr w:type="spellEnd"/>
      <w:r w:rsidR="001B4CCE">
        <w:t xml:space="preserve"> service class with a second service class named </w:t>
      </w:r>
      <w:proofErr w:type="spellStart"/>
      <w:r w:rsidR="001B4CCE" w:rsidRPr="001B4CCE">
        <w:rPr>
          <w:b/>
        </w:rPr>
        <w:t>Customer</w:t>
      </w:r>
      <w:r w:rsidR="003509C2">
        <w:rPr>
          <w:b/>
        </w:rPr>
        <w:t>s</w:t>
      </w:r>
      <w:r w:rsidR="001B4CCE" w:rsidRPr="001B4CCE">
        <w:rPr>
          <w:b/>
        </w:rPr>
        <w:t>Service</w:t>
      </w:r>
      <w:proofErr w:type="spellEnd"/>
      <w:r w:rsidR="001B4CCE">
        <w:t xml:space="preserve"> that </w:t>
      </w:r>
      <w:proofErr w:type="gramStart"/>
      <w:r w:rsidR="001B4CCE">
        <w:t>actually calls</w:t>
      </w:r>
      <w:proofErr w:type="gramEnd"/>
      <w:r w:rsidR="001B4CCE">
        <w:t xml:space="preserve"> across the network to retrieve its customer data.</w:t>
      </w:r>
    </w:p>
    <w:p w14:paraId="1022CF59" w14:textId="0CCE86C8" w:rsidR="00A6554E" w:rsidRDefault="001865B3" w:rsidP="00A6554E">
      <w:pPr>
        <w:pStyle w:val="LabStepNumbered"/>
        <w:numPr>
          <w:ilvl w:val="0"/>
          <w:numId w:val="32"/>
        </w:numPr>
      </w:pPr>
      <w:r>
        <w:t xml:space="preserve">Create </w:t>
      </w:r>
      <w:r w:rsidR="001B4CCE">
        <w:t>the three interfaces required for working with customer data</w:t>
      </w:r>
      <w:r>
        <w:t>.</w:t>
      </w:r>
    </w:p>
    <w:p w14:paraId="4EF08A61" w14:textId="7BB0C515" w:rsidR="001B4CCE" w:rsidRDefault="001B4CCE" w:rsidP="001865B3">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sidRPr="001B4CCE">
        <w:rPr>
          <w:b/>
        </w:rPr>
        <w:t>models</w:t>
      </w:r>
      <w:r>
        <w:t>.</w:t>
      </w:r>
    </w:p>
    <w:p w14:paraId="3E0942BC" w14:textId="17EC1C48" w:rsidR="001B4CCE" w:rsidRDefault="001B4CCE" w:rsidP="001865B3">
      <w:pPr>
        <w:pStyle w:val="LabStepNumberedLevel2"/>
        <w:numPr>
          <w:ilvl w:val="1"/>
          <w:numId w:val="32"/>
        </w:numPr>
      </w:pPr>
      <w:r>
        <w:t xml:space="preserve">Inside the </w:t>
      </w:r>
      <w:proofErr w:type="gramStart"/>
      <w:r>
        <w:rPr>
          <w:b/>
        </w:rPr>
        <w:t>models</w:t>
      </w:r>
      <w:proofErr w:type="gramEnd"/>
      <w:r>
        <w:rPr>
          <w:b/>
        </w:rPr>
        <w:t xml:space="preserve"> </w:t>
      </w:r>
      <w:r>
        <w:t>folder,</w:t>
      </w:r>
      <w:r w:rsidR="005868A5">
        <w:t xml:space="preserve"> create three new source files named </w:t>
      </w:r>
      <w:proofErr w:type="spellStart"/>
      <w:r w:rsidR="005868A5" w:rsidRPr="005868A5">
        <w:rPr>
          <w:b/>
        </w:rPr>
        <w:t>ICustomer.ts</w:t>
      </w:r>
      <w:proofErr w:type="spellEnd"/>
      <w:r w:rsidR="005868A5">
        <w:t xml:space="preserve">, </w:t>
      </w:r>
      <w:proofErr w:type="spellStart"/>
      <w:r w:rsidR="005868A5" w:rsidRPr="005868A5">
        <w:rPr>
          <w:b/>
        </w:rPr>
        <w:t>ICustomerDetail.ts</w:t>
      </w:r>
      <w:proofErr w:type="spellEnd"/>
      <w:r w:rsidR="005868A5">
        <w:t xml:space="preserve">, </w:t>
      </w:r>
      <w:proofErr w:type="spellStart"/>
      <w:r w:rsidR="000427FA">
        <w:rPr>
          <w:b/>
        </w:rPr>
        <w:t>ICustomersService</w:t>
      </w:r>
      <w:r w:rsidR="005868A5" w:rsidRPr="005868A5">
        <w:rPr>
          <w:b/>
        </w:rPr>
        <w:t>.ts</w:t>
      </w:r>
      <w:proofErr w:type="spellEnd"/>
      <w:r w:rsidR="005868A5">
        <w:t>.</w:t>
      </w:r>
    </w:p>
    <w:p w14:paraId="5945EF7F" w14:textId="28F22332" w:rsidR="001865B3" w:rsidRDefault="00EE0E14" w:rsidP="001865B3">
      <w:pPr>
        <w:pStyle w:val="LabStepScreenshotLevel2"/>
      </w:pPr>
      <w:r>
        <w:drawing>
          <wp:inline distT="0" distB="0" distL="0" distR="0" wp14:anchorId="65E37E5C" wp14:editId="276EAC26">
            <wp:extent cx="2297501" cy="1435939"/>
            <wp:effectExtent l="19050" t="19050" r="2667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137" cy="1466961"/>
                    </a:xfrm>
                    <a:prstGeom prst="rect">
                      <a:avLst/>
                    </a:prstGeom>
                    <a:noFill/>
                    <a:ln>
                      <a:solidFill>
                        <a:schemeClr val="bg1">
                          <a:lumMod val="50000"/>
                        </a:schemeClr>
                      </a:solidFill>
                    </a:ln>
                  </pic:spPr>
                </pic:pic>
              </a:graphicData>
            </a:graphic>
          </wp:inline>
        </w:drawing>
      </w:r>
    </w:p>
    <w:p w14:paraId="6EAAEC9B" w14:textId="740AF3BE" w:rsidR="001865B3" w:rsidRDefault="005868A5" w:rsidP="001865B3">
      <w:pPr>
        <w:pStyle w:val="LabStepNumberedLevel2"/>
        <w:numPr>
          <w:ilvl w:val="1"/>
          <w:numId w:val="32"/>
        </w:numPr>
      </w:pPr>
      <w:r>
        <w:lastRenderedPageBreak/>
        <w:t xml:space="preserve">Add the following code to </w:t>
      </w:r>
      <w:proofErr w:type="spellStart"/>
      <w:r w:rsidR="001865B3" w:rsidRPr="005868A5">
        <w:rPr>
          <w:b/>
        </w:rPr>
        <w:t>ICustomer.ts</w:t>
      </w:r>
      <w:proofErr w:type="spellEnd"/>
      <w:r>
        <w:t xml:space="preserve"> to define a new interface named </w:t>
      </w:r>
      <w:proofErr w:type="spellStart"/>
      <w:r w:rsidRPr="005868A5">
        <w:rPr>
          <w:b/>
        </w:rPr>
        <w:t>ICustomer</w:t>
      </w:r>
      <w:proofErr w:type="spellEnd"/>
      <w:r>
        <w:t>.</w:t>
      </w:r>
    </w:p>
    <w:p w14:paraId="095C56E6" w14:textId="77777777" w:rsidR="001865B3" w:rsidRDefault="001865B3" w:rsidP="001865B3">
      <w:pPr>
        <w:pStyle w:val="LabStepCodeBlockLevel2"/>
      </w:pPr>
      <w:r>
        <w:t>export default interface ICustomer {</w:t>
      </w:r>
    </w:p>
    <w:p w14:paraId="367E6822" w14:textId="77777777" w:rsidR="001865B3" w:rsidRDefault="001865B3" w:rsidP="001865B3">
      <w:pPr>
        <w:pStyle w:val="LabStepCodeBlockLevel2"/>
      </w:pPr>
      <w:r>
        <w:t xml:space="preserve">  CustomerId: string;</w:t>
      </w:r>
    </w:p>
    <w:p w14:paraId="2A6DAB22" w14:textId="77777777" w:rsidR="001865B3" w:rsidRDefault="001865B3" w:rsidP="001865B3">
      <w:pPr>
        <w:pStyle w:val="LabStepCodeBlockLevel2"/>
      </w:pPr>
      <w:r>
        <w:t xml:space="preserve">  FirstName: string;</w:t>
      </w:r>
    </w:p>
    <w:p w14:paraId="4C4AF577" w14:textId="77777777" w:rsidR="001865B3" w:rsidRDefault="001865B3" w:rsidP="001865B3">
      <w:pPr>
        <w:pStyle w:val="LabStepCodeBlockLevel2"/>
      </w:pPr>
      <w:r>
        <w:t xml:space="preserve">  LastName: string;</w:t>
      </w:r>
    </w:p>
    <w:p w14:paraId="72B7C652" w14:textId="77777777" w:rsidR="001865B3" w:rsidRDefault="001865B3" w:rsidP="001865B3">
      <w:pPr>
        <w:pStyle w:val="LabStepCodeBlockLevel2"/>
      </w:pPr>
      <w:r>
        <w:t xml:space="preserve">  Company: string;</w:t>
      </w:r>
    </w:p>
    <w:p w14:paraId="0F402DCE" w14:textId="77777777" w:rsidR="001865B3" w:rsidRDefault="001865B3" w:rsidP="001865B3">
      <w:pPr>
        <w:pStyle w:val="LabStepCodeBlockLevel2"/>
      </w:pPr>
      <w:r>
        <w:t xml:space="preserve">  EmailAddress: string;</w:t>
      </w:r>
    </w:p>
    <w:p w14:paraId="2C29EE9C" w14:textId="77777777" w:rsidR="001865B3" w:rsidRDefault="001865B3" w:rsidP="001865B3">
      <w:pPr>
        <w:pStyle w:val="LabStepCodeBlockLevel2"/>
      </w:pPr>
      <w:r>
        <w:t xml:space="preserve">  WorkPhone: string;</w:t>
      </w:r>
    </w:p>
    <w:p w14:paraId="5FB3A80B" w14:textId="77777777" w:rsidR="001865B3" w:rsidRDefault="001865B3" w:rsidP="001865B3">
      <w:pPr>
        <w:pStyle w:val="LabStepCodeBlockLevel2"/>
      </w:pPr>
      <w:r>
        <w:t xml:space="preserve">  HomePhone: string;</w:t>
      </w:r>
    </w:p>
    <w:p w14:paraId="310E96B4" w14:textId="0A4291E1" w:rsidR="001865B3" w:rsidRDefault="001865B3" w:rsidP="001865B3">
      <w:pPr>
        <w:pStyle w:val="LabStepCodeBlockLevel2"/>
      </w:pPr>
      <w:r>
        <w:t>}</w:t>
      </w:r>
    </w:p>
    <w:p w14:paraId="1FF404A1" w14:textId="05EBD316" w:rsidR="005868A5" w:rsidRDefault="005868A5" w:rsidP="001865B3">
      <w:pPr>
        <w:pStyle w:val="LabStepNumberedLevel2"/>
        <w:numPr>
          <w:ilvl w:val="1"/>
          <w:numId w:val="32"/>
        </w:numPr>
      </w:pPr>
      <w:r>
        <w:t xml:space="preserve">Save and close </w:t>
      </w:r>
      <w:proofErr w:type="spellStart"/>
      <w:r w:rsidRPr="005868A5">
        <w:rPr>
          <w:b/>
        </w:rPr>
        <w:t>ICustomer.ts</w:t>
      </w:r>
      <w:proofErr w:type="spellEnd"/>
      <w:r>
        <w:t>.</w:t>
      </w:r>
    </w:p>
    <w:p w14:paraId="2E77655E" w14:textId="254EA9A4" w:rsidR="005868A5" w:rsidRDefault="005868A5" w:rsidP="005868A5">
      <w:pPr>
        <w:pStyle w:val="LabStepNumberedLevel2"/>
        <w:numPr>
          <w:ilvl w:val="1"/>
          <w:numId w:val="32"/>
        </w:numPr>
      </w:pPr>
      <w:r>
        <w:t xml:space="preserve">Add the following code to </w:t>
      </w:r>
      <w:proofErr w:type="spellStart"/>
      <w:r w:rsidRPr="005868A5">
        <w:rPr>
          <w:b/>
        </w:rPr>
        <w:t>ICustomer</w:t>
      </w:r>
      <w:r>
        <w:rPr>
          <w:b/>
        </w:rPr>
        <w:t>Detail</w:t>
      </w:r>
      <w:r w:rsidRPr="005868A5">
        <w:rPr>
          <w:b/>
        </w:rPr>
        <w:t>.ts</w:t>
      </w:r>
      <w:proofErr w:type="spellEnd"/>
      <w:r>
        <w:t xml:space="preserve"> to define a new interface named </w:t>
      </w:r>
      <w:proofErr w:type="spellStart"/>
      <w:r w:rsidRPr="005868A5">
        <w:rPr>
          <w:b/>
        </w:rPr>
        <w:t>ICustomer</w:t>
      </w:r>
      <w:r>
        <w:rPr>
          <w:b/>
        </w:rPr>
        <w:t>Detail</w:t>
      </w:r>
      <w:proofErr w:type="spellEnd"/>
      <w:r>
        <w:t>.</w:t>
      </w:r>
    </w:p>
    <w:p w14:paraId="14DF2635" w14:textId="77777777" w:rsidR="0065724C" w:rsidRDefault="0065724C" w:rsidP="0065724C">
      <w:pPr>
        <w:pStyle w:val="LabStepCodeBlockLevel2"/>
      </w:pPr>
      <w:r>
        <w:t>import ICustomer from './ICustomer';</w:t>
      </w:r>
    </w:p>
    <w:p w14:paraId="4FC96B3C" w14:textId="77777777" w:rsidR="0065724C" w:rsidRDefault="0065724C" w:rsidP="0065724C">
      <w:pPr>
        <w:pStyle w:val="LabStepCodeBlockLevel2"/>
      </w:pPr>
    </w:p>
    <w:p w14:paraId="7D23CE89" w14:textId="77777777" w:rsidR="0065724C" w:rsidRDefault="0065724C" w:rsidP="0065724C">
      <w:pPr>
        <w:pStyle w:val="LabStepCodeBlockLevel2"/>
      </w:pPr>
      <w:r>
        <w:t>export default interface ICustomerDetail extends ICustomer {</w:t>
      </w:r>
    </w:p>
    <w:p w14:paraId="61B753A1" w14:textId="77777777" w:rsidR="0065724C" w:rsidRDefault="0065724C" w:rsidP="0065724C">
      <w:pPr>
        <w:pStyle w:val="LabStepCodeBlockLevel2"/>
      </w:pPr>
      <w:r>
        <w:t xml:space="preserve">    Address: string;</w:t>
      </w:r>
    </w:p>
    <w:p w14:paraId="51103D0D" w14:textId="77777777" w:rsidR="0065724C" w:rsidRDefault="0065724C" w:rsidP="0065724C">
      <w:pPr>
        <w:pStyle w:val="LabStepCodeBlockLevel2"/>
      </w:pPr>
      <w:r>
        <w:t xml:space="preserve">    City: string;</w:t>
      </w:r>
    </w:p>
    <w:p w14:paraId="7702F555" w14:textId="77777777" w:rsidR="0065724C" w:rsidRDefault="0065724C" w:rsidP="0065724C">
      <w:pPr>
        <w:pStyle w:val="LabStepCodeBlockLevel2"/>
      </w:pPr>
      <w:r>
        <w:t xml:space="preserve">    State: string;</w:t>
      </w:r>
    </w:p>
    <w:p w14:paraId="478AC75F" w14:textId="77777777" w:rsidR="0065724C" w:rsidRDefault="0065724C" w:rsidP="0065724C">
      <w:pPr>
        <w:pStyle w:val="LabStepCodeBlockLevel2"/>
      </w:pPr>
      <w:r>
        <w:t xml:space="preserve">    Zipcode: string;</w:t>
      </w:r>
    </w:p>
    <w:p w14:paraId="320F6D57" w14:textId="77777777" w:rsidR="0065724C" w:rsidRDefault="0065724C" w:rsidP="0065724C">
      <w:pPr>
        <w:pStyle w:val="LabStepCodeBlockLevel2"/>
      </w:pPr>
      <w:r>
        <w:t xml:space="preserve">    Gender: string;</w:t>
      </w:r>
    </w:p>
    <w:p w14:paraId="14E276AE" w14:textId="77777777" w:rsidR="0065724C" w:rsidRDefault="0065724C" w:rsidP="0065724C">
      <w:pPr>
        <w:pStyle w:val="LabStepCodeBlockLevel2"/>
      </w:pPr>
      <w:r>
        <w:t xml:space="preserve">    BirthDate: string;</w:t>
      </w:r>
    </w:p>
    <w:p w14:paraId="47AFE396" w14:textId="4EEF9D0B" w:rsidR="001865B3" w:rsidRDefault="0065724C" w:rsidP="0065724C">
      <w:pPr>
        <w:pStyle w:val="LabStepCodeBlockLevel2"/>
      </w:pPr>
      <w:r>
        <w:t>}</w:t>
      </w:r>
    </w:p>
    <w:p w14:paraId="0D18ED4E" w14:textId="7562FA89" w:rsidR="005868A5" w:rsidRDefault="005868A5" w:rsidP="005868A5">
      <w:pPr>
        <w:pStyle w:val="LabStepNumberedLevel2"/>
        <w:numPr>
          <w:ilvl w:val="1"/>
          <w:numId w:val="32"/>
        </w:numPr>
      </w:pPr>
      <w:r>
        <w:t xml:space="preserve">Save and close </w:t>
      </w:r>
      <w:proofErr w:type="spellStart"/>
      <w:r w:rsidRPr="005868A5">
        <w:rPr>
          <w:b/>
        </w:rPr>
        <w:t>ICustomer</w:t>
      </w:r>
      <w:r>
        <w:rPr>
          <w:b/>
        </w:rPr>
        <w:t>Detail</w:t>
      </w:r>
      <w:r w:rsidRPr="005868A5">
        <w:rPr>
          <w:b/>
        </w:rPr>
        <w:t>.ts</w:t>
      </w:r>
      <w:proofErr w:type="spellEnd"/>
      <w:r>
        <w:t>.</w:t>
      </w:r>
    </w:p>
    <w:p w14:paraId="1054886E" w14:textId="3111F83A" w:rsidR="005868A5" w:rsidRDefault="005868A5" w:rsidP="005868A5">
      <w:pPr>
        <w:pStyle w:val="LabStepNumberedLevel2"/>
        <w:numPr>
          <w:ilvl w:val="1"/>
          <w:numId w:val="32"/>
        </w:numPr>
      </w:pPr>
      <w:r>
        <w:t xml:space="preserve">Add the following code to </w:t>
      </w:r>
      <w:proofErr w:type="spellStart"/>
      <w:r w:rsidR="000427FA">
        <w:rPr>
          <w:b/>
        </w:rPr>
        <w:t>ICustomersService</w:t>
      </w:r>
      <w:r w:rsidRPr="005868A5">
        <w:rPr>
          <w:b/>
        </w:rPr>
        <w:t>.ts</w:t>
      </w:r>
      <w:proofErr w:type="spellEnd"/>
      <w:r>
        <w:t xml:space="preserve"> to define a new interface named </w:t>
      </w:r>
      <w:proofErr w:type="spellStart"/>
      <w:r w:rsidR="000427FA">
        <w:rPr>
          <w:b/>
        </w:rPr>
        <w:t>ICustomersService</w:t>
      </w:r>
      <w:proofErr w:type="spellEnd"/>
      <w:r>
        <w:t>.</w:t>
      </w:r>
    </w:p>
    <w:p w14:paraId="7FF752E0" w14:textId="77777777" w:rsidR="004B1EF9" w:rsidRDefault="004B1EF9" w:rsidP="004B1EF9">
      <w:pPr>
        <w:pStyle w:val="LabStepCodeBlockLevel2"/>
      </w:pPr>
      <w:r>
        <w:t>import ICustomer from "./ICustomer"</w:t>
      </w:r>
    </w:p>
    <w:p w14:paraId="4E335223" w14:textId="77777777" w:rsidR="004B1EF9" w:rsidRDefault="004B1EF9" w:rsidP="004B1EF9">
      <w:pPr>
        <w:pStyle w:val="LabStepCodeBlockLevel2"/>
      </w:pPr>
      <w:r>
        <w:t>import ICustomerDetail from "./ICustomerDetail";</w:t>
      </w:r>
    </w:p>
    <w:p w14:paraId="21E2DECF" w14:textId="77777777" w:rsidR="004B1EF9" w:rsidRDefault="004B1EF9" w:rsidP="004B1EF9">
      <w:pPr>
        <w:pStyle w:val="LabStepCodeBlockLevel2"/>
      </w:pPr>
    </w:p>
    <w:p w14:paraId="178A79BA" w14:textId="777BF8C5" w:rsidR="004B1EF9" w:rsidRDefault="004B1EF9" w:rsidP="004B1EF9">
      <w:pPr>
        <w:pStyle w:val="LabStepCodeBlockLevel2"/>
      </w:pPr>
      <w:r>
        <w:t xml:space="preserve">export default interface </w:t>
      </w:r>
      <w:r w:rsidR="000427FA">
        <w:t>ICustomersService</w:t>
      </w:r>
      <w:r>
        <w:t xml:space="preserve"> {</w:t>
      </w:r>
    </w:p>
    <w:p w14:paraId="366C95D5" w14:textId="77777777" w:rsidR="004B1EF9" w:rsidRDefault="004B1EF9" w:rsidP="004B1EF9">
      <w:pPr>
        <w:pStyle w:val="LabStepCodeBlockLevel2"/>
      </w:pPr>
      <w:r>
        <w:t xml:space="preserve">  getCustomers(): Promise&lt;ICustomer[]&gt;;</w:t>
      </w:r>
    </w:p>
    <w:p w14:paraId="7EBCEE3B" w14:textId="77777777" w:rsidR="004B1EF9" w:rsidRDefault="004B1EF9" w:rsidP="004B1EF9">
      <w:pPr>
        <w:pStyle w:val="LabStepCodeBlockLevel2"/>
      </w:pPr>
      <w:r>
        <w:t xml:space="preserve">  getCustomersByLastName(lastNameSearch: string): Promise&lt;ICustomer[]&gt;;</w:t>
      </w:r>
    </w:p>
    <w:p w14:paraId="310C562E" w14:textId="77777777" w:rsidR="004B1EF9" w:rsidRDefault="004B1EF9" w:rsidP="004B1EF9">
      <w:pPr>
        <w:pStyle w:val="LabStepCodeBlockLevel2"/>
      </w:pPr>
      <w:r>
        <w:t xml:space="preserve">  getCustomer(customerId: string): Promise&lt;ICustomerDetail&gt;;</w:t>
      </w:r>
    </w:p>
    <w:p w14:paraId="2EF1C726" w14:textId="4152E938" w:rsidR="004B1EF9" w:rsidRDefault="004B1EF9" w:rsidP="004B1EF9">
      <w:pPr>
        <w:pStyle w:val="LabStepCodeBlockLevel2"/>
      </w:pPr>
      <w:r>
        <w:t>}</w:t>
      </w:r>
    </w:p>
    <w:p w14:paraId="6002BCDB" w14:textId="7811B926" w:rsidR="00567BB6" w:rsidRDefault="00567BB6" w:rsidP="00567BB6">
      <w:pPr>
        <w:pStyle w:val="LabStepNumberedLevel2"/>
        <w:numPr>
          <w:ilvl w:val="1"/>
          <w:numId w:val="32"/>
        </w:numPr>
      </w:pPr>
      <w:r>
        <w:t xml:space="preserve">Save and close </w:t>
      </w:r>
      <w:proofErr w:type="spellStart"/>
      <w:r w:rsidRPr="00567BB6">
        <w:rPr>
          <w:b/>
        </w:rPr>
        <w:t>ICustomer</w:t>
      </w:r>
      <w:r w:rsidR="00A255F0">
        <w:rPr>
          <w:b/>
        </w:rPr>
        <w:t>s</w:t>
      </w:r>
      <w:r w:rsidRPr="00567BB6">
        <w:rPr>
          <w:b/>
        </w:rPr>
        <w:t>Sevice.ts</w:t>
      </w:r>
      <w:proofErr w:type="spellEnd"/>
      <w:r>
        <w:t>.</w:t>
      </w:r>
    </w:p>
    <w:p w14:paraId="41DF9F3F" w14:textId="7F118522" w:rsidR="001865B3" w:rsidRDefault="007B689E" w:rsidP="0065724C">
      <w:pPr>
        <w:pStyle w:val="LabStepNumbered"/>
        <w:numPr>
          <w:ilvl w:val="0"/>
          <w:numId w:val="32"/>
        </w:numPr>
      </w:pPr>
      <w:r>
        <w:t xml:space="preserve">Add a new service class </w:t>
      </w:r>
      <w:r w:rsidR="005868A5">
        <w:t xml:space="preserve">named </w:t>
      </w:r>
      <w:proofErr w:type="spellStart"/>
      <w:r w:rsidR="005868A5" w:rsidRPr="005868A5">
        <w:rPr>
          <w:b/>
        </w:rPr>
        <w:t>MockCustomer</w:t>
      </w:r>
      <w:r w:rsidR="003509C2">
        <w:rPr>
          <w:b/>
        </w:rPr>
        <w:t>s</w:t>
      </w:r>
      <w:r w:rsidR="005868A5" w:rsidRPr="005868A5">
        <w:rPr>
          <w:b/>
        </w:rPr>
        <w:t>Service</w:t>
      </w:r>
      <w:proofErr w:type="spellEnd"/>
      <w:r w:rsidR="005868A5">
        <w:t xml:space="preserve"> </w:t>
      </w:r>
      <w:r>
        <w:t xml:space="preserve">to provide </w:t>
      </w:r>
      <w:r w:rsidR="005868A5">
        <w:t xml:space="preserve">sample </w:t>
      </w:r>
      <w:r>
        <w:t>customer data</w:t>
      </w:r>
      <w:r w:rsidR="005868A5">
        <w:t xml:space="preserve"> that is </w:t>
      </w:r>
      <w:proofErr w:type="gramStart"/>
      <w:r w:rsidR="005868A5">
        <w:t>hard-coded</w:t>
      </w:r>
      <w:proofErr w:type="gramEnd"/>
      <w:r w:rsidR="005868A5">
        <w:t xml:space="preserve"> into the class</w:t>
      </w:r>
      <w:r>
        <w:t>.</w:t>
      </w:r>
    </w:p>
    <w:p w14:paraId="02F08275" w14:textId="440498A5" w:rsidR="005868A5" w:rsidRDefault="005868A5" w:rsidP="005868A5">
      <w:pPr>
        <w:pStyle w:val="LabStepNumberedLevel2"/>
        <w:numPr>
          <w:ilvl w:val="1"/>
          <w:numId w:val="32"/>
        </w:numPr>
      </w:pPr>
      <w:r>
        <w:t xml:space="preserve">Inside the </w:t>
      </w:r>
      <w:proofErr w:type="spellStart"/>
      <w:r w:rsidRPr="001B4CCE">
        <w:rPr>
          <w:b/>
        </w:rPr>
        <w:t>src</w:t>
      </w:r>
      <w:proofErr w:type="spellEnd"/>
      <w:r>
        <w:t xml:space="preserve"> folder, create a new folder named </w:t>
      </w:r>
      <w:r>
        <w:rPr>
          <w:b/>
        </w:rPr>
        <w:t>services</w:t>
      </w:r>
      <w:r>
        <w:t>.</w:t>
      </w:r>
    </w:p>
    <w:p w14:paraId="5FC96A84" w14:textId="5E2D59E4" w:rsidR="005868A5" w:rsidRDefault="005868A5" w:rsidP="005868A5">
      <w:pPr>
        <w:pStyle w:val="LabStepNumberedLevel2"/>
        <w:numPr>
          <w:ilvl w:val="1"/>
          <w:numId w:val="32"/>
        </w:numPr>
      </w:pPr>
      <w:r>
        <w:t xml:space="preserve">Inside the </w:t>
      </w:r>
      <w:r>
        <w:rPr>
          <w:b/>
        </w:rPr>
        <w:t>services</w:t>
      </w:r>
      <w:r>
        <w:t xml:space="preserve"> folder, create a source file named </w:t>
      </w:r>
      <w:proofErr w:type="spellStart"/>
      <w:r>
        <w:rPr>
          <w:b/>
        </w:rPr>
        <w:t>Mock</w:t>
      </w:r>
      <w:r w:rsidRPr="005868A5">
        <w:rPr>
          <w:b/>
        </w:rPr>
        <w:t>Customer</w:t>
      </w:r>
      <w:r w:rsidR="003509C2">
        <w:rPr>
          <w:b/>
        </w:rPr>
        <w:t>s</w:t>
      </w:r>
      <w:r w:rsidRPr="005868A5">
        <w:rPr>
          <w:b/>
        </w:rPr>
        <w:t>Service.ts</w:t>
      </w:r>
      <w:proofErr w:type="spellEnd"/>
      <w:r>
        <w:t>.</w:t>
      </w:r>
    </w:p>
    <w:p w14:paraId="6FAD38CA" w14:textId="78B52219" w:rsidR="004B1EF9" w:rsidRDefault="00EE0E14" w:rsidP="004B1EF9">
      <w:pPr>
        <w:pStyle w:val="LabStepScreenshotLevel2"/>
      </w:pPr>
      <w:r>
        <w:drawing>
          <wp:inline distT="0" distB="0" distL="0" distR="0" wp14:anchorId="6A934599" wp14:editId="27695EEF">
            <wp:extent cx="2709265" cy="1395682"/>
            <wp:effectExtent l="19050" t="19050" r="1524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755" cy="1408298"/>
                    </a:xfrm>
                    <a:prstGeom prst="rect">
                      <a:avLst/>
                    </a:prstGeom>
                    <a:noFill/>
                    <a:ln>
                      <a:solidFill>
                        <a:schemeClr val="bg1">
                          <a:lumMod val="50000"/>
                        </a:schemeClr>
                      </a:solidFill>
                    </a:ln>
                  </pic:spPr>
                </pic:pic>
              </a:graphicData>
            </a:graphic>
          </wp:inline>
        </w:drawing>
      </w:r>
    </w:p>
    <w:p w14:paraId="2E946ECC" w14:textId="7C460927" w:rsidR="005868A5" w:rsidRDefault="005868A5" w:rsidP="005868A5">
      <w:pPr>
        <w:pStyle w:val="LabExerciseCallout"/>
      </w:pPr>
      <w:r>
        <w:t xml:space="preserve">In the next step you will copy-and-paste the code for the </w:t>
      </w:r>
      <w:proofErr w:type="spellStart"/>
      <w:r>
        <w:rPr>
          <w:b/>
        </w:rPr>
        <w:t>Mock</w:t>
      </w:r>
      <w:r w:rsidRPr="005868A5">
        <w:rPr>
          <w:b/>
        </w:rPr>
        <w:t>Customer</w:t>
      </w:r>
      <w:r w:rsidR="003509C2">
        <w:rPr>
          <w:b/>
        </w:rPr>
        <w:t>s</w:t>
      </w:r>
      <w:r w:rsidRPr="005868A5">
        <w:rPr>
          <w:b/>
        </w:rPr>
        <w:t>Service</w:t>
      </w:r>
      <w:proofErr w:type="spellEnd"/>
      <w:r>
        <w:t xml:space="preserve"> class.</w:t>
      </w:r>
      <w:r w:rsidR="00AE406C">
        <w:t xml:space="preserve"> </w:t>
      </w:r>
      <w:r w:rsidR="00567BB6">
        <w:t xml:space="preserve">This </w:t>
      </w:r>
      <w:r w:rsidR="00AE406C">
        <w:t xml:space="preserve">class definition is large because it contains </w:t>
      </w:r>
      <w:r w:rsidR="00807087">
        <w:t xml:space="preserve">a large amount of </w:t>
      </w:r>
      <w:r w:rsidR="00AE406C">
        <w:t>hard-code</w:t>
      </w:r>
      <w:r w:rsidR="00CE4D9C">
        <w:t>d</w:t>
      </w:r>
      <w:r w:rsidR="00AE406C">
        <w:t xml:space="preserve"> customer data in a JSON fo</w:t>
      </w:r>
      <w:r w:rsidR="00567BB6">
        <w:t>rmat. Rather than have you copy-and-</w:t>
      </w:r>
      <w:r w:rsidR="00AE406C">
        <w:t xml:space="preserve">paste the code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 from this </w:t>
      </w:r>
      <w:r w:rsidR="00807087">
        <w:t>document</w:t>
      </w:r>
      <w:r w:rsidR="00AE406C">
        <w:t xml:space="preserve">, you will open a </w:t>
      </w:r>
      <w:r w:rsidR="00807087">
        <w:t xml:space="preserve">separate </w:t>
      </w:r>
      <w:r w:rsidR="00AE406C">
        <w:t xml:space="preserve">text file in the </w:t>
      </w:r>
      <w:proofErr w:type="spellStart"/>
      <w:r w:rsidR="00AE406C" w:rsidRPr="00AE406C">
        <w:rPr>
          <w:b/>
        </w:rPr>
        <w:t>StarterFiles</w:t>
      </w:r>
      <w:proofErr w:type="spellEnd"/>
      <w:r w:rsidR="00AE406C">
        <w:t xml:space="preserve"> folder named </w:t>
      </w:r>
      <w:r w:rsidR="00AE406C">
        <w:rPr>
          <w:b/>
        </w:rPr>
        <w:t>Mock</w:t>
      </w:r>
      <w:r w:rsidR="00AE406C" w:rsidRPr="005868A5">
        <w:rPr>
          <w:b/>
        </w:rPr>
        <w:t>Customer</w:t>
      </w:r>
      <w:r w:rsidR="003509C2">
        <w:rPr>
          <w:b/>
        </w:rPr>
        <w:t>s</w:t>
      </w:r>
      <w:r w:rsidR="00AE406C" w:rsidRPr="005868A5">
        <w:rPr>
          <w:b/>
        </w:rPr>
        <w:t>Service</w:t>
      </w:r>
      <w:r w:rsidR="00AE406C">
        <w:rPr>
          <w:b/>
        </w:rPr>
        <w:t>.ts.txt</w:t>
      </w:r>
      <w:r w:rsidR="00AE406C">
        <w:t xml:space="preserve">. This will make it easier to copy and paste the code you need for the </w:t>
      </w:r>
      <w:proofErr w:type="spellStart"/>
      <w:r w:rsidR="00AE406C">
        <w:rPr>
          <w:b/>
        </w:rPr>
        <w:t>Mock</w:t>
      </w:r>
      <w:r w:rsidR="00AE406C" w:rsidRPr="005868A5">
        <w:rPr>
          <w:b/>
        </w:rPr>
        <w:t>Customer</w:t>
      </w:r>
      <w:r w:rsidR="003509C2">
        <w:rPr>
          <w:b/>
        </w:rPr>
        <w:t>s</w:t>
      </w:r>
      <w:r w:rsidR="00AE406C" w:rsidRPr="005868A5">
        <w:rPr>
          <w:b/>
        </w:rPr>
        <w:t>Service</w:t>
      </w:r>
      <w:proofErr w:type="spellEnd"/>
      <w:r w:rsidR="00AE406C">
        <w:t xml:space="preserve"> class.</w:t>
      </w:r>
    </w:p>
    <w:p w14:paraId="3B32240A" w14:textId="3D74782F" w:rsidR="0065724C" w:rsidRDefault="00AE406C" w:rsidP="0065724C">
      <w:pPr>
        <w:pStyle w:val="LabStepNumberedLevel2"/>
        <w:numPr>
          <w:ilvl w:val="1"/>
          <w:numId w:val="32"/>
        </w:numPr>
      </w:pPr>
      <w:r>
        <w:t>Using Windows Explorer, locate the file at the following path.</w:t>
      </w:r>
    </w:p>
    <w:p w14:paraId="038D746B" w14:textId="3B72914E" w:rsidR="00AE406C" w:rsidRDefault="00AE406C" w:rsidP="00AE406C">
      <w:pPr>
        <w:pStyle w:val="LabStepCodeBlockLevel2"/>
      </w:pPr>
      <w:r w:rsidRPr="00AE406C">
        <w:t>C:\Student\Modules\03_React\Lab\StarterFiles</w:t>
      </w:r>
      <w:r>
        <w:t>\</w:t>
      </w:r>
      <w:r w:rsidRPr="00AE406C">
        <w:t>MockCustomersService.ts.txt</w:t>
      </w:r>
    </w:p>
    <w:p w14:paraId="0AA9546A" w14:textId="18019C58" w:rsidR="00AE406C" w:rsidRDefault="00AE406C" w:rsidP="00AE406C">
      <w:pPr>
        <w:pStyle w:val="LabStepNumberedLevel2"/>
      </w:pPr>
      <w:r>
        <w:lastRenderedPageBreak/>
        <w:t xml:space="preserve">Double-click the file named </w:t>
      </w:r>
      <w:r w:rsidRPr="00AE406C">
        <w:rPr>
          <w:b/>
        </w:rPr>
        <w:t>MockCustomersService.ts.txt</w:t>
      </w:r>
      <w:r>
        <w:t xml:space="preserve"> to open it in Notepad.exe.</w:t>
      </w:r>
    </w:p>
    <w:p w14:paraId="10D7AB79" w14:textId="40ECF6EE" w:rsidR="00567BB6" w:rsidRDefault="00EF77CB" w:rsidP="00567BB6">
      <w:pPr>
        <w:pStyle w:val="LabStepScreenshotLevel2"/>
      </w:pPr>
      <w:r>
        <w:drawing>
          <wp:inline distT="0" distB="0" distL="0" distR="0" wp14:anchorId="5ACC3235" wp14:editId="434838A7">
            <wp:extent cx="4797425" cy="1177147"/>
            <wp:effectExtent l="19050" t="19050" r="2222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583" cy="1191172"/>
                    </a:xfrm>
                    <a:prstGeom prst="rect">
                      <a:avLst/>
                    </a:prstGeom>
                    <a:noFill/>
                    <a:ln>
                      <a:solidFill>
                        <a:schemeClr val="bg1">
                          <a:lumMod val="50000"/>
                        </a:schemeClr>
                      </a:solidFill>
                    </a:ln>
                  </pic:spPr>
                </pic:pic>
              </a:graphicData>
            </a:graphic>
          </wp:inline>
        </w:drawing>
      </w:r>
    </w:p>
    <w:p w14:paraId="440D08E1" w14:textId="0BBC22AB" w:rsidR="00AE406C" w:rsidRDefault="00567BB6" w:rsidP="00AE406C">
      <w:pPr>
        <w:pStyle w:val="LabStepNumberedLevel2"/>
      </w:pPr>
      <w:r>
        <w:t xml:space="preserve">Select all the code in </w:t>
      </w:r>
      <w:r w:rsidRPr="00567BB6">
        <w:rPr>
          <w:b/>
        </w:rPr>
        <w:t>MockCustomersService.ts.txt</w:t>
      </w:r>
      <w:r>
        <w:t xml:space="preserve"> and copy it to the Windows clipboard.</w:t>
      </w:r>
    </w:p>
    <w:p w14:paraId="4B8AB038" w14:textId="4DCDF771" w:rsidR="00567BB6" w:rsidRDefault="00567BB6" w:rsidP="00AE406C">
      <w:pPr>
        <w:pStyle w:val="LabStepNumberedLevel2"/>
      </w:pPr>
      <w:r>
        <w:t xml:space="preserve">Return to our project in Visual Studio Code and paste the code into </w:t>
      </w:r>
      <w:proofErr w:type="spellStart"/>
      <w:r w:rsidRPr="00567BB6">
        <w:rPr>
          <w:b/>
        </w:rPr>
        <w:t>MockCustomersService.ts</w:t>
      </w:r>
      <w:proofErr w:type="spellEnd"/>
      <w:r>
        <w:t>.</w:t>
      </w:r>
    </w:p>
    <w:p w14:paraId="719A87A2" w14:textId="27F37E73" w:rsidR="00567BB6" w:rsidRDefault="00567BB6" w:rsidP="00567BB6">
      <w:pPr>
        <w:pStyle w:val="LabExerciseCallout"/>
      </w:pPr>
      <w:r>
        <w:t xml:space="preserve">Take a moment to examine the code inside </w:t>
      </w:r>
      <w:proofErr w:type="spellStart"/>
      <w:r w:rsidRPr="00567BB6">
        <w:rPr>
          <w:b/>
        </w:rPr>
        <w:t>MockCustomersService.ts</w:t>
      </w:r>
      <w:proofErr w:type="spellEnd"/>
      <w:r>
        <w:t xml:space="preserve">. You can see that this class implements the </w:t>
      </w:r>
      <w:proofErr w:type="spellStart"/>
      <w:r w:rsidR="000427FA">
        <w:rPr>
          <w:b/>
        </w:rPr>
        <w:t>ICustomersService</w:t>
      </w:r>
      <w:proofErr w:type="spellEnd"/>
      <w:r>
        <w:t xml:space="preserve"> interface using hard-coded customer data.</w:t>
      </w:r>
    </w:p>
    <w:p w14:paraId="381C86F6" w14:textId="6F9BF9E0" w:rsidR="00567BB6" w:rsidRDefault="00567BB6" w:rsidP="00AE406C">
      <w:pPr>
        <w:pStyle w:val="LabStepNumberedLevel2"/>
      </w:pPr>
      <w:r>
        <w:t xml:space="preserve">Save and close </w:t>
      </w:r>
      <w:proofErr w:type="spellStart"/>
      <w:r w:rsidRPr="00567BB6">
        <w:rPr>
          <w:b/>
        </w:rPr>
        <w:t>MockCustomersService.ts</w:t>
      </w:r>
      <w:proofErr w:type="spellEnd"/>
      <w:r>
        <w:t>.</w:t>
      </w:r>
    </w:p>
    <w:p w14:paraId="24810546" w14:textId="44A6925C" w:rsidR="00FD49C2" w:rsidRDefault="00FD49C2" w:rsidP="004B1EF9">
      <w:pPr>
        <w:pStyle w:val="LabStepNumbered"/>
      </w:pPr>
      <w:r>
        <w:t xml:space="preserve">Add </w:t>
      </w:r>
      <w:r w:rsidR="00567BB6">
        <w:t xml:space="preserve">a new React component named </w:t>
      </w:r>
      <w:proofErr w:type="spellStart"/>
      <w:r w:rsidRPr="00567BB6">
        <w:rPr>
          <w:b/>
        </w:rPr>
        <w:t>CustomersTable</w:t>
      </w:r>
      <w:proofErr w:type="spellEnd"/>
      <w:r w:rsidR="00567BB6">
        <w:t xml:space="preserve"> to display customer data</w:t>
      </w:r>
      <w:r>
        <w:t>.</w:t>
      </w:r>
    </w:p>
    <w:p w14:paraId="76F42185" w14:textId="4A784734" w:rsidR="00FD49C2" w:rsidRDefault="002F0714" w:rsidP="00FD49C2">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sidRPr="002F0714">
        <w:rPr>
          <w:b/>
        </w:rPr>
        <w:t>CustomersTable.css</w:t>
      </w:r>
      <w:r>
        <w:t xml:space="preserve"> and </w:t>
      </w:r>
      <w:proofErr w:type="spellStart"/>
      <w:r>
        <w:rPr>
          <w:b/>
        </w:rPr>
        <w:t>CustomersTable.tsx</w:t>
      </w:r>
      <w:proofErr w:type="spellEnd"/>
      <w:r>
        <w:t>.</w:t>
      </w:r>
    </w:p>
    <w:p w14:paraId="3A471D12" w14:textId="107C25BD" w:rsidR="00FD49C2" w:rsidRDefault="00EF77CB" w:rsidP="00FD49C2">
      <w:pPr>
        <w:pStyle w:val="LabStepScreenshotLevel2"/>
      </w:pPr>
      <w:r>
        <w:drawing>
          <wp:inline distT="0" distB="0" distL="0" distR="0" wp14:anchorId="6CB3AC80" wp14:editId="5DE80710">
            <wp:extent cx="2735515" cy="1458942"/>
            <wp:effectExtent l="19050" t="19050" r="2730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0811" cy="1483100"/>
                    </a:xfrm>
                    <a:prstGeom prst="rect">
                      <a:avLst/>
                    </a:prstGeom>
                    <a:noFill/>
                    <a:ln>
                      <a:solidFill>
                        <a:schemeClr val="bg1">
                          <a:lumMod val="50000"/>
                        </a:schemeClr>
                      </a:solidFill>
                    </a:ln>
                  </pic:spPr>
                </pic:pic>
              </a:graphicData>
            </a:graphic>
          </wp:inline>
        </w:drawing>
      </w:r>
    </w:p>
    <w:p w14:paraId="0448BA86" w14:textId="593E2FB2" w:rsidR="00FD49C2" w:rsidRDefault="00807087" w:rsidP="00FD49C2">
      <w:pPr>
        <w:pStyle w:val="LabStepNumberedLevel2"/>
      </w:pPr>
      <w:r>
        <w:t>Add the following CS</w:t>
      </w:r>
      <w:r w:rsidR="002F0714">
        <w:t xml:space="preserve">S rule to </w:t>
      </w:r>
      <w:r w:rsidR="002F0714" w:rsidRPr="002F0714">
        <w:rPr>
          <w:b/>
        </w:rPr>
        <w:t>CustomersTable.css</w:t>
      </w:r>
      <w:r w:rsidR="002F0714">
        <w:t>.</w:t>
      </w:r>
    </w:p>
    <w:p w14:paraId="0CE84333" w14:textId="77777777" w:rsidR="00FD49C2" w:rsidRDefault="00FD49C2" w:rsidP="00FD49C2">
      <w:pPr>
        <w:pStyle w:val="LabStepCodeBlockLevel2"/>
      </w:pPr>
      <w:r>
        <w:t>#customer-table {</w:t>
      </w:r>
    </w:p>
    <w:p w14:paraId="4566AE8E" w14:textId="77777777" w:rsidR="00FD49C2" w:rsidRDefault="00FD49C2" w:rsidP="00FD49C2">
      <w:pPr>
        <w:pStyle w:val="LabStepCodeBlockLevel2"/>
      </w:pPr>
      <w:r>
        <w:t xml:space="preserve">  font-size: 0.75em;</w:t>
      </w:r>
    </w:p>
    <w:p w14:paraId="2114C061" w14:textId="0F434BD0" w:rsidR="00FD49C2" w:rsidRDefault="00FD49C2" w:rsidP="00FD49C2">
      <w:pPr>
        <w:pStyle w:val="LabStepCodeBlockLevel2"/>
      </w:pPr>
      <w:r>
        <w:t>}</w:t>
      </w:r>
    </w:p>
    <w:p w14:paraId="519144D5" w14:textId="54A82771" w:rsidR="00FD49C2" w:rsidRDefault="002F0714" w:rsidP="00FD49C2">
      <w:pPr>
        <w:pStyle w:val="LabStepNumberedLevel2"/>
      </w:pPr>
      <w:r>
        <w:t xml:space="preserve">Save and close to </w:t>
      </w:r>
      <w:r w:rsidRPr="002F0714">
        <w:rPr>
          <w:b/>
        </w:rPr>
        <w:t>CustomersTable.css</w:t>
      </w:r>
      <w:r>
        <w:t>.</w:t>
      </w:r>
    </w:p>
    <w:p w14:paraId="51FE0C9E" w14:textId="65768881" w:rsidR="002F0714" w:rsidRDefault="002F0714" w:rsidP="00FD49C2">
      <w:pPr>
        <w:pStyle w:val="LabStepNumberedLevel2"/>
      </w:pPr>
      <w:r>
        <w:t xml:space="preserve">Add the following React component starter code to </w:t>
      </w:r>
      <w:proofErr w:type="spellStart"/>
      <w:r>
        <w:rPr>
          <w:b/>
        </w:rPr>
        <w:t>CustomersTable.tsx</w:t>
      </w:r>
      <w:proofErr w:type="spellEnd"/>
      <w:r>
        <w:t>.</w:t>
      </w:r>
    </w:p>
    <w:p w14:paraId="5A3B4702" w14:textId="77777777" w:rsidR="00FD49C2" w:rsidRDefault="00FD49C2" w:rsidP="00FD49C2">
      <w:pPr>
        <w:pStyle w:val="LabStepCodeBlockLevel2"/>
      </w:pPr>
      <w:r>
        <w:t>import * as React from 'react';</w:t>
      </w:r>
    </w:p>
    <w:p w14:paraId="2F1FF3BD" w14:textId="77777777" w:rsidR="00FD49C2" w:rsidRDefault="00FD49C2" w:rsidP="00FD49C2">
      <w:pPr>
        <w:pStyle w:val="LabStepCodeBlockLevel2"/>
      </w:pPr>
    </w:p>
    <w:p w14:paraId="77D67598" w14:textId="77777777" w:rsidR="00FD49C2" w:rsidRDefault="00FD49C2" w:rsidP="00FD49C2">
      <w:pPr>
        <w:pStyle w:val="LabStepCodeBlockLevel2"/>
      </w:pPr>
      <w:r>
        <w:t>import ICustomer from "../../models/ICustomer";</w:t>
      </w:r>
    </w:p>
    <w:p w14:paraId="796A438C" w14:textId="77777777" w:rsidR="00FD49C2" w:rsidRDefault="00FD49C2" w:rsidP="00FD49C2">
      <w:pPr>
        <w:pStyle w:val="LabStepCodeBlockLevel2"/>
      </w:pPr>
    </w:p>
    <w:p w14:paraId="7CAE5175" w14:textId="77777777" w:rsidR="00FD49C2" w:rsidRDefault="00FD49C2" w:rsidP="00FD49C2">
      <w:pPr>
        <w:pStyle w:val="LabStepCodeBlockLevel2"/>
      </w:pPr>
      <w:r>
        <w:t>import './CustomersTable.css';</w:t>
      </w:r>
    </w:p>
    <w:p w14:paraId="46780298" w14:textId="77777777" w:rsidR="00FD49C2" w:rsidRDefault="00FD49C2" w:rsidP="00FD49C2">
      <w:pPr>
        <w:pStyle w:val="LabStepCodeBlockLevel2"/>
      </w:pPr>
    </w:p>
    <w:p w14:paraId="05085C43" w14:textId="77777777" w:rsidR="00FD49C2" w:rsidRDefault="00FD49C2" w:rsidP="00FD49C2">
      <w:pPr>
        <w:pStyle w:val="LabStepCodeBlockLevel2"/>
      </w:pPr>
      <w:r>
        <w:t>interface CustomersTableProperties {</w:t>
      </w:r>
    </w:p>
    <w:p w14:paraId="2CC81E0E" w14:textId="77777777" w:rsidR="00FD49C2" w:rsidRDefault="00FD49C2" w:rsidP="00FD49C2">
      <w:pPr>
        <w:pStyle w:val="LabStepCodeBlockLevel2"/>
      </w:pPr>
      <w:r>
        <w:t xml:space="preserve">  customers: ICustomer[];</w:t>
      </w:r>
    </w:p>
    <w:p w14:paraId="1435BCE8" w14:textId="77777777" w:rsidR="00FD49C2" w:rsidRDefault="00FD49C2" w:rsidP="00FD49C2">
      <w:pPr>
        <w:pStyle w:val="LabStepCodeBlockLevel2"/>
      </w:pPr>
      <w:r>
        <w:t>}</w:t>
      </w:r>
    </w:p>
    <w:p w14:paraId="6C9CBE23" w14:textId="77777777" w:rsidR="00FD49C2" w:rsidRDefault="00FD49C2" w:rsidP="00FD49C2">
      <w:pPr>
        <w:pStyle w:val="LabStepCodeBlockLevel2"/>
      </w:pPr>
    </w:p>
    <w:p w14:paraId="1FF08D68" w14:textId="628D7478" w:rsidR="00FD49C2" w:rsidRDefault="00FD49C2" w:rsidP="00FD49C2">
      <w:pPr>
        <w:pStyle w:val="LabStepCodeBlockLevel2"/>
      </w:pPr>
      <w:r>
        <w:t>export default class CustomersTable extends React.Component&lt;CustomersTableProperties, any&gt; {</w:t>
      </w:r>
    </w:p>
    <w:p w14:paraId="698651F9" w14:textId="6D473C68" w:rsidR="00FD49C2" w:rsidRDefault="00FD49C2" w:rsidP="00FD49C2">
      <w:pPr>
        <w:pStyle w:val="LabStepCodeBlockLevel2"/>
      </w:pPr>
    </w:p>
    <w:p w14:paraId="60E553AC" w14:textId="77777777" w:rsidR="00EF77CB" w:rsidRDefault="00EF77CB" w:rsidP="00FD49C2">
      <w:pPr>
        <w:pStyle w:val="LabStepCodeBlockLevel2"/>
      </w:pPr>
    </w:p>
    <w:p w14:paraId="67B9FF0D" w14:textId="33F15F21" w:rsidR="00FD49C2" w:rsidRDefault="00FD49C2" w:rsidP="00FD49C2">
      <w:pPr>
        <w:pStyle w:val="LabStepCodeBlockLevel2"/>
      </w:pPr>
      <w:r>
        <w:t>}</w:t>
      </w:r>
    </w:p>
    <w:p w14:paraId="4DDB332E" w14:textId="77777777" w:rsidR="00EF77CB" w:rsidRDefault="00EF77CB" w:rsidP="00FD49C2">
      <w:pPr>
        <w:pStyle w:val="LabStepCodeBlockLevel2"/>
      </w:pPr>
    </w:p>
    <w:p w14:paraId="18A6989F" w14:textId="6C01361C" w:rsidR="002F0714" w:rsidRDefault="002F0714" w:rsidP="002F0714">
      <w:pPr>
        <w:pStyle w:val="LabExerciseCallout"/>
      </w:pPr>
      <w:r>
        <w:t xml:space="preserve">Note that the </w:t>
      </w:r>
      <w:proofErr w:type="spellStart"/>
      <w:r w:rsidRPr="002F0714">
        <w:rPr>
          <w:b/>
        </w:rPr>
        <w:t>CustomersTableProperties</w:t>
      </w:r>
      <w:proofErr w:type="spellEnd"/>
      <w:r>
        <w:t xml:space="preserve"> interface is defined with a </w:t>
      </w:r>
      <w:proofErr w:type="spellStart"/>
      <w:proofErr w:type="gramStart"/>
      <w:r w:rsidRPr="002F0714">
        <w:rPr>
          <w:b/>
        </w:rPr>
        <w:t>ICustomer</w:t>
      </w:r>
      <w:proofErr w:type="spellEnd"/>
      <w:r w:rsidRPr="002F0714">
        <w:rPr>
          <w:b/>
        </w:rPr>
        <w:t>[</w:t>
      </w:r>
      <w:proofErr w:type="gramEnd"/>
      <w:r w:rsidRPr="002F0714">
        <w:rPr>
          <w:b/>
        </w:rPr>
        <w:t>]</w:t>
      </w:r>
      <w:r>
        <w:t xml:space="preserve"> property named </w:t>
      </w:r>
      <w:r w:rsidRPr="002F0714">
        <w:rPr>
          <w:b/>
        </w:rPr>
        <w:t>customers</w:t>
      </w:r>
      <w:r>
        <w:t xml:space="preserve">. That means the code in the </w:t>
      </w:r>
      <w:r w:rsidRPr="002F0714">
        <w:rPr>
          <w:b/>
        </w:rPr>
        <w:t>render</w:t>
      </w:r>
      <w:r>
        <w:t xml:space="preserve"> method of this component will have access to that array of customer data.</w:t>
      </w:r>
    </w:p>
    <w:p w14:paraId="661CFEBF" w14:textId="7DED6E1F" w:rsidR="00FD49C2" w:rsidRDefault="002F0714" w:rsidP="00FD49C2">
      <w:pPr>
        <w:pStyle w:val="LabStepNumberedLevel2"/>
      </w:pPr>
      <w:r>
        <w:lastRenderedPageBreak/>
        <w:t xml:space="preserve">Inside the </w:t>
      </w:r>
      <w:proofErr w:type="spellStart"/>
      <w:r w:rsidRPr="002F0714">
        <w:rPr>
          <w:b/>
        </w:rPr>
        <w:t>CustomersTable</w:t>
      </w:r>
      <w:proofErr w:type="spellEnd"/>
      <w:r>
        <w:t xml:space="preserve"> class, add the following implementation of the </w:t>
      </w:r>
      <w:r w:rsidRPr="002F0714">
        <w:rPr>
          <w:b/>
        </w:rPr>
        <w:t>render</w:t>
      </w:r>
      <w:r>
        <w:t xml:space="preserve"> method.</w:t>
      </w:r>
    </w:p>
    <w:p w14:paraId="3213DA11" w14:textId="77777777" w:rsidR="00FD49C2" w:rsidRDefault="00FD49C2" w:rsidP="00FD49C2">
      <w:pPr>
        <w:pStyle w:val="LabStepCodeBlockLevel2"/>
      </w:pPr>
      <w:r>
        <w:t>render() {</w:t>
      </w:r>
    </w:p>
    <w:p w14:paraId="3EA18E80" w14:textId="77777777" w:rsidR="00FD49C2" w:rsidRDefault="00FD49C2" w:rsidP="00FD49C2">
      <w:pPr>
        <w:pStyle w:val="LabStepCodeBlockLevel2"/>
      </w:pPr>
      <w:r>
        <w:t xml:space="preserve">  return (</w:t>
      </w:r>
    </w:p>
    <w:p w14:paraId="56E4938C" w14:textId="77777777" w:rsidR="00FD49C2" w:rsidRDefault="00FD49C2" w:rsidP="00FD49C2">
      <w:pPr>
        <w:pStyle w:val="LabStepCodeBlockLevel2"/>
      </w:pPr>
      <w:r>
        <w:t xml:space="preserve">    &lt;div className="row" &gt;</w:t>
      </w:r>
    </w:p>
    <w:p w14:paraId="19FD53E7" w14:textId="77777777" w:rsidR="00FD49C2" w:rsidRDefault="00FD49C2" w:rsidP="00FD49C2">
      <w:pPr>
        <w:pStyle w:val="LabStepCodeBlockLevel2"/>
      </w:pPr>
      <w:r>
        <w:t xml:space="preserve">      {this.props.customers.length &gt; 0 ? (</w:t>
      </w:r>
    </w:p>
    <w:p w14:paraId="4E325A18" w14:textId="77777777" w:rsidR="00FD49C2" w:rsidRDefault="00FD49C2" w:rsidP="00FD49C2">
      <w:pPr>
        <w:pStyle w:val="LabStepCodeBlockLevel2"/>
      </w:pPr>
      <w:r>
        <w:t xml:space="preserve">        &lt;table id="customer-table" </w:t>
      </w:r>
    </w:p>
    <w:p w14:paraId="268889EE" w14:textId="34F63CA2" w:rsidR="00FD49C2" w:rsidRDefault="00FD49C2" w:rsidP="00FD49C2">
      <w:pPr>
        <w:pStyle w:val="LabStepCodeBlockLevel2"/>
      </w:pPr>
      <w:r>
        <w:t xml:space="preserve">               className="col customers-table table table-striped table-bordered table-hover table-sm"&gt;</w:t>
      </w:r>
    </w:p>
    <w:p w14:paraId="5F202E19" w14:textId="77777777" w:rsidR="00FD49C2" w:rsidRDefault="00FD49C2" w:rsidP="00FD49C2">
      <w:pPr>
        <w:pStyle w:val="LabStepCodeBlockLevel2"/>
      </w:pPr>
      <w:r>
        <w:t xml:space="preserve">          &lt;thead className="thead-dark"&gt;</w:t>
      </w:r>
    </w:p>
    <w:p w14:paraId="70956F96" w14:textId="77777777" w:rsidR="00FD49C2" w:rsidRDefault="00FD49C2" w:rsidP="00FD49C2">
      <w:pPr>
        <w:pStyle w:val="LabStepCodeBlockLevel2"/>
      </w:pPr>
      <w:r>
        <w:t xml:space="preserve">            &lt;tr&gt;</w:t>
      </w:r>
    </w:p>
    <w:p w14:paraId="2FE6CD05" w14:textId="77777777" w:rsidR="00FD49C2" w:rsidRDefault="00FD49C2" w:rsidP="00FD49C2">
      <w:pPr>
        <w:pStyle w:val="LabStepCodeBlockLevel2"/>
      </w:pPr>
      <w:r>
        <w:t xml:space="preserve">              &lt;th&gt;ID&lt;/th&gt;</w:t>
      </w:r>
    </w:p>
    <w:p w14:paraId="445418A6" w14:textId="77777777" w:rsidR="00FD49C2" w:rsidRDefault="00FD49C2" w:rsidP="00FD49C2">
      <w:pPr>
        <w:pStyle w:val="LabStepCodeBlockLevel2"/>
      </w:pPr>
      <w:r>
        <w:t xml:space="preserve">              &lt;th&gt;First Name&lt;/th&gt;</w:t>
      </w:r>
    </w:p>
    <w:p w14:paraId="69427E5B" w14:textId="77777777" w:rsidR="00FD49C2" w:rsidRDefault="00FD49C2" w:rsidP="00FD49C2">
      <w:pPr>
        <w:pStyle w:val="LabStepCodeBlockLevel2"/>
      </w:pPr>
      <w:r>
        <w:t xml:space="preserve">              &lt;th&gt;Last Name&lt;/th&gt;</w:t>
      </w:r>
    </w:p>
    <w:p w14:paraId="36F65209" w14:textId="77777777" w:rsidR="00FD49C2" w:rsidRDefault="00FD49C2" w:rsidP="00FD49C2">
      <w:pPr>
        <w:pStyle w:val="LabStepCodeBlockLevel2"/>
      </w:pPr>
      <w:r>
        <w:t xml:space="preserve">              &lt;th&gt;Company&lt;/th&gt;</w:t>
      </w:r>
    </w:p>
    <w:p w14:paraId="22B5E91B" w14:textId="77777777" w:rsidR="00FD49C2" w:rsidRDefault="00FD49C2" w:rsidP="00FD49C2">
      <w:pPr>
        <w:pStyle w:val="LabStepCodeBlockLevel2"/>
      </w:pPr>
      <w:r>
        <w:t xml:space="preserve">              &lt;th&gt;Email&lt;/th&gt;</w:t>
      </w:r>
    </w:p>
    <w:p w14:paraId="37BC6F60" w14:textId="77777777" w:rsidR="00FD49C2" w:rsidRDefault="00FD49C2" w:rsidP="00FD49C2">
      <w:pPr>
        <w:pStyle w:val="LabStepCodeBlockLevel2"/>
      </w:pPr>
      <w:r>
        <w:t xml:space="preserve">              &lt;th&gt;Work Phone&lt;/th&gt;</w:t>
      </w:r>
    </w:p>
    <w:p w14:paraId="5309830D" w14:textId="77777777" w:rsidR="00FD49C2" w:rsidRDefault="00FD49C2" w:rsidP="00FD49C2">
      <w:pPr>
        <w:pStyle w:val="LabStepCodeBlockLevel2"/>
      </w:pPr>
      <w:r>
        <w:t xml:space="preserve">              &lt;th&gt;Home Phone&lt;/th&gt;</w:t>
      </w:r>
    </w:p>
    <w:p w14:paraId="2EF56702" w14:textId="77777777" w:rsidR="00FD49C2" w:rsidRDefault="00FD49C2" w:rsidP="00FD49C2">
      <w:pPr>
        <w:pStyle w:val="LabStepCodeBlockLevel2"/>
      </w:pPr>
      <w:r>
        <w:t xml:space="preserve">            &lt;/tr&gt;</w:t>
      </w:r>
    </w:p>
    <w:p w14:paraId="177D970A" w14:textId="77777777" w:rsidR="00FD49C2" w:rsidRDefault="00FD49C2" w:rsidP="00FD49C2">
      <w:pPr>
        <w:pStyle w:val="LabStepCodeBlockLevel2"/>
      </w:pPr>
      <w:r>
        <w:t xml:space="preserve">          &lt;/thead&gt;</w:t>
      </w:r>
    </w:p>
    <w:p w14:paraId="48180FE8" w14:textId="77777777" w:rsidR="00FD49C2" w:rsidRDefault="00FD49C2" w:rsidP="00FD49C2">
      <w:pPr>
        <w:pStyle w:val="LabStepCodeBlockLevel2"/>
      </w:pPr>
      <w:r>
        <w:t xml:space="preserve">          &lt;tbody&gt;</w:t>
      </w:r>
    </w:p>
    <w:p w14:paraId="5E2716BD" w14:textId="77777777" w:rsidR="00FD49C2" w:rsidRDefault="00FD49C2" w:rsidP="00FD49C2">
      <w:pPr>
        <w:pStyle w:val="LabStepCodeBlockLevel2"/>
      </w:pPr>
      <w:r>
        <w:t xml:space="preserve">            {this.props.customers.map((customer: ICustomer) =&gt;</w:t>
      </w:r>
    </w:p>
    <w:p w14:paraId="1CA03A3D" w14:textId="77777777" w:rsidR="00FD49C2" w:rsidRDefault="00FD49C2" w:rsidP="00FD49C2">
      <w:pPr>
        <w:pStyle w:val="LabStepCodeBlockLevel2"/>
      </w:pPr>
      <w:r>
        <w:t xml:space="preserve">              &lt;tr key={customer.CustomerId} &gt;</w:t>
      </w:r>
    </w:p>
    <w:p w14:paraId="49E6E703" w14:textId="77777777" w:rsidR="00FD49C2" w:rsidRDefault="00FD49C2" w:rsidP="00FD49C2">
      <w:pPr>
        <w:pStyle w:val="LabStepCodeBlockLevel2"/>
      </w:pPr>
      <w:r>
        <w:t xml:space="preserve">                &lt;td&gt;{customer.CustomerId}&lt;/td&gt;</w:t>
      </w:r>
    </w:p>
    <w:p w14:paraId="3A39486A" w14:textId="77777777" w:rsidR="00FD49C2" w:rsidRDefault="00FD49C2" w:rsidP="00FD49C2">
      <w:pPr>
        <w:pStyle w:val="LabStepCodeBlockLevel2"/>
      </w:pPr>
      <w:r>
        <w:t xml:space="preserve">                &lt;td&gt;{customer.FirstName}&lt;/td&gt;</w:t>
      </w:r>
    </w:p>
    <w:p w14:paraId="429BDAAE" w14:textId="77777777" w:rsidR="00FD49C2" w:rsidRDefault="00FD49C2" w:rsidP="00FD49C2">
      <w:pPr>
        <w:pStyle w:val="LabStepCodeBlockLevel2"/>
      </w:pPr>
      <w:r>
        <w:t xml:space="preserve">                &lt;td&gt;{customer.LastName}&lt;/td&gt;</w:t>
      </w:r>
    </w:p>
    <w:p w14:paraId="70212CAF" w14:textId="77777777" w:rsidR="00FD49C2" w:rsidRDefault="00FD49C2" w:rsidP="00FD49C2">
      <w:pPr>
        <w:pStyle w:val="LabStepCodeBlockLevel2"/>
      </w:pPr>
      <w:r>
        <w:t xml:space="preserve">                &lt;td&gt;{customer.Company}&lt;/td&gt;</w:t>
      </w:r>
    </w:p>
    <w:p w14:paraId="43BC2FDB" w14:textId="77777777" w:rsidR="00FD49C2" w:rsidRDefault="00FD49C2" w:rsidP="00FD49C2">
      <w:pPr>
        <w:pStyle w:val="LabStepCodeBlockLevel2"/>
      </w:pPr>
      <w:r>
        <w:t xml:space="preserve">                &lt;td&gt;{customer.EmailAddress}&lt;/td&gt;</w:t>
      </w:r>
    </w:p>
    <w:p w14:paraId="2584CF2F" w14:textId="77777777" w:rsidR="00FD49C2" w:rsidRDefault="00FD49C2" w:rsidP="00FD49C2">
      <w:pPr>
        <w:pStyle w:val="LabStepCodeBlockLevel2"/>
      </w:pPr>
      <w:r>
        <w:t xml:space="preserve">                &lt;td&gt;{customer.WorkPhone}&lt;/td&gt;</w:t>
      </w:r>
    </w:p>
    <w:p w14:paraId="730D03C1" w14:textId="77777777" w:rsidR="00FD49C2" w:rsidRDefault="00FD49C2" w:rsidP="00FD49C2">
      <w:pPr>
        <w:pStyle w:val="LabStepCodeBlockLevel2"/>
      </w:pPr>
      <w:r>
        <w:t xml:space="preserve">                &lt;td&gt;{customer.HomePhone}&lt;/td&gt;</w:t>
      </w:r>
    </w:p>
    <w:p w14:paraId="55560078" w14:textId="77777777" w:rsidR="00FD49C2" w:rsidRDefault="00FD49C2" w:rsidP="00FD49C2">
      <w:pPr>
        <w:pStyle w:val="LabStepCodeBlockLevel2"/>
      </w:pPr>
      <w:r>
        <w:t xml:space="preserve">              &lt;/tr&gt;</w:t>
      </w:r>
    </w:p>
    <w:p w14:paraId="5F5CD116" w14:textId="77777777" w:rsidR="00FD49C2" w:rsidRDefault="00FD49C2" w:rsidP="00FD49C2">
      <w:pPr>
        <w:pStyle w:val="LabStepCodeBlockLevel2"/>
      </w:pPr>
      <w:r>
        <w:t xml:space="preserve">            )}</w:t>
      </w:r>
    </w:p>
    <w:p w14:paraId="06CE1C80" w14:textId="77777777" w:rsidR="00FD49C2" w:rsidRDefault="00FD49C2" w:rsidP="00FD49C2">
      <w:pPr>
        <w:pStyle w:val="LabStepCodeBlockLevel2"/>
      </w:pPr>
      <w:r>
        <w:t xml:space="preserve">          &lt;/tbody&gt;</w:t>
      </w:r>
    </w:p>
    <w:p w14:paraId="2C28165F" w14:textId="77777777" w:rsidR="00FD49C2" w:rsidRDefault="00FD49C2" w:rsidP="00FD49C2">
      <w:pPr>
        <w:pStyle w:val="LabStepCodeBlockLevel2"/>
      </w:pPr>
      <w:r>
        <w:t xml:space="preserve">        &lt;/table&gt;</w:t>
      </w:r>
    </w:p>
    <w:p w14:paraId="18EEF303" w14:textId="77777777" w:rsidR="00FD49C2" w:rsidRDefault="00FD49C2" w:rsidP="00FD49C2">
      <w:pPr>
        <w:pStyle w:val="LabStepCodeBlockLevel2"/>
      </w:pPr>
      <w:r>
        <w:t xml:space="preserve">      ) : (</w:t>
      </w:r>
    </w:p>
    <w:p w14:paraId="21ED6BEB" w14:textId="77777777" w:rsidR="00FD49C2" w:rsidRDefault="00FD49C2" w:rsidP="00FD49C2">
      <w:pPr>
        <w:pStyle w:val="LabStepCodeBlockLevel2"/>
      </w:pPr>
      <w:r>
        <w:t xml:space="preserve">          &lt;div className="col content-body"&gt;</w:t>
      </w:r>
    </w:p>
    <w:p w14:paraId="1C55E760" w14:textId="77777777" w:rsidR="00FD49C2" w:rsidRDefault="00FD49C2" w:rsidP="00FD49C2">
      <w:pPr>
        <w:pStyle w:val="LabStepCodeBlockLevel2"/>
      </w:pPr>
      <w:r>
        <w:t xml:space="preserve">            &lt;div className="alert alert-info" role="alert"&gt;</w:t>
      </w:r>
    </w:p>
    <w:p w14:paraId="5A493B53" w14:textId="77777777" w:rsidR="00FD49C2" w:rsidRDefault="00FD49C2" w:rsidP="00FD49C2">
      <w:pPr>
        <w:pStyle w:val="LabStepCodeBlockLevel2"/>
      </w:pPr>
      <w:r>
        <w:t xml:space="preserve">              &lt;strong&gt;No customers returned.&lt;/strong&gt; Please refine your search query.</w:t>
      </w:r>
    </w:p>
    <w:p w14:paraId="2C51E832" w14:textId="4DD0C95D" w:rsidR="00FD49C2" w:rsidRDefault="00FD49C2" w:rsidP="00FD49C2">
      <w:pPr>
        <w:pStyle w:val="LabStepCodeBlockLevel2"/>
      </w:pPr>
      <w:r>
        <w:t xml:space="preserve">            &lt;/div&gt;</w:t>
      </w:r>
    </w:p>
    <w:p w14:paraId="5D458720" w14:textId="77777777" w:rsidR="00FD49C2" w:rsidRDefault="00FD49C2" w:rsidP="00FD49C2">
      <w:pPr>
        <w:pStyle w:val="LabStepCodeBlockLevel2"/>
      </w:pPr>
      <w:r>
        <w:t xml:space="preserve">          &lt;/div&gt;</w:t>
      </w:r>
    </w:p>
    <w:p w14:paraId="4F5DC2F8" w14:textId="77777777" w:rsidR="00FD49C2" w:rsidRDefault="00FD49C2" w:rsidP="00FD49C2">
      <w:pPr>
        <w:pStyle w:val="LabStepCodeBlockLevel2"/>
      </w:pPr>
      <w:r>
        <w:t xml:space="preserve">        )</w:t>
      </w:r>
    </w:p>
    <w:p w14:paraId="5B0D96F5" w14:textId="77777777" w:rsidR="00FD49C2" w:rsidRDefault="00FD49C2" w:rsidP="00FD49C2">
      <w:pPr>
        <w:pStyle w:val="LabStepCodeBlockLevel2"/>
      </w:pPr>
      <w:r>
        <w:t xml:space="preserve">      }</w:t>
      </w:r>
    </w:p>
    <w:p w14:paraId="3365204D" w14:textId="77777777" w:rsidR="00FD49C2" w:rsidRDefault="00FD49C2" w:rsidP="00FD49C2">
      <w:pPr>
        <w:pStyle w:val="LabStepCodeBlockLevel2"/>
      </w:pPr>
      <w:r>
        <w:t xml:space="preserve">    &lt;/div&gt;</w:t>
      </w:r>
    </w:p>
    <w:p w14:paraId="49950802" w14:textId="77777777" w:rsidR="00FD49C2" w:rsidRDefault="00FD49C2" w:rsidP="00FD49C2">
      <w:pPr>
        <w:pStyle w:val="LabStepCodeBlockLevel2"/>
      </w:pPr>
      <w:r>
        <w:t xml:space="preserve">  );</w:t>
      </w:r>
    </w:p>
    <w:p w14:paraId="03C0869F" w14:textId="778935CB" w:rsidR="00EF77CB" w:rsidRDefault="00FD49C2" w:rsidP="00FD49C2">
      <w:pPr>
        <w:pStyle w:val="LabStepCodeBlockLevel2"/>
      </w:pPr>
      <w:r>
        <w:t>}</w:t>
      </w:r>
    </w:p>
    <w:p w14:paraId="3CDCD3F7" w14:textId="3BAFBD82" w:rsidR="002F0714" w:rsidRDefault="002F0714" w:rsidP="00FF45E8">
      <w:pPr>
        <w:pStyle w:val="LabExerciseCallout"/>
      </w:pPr>
      <w:r>
        <w:t xml:space="preserve">You can see that the </w:t>
      </w:r>
      <w:r w:rsidRPr="002F0714">
        <w:rPr>
          <w:b/>
        </w:rPr>
        <w:t>render</w:t>
      </w:r>
      <w:r>
        <w:t xml:space="preserve"> method </w:t>
      </w:r>
      <w:r w:rsidR="00CF354B">
        <w:t xml:space="preserve">only </w:t>
      </w:r>
      <w:r>
        <w:t>generates an HTML table when</w:t>
      </w:r>
      <w:r w:rsidR="00FF45E8">
        <w:t xml:space="preserve"> the </w:t>
      </w:r>
      <w:r w:rsidR="00FF45E8" w:rsidRPr="002F0714">
        <w:rPr>
          <w:b/>
        </w:rPr>
        <w:t>customers</w:t>
      </w:r>
      <w:r w:rsidR="00FF45E8">
        <w:t xml:space="preserve"> array contains one or more elements</w:t>
      </w:r>
      <w:r>
        <w:t xml:space="preserve">. </w:t>
      </w:r>
    </w:p>
    <w:p w14:paraId="2FBB4C9B" w14:textId="2F116F6E" w:rsidR="0065724C" w:rsidRDefault="00F65DC9" w:rsidP="004B1EF9">
      <w:pPr>
        <w:pStyle w:val="LabStepNumbered"/>
      </w:pPr>
      <w:r>
        <w:t xml:space="preserve">Modify the </w:t>
      </w:r>
      <w:r w:rsidRPr="00F65DC9">
        <w:rPr>
          <w:b/>
        </w:rPr>
        <w:t>render</w:t>
      </w:r>
      <w:r>
        <w:t xml:space="preserve"> method of the </w:t>
      </w:r>
      <w:proofErr w:type="spellStart"/>
      <w:r w:rsidR="004B1EF9" w:rsidRPr="00F65DC9">
        <w:rPr>
          <w:b/>
        </w:rPr>
        <w:t>ViewCustomer</w:t>
      </w:r>
      <w:r w:rsidRPr="00F65DC9">
        <w:rPr>
          <w:b/>
        </w:rPr>
        <w:t>s</w:t>
      </w:r>
      <w:proofErr w:type="spellEnd"/>
      <w:r>
        <w:t xml:space="preserve"> component to create an instance of </w:t>
      </w:r>
      <w:proofErr w:type="spellStart"/>
      <w:r w:rsidRPr="00F65DC9">
        <w:rPr>
          <w:b/>
        </w:rPr>
        <w:t>CustomersTable</w:t>
      </w:r>
      <w:proofErr w:type="spellEnd"/>
      <w:r>
        <w:t xml:space="preserve"> as a child component.</w:t>
      </w:r>
    </w:p>
    <w:p w14:paraId="70575D35" w14:textId="69F6357A" w:rsidR="00F65DC9" w:rsidRDefault="00F65DC9" w:rsidP="004B1EF9">
      <w:pPr>
        <w:pStyle w:val="LabStepNumberedLevel2"/>
      </w:pPr>
      <w:r>
        <w:t xml:space="preserve">Open the source file named </w:t>
      </w:r>
      <w:proofErr w:type="spellStart"/>
      <w:r w:rsidRPr="00F65DC9">
        <w:rPr>
          <w:b/>
        </w:rPr>
        <w:t>ViewCustomers.tsx</w:t>
      </w:r>
      <w:proofErr w:type="spellEnd"/>
      <w:r>
        <w:t xml:space="preserve"> if it is not already open.</w:t>
      </w:r>
    </w:p>
    <w:p w14:paraId="0B21D2F5" w14:textId="2DEE32C0" w:rsidR="004B1EF9" w:rsidRDefault="00F65DC9" w:rsidP="004B1EF9">
      <w:pPr>
        <w:pStyle w:val="LabStepNumberedLevel2"/>
      </w:pPr>
      <w:r>
        <w:t xml:space="preserve">The following code listing shows what the </w:t>
      </w:r>
      <w:proofErr w:type="spellStart"/>
      <w:r w:rsidR="00AA0DED" w:rsidRPr="00F65DC9">
        <w:rPr>
          <w:b/>
        </w:rPr>
        <w:t>ViewCustomers.tsx</w:t>
      </w:r>
      <w:proofErr w:type="spellEnd"/>
      <w:r w:rsidR="00AA0DED">
        <w:t xml:space="preserve"> source file </w:t>
      </w:r>
      <w:r>
        <w:t>should look like at this point.</w:t>
      </w:r>
    </w:p>
    <w:p w14:paraId="127892D6" w14:textId="77777777" w:rsidR="004B1EF9" w:rsidRPr="00AA0DED" w:rsidRDefault="004B1EF9" w:rsidP="004B1EF9">
      <w:pPr>
        <w:pStyle w:val="LabStepCodeBlockLevel2"/>
        <w:rPr>
          <w:color w:val="auto"/>
        </w:rPr>
      </w:pPr>
      <w:r w:rsidRPr="00AA0DED">
        <w:rPr>
          <w:color w:val="auto"/>
        </w:rPr>
        <w:t>import * as React from 'react';</w:t>
      </w:r>
    </w:p>
    <w:p w14:paraId="36A5DAE8" w14:textId="77777777" w:rsidR="004B1EF9" w:rsidRPr="00AA0DED" w:rsidRDefault="004B1EF9" w:rsidP="004B1EF9">
      <w:pPr>
        <w:pStyle w:val="LabStepCodeBlockLevel2"/>
        <w:rPr>
          <w:color w:val="auto"/>
        </w:rPr>
      </w:pPr>
      <w:r w:rsidRPr="00AA0DED">
        <w:rPr>
          <w:color w:val="auto"/>
        </w:rPr>
        <w:t>import './ViewCustomers.css';</w:t>
      </w:r>
    </w:p>
    <w:p w14:paraId="13CBD4D8" w14:textId="77777777" w:rsidR="004B1EF9" w:rsidRPr="00AA0DED" w:rsidRDefault="004B1EF9" w:rsidP="004B1EF9">
      <w:pPr>
        <w:pStyle w:val="LabStepCodeBlockLevel2"/>
        <w:rPr>
          <w:color w:val="auto"/>
        </w:rPr>
      </w:pPr>
    </w:p>
    <w:p w14:paraId="0DB11ECA" w14:textId="77777777" w:rsidR="004B1EF9" w:rsidRPr="00AA0DED" w:rsidRDefault="004B1EF9" w:rsidP="004B1EF9">
      <w:pPr>
        <w:pStyle w:val="LabStepCodeBlockLevel2"/>
        <w:rPr>
          <w:color w:val="auto"/>
        </w:rPr>
      </w:pPr>
      <w:r w:rsidRPr="00AA0DED">
        <w:rPr>
          <w:color w:val="auto"/>
        </w:rPr>
        <w:t>export default class ViewCustomers extends React.Component&lt;any, any&gt; {</w:t>
      </w:r>
    </w:p>
    <w:p w14:paraId="5EF6E753" w14:textId="77777777" w:rsidR="004B1EF9" w:rsidRPr="00AA0DED" w:rsidRDefault="004B1EF9" w:rsidP="004B1EF9">
      <w:pPr>
        <w:pStyle w:val="LabStepCodeBlockLevel2"/>
        <w:rPr>
          <w:color w:val="auto"/>
        </w:rPr>
      </w:pPr>
      <w:r w:rsidRPr="00AA0DED">
        <w:rPr>
          <w:color w:val="auto"/>
        </w:rPr>
        <w:t xml:space="preserve">  render() {</w:t>
      </w:r>
    </w:p>
    <w:p w14:paraId="411540FB" w14:textId="77777777" w:rsidR="004B1EF9" w:rsidRPr="00AA0DED" w:rsidRDefault="004B1EF9" w:rsidP="004B1EF9">
      <w:pPr>
        <w:pStyle w:val="LabStepCodeBlockLevel2"/>
        <w:rPr>
          <w:color w:val="auto"/>
        </w:rPr>
      </w:pPr>
      <w:r w:rsidRPr="00AA0DED">
        <w:rPr>
          <w:color w:val="auto"/>
        </w:rPr>
        <w:t xml:space="preserve">    return (</w:t>
      </w:r>
    </w:p>
    <w:p w14:paraId="676AB140" w14:textId="77777777" w:rsidR="004B1EF9" w:rsidRPr="00AA0DED" w:rsidRDefault="004B1EF9" w:rsidP="004B1EF9">
      <w:pPr>
        <w:pStyle w:val="LabStepCodeBlockLevel2"/>
        <w:rPr>
          <w:color w:val="auto"/>
        </w:rPr>
      </w:pPr>
      <w:r w:rsidRPr="00AA0DED">
        <w:rPr>
          <w:color w:val="auto"/>
        </w:rPr>
        <w:t xml:space="preserve">      &lt;div id="view-customers" className="content-body" &gt;</w:t>
      </w:r>
    </w:p>
    <w:p w14:paraId="031EDCD0" w14:textId="77777777" w:rsidR="004B1EF9" w:rsidRPr="00AA0DED" w:rsidRDefault="004B1EF9" w:rsidP="004B1EF9">
      <w:pPr>
        <w:pStyle w:val="LabStepCodeBlockLevel2"/>
        <w:rPr>
          <w:color w:val="auto"/>
        </w:rPr>
      </w:pPr>
      <w:r w:rsidRPr="00AA0DED">
        <w:rPr>
          <w:color w:val="auto"/>
        </w:rPr>
        <w:t xml:space="preserve">        &lt;div className="row"&gt;</w:t>
      </w:r>
    </w:p>
    <w:p w14:paraId="5209D501" w14:textId="77777777" w:rsidR="004B1EF9" w:rsidRPr="00AA0DED" w:rsidRDefault="004B1EF9" w:rsidP="004B1EF9">
      <w:pPr>
        <w:pStyle w:val="LabStepCodeBlockLevel2"/>
        <w:rPr>
          <w:color w:val="auto"/>
        </w:rPr>
      </w:pPr>
      <w:r w:rsidRPr="00AA0DED">
        <w:rPr>
          <w:color w:val="auto"/>
        </w:rPr>
        <w:t xml:space="preserve">          &lt;div className="jumbotron col"&gt;</w:t>
      </w:r>
    </w:p>
    <w:p w14:paraId="5E3D5F1B" w14:textId="77777777" w:rsidR="004B1EF9" w:rsidRPr="00AA0DED" w:rsidRDefault="004B1EF9" w:rsidP="004B1EF9">
      <w:pPr>
        <w:pStyle w:val="LabStepCodeBlockLevel2"/>
        <w:rPr>
          <w:color w:val="auto"/>
        </w:rPr>
      </w:pPr>
      <w:r w:rsidRPr="00AA0DED">
        <w:rPr>
          <w:color w:val="auto"/>
        </w:rPr>
        <w:t xml:space="preserve">            &lt;h3&gt;Customers view&lt;/h3&gt;</w:t>
      </w:r>
    </w:p>
    <w:p w14:paraId="7376742F" w14:textId="77777777" w:rsidR="004B1EF9" w:rsidRPr="00AA0DED" w:rsidRDefault="004B1EF9" w:rsidP="004B1EF9">
      <w:pPr>
        <w:pStyle w:val="LabStepCodeBlockLevel2"/>
        <w:rPr>
          <w:color w:val="auto"/>
        </w:rPr>
      </w:pPr>
      <w:r w:rsidRPr="00AA0DED">
        <w:rPr>
          <w:color w:val="auto"/>
        </w:rPr>
        <w:t xml:space="preserve">            &lt;p&gt;TODO: Implement this view component.&lt;/p&gt;</w:t>
      </w:r>
    </w:p>
    <w:p w14:paraId="22542610" w14:textId="77777777" w:rsidR="004B1EF9" w:rsidRPr="00AA0DED" w:rsidRDefault="004B1EF9" w:rsidP="004B1EF9">
      <w:pPr>
        <w:pStyle w:val="LabStepCodeBlockLevel2"/>
        <w:rPr>
          <w:color w:val="auto"/>
        </w:rPr>
      </w:pPr>
      <w:r w:rsidRPr="00AA0DED">
        <w:rPr>
          <w:color w:val="auto"/>
        </w:rPr>
        <w:t xml:space="preserve">          &lt;/div&gt;</w:t>
      </w:r>
    </w:p>
    <w:p w14:paraId="1144F860" w14:textId="77777777" w:rsidR="004B1EF9" w:rsidRPr="00AA0DED" w:rsidRDefault="004B1EF9" w:rsidP="004B1EF9">
      <w:pPr>
        <w:pStyle w:val="LabStepCodeBlockLevel2"/>
        <w:rPr>
          <w:color w:val="auto"/>
        </w:rPr>
      </w:pPr>
      <w:r w:rsidRPr="00AA0DED">
        <w:rPr>
          <w:color w:val="auto"/>
        </w:rPr>
        <w:t xml:space="preserve">        &lt;/div&gt;</w:t>
      </w:r>
    </w:p>
    <w:p w14:paraId="1DF93612" w14:textId="77777777" w:rsidR="004B1EF9" w:rsidRPr="00AA0DED" w:rsidRDefault="004B1EF9" w:rsidP="004B1EF9">
      <w:pPr>
        <w:pStyle w:val="LabStepCodeBlockLevel2"/>
        <w:rPr>
          <w:color w:val="auto"/>
        </w:rPr>
      </w:pPr>
      <w:r w:rsidRPr="00AA0DED">
        <w:rPr>
          <w:color w:val="auto"/>
        </w:rPr>
        <w:t xml:space="preserve">      &lt;/div&gt;</w:t>
      </w:r>
    </w:p>
    <w:p w14:paraId="7C9C170B" w14:textId="77777777" w:rsidR="004B1EF9" w:rsidRPr="00AA0DED" w:rsidRDefault="004B1EF9" w:rsidP="004B1EF9">
      <w:pPr>
        <w:pStyle w:val="LabStepCodeBlockLevel2"/>
        <w:rPr>
          <w:color w:val="auto"/>
        </w:rPr>
      </w:pPr>
      <w:r w:rsidRPr="00AA0DED">
        <w:rPr>
          <w:color w:val="auto"/>
        </w:rPr>
        <w:t xml:space="preserve">    );</w:t>
      </w:r>
    </w:p>
    <w:p w14:paraId="0B2CFE48" w14:textId="77777777" w:rsidR="004B1EF9" w:rsidRPr="00AA0DED" w:rsidRDefault="004B1EF9" w:rsidP="004B1EF9">
      <w:pPr>
        <w:pStyle w:val="LabStepCodeBlockLevel2"/>
        <w:rPr>
          <w:color w:val="auto"/>
        </w:rPr>
      </w:pPr>
      <w:r w:rsidRPr="00AA0DED">
        <w:rPr>
          <w:color w:val="auto"/>
        </w:rPr>
        <w:t xml:space="preserve">  }</w:t>
      </w:r>
    </w:p>
    <w:p w14:paraId="2ACB9930" w14:textId="6D60032E" w:rsidR="004B1EF9" w:rsidRPr="00F65DC9" w:rsidRDefault="004B1EF9" w:rsidP="004B1EF9">
      <w:pPr>
        <w:pStyle w:val="LabStepCodeBlockLevel2"/>
        <w:rPr>
          <w:color w:val="7F7F7F" w:themeColor="text1" w:themeTint="80"/>
        </w:rPr>
      </w:pPr>
      <w:r w:rsidRPr="00AA0DED">
        <w:rPr>
          <w:color w:val="auto"/>
        </w:rPr>
        <w:t>}</w:t>
      </w:r>
    </w:p>
    <w:p w14:paraId="45CDBA18" w14:textId="0EE5BF46" w:rsidR="004B1EF9" w:rsidRDefault="00F65DC9" w:rsidP="004B1EF9">
      <w:pPr>
        <w:pStyle w:val="LabStepNumberedLevel2"/>
      </w:pPr>
      <w:r>
        <w:lastRenderedPageBreak/>
        <w:t xml:space="preserve">At the top of in </w:t>
      </w:r>
      <w:proofErr w:type="spellStart"/>
      <w:r w:rsidRPr="00F65DC9">
        <w:rPr>
          <w:b/>
        </w:rPr>
        <w:t>ViewCustomers.tsx</w:t>
      </w:r>
      <w:proofErr w:type="spellEnd"/>
      <w:r>
        <w:t xml:space="preserve">, add </w:t>
      </w:r>
      <w:r w:rsidRPr="00F65DC9">
        <w:rPr>
          <w:b/>
        </w:rPr>
        <w:t>import</w:t>
      </w:r>
      <w:r>
        <w:t xml:space="preserve"> statements for </w:t>
      </w:r>
      <w:proofErr w:type="spellStart"/>
      <w:r w:rsidRPr="00F65DC9">
        <w:rPr>
          <w:b/>
        </w:rPr>
        <w:t>ICustomer</w:t>
      </w:r>
      <w:proofErr w:type="spellEnd"/>
      <w:r>
        <w:t xml:space="preserve">, </w:t>
      </w:r>
      <w:proofErr w:type="spellStart"/>
      <w:r w:rsidR="000427FA">
        <w:rPr>
          <w:b/>
        </w:rPr>
        <w:t>ICustomersService</w:t>
      </w:r>
      <w:proofErr w:type="spellEnd"/>
      <w:r>
        <w:t xml:space="preserve">, </w:t>
      </w:r>
      <w:proofErr w:type="spellStart"/>
      <w:r w:rsidRPr="00F65DC9">
        <w:rPr>
          <w:b/>
        </w:rPr>
        <w:t>MockCustomer</w:t>
      </w:r>
      <w:r w:rsidR="00911A86">
        <w:rPr>
          <w:b/>
        </w:rPr>
        <w:t>s</w:t>
      </w:r>
      <w:r w:rsidRPr="00F65DC9">
        <w:rPr>
          <w:b/>
        </w:rPr>
        <w:t>Service</w:t>
      </w:r>
      <w:proofErr w:type="spellEnd"/>
      <w:r>
        <w:t xml:space="preserve"> and </w:t>
      </w:r>
      <w:proofErr w:type="spellStart"/>
      <w:r w:rsidRPr="00F65DC9">
        <w:rPr>
          <w:b/>
        </w:rPr>
        <w:t>CustomersTable</w:t>
      </w:r>
      <w:proofErr w:type="spellEnd"/>
      <w:r>
        <w:t>.</w:t>
      </w:r>
    </w:p>
    <w:p w14:paraId="07FC5BFA" w14:textId="77777777" w:rsidR="004B1EF9" w:rsidRPr="004B1EF9" w:rsidRDefault="004B1EF9" w:rsidP="004B1EF9">
      <w:pPr>
        <w:pStyle w:val="LabStepCodeBlockLevel2"/>
        <w:rPr>
          <w:color w:val="7F7F7F" w:themeColor="text1" w:themeTint="80"/>
        </w:rPr>
      </w:pPr>
      <w:r w:rsidRPr="004B1EF9">
        <w:rPr>
          <w:color w:val="7F7F7F" w:themeColor="text1" w:themeTint="80"/>
        </w:rPr>
        <w:t>import * as React from 'react';</w:t>
      </w:r>
    </w:p>
    <w:p w14:paraId="77614C8D" w14:textId="77777777" w:rsidR="004B1EF9" w:rsidRDefault="004B1EF9" w:rsidP="004B1EF9">
      <w:pPr>
        <w:pStyle w:val="LabStepCodeBlockLevel2"/>
      </w:pPr>
    </w:p>
    <w:p w14:paraId="6AC2A90B" w14:textId="77777777" w:rsidR="004B1EF9" w:rsidRDefault="004B1EF9" w:rsidP="004B1EF9">
      <w:pPr>
        <w:pStyle w:val="LabStepCodeBlockLevel2"/>
      </w:pPr>
      <w:r>
        <w:t>import ICustomer from '../../models/ICustomer';</w:t>
      </w:r>
    </w:p>
    <w:p w14:paraId="47788445" w14:textId="75808BB8" w:rsidR="004B1EF9" w:rsidRDefault="004B1EF9" w:rsidP="004B1EF9">
      <w:pPr>
        <w:pStyle w:val="LabStepCodeBlockLevel2"/>
      </w:pPr>
      <w:r w:rsidRPr="004B1EF9">
        <w:t xml:space="preserve">import </w:t>
      </w:r>
      <w:r w:rsidR="000427FA">
        <w:t>ICustomersService</w:t>
      </w:r>
      <w:r w:rsidRPr="004B1EF9">
        <w:t xml:space="preserve"> from '../../models/</w:t>
      </w:r>
      <w:r w:rsidR="000427FA">
        <w:t>ICustomersService</w:t>
      </w:r>
      <w:r w:rsidRPr="004B1EF9">
        <w:t>';</w:t>
      </w:r>
    </w:p>
    <w:p w14:paraId="1766E1B1" w14:textId="32B43C42" w:rsidR="004B1EF9" w:rsidRDefault="004B1EF9" w:rsidP="004B1EF9">
      <w:pPr>
        <w:pStyle w:val="LabStepCodeBlockLevel2"/>
      </w:pPr>
      <w:r>
        <w:t>import MockCustomersService from "./../../services/MockCustomersService";</w:t>
      </w:r>
    </w:p>
    <w:p w14:paraId="25305D75" w14:textId="4B705A96" w:rsidR="00FD49C2" w:rsidRDefault="00FD49C2" w:rsidP="00FD49C2">
      <w:pPr>
        <w:pStyle w:val="LabStepCodeBlockLevel2"/>
      </w:pPr>
      <w:r>
        <w:t>import CustomersTable from './CustomersTable';</w:t>
      </w:r>
    </w:p>
    <w:p w14:paraId="412F4DB4" w14:textId="77777777" w:rsidR="00FD49C2" w:rsidRDefault="00FD49C2" w:rsidP="004B1EF9">
      <w:pPr>
        <w:pStyle w:val="LabStepCodeBlockLevel2"/>
      </w:pPr>
    </w:p>
    <w:p w14:paraId="3DD11FBB" w14:textId="6156AE59" w:rsidR="004B1EF9" w:rsidRDefault="004B1EF9" w:rsidP="004B1EF9">
      <w:pPr>
        <w:pStyle w:val="LabStepCodeBlockLevel2"/>
        <w:rPr>
          <w:color w:val="7F7F7F" w:themeColor="text1" w:themeTint="80"/>
        </w:rPr>
      </w:pPr>
      <w:r w:rsidRPr="004B1EF9">
        <w:rPr>
          <w:color w:val="7F7F7F" w:themeColor="text1" w:themeTint="80"/>
        </w:rPr>
        <w:t>import './ViewCustomers.css';</w:t>
      </w:r>
    </w:p>
    <w:p w14:paraId="556B6DD0" w14:textId="335B4928" w:rsidR="004B1EF9" w:rsidRDefault="00F65DC9" w:rsidP="004B1EF9">
      <w:pPr>
        <w:pStyle w:val="LabStepNumberedLevel2"/>
      </w:pPr>
      <w:r>
        <w:t xml:space="preserve">Underneath all the </w:t>
      </w:r>
      <w:r w:rsidRPr="00F65DC9">
        <w:rPr>
          <w:b/>
        </w:rPr>
        <w:t>import</w:t>
      </w:r>
      <w:r>
        <w:t xml:space="preserve"> statements, add the following code to define a </w:t>
      </w:r>
      <w:r w:rsidRPr="00FF45E8">
        <w:rPr>
          <w:b/>
        </w:rPr>
        <w:t>type</w:t>
      </w:r>
      <w:r>
        <w:t xml:space="preserve"> named </w:t>
      </w:r>
      <w:proofErr w:type="spellStart"/>
      <w:r w:rsidRPr="00F65DC9">
        <w:rPr>
          <w:b/>
        </w:rPr>
        <w:t>CustomerViewType</w:t>
      </w:r>
      <w:proofErr w:type="spellEnd"/>
      <w:r>
        <w:t xml:space="preserve"> and an interface named </w:t>
      </w:r>
      <w:proofErr w:type="spellStart"/>
      <w:r w:rsidRPr="00F65DC9">
        <w:rPr>
          <w:b/>
        </w:rPr>
        <w:t>ViewCustomersState</w:t>
      </w:r>
      <w:proofErr w:type="spellEnd"/>
      <w:r>
        <w:t>.</w:t>
      </w:r>
    </w:p>
    <w:p w14:paraId="347EE486" w14:textId="2B822A05" w:rsidR="00AD39D6" w:rsidRDefault="00AD39D6" w:rsidP="00AD39D6">
      <w:pPr>
        <w:pStyle w:val="LabStepCodeBlockLevel2"/>
      </w:pPr>
      <w:r>
        <w:t>type CustomerViewType = 'table' | 'cards';</w:t>
      </w:r>
    </w:p>
    <w:p w14:paraId="3B92B930" w14:textId="77777777" w:rsidR="00AD39D6" w:rsidRDefault="00AD39D6" w:rsidP="00AD39D6">
      <w:pPr>
        <w:pStyle w:val="LabStepCodeBlockLevel2"/>
      </w:pPr>
    </w:p>
    <w:p w14:paraId="1970AC52" w14:textId="750AA593" w:rsidR="004B1EF9" w:rsidRDefault="004B1EF9" w:rsidP="004B1EF9">
      <w:pPr>
        <w:pStyle w:val="LabStepCodeBlockLevel2"/>
      </w:pPr>
      <w:r>
        <w:t>interface ViewCustomersState {</w:t>
      </w:r>
    </w:p>
    <w:p w14:paraId="128F840F" w14:textId="77777777" w:rsidR="004B1EF9" w:rsidRDefault="004B1EF9" w:rsidP="004B1EF9">
      <w:pPr>
        <w:pStyle w:val="LabStepCodeBlockLevel2"/>
      </w:pPr>
      <w:r>
        <w:t xml:space="preserve">  viewType: CustomerViewType;</w:t>
      </w:r>
    </w:p>
    <w:p w14:paraId="26C9E4C1" w14:textId="5A611C98" w:rsidR="004B1EF9" w:rsidRDefault="004B1EF9" w:rsidP="004B1EF9">
      <w:pPr>
        <w:pStyle w:val="LabStepCodeBlockLevel2"/>
      </w:pPr>
      <w:r>
        <w:t xml:space="preserve">  customerService: </w:t>
      </w:r>
      <w:r w:rsidR="000427FA">
        <w:t>ICustomersService</w:t>
      </w:r>
      <w:r>
        <w:t>;</w:t>
      </w:r>
    </w:p>
    <w:p w14:paraId="2A598786" w14:textId="77777777" w:rsidR="004B1EF9" w:rsidRDefault="004B1EF9" w:rsidP="004B1EF9">
      <w:pPr>
        <w:pStyle w:val="LabStepCodeBlockLevel2"/>
      </w:pPr>
      <w:r>
        <w:t xml:space="preserve">  customers: ICustomer[];</w:t>
      </w:r>
    </w:p>
    <w:p w14:paraId="47B0D720" w14:textId="77777777" w:rsidR="004B1EF9" w:rsidRDefault="004B1EF9" w:rsidP="004B1EF9">
      <w:pPr>
        <w:pStyle w:val="LabStepCodeBlockLevel2"/>
      </w:pPr>
      <w:r>
        <w:t xml:space="preserve">  loading: boolean;</w:t>
      </w:r>
    </w:p>
    <w:p w14:paraId="39D12ABC" w14:textId="6639D059" w:rsidR="004B1EF9" w:rsidRDefault="004B1EF9" w:rsidP="004B1EF9">
      <w:pPr>
        <w:pStyle w:val="LabStepCodeBlockLevel2"/>
      </w:pPr>
      <w:r>
        <w:t>}</w:t>
      </w:r>
    </w:p>
    <w:p w14:paraId="4449E72F" w14:textId="0CC0D090" w:rsidR="004B1EF9" w:rsidRDefault="00F65DC9" w:rsidP="004B1EF9">
      <w:pPr>
        <w:pStyle w:val="LabStepNumberedLevel2"/>
      </w:pPr>
      <w:r>
        <w:t xml:space="preserve">Move down an examine the line of code that begins the </w:t>
      </w:r>
      <w:proofErr w:type="spellStart"/>
      <w:r w:rsidRPr="00F65DC9">
        <w:rPr>
          <w:b/>
        </w:rPr>
        <w:t>ViewCustomers</w:t>
      </w:r>
      <w:proofErr w:type="spellEnd"/>
      <w:r>
        <w:t xml:space="preserve"> class definition.</w:t>
      </w:r>
    </w:p>
    <w:p w14:paraId="45A66E42" w14:textId="3EEFCA2A" w:rsidR="00AD39D6" w:rsidRDefault="00AD39D6" w:rsidP="00AD39D6">
      <w:pPr>
        <w:pStyle w:val="LabStepCodeBlockLevel2"/>
      </w:pPr>
      <w:r>
        <w:t>export default class ViewCustomers extends React.Component&lt;any, any&gt; {</w:t>
      </w:r>
    </w:p>
    <w:p w14:paraId="531D9AA8" w14:textId="39021DDF" w:rsidR="00AD39D6" w:rsidRDefault="00F65DC9" w:rsidP="004B1EF9">
      <w:pPr>
        <w:pStyle w:val="LabStepNumberedLevel2"/>
      </w:pPr>
      <w:r>
        <w:t xml:space="preserve">Modify the class definition by passing the </w:t>
      </w:r>
      <w:proofErr w:type="spellStart"/>
      <w:r w:rsidRPr="00F65DC9">
        <w:rPr>
          <w:b/>
        </w:rPr>
        <w:t>ViewCustomersState</w:t>
      </w:r>
      <w:proofErr w:type="spellEnd"/>
      <w:r>
        <w:t xml:space="preserve"> interface as the state type parameter for the </w:t>
      </w:r>
      <w:proofErr w:type="spellStart"/>
      <w:r w:rsidRPr="00F65DC9">
        <w:rPr>
          <w:b/>
        </w:rPr>
        <w:t>ViewCustomers</w:t>
      </w:r>
      <w:proofErr w:type="spellEnd"/>
      <w:r>
        <w:t xml:space="preserve"> class as shown in the following code listing.</w:t>
      </w:r>
    </w:p>
    <w:p w14:paraId="584C426B" w14:textId="4C5CB573" w:rsidR="00AD39D6" w:rsidRDefault="00AD39D6" w:rsidP="00AD39D6">
      <w:pPr>
        <w:pStyle w:val="LabStepCodeBlockLevel2"/>
      </w:pPr>
      <w:r w:rsidRPr="00AD39D6">
        <w:rPr>
          <w:color w:val="7F7F7F" w:themeColor="text1" w:themeTint="80"/>
        </w:rPr>
        <w:t xml:space="preserve">export default class ViewCustomers extends React.Component&lt;any, </w:t>
      </w:r>
      <w:r>
        <w:t>ViewCustomersState</w:t>
      </w:r>
      <w:r w:rsidRPr="00AD39D6">
        <w:rPr>
          <w:color w:val="7F7F7F" w:themeColor="text1" w:themeTint="80"/>
        </w:rPr>
        <w:t>&gt; {</w:t>
      </w:r>
    </w:p>
    <w:p w14:paraId="6DC2E018" w14:textId="35139D66" w:rsidR="00AD39D6" w:rsidRDefault="00AA0DED" w:rsidP="00AD39D6">
      <w:pPr>
        <w:pStyle w:val="LabStepNumberedLevel2"/>
      </w:pPr>
      <w:r>
        <w:t xml:space="preserve">Place your cursor inside </w:t>
      </w:r>
      <w:r w:rsidR="00AD39D6">
        <w:t xml:space="preserve">the </w:t>
      </w:r>
      <w:proofErr w:type="spellStart"/>
      <w:r w:rsidR="00AD39D6" w:rsidRPr="00AA0DED">
        <w:rPr>
          <w:b/>
        </w:rPr>
        <w:t>ViewCustomers</w:t>
      </w:r>
      <w:proofErr w:type="spellEnd"/>
      <w:r w:rsidR="00AD39D6">
        <w:t xml:space="preserve"> class and above the </w:t>
      </w:r>
      <w:r w:rsidR="00AD39D6" w:rsidRPr="00AA0DED">
        <w:rPr>
          <w:b/>
        </w:rPr>
        <w:t>render</w:t>
      </w:r>
      <w:r>
        <w:t xml:space="preserve"> method and</w:t>
      </w:r>
      <w:r w:rsidR="00AD39D6">
        <w:t xml:space="preserve"> add the following code to initialize the component's state.</w:t>
      </w:r>
    </w:p>
    <w:p w14:paraId="4200C2C3" w14:textId="77777777" w:rsidR="00AD39D6" w:rsidRDefault="00AD39D6" w:rsidP="00AD39D6">
      <w:pPr>
        <w:pStyle w:val="LabStepCodeBlockLevel2"/>
      </w:pPr>
      <w:r>
        <w:t>state: ViewCustomersState = {</w:t>
      </w:r>
    </w:p>
    <w:p w14:paraId="323C7860" w14:textId="77777777" w:rsidR="00AD39D6" w:rsidRDefault="00AD39D6" w:rsidP="00AD39D6">
      <w:pPr>
        <w:pStyle w:val="LabStepCodeBlockLevel2"/>
      </w:pPr>
      <w:r>
        <w:t xml:space="preserve">  viewType: 'table',</w:t>
      </w:r>
    </w:p>
    <w:p w14:paraId="54E2C3EE" w14:textId="77777777" w:rsidR="00AD39D6" w:rsidRDefault="00AD39D6" w:rsidP="00AD39D6">
      <w:pPr>
        <w:pStyle w:val="LabStepCodeBlockLevel2"/>
      </w:pPr>
      <w:r>
        <w:t xml:space="preserve">  customerService: new MockCustomersService(),</w:t>
      </w:r>
    </w:p>
    <w:p w14:paraId="1A835F20" w14:textId="77777777" w:rsidR="00AD39D6" w:rsidRDefault="00AD39D6" w:rsidP="00AD39D6">
      <w:pPr>
        <w:pStyle w:val="LabStepCodeBlockLevel2"/>
      </w:pPr>
      <w:r>
        <w:t xml:space="preserve">  customers: [],</w:t>
      </w:r>
    </w:p>
    <w:p w14:paraId="405E8188" w14:textId="7ACAECFB" w:rsidR="00AD39D6" w:rsidRDefault="00AD39D6" w:rsidP="00AD39D6">
      <w:pPr>
        <w:pStyle w:val="LabStepCodeBlockLevel2"/>
      </w:pPr>
      <w:r>
        <w:t xml:space="preserve">  loading: false</w:t>
      </w:r>
    </w:p>
    <w:p w14:paraId="55F26380" w14:textId="4EE00B54" w:rsidR="00AA0DED" w:rsidRDefault="00AA0DED" w:rsidP="00AD39D6">
      <w:pPr>
        <w:pStyle w:val="LabStepCodeBlockLevel2"/>
      </w:pPr>
      <w:r>
        <w:t>}</w:t>
      </w:r>
    </w:p>
    <w:p w14:paraId="265E98E1" w14:textId="29AAE88E" w:rsidR="00AA0DED" w:rsidRDefault="00AA0DED" w:rsidP="00AA0DED">
      <w:pPr>
        <w:pStyle w:val="LabExerciseCallout"/>
      </w:pPr>
      <w:r>
        <w:t xml:space="preserve">You can see that this initialization code creates a new instance of the </w:t>
      </w:r>
      <w:proofErr w:type="spellStart"/>
      <w:r w:rsidRPr="00AA0DED">
        <w:rPr>
          <w:b/>
        </w:rPr>
        <w:t>MockCustomersService</w:t>
      </w:r>
      <w:proofErr w:type="spellEnd"/>
      <w:r>
        <w:t xml:space="preserve"> to retrieve customer data.</w:t>
      </w:r>
    </w:p>
    <w:p w14:paraId="5DB7FBC7" w14:textId="379F4C6F" w:rsidR="00AD39D6" w:rsidRDefault="00AA0DED" w:rsidP="004B1EF9">
      <w:pPr>
        <w:pStyle w:val="LabStepNumberedLevel2"/>
      </w:pPr>
      <w:r>
        <w:t xml:space="preserve">Ensure the state initializer you added is inside the </w:t>
      </w:r>
      <w:proofErr w:type="spellStart"/>
      <w:r w:rsidRPr="00AA0DED">
        <w:rPr>
          <w:b/>
        </w:rPr>
        <w:t>ViewCustomers</w:t>
      </w:r>
      <w:proofErr w:type="spellEnd"/>
      <w:r>
        <w:t xml:space="preserve"> class and above the </w:t>
      </w:r>
      <w:r w:rsidRPr="00AA0DED">
        <w:rPr>
          <w:b/>
        </w:rPr>
        <w:t>render</w:t>
      </w:r>
      <w:r>
        <w:t xml:space="preserve"> method as shown below.</w:t>
      </w:r>
    </w:p>
    <w:p w14:paraId="2CD5B158" w14:textId="495298B0" w:rsidR="00AA0DED" w:rsidRDefault="00E1509A" w:rsidP="00AA0DED">
      <w:pPr>
        <w:pStyle w:val="LabStepScreenshotLevel2"/>
      </w:pPr>
      <w:r>
        <w:drawing>
          <wp:inline distT="0" distB="0" distL="0" distR="0" wp14:anchorId="33D7265F" wp14:editId="32DC8452">
            <wp:extent cx="3354603" cy="952860"/>
            <wp:effectExtent l="19050" t="19050" r="1778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063"/>
                    <a:stretch/>
                  </pic:blipFill>
                  <pic:spPr bwMode="auto">
                    <a:xfrm>
                      <a:off x="0" y="0"/>
                      <a:ext cx="3410193" cy="9686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A325A" w14:textId="66CADE4B" w:rsidR="00AA0DED" w:rsidRDefault="00AA0DED" w:rsidP="004B1EF9">
      <w:pPr>
        <w:pStyle w:val="LabStepNumberedLevel2"/>
      </w:pPr>
      <w:r>
        <w:t xml:space="preserve">Replace the implementation of the </w:t>
      </w:r>
      <w:r w:rsidRPr="00EB26CE">
        <w:rPr>
          <w:b/>
        </w:rPr>
        <w:t>render</w:t>
      </w:r>
      <w:r>
        <w:t xml:space="preserve"> method inside </w:t>
      </w:r>
      <w:proofErr w:type="spellStart"/>
      <w:r w:rsidRPr="00AA0DED">
        <w:rPr>
          <w:b/>
        </w:rPr>
        <w:t>ViewCustomers.tsx</w:t>
      </w:r>
      <w:proofErr w:type="spellEnd"/>
      <w:r>
        <w:t xml:space="preserve"> with the following code.</w:t>
      </w:r>
    </w:p>
    <w:p w14:paraId="520A2EB8" w14:textId="77777777" w:rsidR="00FD49C2" w:rsidRDefault="00FD49C2" w:rsidP="00FD49C2">
      <w:pPr>
        <w:pStyle w:val="LabStepCodeBlockLevel2"/>
      </w:pPr>
      <w:r>
        <w:t>render() {</w:t>
      </w:r>
    </w:p>
    <w:p w14:paraId="6BAF2C6C" w14:textId="77777777" w:rsidR="00FD49C2" w:rsidRDefault="00FD49C2" w:rsidP="00FD49C2">
      <w:pPr>
        <w:pStyle w:val="LabStepCodeBlockLevel2"/>
      </w:pPr>
      <w:r>
        <w:t xml:space="preserve">  return (</w:t>
      </w:r>
    </w:p>
    <w:p w14:paraId="3A48146F" w14:textId="77777777" w:rsidR="00FD49C2" w:rsidRDefault="00FD49C2" w:rsidP="00FD49C2">
      <w:pPr>
        <w:pStyle w:val="LabStepCodeBlockLevel2"/>
      </w:pPr>
      <w:r>
        <w:t xml:space="preserve">    &lt;div&gt;</w:t>
      </w:r>
    </w:p>
    <w:p w14:paraId="7A44C10F" w14:textId="77777777" w:rsidR="00FD49C2" w:rsidRDefault="00FD49C2" w:rsidP="00FD49C2">
      <w:pPr>
        <w:pStyle w:val="LabStepCodeBlockLevel2"/>
      </w:pPr>
      <w:r>
        <w:t xml:space="preserve">      &lt;div className="view-customers" &gt;</w:t>
      </w:r>
    </w:p>
    <w:p w14:paraId="3AAF5B61" w14:textId="77777777" w:rsidR="00FD49C2" w:rsidRDefault="00FD49C2" w:rsidP="00FD49C2">
      <w:pPr>
        <w:pStyle w:val="LabStepCodeBlockLevel2"/>
      </w:pPr>
      <w:r>
        <w:t xml:space="preserve">        &lt;CustomersTable customers={this.state.customers} /&gt;</w:t>
      </w:r>
    </w:p>
    <w:p w14:paraId="745166AF" w14:textId="77777777" w:rsidR="00FD49C2" w:rsidRDefault="00FD49C2" w:rsidP="00FD49C2">
      <w:pPr>
        <w:pStyle w:val="LabStepCodeBlockLevel2"/>
      </w:pPr>
      <w:r>
        <w:t xml:space="preserve">      &lt;/div&gt;</w:t>
      </w:r>
    </w:p>
    <w:p w14:paraId="71DD4E98" w14:textId="77777777" w:rsidR="00FD49C2" w:rsidRDefault="00FD49C2" w:rsidP="00FD49C2">
      <w:pPr>
        <w:pStyle w:val="LabStepCodeBlockLevel2"/>
      </w:pPr>
      <w:r>
        <w:t xml:space="preserve">    &lt;/div&gt;</w:t>
      </w:r>
    </w:p>
    <w:p w14:paraId="521D0358" w14:textId="77777777" w:rsidR="00FD49C2" w:rsidRDefault="00FD49C2" w:rsidP="00FD49C2">
      <w:pPr>
        <w:pStyle w:val="LabStepCodeBlockLevel2"/>
      </w:pPr>
      <w:r>
        <w:t xml:space="preserve">  );</w:t>
      </w:r>
    </w:p>
    <w:p w14:paraId="25B336F2" w14:textId="3E1636FD" w:rsidR="00FD49C2" w:rsidRDefault="00FD49C2" w:rsidP="00FD49C2">
      <w:pPr>
        <w:pStyle w:val="LabStepCodeBlockLevel2"/>
      </w:pPr>
      <w:r>
        <w:t>}</w:t>
      </w:r>
    </w:p>
    <w:p w14:paraId="0295BACE" w14:textId="70EFA706" w:rsidR="00EB26CE" w:rsidRDefault="00EB26CE" w:rsidP="00EB26CE">
      <w:pPr>
        <w:pStyle w:val="LabExerciseCallout"/>
      </w:pPr>
      <w:r>
        <w:lastRenderedPageBreak/>
        <w:t xml:space="preserve">Note how you're passing the </w:t>
      </w:r>
      <w:r w:rsidRPr="00EB26CE">
        <w:rPr>
          <w:b/>
        </w:rPr>
        <w:t>customers</w:t>
      </w:r>
      <w:r>
        <w:t xml:space="preserve"> property from the </w:t>
      </w:r>
      <w:proofErr w:type="spellStart"/>
      <w:r w:rsidRPr="00EB26CE">
        <w:rPr>
          <w:b/>
        </w:rPr>
        <w:t>ViewCustomer</w:t>
      </w:r>
      <w:proofErr w:type="spellEnd"/>
      <w:r>
        <w:t xml:space="preserve"> state to the child component </w:t>
      </w:r>
      <w:proofErr w:type="spellStart"/>
      <w:r w:rsidRPr="00EB26CE">
        <w:rPr>
          <w:b/>
        </w:rPr>
        <w:t>CustomersTable</w:t>
      </w:r>
      <w:proofErr w:type="spellEnd"/>
      <w:r>
        <w:t xml:space="preserve">. Next, you must add code to </w:t>
      </w:r>
      <w:proofErr w:type="gramStart"/>
      <w:r>
        <w:t>actually populate</w:t>
      </w:r>
      <w:proofErr w:type="gramEnd"/>
      <w:r>
        <w:t xml:space="preserve"> the </w:t>
      </w:r>
      <w:r w:rsidRPr="00EB26CE">
        <w:rPr>
          <w:b/>
        </w:rPr>
        <w:t>customers</w:t>
      </w:r>
      <w:r>
        <w:t xml:space="preserve"> state property with data. The proper place to accomplish this is typically in the component lifecycle method named </w:t>
      </w:r>
      <w:proofErr w:type="spellStart"/>
      <w:r w:rsidRPr="00EB26CE">
        <w:rPr>
          <w:b/>
        </w:rPr>
        <w:t>componentDidMount</w:t>
      </w:r>
      <w:proofErr w:type="spellEnd"/>
      <w:r>
        <w:t>.</w:t>
      </w:r>
    </w:p>
    <w:p w14:paraId="082CA6C5" w14:textId="53731FBF" w:rsidR="00FD49C2" w:rsidRDefault="00EB26CE" w:rsidP="004B1EF9">
      <w:pPr>
        <w:pStyle w:val="LabStepNumberedLevel2"/>
      </w:pPr>
      <w:r>
        <w:t xml:space="preserve">Just below the </w:t>
      </w:r>
      <w:r w:rsidRPr="00EB26CE">
        <w:rPr>
          <w:b/>
        </w:rPr>
        <w:t>render</w:t>
      </w:r>
      <w:r>
        <w:t xml:space="preserve"> method, add the following implementation of the React lifecycle method named </w:t>
      </w:r>
      <w:proofErr w:type="spellStart"/>
      <w:r w:rsidRPr="00EB26CE">
        <w:rPr>
          <w:b/>
        </w:rPr>
        <w:t>componentDidMount</w:t>
      </w:r>
      <w:proofErr w:type="spellEnd"/>
      <w:r>
        <w:t>.</w:t>
      </w:r>
    </w:p>
    <w:p w14:paraId="5582439E" w14:textId="77777777" w:rsidR="00FD49C2" w:rsidRDefault="00FD49C2" w:rsidP="00FD49C2">
      <w:pPr>
        <w:pStyle w:val="LabStepCodeBlockLevel2"/>
      </w:pPr>
      <w:r>
        <w:t>componentDidMount() {</w:t>
      </w:r>
    </w:p>
    <w:p w14:paraId="0168F70B" w14:textId="77777777" w:rsidR="00FD49C2" w:rsidRDefault="00FD49C2" w:rsidP="00FD49C2">
      <w:pPr>
        <w:pStyle w:val="LabStepCodeBlockLevel2"/>
      </w:pPr>
      <w:r>
        <w:t xml:space="preserve">  this.setState({ loading: true });</w:t>
      </w:r>
    </w:p>
    <w:p w14:paraId="32DA1107" w14:textId="77777777" w:rsidR="00FD49C2" w:rsidRDefault="00FD49C2" w:rsidP="00FD49C2">
      <w:pPr>
        <w:pStyle w:val="LabStepCodeBlockLevel2"/>
      </w:pPr>
      <w:r>
        <w:t xml:space="preserve">  this.state.customerService.getCustomers().then((customers: ICustomer[]) =&gt; {</w:t>
      </w:r>
    </w:p>
    <w:p w14:paraId="72CBFD94" w14:textId="77777777" w:rsidR="00FD49C2" w:rsidRDefault="00FD49C2" w:rsidP="00FD49C2">
      <w:pPr>
        <w:pStyle w:val="LabStepCodeBlockLevel2"/>
      </w:pPr>
      <w:r>
        <w:t xml:space="preserve">    this.setState({ customers: customers, loading: false });</w:t>
      </w:r>
    </w:p>
    <w:p w14:paraId="16CBF969" w14:textId="77777777" w:rsidR="00FD49C2" w:rsidRDefault="00FD49C2" w:rsidP="00FD49C2">
      <w:pPr>
        <w:pStyle w:val="LabStepCodeBlockLevel2"/>
      </w:pPr>
      <w:r>
        <w:t xml:space="preserve">  })</w:t>
      </w:r>
    </w:p>
    <w:p w14:paraId="1828FEB6" w14:textId="2A2BFCE6" w:rsidR="00FD49C2" w:rsidRDefault="00FD49C2" w:rsidP="00FD49C2">
      <w:pPr>
        <w:pStyle w:val="LabStepCodeBlockLevel2"/>
      </w:pPr>
      <w:r>
        <w:t>}</w:t>
      </w:r>
    </w:p>
    <w:p w14:paraId="72489209" w14:textId="2C47407D" w:rsidR="00FD49C2" w:rsidRDefault="00EB26CE" w:rsidP="004B1EF9">
      <w:pPr>
        <w:pStyle w:val="LabStepNumberedLevel2"/>
      </w:pPr>
      <w:r>
        <w:t xml:space="preserve">Save your changes to </w:t>
      </w:r>
      <w:proofErr w:type="spellStart"/>
      <w:r w:rsidRPr="00AA0DED">
        <w:rPr>
          <w:b/>
        </w:rPr>
        <w:t>ViewCustomers.tsx</w:t>
      </w:r>
      <w:proofErr w:type="spellEnd"/>
      <w:r>
        <w:t>.</w:t>
      </w:r>
    </w:p>
    <w:p w14:paraId="4A444593" w14:textId="77777777" w:rsidR="00EB26CE" w:rsidRDefault="00EB26CE" w:rsidP="00EB26CE">
      <w:pPr>
        <w:pStyle w:val="LabStepNumbered"/>
      </w:pPr>
      <w:r>
        <w:t>Run and test the application.</w:t>
      </w:r>
    </w:p>
    <w:p w14:paraId="382DF9BC" w14:textId="77777777" w:rsidR="00EB26CE" w:rsidRDefault="00EB26CE" w:rsidP="00EB26CE">
      <w:pPr>
        <w:pStyle w:val="LabStepNumberedLevel2"/>
      </w:pPr>
      <w:r>
        <w:t>Make sure you have saved your changes to all source files in the project.</w:t>
      </w:r>
    </w:p>
    <w:p w14:paraId="56D27943" w14:textId="77777777" w:rsidR="00EB26CE" w:rsidRDefault="00EB26CE" w:rsidP="00EB26CE">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382E29E" w14:textId="7F2D998B" w:rsidR="00EB26CE" w:rsidRDefault="00EB26CE" w:rsidP="00EB26CE">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13685C4A" w14:textId="361A5820" w:rsidR="00EB26CE" w:rsidRDefault="00EB26CE" w:rsidP="00EB26CE">
      <w:pPr>
        <w:pStyle w:val="LabStepNumberedLevel2"/>
      </w:pPr>
      <w:r>
        <w:t>You should see the application generates an HTML table as shown in the following screenshot.</w:t>
      </w:r>
    </w:p>
    <w:p w14:paraId="73CFC0A7" w14:textId="1F99742B" w:rsidR="00FD49C2" w:rsidRDefault="00746839" w:rsidP="00F91E13">
      <w:pPr>
        <w:pStyle w:val="LabStepScreenshotLevel2"/>
      </w:pPr>
      <w:r>
        <w:drawing>
          <wp:inline distT="0" distB="0" distL="0" distR="0" wp14:anchorId="2B846DEA" wp14:editId="6345DE6E">
            <wp:extent cx="4545046" cy="1919018"/>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2566" cy="1947527"/>
                    </a:xfrm>
                    <a:prstGeom prst="rect">
                      <a:avLst/>
                    </a:prstGeom>
                    <a:noFill/>
                    <a:ln>
                      <a:solidFill>
                        <a:schemeClr val="tx1"/>
                      </a:solidFill>
                    </a:ln>
                  </pic:spPr>
                </pic:pic>
              </a:graphicData>
            </a:graphic>
          </wp:inline>
        </w:drawing>
      </w:r>
    </w:p>
    <w:p w14:paraId="0E3DD738" w14:textId="5283F224" w:rsidR="00746839" w:rsidRDefault="00EB26CE" w:rsidP="00746839">
      <w:pPr>
        <w:pStyle w:val="LabExerciseCallout"/>
      </w:pPr>
      <w:r>
        <w:t xml:space="preserve">While the application </w:t>
      </w:r>
      <w:r w:rsidR="00E507AD">
        <w:t>is</w:t>
      </w:r>
      <w:r>
        <w:t xml:space="preserve"> now displaying customer data in an HTML</w:t>
      </w:r>
      <w:r w:rsidR="006C43E6">
        <w:t xml:space="preserve"> table</w:t>
      </w:r>
      <w:r>
        <w:t>, there is an issue</w:t>
      </w:r>
      <w:r w:rsidR="00E507AD">
        <w:t>. T</w:t>
      </w:r>
      <w:r>
        <w:t xml:space="preserve">here are too many customer records to </w:t>
      </w:r>
      <w:r w:rsidR="00E507AD">
        <w:t xml:space="preserve">display </w:t>
      </w:r>
      <w:r>
        <w:t xml:space="preserve">them all at once. </w:t>
      </w:r>
      <w:r w:rsidR="006C43E6">
        <w:t>You will now work to create a user interface experience which allows for more specific customer searches.</w:t>
      </w:r>
    </w:p>
    <w:p w14:paraId="5FE3793B" w14:textId="67952D8D" w:rsidR="00746839" w:rsidRDefault="00746839" w:rsidP="00746839">
      <w:pPr>
        <w:pStyle w:val="LabStepNumbered"/>
      </w:pPr>
      <w:r>
        <w:t xml:space="preserve">Limit the </w:t>
      </w:r>
      <w:r w:rsidR="006C43E6">
        <w:t xml:space="preserve">customer </w:t>
      </w:r>
      <w:r>
        <w:t>data return</w:t>
      </w:r>
      <w:r w:rsidR="006C43E6">
        <w:t xml:space="preserve"> when the </w:t>
      </w:r>
      <w:proofErr w:type="spellStart"/>
      <w:r w:rsidR="006C43E6" w:rsidRPr="006C43E6">
        <w:rPr>
          <w:b/>
        </w:rPr>
        <w:t>ViewCustomers</w:t>
      </w:r>
      <w:proofErr w:type="spellEnd"/>
      <w:r w:rsidR="006C43E6">
        <w:t xml:space="preserve"> component first loads.</w:t>
      </w:r>
    </w:p>
    <w:p w14:paraId="535A9C1E" w14:textId="1F1191E8" w:rsidR="00746839" w:rsidRDefault="006C43E6" w:rsidP="00746839">
      <w:pPr>
        <w:pStyle w:val="LabStepNumberedLevel2"/>
      </w:pPr>
      <w:r>
        <w:t xml:space="preserve">Return to </w:t>
      </w:r>
      <w:proofErr w:type="spellStart"/>
      <w:r w:rsidRPr="006C43E6">
        <w:rPr>
          <w:b/>
        </w:rPr>
        <w:t>ViewCustomer.tsx</w:t>
      </w:r>
      <w:proofErr w:type="spellEnd"/>
      <w:r>
        <w:t xml:space="preserve"> in an editor window.</w:t>
      </w:r>
    </w:p>
    <w:p w14:paraId="001740B6" w14:textId="07946DD5" w:rsidR="006C43E6" w:rsidRPr="006C43E6" w:rsidRDefault="006C43E6" w:rsidP="00746839">
      <w:pPr>
        <w:pStyle w:val="LabStepNumberedLevel2"/>
      </w:pPr>
      <w:r>
        <w:t xml:space="preserve">Reduce the number of </w:t>
      </w:r>
      <w:proofErr w:type="gramStart"/>
      <w:r>
        <w:t>customer</w:t>
      </w:r>
      <w:proofErr w:type="gramEnd"/>
      <w:r>
        <w:t xml:space="preserve"> returned by replacing the call to </w:t>
      </w:r>
      <w:proofErr w:type="spellStart"/>
      <w:r w:rsidRPr="006C43E6">
        <w:rPr>
          <w:b/>
        </w:rPr>
        <w:t>getCustomers</w:t>
      </w:r>
      <w:proofErr w:type="spellEnd"/>
      <w:r>
        <w:t xml:space="preserve"> method with a call to </w:t>
      </w:r>
      <w:proofErr w:type="spellStart"/>
      <w:r w:rsidRPr="006C43E6">
        <w:rPr>
          <w:b/>
        </w:rPr>
        <w:t>getCustomersByLastName</w:t>
      </w:r>
      <w:proofErr w:type="spellEnd"/>
      <w:r w:rsidRPr="006C43E6">
        <w:t xml:space="preserve">. </w:t>
      </w:r>
      <w:r>
        <w:t xml:space="preserve">When calling </w:t>
      </w:r>
      <w:proofErr w:type="spellStart"/>
      <w:r w:rsidRPr="006C43E6">
        <w:rPr>
          <w:b/>
        </w:rPr>
        <w:t>getCustomersByLastName</w:t>
      </w:r>
      <w:proofErr w:type="spellEnd"/>
      <w:r>
        <w:t xml:space="preserve">, pass a capital </w:t>
      </w:r>
      <w:r w:rsidRPr="006C43E6">
        <w:t>"A</w:t>
      </w:r>
      <w:r>
        <w:rPr>
          <w:color w:val="auto"/>
        </w:rPr>
        <w:t>".</w:t>
      </w:r>
    </w:p>
    <w:p w14:paraId="05612FCE" w14:textId="77777777" w:rsidR="00746839" w:rsidRPr="00746839" w:rsidRDefault="00746839" w:rsidP="00746839">
      <w:pPr>
        <w:pStyle w:val="LabStepCodeBlockLevel2"/>
        <w:rPr>
          <w:color w:val="7F7F7F" w:themeColor="text1" w:themeTint="80"/>
        </w:rPr>
      </w:pPr>
      <w:r w:rsidRPr="00746839">
        <w:rPr>
          <w:color w:val="7F7F7F" w:themeColor="text1" w:themeTint="80"/>
        </w:rPr>
        <w:t>componentDidMount() {</w:t>
      </w:r>
    </w:p>
    <w:p w14:paraId="7C73B5DE"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loading: true });</w:t>
      </w:r>
    </w:p>
    <w:p w14:paraId="7E150326" w14:textId="738850BD" w:rsidR="00746839" w:rsidRPr="00746839" w:rsidRDefault="00746839" w:rsidP="00746839">
      <w:pPr>
        <w:pStyle w:val="LabStepCodeBlockLevel2"/>
        <w:rPr>
          <w:color w:val="7F7F7F" w:themeColor="text1" w:themeTint="80"/>
        </w:rPr>
      </w:pPr>
      <w:r w:rsidRPr="00746839">
        <w:rPr>
          <w:color w:val="7F7F7F" w:themeColor="text1" w:themeTint="80"/>
        </w:rPr>
        <w:t xml:space="preserve">  this.state.customerService.</w:t>
      </w:r>
      <w:r w:rsidRPr="00746839">
        <w:t>getCustomersByLastName("A</w:t>
      </w:r>
      <w:r w:rsidRPr="006C43E6">
        <w:rPr>
          <w:color w:val="auto"/>
        </w:rPr>
        <w:t>")</w:t>
      </w:r>
      <w:r w:rsidRPr="00746839">
        <w:rPr>
          <w:color w:val="7F7F7F" w:themeColor="text1" w:themeTint="80"/>
        </w:rPr>
        <w:t>.then((customers: ICustomer[]) =&gt; {</w:t>
      </w:r>
    </w:p>
    <w:p w14:paraId="0726D29A"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this.setState({ customers: customers, loading: false });</w:t>
      </w:r>
    </w:p>
    <w:p w14:paraId="776A12EB" w14:textId="77777777" w:rsidR="00746839" w:rsidRPr="00746839" w:rsidRDefault="00746839" w:rsidP="00746839">
      <w:pPr>
        <w:pStyle w:val="LabStepCodeBlockLevel2"/>
        <w:rPr>
          <w:color w:val="7F7F7F" w:themeColor="text1" w:themeTint="80"/>
        </w:rPr>
      </w:pPr>
      <w:r w:rsidRPr="00746839">
        <w:rPr>
          <w:color w:val="7F7F7F" w:themeColor="text1" w:themeTint="80"/>
        </w:rPr>
        <w:t xml:space="preserve">  })</w:t>
      </w:r>
    </w:p>
    <w:p w14:paraId="6B5CA79F" w14:textId="2A3D7D54" w:rsidR="00746839" w:rsidRPr="00746839" w:rsidRDefault="00746839" w:rsidP="00746839">
      <w:pPr>
        <w:pStyle w:val="LabStepCodeBlockLevel2"/>
        <w:rPr>
          <w:color w:val="7F7F7F" w:themeColor="text1" w:themeTint="80"/>
        </w:rPr>
      </w:pPr>
      <w:r w:rsidRPr="00746839">
        <w:rPr>
          <w:color w:val="7F7F7F" w:themeColor="text1" w:themeTint="80"/>
        </w:rPr>
        <w:t>}</w:t>
      </w:r>
    </w:p>
    <w:p w14:paraId="13FDCE1E" w14:textId="05E2523B" w:rsidR="00746839" w:rsidRDefault="006C43E6" w:rsidP="00746839">
      <w:pPr>
        <w:pStyle w:val="LabStepNumberedLevel2"/>
      </w:pPr>
      <w:r>
        <w:t xml:space="preserve">Save our changes to </w:t>
      </w:r>
      <w:proofErr w:type="spellStart"/>
      <w:r w:rsidRPr="006C43E6">
        <w:rPr>
          <w:b/>
        </w:rPr>
        <w:t>ViewCustomers.tsx</w:t>
      </w:r>
      <w:proofErr w:type="spellEnd"/>
      <w:r>
        <w:t>.</w:t>
      </w:r>
    </w:p>
    <w:p w14:paraId="56795BF4" w14:textId="77A5DD2A" w:rsidR="006C43E6" w:rsidRDefault="006C43E6" w:rsidP="00746839">
      <w:pPr>
        <w:pStyle w:val="LabStepNumberedLevel2"/>
      </w:pPr>
      <w:r>
        <w:t>Run and test the application again. You should see now there are only two customer records returned.</w:t>
      </w:r>
    </w:p>
    <w:p w14:paraId="35EBCE49" w14:textId="0B56CD5B" w:rsidR="00746839" w:rsidRDefault="00746839" w:rsidP="00746839">
      <w:pPr>
        <w:pStyle w:val="LabStepScreenshotLevel2"/>
      </w:pPr>
      <w:r>
        <w:drawing>
          <wp:inline distT="0" distB="0" distL="0" distR="0" wp14:anchorId="506335CE" wp14:editId="3D488A0F">
            <wp:extent cx="5206741" cy="699818"/>
            <wp:effectExtent l="19050" t="19050" r="1333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8305"/>
                    <a:stretch/>
                  </pic:blipFill>
                  <pic:spPr bwMode="auto">
                    <a:xfrm>
                      <a:off x="0" y="0"/>
                      <a:ext cx="5439558" cy="73111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10D66E" w14:textId="0017CFA7" w:rsidR="00746839" w:rsidRDefault="00746839" w:rsidP="00746839">
      <w:pPr>
        <w:pStyle w:val="LabStepNumbered"/>
      </w:pPr>
      <w:r>
        <w:lastRenderedPageBreak/>
        <w:t xml:space="preserve">Add a </w:t>
      </w:r>
      <w:r w:rsidR="006C43E6">
        <w:t xml:space="preserve">new React component to create a </w:t>
      </w:r>
      <w:r>
        <w:t xml:space="preserve">toolbar </w:t>
      </w:r>
      <w:r w:rsidR="006C43E6">
        <w:t xml:space="preserve">for </w:t>
      </w:r>
      <w:r w:rsidR="00E50582">
        <w:t xml:space="preserve">searching and </w:t>
      </w:r>
      <w:r>
        <w:t>filter</w:t>
      </w:r>
      <w:r w:rsidR="006C43E6">
        <w:t>ing</w:t>
      </w:r>
      <w:r>
        <w:t xml:space="preserve"> customer data.</w:t>
      </w:r>
    </w:p>
    <w:p w14:paraId="2C85F3AA" w14:textId="326DF3E0" w:rsidR="00E50582" w:rsidRDefault="00E50582" w:rsidP="00E50582">
      <w:pPr>
        <w:pStyle w:val="LabStepNumberedLevel2"/>
      </w:pPr>
      <w:r>
        <w:t>Return to your project in Visual Studio Code.</w:t>
      </w:r>
    </w:p>
    <w:p w14:paraId="0B9F290E" w14:textId="3DBC6913" w:rsidR="00442CE5" w:rsidRDefault="00442CE5" w:rsidP="00442CE5">
      <w:pPr>
        <w:pStyle w:val="LabStepNumberedLevel2"/>
      </w:pPr>
      <w:r>
        <w:t xml:space="preserve">Inside the </w:t>
      </w:r>
      <w:proofErr w:type="spellStart"/>
      <w:r w:rsidRPr="002F0714">
        <w:rPr>
          <w:b/>
        </w:rPr>
        <w:t>ViewCustomers</w:t>
      </w:r>
      <w:proofErr w:type="spellEnd"/>
      <w:r>
        <w:t xml:space="preserve"> folder, add two new source files named </w:t>
      </w:r>
      <w:r>
        <w:rPr>
          <w:b/>
        </w:rPr>
        <w:t>CustomersToolbar</w:t>
      </w:r>
      <w:r w:rsidRPr="002F0714">
        <w:rPr>
          <w:b/>
        </w:rPr>
        <w:t>.css</w:t>
      </w:r>
      <w:r>
        <w:t xml:space="preserve"> and </w:t>
      </w:r>
      <w:proofErr w:type="spellStart"/>
      <w:r>
        <w:rPr>
          <w:b/>
        </w:rPr>
        <w:t>CustomersToolbar.tsx</w:t>
      </w:r>
      <w:proofErr w:type="spellEnd"/>
      <w:r>
        <w:t>.</w:t>
      </w:r>
    </w:p>
    <w:p w14:paraId="658D8335" w14:textId="2E8406E7" w:rsidR="006C43E6" w:rsidRDefault="00EF77CB" w:rsidP="00442CE5">
      <w:pPr>
        <w:pStyle w:val="LabStepScreenshotLevel2"/>
      </w:pPr>
      <w:r>
        <w:drawing>
          <wp:inline distT="0" distB="0" distL="0" distR="0" wp14:anchorId="7FDF5F36" wp14:editId="1F076323">
            <wp:extent cx="2838170" cy="1596965"/>
            <wp:effectExtent l="19050" t="19050" r="1968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9772" cy="1614746"/>
                    </a:xfrm>
                    <a:prstGeom prst="rect">
                      <a:avLst/>
                    </a:prstGeom>
                    <a:noFill/>
                    <a:ln>
                      <a:solidFill>
                        <a:schemeClr val="bg1">
                          <a:lumMod val="50000"/>
                        </a:schemeClr>
                      </a:solidFill>
                    </a:ln>
                  </pic:spPr>
                </pic:pic>
              </a:graphicData>
            </a:graphic>
          </wp:inline>
        </w:drawing>
      </w:r>
    </w:p>
    <w:p w14:paraId="12624718" w14:textId="78909DAF" w:rsidR="00746839" w:rsidRDefault="00442CE5" w:rsidP="00746839">
      <w:pPr>
        <w:pStyle w:val="LabStepNumberedLevel2"/>
      </w:pPr>
      <w:r>
        <w:t xml:space="preserve">Add the following CSS rules into </w:t>
      </w:r>
      <w:r>
        <w:rPr>
          <w:b/>
        </w:rPr>
        <w:t>CustomersToolbar.css</w:t>
      </w:r>
      <w:r>
        <w:t>.</w:t>
      </w:r>
    </w:p>
    <w:p w14:paraId="044DB73D" w14:textId="77777777" w:rsidR="00746839" w:rsidRDefault="00746839" w:rsidP="00746839">
      <w:pPr>
        <w:pStyle w:val="LabStepCodeBlockLevel2"/>
      </w:pPr>
      <w:r>
        <w:t>.customers-toolbar {</w:t>
      </w:r>
    </w:p>
    <w:p w14:paraId="347B5735" w14:textId="13A857B1" w:rsidR="00746839" w:rsidRDefault="00D41034" w:rsidP="00746839">
      <w:pPr>
        <w:pStyle w:val="LabStepCodeBlockLevel2"/>
      </w:pPr>
      <w:r>
        <w:t xml:space="preserve">  </w:t>
      </w:r>
      <w:r w:rsidR="00746839">
        <w:t>padding: 4px;</w:t>
      </w:r>
    </w:p>
    <w:p w14:paraId="0481BCEF" w14:textId="50885DDA" w:rsidR="00403C75" w:rsidRDefault="00D41034" w:rsidP="00746839">
      <w:pPr>
        <w:pStyle w:val="LabStepCodeBlockLevel2"/>
      </w:pPr>
      <w:r>
        <w:t xml:space="preserve">  </w:t>
      </w:r>
      <w:r w:rsidR="00403C75" w:rsidRPr="00403C75">
        <w:t>background-image: linear-gradient(to bottom, #555 0%, #444 50%, #555 100%);</w:t>
      </w:r>
    </w:p>
    <w:p w14:paraId="340F0130" w14:textId="4EDCB7BD" w:rsidR="00746839" w:rsidRDefault="00746839" w:rsidP="00746839">
      <w:pPr>
        <w:pStyle w:val="LabStepCodeBlockLevel2"/>
      </w:pPr>
      <w:r>
        <w:t>}</w:t>
      </w:r>
    </w:p>
    <w:p w14:paraId="3EAD4D4E" w14:textId="77777777" w:rsidR="00746839" w:rsidRDefault="00746839" w:rsidP="00746839">
      <w:pPr>
        <w:pStyle w:val="LabStepCodeBlockLevel2"/>
      </w:pPr>
    </w:p>
    <w:p w14:paraId="197B6C06" w14:textId="77777777" w:rsidR="00746839" w:rsidRDefault="00746839" w:rsidP="00746839">
      <w:pPr>
        <w:pStyle w:val="LabStepCodeBlockLevel2"/>
      </w:pPr>
      <w:r>
        <w:t>.customers-toolbar .view-menu {</w:t>
      </w:r>
    </w:p>
    <w:p w14:paraId="2EEBEEFC" w14:textId="77777777" w:rsidR="00746839" w:rsidRDefault="00746839" w:rsidP="00746839">
      <w:pPr>
        <w:pStyle w:val="LabStepCodeBlockLevel2"/>
      </w:pPr>
      <w:r>
        <w:t xml:space="preserve">  margin-right: 16px;</w:t>
      </w:r>
    </w:p>
    <w:p w14:paraId="2C3BF3FE" w14:textId="77777777" w:rsidR="00746839" w:rsidRDefault="00746839" w:rsidP="00746839">
      <w:pPr>
        <w:pStyle w:val="LabStepCodeBlockLevel2"/>
      </w:pPr>
      <w:r>
        <w:t>}</w:t>
      </w:r>
    </w:p>
    <w:p w14:paraId="130C24D4" w14:textId="77777777" w:rsidR="00746839" w:rsidRDefault="00746839" w:rsidP="00746839">
      <w:pPr>
        <w:pStyle w:val="LabStepCodeBlockLevel2"/>
      </w:pPr>
    </w:p>
    <w:p w14:paraId="53ED8C6A" w14:textId="46E1E899" w:rsidR="00746839" w:rsidRDefault="00746839" w:rsidP="00746839">
      <w:pPr>
        <w:pStyle w:val="LabStepCodeBlockLevel2"/>
      </w:pPr>
      <w:r>
        <w:t>.customers-toolbar .</w:t>
      </w:r>
      <w:r w:rsidR="00361000">
        <w:t>filter</w:t>
      </w:r>
      <w:r>
        <w:t>-menu {</w:t>
      </w:r>
    </w:p>
    <w:p w14:paraId="5B30AF93" w14:textId="79FB0654" w:rsidR="00746839" w:rsidRDefault="00746839" w:rsidP="00746839">
      <w:pPr>
        <w:pStyle w:val="LabStepCodeBlockLevel2"/>
      </w:pPr>
      <w:r>
        <w:t xml:space="preserve">  padding: 0px;</w:t>
      </w:r>
    </w:p>
    <w:p w14:paraId="75CC77E9" w14:textId="4FB7A39C" w:rsidR="00746839" w:rsidRDefault="00746839" w:rsidP="00746839">
      <w:pPr>
        <w:pStyle w:val="LabStepCodeBlockLevel2"/>
      </w:pPr>
      <w:r>
        <w:t>}</w:t>
      </w:r>
    </w:p>
    <w:p w14:paraId="402119DC" w14:textId="77777777" w:rsidR="00746839" w:rsidRDefault="00746839" w:rsidP="00746839">
      <w:pPr>
        <w:pStyle w:val="LabStepCodeBlockLevel2"/>
      </w:pPr>
      <w:r>
        <w:t xml:space="preserve">  </w:t>
      </w:r>
    </w:p>
    <w:p w14:paraId="50E9DC45" w14:textId="4C21B1DF" w:rsidR="00746839" w:rsidRDefault="00746839" w:rsidP="00746839">
      <w:pPr>
        <w:pStyle w:val="LabStepCodeBlockLevel2"/>
      </w:pPr>
      <w:r>
        <w:t>.customers-toolbar .</w:t>
      </w:r>
      <w:r w:rsidR="00361000">
        <w:t>filter</w:t>
      </w:r>
      <w:r>
        <w:t>-menu button {</w:t>
      </w:r>
    </w:p>
    <w:p w14:paraId="36B42A9E" w14:textId="156C48E6" w:rsidR="00746839" w:rsidRDefault="00746839" w:rsidP="00746839">
      <w:pPr>
        <w:pStyle w:val="LabStepCodeBlockLevel2"/>
      </w:pPr>
      <w:r>
        <w:t xml:space="preserve">  padding-left: 8px;</w:t>
      </w:r>
    </w:p>
    <w:p w14:paraId="38D3CA4A" w14:textId="1FD445F8" w:rsidR="00746839" w:rsidRDefault="00746839" w:rsidP="00746839">
      <w:pPr>
        <w:pStyle w:val="LabStepCodeBlockLevel2"/>
      </w:pPr>
      <w:r>
        <w:t xml:space="preserve">  padding-right: 8px;</w:t>
      </w:r>
    </w:p>
    <w:p w14:paraId="30043906" w14:textId="105FF0E9" w:rsidR="00746839" w:rsidRDefault="00746839" w:rsidP="00746839">
      <w:pPr>
        <w:pStyle w:val="LabStepCodeBlockLevel2"/>
      </w:pPr>
      <w:r>
        <w:t xml:space="preserve">}  </w:t>
      </w:r>
    </w:p>
    <w:p w14:paraId="2D0C613D" w14:textId="77777777" w:rsidR="00746839" w:rsidRDefault="00746839" w:rsidP="00746839">
      <w:pPr>
        <w:pStyle w:val="LabStepCodeBlockLevel2"/>
      </w:pPr>
    </w:p>
    <w:p w14:paraId="4EFB34A1" w14:textId="4DCDDBFE" w:rsidR="00746839" w:rsidRDefault="00746839" w:rsidP="00746839">
      <w:pPr>
        <w:pStyle w:val="LabStepCodeBlockLevel2"/>
      </w:pPr>
      <w:r>
        <w:t>.customers-toolbar .search-menu {</w:t>
      </w:r>
    </w:p>
    <w:p w14:paraId="161EEBAB" w14:textId="19C64614" w:rsidR="00746839" w:rsidRDefault="00746839" w:rsidP="00746839">
      <w:pPr>
        <w:pStyle w:val="LabStepCodeBlockLevel2"/>
      </w:pPr>
      <w:r>
        <w:t xml:space="preserve">  margin-left: 16px;</w:t>
      </w:r>
    </w:p>
    <w:p w14:paraId="3B43B72B" w14:textId="15C11F39" w:rsidR="00746839" w:rsidRDefault="00746839" w:rsidP="00746839">
      <w:pPr>
        <w:pStyle w:val="LabStepCodeBlockLevel2"/>
      </w:pPr>
      <w:r>
        <w:t>}</w:t>
      </w:r>
    </w:p>
    <w:p w14:paraId="2CD791E5" w14:textId="77777777" w:rsidR="00E1509A" w:rsidRDefault="00E1509A" w:rsidP="00746839">
      <w:pPr>
        <w:pStyle w:val="LabStepCodeBlockLevel2"/>
      </w:pPr>
    </w:p>
    <w:p w14:paraId="7024A7B4" w14:textId="4F5E38DE" w:rsidR="00442CE5" w:rsidRDefault="00442CE5" w:rsidP="00746839">
      <w:pPr>
        <w:pStyle w:val="LabStepNumberedLevel2"/>
      </w:pPr>
      <w:r>
        <w:t xml:space="preserve">Save and close </w:t>
      </w:r>
      <w:r w:rsidRPr="00442CE5">
        <w:rPr>
          <w:b/>
        </w:rPr>
        <w:t>CustomersToolbar.css</w:t>
      </w:r>
      <w:r>
        <w:t>.</w:t>
      </w:r>
      <w:r w:rsidR="00746839">
        <w:t xml:space="preserve">   </w:t>
      </w:r>
    </w:p>
    <w:p w14:paraId="6ABA20AE" w14:textId="535C9755" w:rsidR="00746839" w:rsidRDefault="00442CE5" w:rsidP="00746839">
      <w:pPr>
        <w:pStyle w:val="LabStepNumberedLevel2"/>
      </w:pPr>
      <w:r>
        <w:t xml:space="preserve">Add the following React component starter code to </w:t>
      </w:r>
      <w:proofErr w:type="spellStart"/>
      <w:r w:rsidRPr="00442CE5">
        <w:rPr>
          <w:b/>
        </w:rPr>
        <w:t>CustomersToolbar.tsx</w:t>
      </w:r>
      <w:proofErr w:type="spellEnd"/>
      <w:r>
        <w:t>.</w:t>
      </w:r>
    </w:p>
    <w:p w14:paraId="182A456D" w14:textId="77777777" w:rsidR="00403C75" w:rsidRDefault="00403C75" w:rsidP="00403C75">
      <w:pPr>
        <w:pStyle w:val="LabStepCodeBlockLevel2"/>
      </w:pPr>
      <w:r>
        <w:t>import * as React from 'react';</w:t>
      </w:r>
    </w:p>
    <w:p w14:paraId="6B73BCC0" w14:textId="77777777" w:rsidR="00403C75" w:rsidRDefault="00403C75" w:rsidP="00403C75">
      <w:pPr>
        <w:pStyle w:val="LabStepCodeBlockLevel2"/>
      </w:pPr>
    </w:p>
    <w:p w14:paraId="6BF3A981" w14:textId="320A4058" w:rsidR="00403C75" w:rsidRDefault="00403C75" w:rsidP="00403C75">
      <w:pPr>
        <w:pStyle w:val="LabStepCodeBlockLevel2"/>
      </w:pPr>
      <w:r>
        <w:t>import ViewC</w:t>
      </w:r>
      <w:r w:rsidR="00442CE5">
        <w:t>ustomers</w:t>
      </w:r>
      <w:r>
        <w:t xml:space="preserve"> from './ViewCustomers'</w:t>
      </w:r>
    </w:p>
    <w:p w14:paraId="7DBAAFB9" w14:textId="77777777" w:rsidR="00403C75" w:rsidRDefault="00403C75" w:rsidP="00403C75">
      <w:pPr>
        <w:pStyle w:val="LabStepCodeBlockLevel2"/>
      </w:pPr>
      <w:r>
        <w:t>import ICustomer from '../../models/ICustomer';</w:t>
      </w:r>
    </w:p>
    <w:p w14:paraId="7DF441C4" w14:textId="760AEBFD" w:rsidR="00403C75" w:rsidRDefault="00403C75" w:rsidP="00403C75">
      <w:pPr>
        <w:pStyle w:val="LabStepCodeBlockLevel2"/>
      </w:pPr>
      <w:r>
        <w:t xml:space="preserve">import </w:t>
      </w:r>
      <w:r w:rsidR="000427FA">
        <w:t>ICustomersService</w:t>
      </w:r>
      <w:r>
        <w:t xml:space="preserve"> from '../../models/</w:t>
      </w:r>
      <w:r w:rsidR="000427FA">
        <w:t>ICustomersService</w:t>
      </w:r>
      <w:r>
        <w:t>';</w:t>
      </w:r>
    </w:p>
    <w:p w14:paraId="1E8BFC42" w14:textId="521D0E48" w:rsidR="00403C75" w:rsidRDefault="00403C75" w:rsidP="00403C75">
      <w:pPr>
        <w:pStyle w:val="LabStepCodeBlockLevel2"/>
      </w:pPr>
    </w:p>
    <w:p w14:paraId="36988A3A" w14:textId="77777777" w:rsidR="00403C75" w:rsidRDefault="00403C75" w:rsidP="00403C75">
      <w:pPr>
        <w:pStyle w:val="LabStepCodeBlockLevel2"/>
      </w:pPr>
      <w:r>
        <w:t>import './CustomersToolbar.css';</w:t>
      </w:r>
    </w:p>
    <w:p w14:paraId="1DD2AF37" w14:textId="77777777" w:rsidR="00403C75" w:rsidRDefault="00403C75" w:rsidP="00403C75">
      <w:pPr>
        <w:pStyle w:val="LabStepCodeBlockLevel2"/>
      </w:pPr>
    </w:p>
    <w:p w14:paraId="7B5933C9" w14:textId="77777777" w:rsidR="00403C75" w:rsidRDefault="00403C75" w:rsidP="00403C75">
      <w:pPr>
        <w:pStyle w:val="LabStepCodeBlockLevel2"/>
      </w:pPr>
      <w:r>
        <w:t>interface CustomersToolbarProperties {</w:t>
      </w:r>
    </w:p>
    <w:p w14:paraId="28248E9F" w14:textId="77777777" w:rsidR="00403C75" w:rsidRDefault="00403C75" w:rsidP="00403C75">
      <w:pPr>
        <w:pStyle w:val="LabStepCodeBlockLevel2"/>
      </w:pPr>
      <w:r>
        <w:t xml:space="preserve">  ViewCustomers: ViewCustomers</w:t>
      </w:r>
    </w:p>
    <w:p w14:paraId="1D80331E" w14:textId="77777777" w:rsidR="00403C75" w:rsidRDefault="00403C75" w:rsidP="00403C75">
      <w:pPr>
        <w:pStyle w:val="LabStepCodeBlockLevel2"/>
      </w:pPr>
      <w:r>
        <w:t>}</w:t>
      </w:r>
    </w:p>
    <w:p w14:paraId="5A35D911" w14:textId="7972EB5C" w:rsidR="00403C75" w:rsidRDefault="00403C75" w:rsidP="00403C75">
      <w:pPr>
        <w:pStyle w:val="LabStepCodeBlockLevel2"/>
      </w:pPr>
    </w:p>
    <w:p w14:paraId="48BC2AB9" w14:textId="77777777" w:rsidR="00E1509A" w:rsidRDefault="00E1509A" w:rsidP="00403C75">
      <w:pPr>
        <w:pStyle w:val="LabStepCodeBlockLevel2"/>
      </w:pPr>
    </w:p>
    <w:p w14:paraId="07A00CDD" w14:textId="5ED552D7" w:rsidR="00587897" w:rsidRDefault="00403C75" w:rsidP="00403C75">
      <w:pPr>
        <w:pStyle w:val="LabStepCodeBlockLevel2"/>
      </w:pPr>
      <w:r>
        <w:t>export default class CustomersToolbar extends React.Component&lt;CustomersToolbarProperties, any&gt; {</w:t>
      </w:r>
    </w:p>
    <w:p w14:paraId="6373EB53" w14:textId="38D7F100" w:rsidR="00587897" w:rsidRDefault="00587897" w:rsidP="00746839">
      <w:pPr>
        <w:pStyle w:val="LabStepCodeBlockLevel2"/>
      </w:pPr>
    </w:p>
    <w:p w14:paraId="4F45603F" w14:textId="6504BCE8" w:rsidR="00403C75" w:rsidRDefault="00403C75" w:rsidP="00746839">
      <w:pPr>
        <w:pStyle w:val="LabStepCodeBlockLevel2"/>
      </w:pPr>
      <w:r>
        <w:t>}</w:t>
      </w:r>
    </w:p>
    <w:p w14:paraId="01CFEB66" w14:textId="77777777" w:rsidR="00E1509A" w:rsidRDefault="00E1509A" w:rsidP="00746839">
      <w:pPr>
        <w:pStyle w:val="LabStepCodeBlockLevel2"/>
      </w:pPr>
    </w:p>
    <w:p w14:paraId="4EEB8EB6" w14:textId="4209C0D6" w:rsidR="00442CE5" w:rsidRDefault="00D15A29" w:rsidP="00442CE5">
      <w:pPr>
        <w:pStyle w:val="LabExerciseCallout"/>
      </w:pPr>
      <w:r>
        <w:t xml:space="preserve">In the next </w:t>
      </w:r>
      <w:r w:rsidR="00442CE5">
        <w:t>st</w:t>
      </w:r>
      <w:r>
        <w:t>ep</w:t>
      </w:r>
      <w:r w:rsidR="00442CE5">
        <w:t xml:space="preserve"> you will implement the </w:t>
      </w:r>
      <w:r w:rsidR="00442CE5" w:rsidRPr="00442CE5">
        <w:rPr>
          <w:b/>
        </w:rPr>
        <w:t>render</w:t>
      </w:r>
      <w:r w:rsidR="00442CE5">
        <w:t xml:space="preserve"> method</w:t>
      </w:r>
      <w:r>
        <w:t xml:space="preserve"> to display a search box which allows users to search for customers</w:t>
      </w:r>
      <w:r w:rsidR="00442CE5">
        <w:t>.</w:t>
      </w:r>
    </w:p>
    <w:p w14:paraId="71ACAF33" w14:textId="3F1CE4EC" w:rsidR="00746839" w:rsidRDefault="00442CE5" w:rsidP="00442CE5">
      <w:pPr>
        <w:pStyle w:val="LabStepNumberedLevel2"/>
      </w:pPr>
      <w:r>
        <w:lastRenderedPageBreak/>
        <w:t xml:space="preserve">Inside the </w:t>
      </w:r>
      <w:proofErr w:type="spellStart"/>
      <w:r w:rsidRPr="00442CE5">
        <w:rPr>
          <w:b/>
        </w:rPr>
        <w:t>CustomersToolbar</w:t>
      </w:r>
      <w:proofErr w:type="spellEnd"/>
      <w:r>
        <w:t xml:space="preserve"> class, add the following </w:t>
      </w:r>
      <w:r w:rsidR="00D15A29">
        <w:t xml:space="preserve">implementation </w:t>
      </w:r>
      <w:r>
        <w:t xml:space="preserve">for the </w:t>
      </w:r>
      <w:r w:rsidRPr="00442CE5">
        <w:rPr>
          <w:b/>
        </w:rPr>
        <w:t>render</w:t>
      </w:r>
      <w:r>
        <w:t xml:space="preserve"> method.</w:t>
      </w:r>
    </w:p>
    <w:p w14:paraId="3DC1FB2C" w14:textId="77777777" w:rsidR="00BE21C5" w:rsidRDefault="00BE21C5" w:rsidP="00BE21C5">
      <w:pPr>
        <w:pStyle w:val="LabStepCodeBlockLevel2"/>
        <w:rPr>
          <w:szCs w:val="16"/>
        </w:rPr>
      </w:pPr>
    </w:p>
    <w:p w14:paraId="1CAB247E" w14:textId="4B20A0B4" w:rsidR="00BE21C5" w:rsidRPr="00BE21C5" w:rsidRDefault="00BE21C5" w:rsidP="00BE21C5">
      <w:pPr>
        <w:pStyle w:val="LabStepCodeBlockLevel2"/>
        <w:rPr>
          <w:szCs w:val="16"/>
        </w:rPr>
      </w:pPr>
      <w:r w:rsidRPr="00BE21C5">
        <w:rPr>
          <w:szCs w:val="16"/>
        </w:rPr>
        <w:t>render() {</w:t>
      </w:r>
    </w:p>
    <w:p w14:paraId="6CA3AC8B" w14:textId="77777777" w:rsidR="00BE21C5" w:rsidRPr="00BE21C5" w:rsidRDefault="00BE21C5" w:rsidP="00BE21C5">
      <w:pPr>
        <w:pStyle w:val="LabStepCodeBlockLevel2"/>
        <w:rPr>
          <w:szCs w:val="16"/>
        </w:rPr>
      </w:pPr>
      <w:r w:rsidRPr="00BE21C5">
        <w:rPr>
          <w:szCs w:val="16"/>
        </w:rPr>
        <w:t xml:space="preserve">  return (</w:t>
      </w:r>
    </w:p>
    <w:p w14:paraId="5E1F483B" w14:textId="77777777" w:rsidR="00BE21C5" w:rsidRPr="00BE21C5" w:rsidRDefault="00BE21C5" w:rsidP="00BE21C5">
      <w:pPr>
        <w:pStyle w:val="LabStepCodeBlockLevel2"/>
        <w:rPr>
          <w:szCs w:val="16"/>
        </w:rPr>
      </w:pPr>
      <w:r w:rsidRPr="00BE21C5">
        <w:rPr>
          <w:szCs w:val="16"/>
        </w:rPr>
        <w:t xml:space="preserve">    &lt;div className="row btn-toolbar customers-toolbar" role="toolbar" &gt;</w:t>
      </w:r>
    </w:p>
    <w:p w14:paraId="7122E376" w14:textId="77777777" w:rsidR="00BE21C5" w:rsidRPr="00BE21C5" w:rsidRDefault="00BE21C5" w:rsidP="00BE21C5">
      <w:pPr>
        <w:pStyle w:val="LabStepCodeBlockLevel2"/>
        <w:rPr>
          <w:szCs w:val="16"/>
        </w:rPr>
      </w:pPr>
      <w:r w:rsidRPr="00BE21C5">
        <w:rPr>
          <w:szCs w:val="16"/>
        </w:rPr>
        <w:t xml:space="preserve">      &lt;nav className="container-fluid navbar navbar-expand-xl"&gt;</w:t>
      </w:r>
    </w:p>
    <w:p w14:paraId="627D1283" w14:textId="77777777" w:rsidR="00BE21C5" w:rsidRPr="00BE21C5" w:rsidRDefault="00BE21C5" w:rsidP="00BE21C5">
      <w:pPr>
        <w:pStyle w:val="LabStepCodeBlockLevel2"/>
        <w:rPr>
          <w:szCs w:val="16"/>
        </w:rPr>
      </w:pPr>
      <w:r w:rsidRPr="00BE21C5">
        <w:rPr>
          <w:szCs w:val="16"/>
        </w:rPr>
        <w:t xml:space="preserve">        &lt;div className="search-menu input-group input-group-sm ml-auto"&gt;</w:t>
      </w:r>
    </w:p>
    <w:p w14:paraId="733C141D" w14:textId="77777777" w:rsidR="00BE21C5" w:rsidRPr="00BE21C5" w:rsidRDefault="00BE21C5" w:rsidP="00BE21C5">
      <w:pPr>
        <w:pStyle w:val="LabStepCodeBlockLevel2"/>
        <w:rPr>
          <w:szCs w:val="16"/>
        </w:rPr>
      </w:pPr>
      <w:r w:rsidRPr="00BE21C5">
        <w:rPr>
          <w:szCs w:val="16"/>
        </w:rPr>
        <w:t xml:space="preserve">          &lt;div className="input-group-prepend"&gt;</w:t>
      </w:r>
    </w:p>
    <w:p w14:paraId="62DC8548" w14:textId="77777777" w:rsidR="00BE21C5" w:rsidRPr="00BE21C5" w:rsidRDefault="00BE21C5" w:rsidP="00BE21C5">
      <w:pPr>
        <w:pStyle w:val="LabStepCodeBlockLevel2"/>
        <w:rPr>
          <w:szCs w:val="16"/>
        </w:rPr>
      </w:pPr>
      <w:r w:rsidRPr="00BE21C5">
        <w:rPr>
          <w:szCs w:val="16"/>
        </w:rPr>
        <w:t xml:space="preserve">            &lt;span className="input-group-text" id="basic-addon1"&gt;Search&lt;/span&gt;</w:t>
      </w:r>
    </w:p>
    <w:p w14:paraId="40F218F6" w14:textId="77777777" w:rsidR="00BE21C5" w:rsidRPr="00BE21C5" w:rsidRDefault="00BE21C5" w:rsidP="00BE21C5">
      <w:pPr>
        <w:pStyle w:val="LabStepCodeBlockLevel2"/>
        <w:rPr>
          <w:szCs w:val="16"/>
        </w:rPr>
      </w:pPr>
      <w:r w:rsidRPr="00BE21C5">
        <w:rPr>
          <w:szCs w:val="16"/>
        </w:rPr>
        <w:t xml:space="preserve">          &lt;/div&gt;</w:t>
      </w:r>
    </w:p>
    <w:p w14:paraId="22B46E3C" w14:textId="77777777" w:rsidR="00BE21C5" w:rsidRPr="00BE21C5" w:rsidRDefault="00BE21C5" w:rsidP="00BE21C5">
      <w:pPr>
        <w:pStyle w:val="LabStepCodeBlockLevel2"/>
        <w:rPr>
          <w:szCs w:val="16"/>
        </w:rPr>
      </w:pPr>
      <w:r w:rsidRPr="00BE21C5">
        <w:rPr>
          <w:szCs w:val="16"/>
        </w:rPr>
        <w:t xml:space="preserve">          &lt;input id="searchbox" type="text" className="form-control form-control-sm" placeholder=""</w:t>
      </w:r>
    </w:p>
    <w:p w14:paraId="7EF5B79A" w14:textId="77777777" w:rsidR="00BE21C5" w:rsidRPr="00BE21C5" w:rsidRDefault="00BE21C5" w:rsidP="00BE21C5">
      <w:pPr>
        <w:pStyle w:val="LabStepCodeBlockLevel2"/>
        <w:rPr>
          <w:szCs w:val="16"/>
        </w:rPr>
      </w:pPr>
      <w:r w:rsidRPr="00BE21C5">
        <w:rPr>
          <w:szCs w:val="16"/>
        </w:rPr>
        <w:t xml:space="preserve">            onChange={(event: React.ChangeEvent&lt;HTMLInputElement&gt;) =&gt; {</w:t>
      </w:r>
    </w:p>
    <w:p w14:paraId="33919DE9" w14:textId="77777777" w:rsidR="00BE21C5" w:rsidRPr="00BE21C5" w:rsidRDefault="00BE21C5" w:rsidP="00BE21C5">
      <w:pPr>
        <w:pStyle w:val="LabStepCodeBlockLevel2"/>
        <w:rPr>
          <w:szCs w:val="16"/>
        </w:rPr>
      </w:pPr>
      <w:r w:rsidRPr="00BE21C5">
        <w:rPr>
          <w:szCs w:val="16"/>
        </w:rPr>
        <w:t xml:space="preserve">              let customerService: ICustomersService = this.props.ViewCustomers.state.customerService;                </w:t>
      </w:r>
    </w:p>
    <w:p w14:paraId="7463BCFF" w14:textId="77777777" w:rsidR="00BE21C5" w:rsidRPr="00BE21C5" w:rsidRDefault="00BE21C5" w:rsidP="00BE21C5">
      <w:pPr>
        <w:pStyle w:val="LabStepCodeBlockLevel2"/>
        <w:rPr>
          <w:szCs w:val="16"/>
        </w:rPr>
      </w:pPr>
      <w:r w:rsidRPr="00BE21C5">
        <w:rPr>
          <w:szCs w:val="16"/>
        </w:rPr>
        <w:t xml:space="preserve">              let searchString: string = event.target.value;</w:t>
      </w:r>
    </w:p>
    <w:p w14:paraId="31567C2C" w14:textId="77777777" w:rsidR="00BE21C5" w:rsidRPr="00BE21C5" w:rsidRDefault="00BE21C5" w:rsidP="00BE21C5">
      <w:pPr>
        <w:pStyle w:val="LabStepCodeBlockLevel2"/>
        <w:rPr>
          <w:szCs w:val="16"/>
        </w:rPr>
      </w:pPr>
      <w:r w:rsidRPr="00BE21C5">
        <w:rPr>
          <w:szCs w:val="16"/>
        </w:rPr>
        <w:t xml:space="preserve">              if (searchString != "") {</w:t>
      </w:r>
    </w:p>
    <w:p w14:paraId="5DE66F70" w14:textId="2363A1D4" w:rsidR="00BE21C5" w:rsidRPr="00BE21C5" w:rsidRDefault="00BE21C5" w:rsidP="00BE21C5">
      <w:pPr>
        <w:pStyle w:val="LabStepCodeBlockLevel2"/>
        <w:rPr>
          <w:szCs w:val="16"/>
        </w:rPr>
      </w:pPr>
      <w:r w:rsidRPr="00BE21C5">
        <w:rPr>
          <w:szCs w:val="16"/>
        </w:rPr>
        <w:t xml:space="preserve">                customerService.getCustomersByLastName(searchString).then((customers: ICustomer[]) =&gt; {                 </w:t>
      </w:r>
    </w:p>
    <w:p w14:paraId="6C4DF227"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054FB38A" w14:textId="77777777" w:rsidR="00BE21C5" w:rsidRPr="00BE21C5" w:rsidRDefault="00BE21C5" w:rsidP="00BE21C5">
      <w:pPr>
        <w:pStyle w:val="LabStepCodeBlockLevel2"/>
        <w:rPr>
          <w:szCs w:val="16"/>
        </w:rPr>
      </w:pPr>
      <w:r w:rsidRPr="00BE21C5">
        <w:rPr>
          <w:szCs w:val="16"/>
        </w:rPr>
        <w:t xml:space="preserve">                });</w:t>
      </w:r>
    </w:p>
    <w:p w14:paraId="5DA761DD" w14:textId="77777777" w:rsidR="00BE21C5" w:rsidRPr="00BE21C5" w:rsidRDefault="00BE21C5" w:rsidP="00BE21C5">
      <w:pPr>
        <w:pStyle w:val="LabStepCodeBlockLevel2"/>
        <w:rPr>
          <w:szCs w:val="16"/>
        </w:rPr>
      </w:pPr>
      <w:r w:rsidRPr="00BE21C5">
        <w:rPr>
          <w:szCs w:val="16"/>
        </w:rPr>
        <w:t xml:space="preserve">              }</w:t>
      </w:r>
    </w:p>
    <w:p w14:paraId="796245FB" w14:textId="77777777" w:rsidR="00BE21C5" w:rsidRPr="00BE21C5" w:rsidRDefault="00BE21C5" w:rsidP="00BE21C5">
      <w:pPr>
        <w:pStyle w:val="LabStepCodeBlockLevel2"/>
        <w:rPr>
          <w:szCs w:val="16"/>
        </w:rPr>
      </w:pPr>
      <w:r w:rsidRPr="00BE21C5">
        <w:rPr>
          <w:szCs w:val="16"/>
        </w:rPr>
        <w:t xml:space="preserve">              else {</w:t>
      </w:r>
    </w:p>
    <w:p w14:paraId="4A23A133" w14:textId="77777777" w:rsidR="00BE21C5" w:rsidRPr="00BE21C5" w:rsidRDefault="00BE21C5" w:rsidP="00BE21C5">
      <w:pPr>
        <w:pStyle w:val="LabStepCodeBlockLevel2"/>
        <w:rPr>
          <w:szCs w:val="16"/>
        </w:rPr>
      </w:pPr>
      <w:r w:rsidRPr="00BE21C5">
        <w:rPr>
          <w:szCs w:val="16"/>
        </w:rPr>
        <w:t xml:space="preserve">                customerService.getCustomers().then((customers: ICustomer[]) =&gt; {                 </w:t>
      </w:r>
    </w:p>
    <w:p w14:paraId="53EBF479" w14:textId="77777777" w:rsidR="00BE21C5" w:rsidRPr="00BE21C5" w:rsidRDefault="00BE21C5" w:rsidP="00BE21C5">
      <w:pPr>
        <w:pStyle w:val="LabStepCodeBlockLevel2"/>
        <w:rPr>
          <w:szCs w:val="16"/>
        </w:rPr>
      </w:pPr>
      <w:r w:rsidRPr="00BE21C5">
        <w:rPr>
          <w:szCs w:val="16"/>
        </w:rPr>
        <w:t xml:space="preserve">                  this.props.ViewCustomers.setState({ customers: customers, loading: false });</w:t>
      </w:r>
    </w:p>
    <w:p w14:paraId="1E0EA2B8" w14:textId="77777777" w:rsidR="00BE21C5" w:rsidRPr="00BE21C5" w:rsidRDefault="00BE21C5" w:rsidP="00BE21C5">
      <w:pPr>
        <w:pStyle w:val="LabStepCodeBlockLevel2"/>
        <w:rPr>
          <w:szCs w:val="16"/>
        </w:rPr>
      </w:pPr>
      <w:r w:rsidRPr="00BE21C5">
        <w:rPr>
          <w:szCs w:val="16"/>
        </w:rPr>
        <w:t xml:space="preserve">                });</w:t>
      </w:r>
    </w:p>
    <w:p w14:paraId="328541BD" w14:textId="77777777" w:rsidR="00BE21C5" w:rsidRPr="00BE21C5" w:rsidRDefault="00BE21C5" w:rsidP="00BE21C5">
      <w:pPr>
        <w:pStyle w:val="LabStepCodeBlockLevel2"/>
        <w:rPr>
          <w:szCs w:val="16"/>
        </w:rPr>
      </w:pPr>
      <w:r w:rsidRPr="00BE21C5">
        <w:rPr>
          <w:szCs w:val="16"/>
        </w:rPr>
        <w:t xml:space="preserve">                this.props.ViewCustomers.setState({ customers: [], loading: false });</w:t>
      </w:r>
    </w:p>
    <w:p w14:paraId="3D37C1C8" w14:textId="77777777" w:rsidR="00BE21C5" w:rsidRPr="00BE21C5" w:rsidRDefault="00BE21C5" w:rsidP="00BE21C5">
      <w:pPr>
        <w:pStyle w:val="LabStepCodeBlockLevel2"/>
        <w:rPr>
          <w:szCs w:val="16"/>
        </w:rPr>
      </w:pPr>
      <w:r w:rsidRPr="00BE21C5">
        <w:rPr>
          <w:szCs w:val="16"/>
        </w:rPr>
        <w:t xml:space="preserve">              }</w:t>
      </w:r>
    </w:p>
    <w:p w14:paraId="1F11F27F" w14:textId="77777777" w:rsidR="00BE21C5" w:rsidRPr="00BE21C5" w:rsidRDefault="00BE21C5" w:rsidP="00BE21C5">
      <w:pPr>
        <w:pStyle w:val="LabStepCodeBlockLevel2"/>
        <w:rPr>
          <w:szCs w:val="16"/>
        </w:rPr>
      </w:pPr>
      <w:r w:rsidRPr="00BE21C5">
        <w:rPr>
          <w:szCs w:val="16"/>
        </w:rPr>
        <w:t xml:space="preserve">            }} /&gt;</w:t>
      </w:r>
    </w:p>
    <w:p w14:paraId="0E90A7A4" w14:textId="77777777" w:rsidR="00BE21C5" w:rsidRPr="00BE21C5" w:rsidRDefault="00BE21C5" w:rsidP="00BE21C5">
      <w:pPr>
        <w:pStyle w:val="LabStepCodeBlockLevel2"/>
        <w:rPr>
          <w:szCs w:val="16"/>
        </w:rPr>
      </w:pPr>
      <w:r w:rsidRPr="00BE21C5">
        <w:rPr>
          <w:szCs w:val="16"/>
        </w:rPr>
        <w:t xml:space="preserve">        &lt;/div&gt;</w:t>
      </w:r>
    </w:p>
    <w:p w14:paraId="5E7BE637" w14:textId="77777777" w:rsidR="00BE21C5" w:rsidRPr="00BE21C5" w:rsidRDefault="00BE21C5" w:rsidP="00BE21C5">
      <w:pPr>
        <w:pStyle w:val="LabStepCodeBlockLevel2"/>
        <w:rPr>
          <w:szCs w:val="16"/>
        </w:rPr>
      </w:pPr>
      <w:r w:rsidRPr="00BE21C5">
        <w:rPr>
          <w:szCs w:val="16"/>
        </w:rPr>
        <w:t xml:space="preserve">      &lt;/nav&gt;</w:t>
      </w:r>
    </w:p>
    <w:p w14:paraId="523BA931" w14:textId="77777777" w:rsidR="00BE21C5" w:rsidRPr="00BE21C5" w:rsidRDefault="00BE21C5" w:rsidP="00BE21C5">
      <w:pPr>
        <w:pStyle w:val="LabStepCodeBlockLevel2"/>
        <w:rPr>
          <w:szCs w:val="16"/>
        </w:rPr>
      </w:pPr>
      <w:r w:rsidRPr="00BE21C5">
        <w:rPr>
          <w:szCs w:val="16"/>
        </w:rPr>
        <w:t xml:space="preserve">    &lt;/div&gt;</w:t>
      </w:r>
    </w:p>
    <w:p w14:paraId="55D69524" w14:textId="77777777" w:rsidR="00BE21C5" w:rsidRPr="00BE21C5" w:rsidRDefault="00BE21C5" w:rsidP="00BE21C5">
      <w:pPr>
        <w:pStyle w:val="LabStepCodeBlockLevel2"/>
        <w:rPr>
          <w:szCs w:val="16"/>
        </w:rPr>
      </w:pPr>
      <w:r w:rsidRPr="00BE21C5">
        <w:rPr>
          <w:szCs w:val="16"/>
        </w:rPr>
        <w:t xml:space="preserve">  );</w:t>
      </w:r>
    </w:p>
    <w:p w14:paraId="2B8B1D23" w14:textId="404408C0" w:rsidR="00BE21C5" w:rsidRDefault="00BE21C5" w:rsidP="00BE21C5">
      <w:pPr>
        <w:pStyle w:val="LabStepCodeBlockLevel2"/>
        <w:rPr>
          <w:szCs w:val="16"/>
        </w:rPr>
      </w:pPr>
      <w:r w:rsidRPr="00BE21C5">
        <w:rPr>
          <w:szCs w:val="16"/>
        </w:rPr>
        <w:t>}</w:t>
      </w:r>
    </w:p>
    <w:p w14:paraId="0D107336" w14:textId="77777777" w:rsidR="00BE21C5" w:rsidRPr="00BE21C5" w:rsidRDefault="00BE21C5" w:rsidP="00BE21C5">
      <w:pPr>
        <w:pStyle w:val="LabStepCodeBlockLevel2"/>
        <w:rPr>
          <w:szCs w:val="16"/>
        </w:rPr>
      </w:pPr>
    </w:p>
    <w:p w14:paraId="1FF73ECB" w14:textId="633286A3" w:rsidR="00777A6C" w:rsidRDefault="007525F0" w:rsidP="00D41034">
      <w:pPr>
        <w:pStyle w:val="LabStepNumbered"/>
      </w:pPr>
      <w:r>
        <w:t xml:space="preserve">Modify </w:t>
      </w:r>
      <w:proofErr w:type="spellStart"/>
      <w:r w:rsidR="00777A6C" w:rsidRPr="007525F0">
        <w:rPr>
          <w:b/>
        </w:rPr>
        <w:t>ViewCustomers.tsx</w:t>
      </w:r>
      <w:proofErr w:type="spellEnd"/>
      <w:r>
        <w:t xml:space="preserve"> to integrate the </w:t>
      </w:r>
      <w:proofErr w:type="spellStart"/>
      <w:r w:rsidRPr="007525F0">
        <w:rPr>
          <w:b/>
        </w:rPr>
        <w:t>CustomersToolbar</w:t>
      </w:r>
      <w:proofErr w:type="spellEnd"/>
      <w:r>
        <w:t xml:space="preserve"> component.</w:t>
      </w:r>
    </w:p>
    <w:p w14:paraId="33FE5EFE" w14:textId="7B9EB080" w:rsidR="00777A6C" w:rsidRDefault="007525F0" w:rsidP="00777A6C">
      <w:pPr>
        <w:pStyle w:val="LabStepNumberedLevel2"/>
      </w:pPr>
      <w:r>
        <w:t xml:space="preserve">Return to </w:t>
      </w:r>
      <w:proofErr w:type="spellStart"/>
      <w:r w:rsidRPr="007525F0">
        <w:rPr>
          <w:b/>
        </w:rPr>
        <w:t>ViewCustomers.tsx</w:t>
      </w:r>
      <w:proofErr w:type="spellEnd"/>
      <w:r>
        <w:t xml:space="preserve"> in a code editor window.</w:t>
      </w:r>
    </w:p>
    <w:p w14:paraId="11E627B2" w14:textId="40BF2231" w:rsidR="0053307D" w:rsidRDefault="0053307D" w:rsidP="00777A6C">
      <w:pPr>
        <w:pStyle w:val="LabStepNumberedLevel2"/>
      </w:pPr>
      <w:r>
        <w:t xml:space="preserve">Add an </w:t>
      </w:r>
      <w:r w:rsidRPr="0053307D">
        <w:rPr>
          <w:b/>
        </w:rPr>
        <w:t>import</w:t>
      </w:r>
      <w:r>
        <w:t xml:space="preserve"> statement for the </w:t>
      </w:r>
      <w:proofErr w:type="spellStart"/>
      <w:r w:rsidRPr="0053307D">
        <w:rPr>
          <w:b/>
        </w:rPr>
        <w:t>CustomersToolbar</w:t>
      </w:r>
      <w:proofErr w:type="spellEnd"/>
      <w:r>
        <w:t xml:space="preserve"> component.</w:t>
      </w:r>
    </w:p>
    <w:p w14:paraId="56967ACE" w14:textId="55CDA265" w:rsidR="0053307D" w:rsidRDefault="0053307D" w:rsidP="0053307D">
      <w:pPr>
        <w:pStyle w:val="LabStepCodeBlockLevel2"/>
      </w:pPr>
      <w:r w:rsidRPr="0053307D">
        <w:t>import CustomersToolbar from './CustomersToolbar'</w:t>
      </w:r>
    </w:p>
    <w:p w14:paraId="4CDBED9C" w14:textId="77777777" w:rsidR="00BE21C5" w:rsidRDefault="00BE21C5" w:rsidP="0053307D">
      <w:pPr>
        <w:pStyle w:val="LabStepCodeBlockLevel2"/>
      </w:pPr>
    </w:p>
    <w:p w14:paraId="337F77AD" w14:textId="64001AE0" w:rsidR="007525F0" w:rsidRDefault="007525F0" w:rsidP="00777A6C">
      <w:pPr>
        <w:pStyle w:val="LabStepNumberedLevel2"/>
      </w:pPr>
      <w:r>
        <w:t xml:space="preserve">Currently, the </w:t>
      </w:r>
      <w:r w:rsidRPr="007525F0">
        <w:rPr>
          <w:b/>
        </w:rPr>
        <w:t>render</w:t>
      </w:r>
      <w:r>
        <w:t xml:space="preserve"> method of the </w:t>
      </w:r>
      <w:proofErr w:type="spellStart"/>
      <w:r w:rsidRPr="007525F0">
        <w:rPr>
          <w:b/>
        </w:rPr>
        <w:t>ViewCustomers</w:t>
      </w:r>
      <w:proofErr w:type="spellEnd"/>
      <w:r>
        <w:t xml:space="preserve"> class should match the following code listing.</w:t>
      </w:r>
    </w:p>
    <w:p w14:paraId="408EF9DC" w14:textId="77777777" w:rsidR="00777A6C" w:rsidRDefault="00777A6C" w:rsidP="00777A6C">
      <w:pPr>
        <w:pStyle w:val="LabStepCodeBlockLevel2"/>
      </w:pPr>
      <w:r>
        <w:t>render() {</w:t>
      </w:r>
    </w:p>
    <w:p w14:paraId="4814409E" w14:textId="77777777" w:rsidR="00777A6C" w:rsidRDefault="00777A6C" w:rsidP="00777A6C">
      <w:pPr>
        <w:pStyle w:val="LabStepCodeBlockLevel2"/>
      </w:pPr>
      <w:r>
        <w:t xml:space="preserve">  return (</w:t>
      </w:r>
    </w:p>
    <w:p w14:paraId="4BFFC31E" w14:textId="77777777" w:rsidR="00777A6C" w:rsidRDefault="00777A6C" w:rsidP="00777A6C">
      <w:pPr>
        <w:pStyle w:val="LabStepCodeBlockLevel2"/>
      </w:pPr>
      <w:r>
        <w:t xml:space="preserve">    &lt;div&gt;</w:t>
      </w:r>
    </w:p>
    <w:p w14:paraId="2DED27F2" w14:textId="77777777" w:rsidR="00777A6C" w:rsidRDefault="00777A6C" w:rsidP="00777A6C">
      <w:pPr>
        <w:pStyle w:val="LabStepCodeBlockLevel2"/>
      </w:pPr>
      <w:r>
        <w:t xml:space="preserve">      &lt;div className="view-customers" &gt;</w:t>
      </w:r>
    </w:p>
    <w:p w14:paraId="7E2244C7" w14:textId="77777777" w:rsidR="00777A6C" w:rsidRDefault="00777A6C" w:rsidP="00777A6C">
      <w:pPr>
        <w:pStyle w:val="LabStepCodeBlockLevel2"/>
      </w:pPr>
      <w:r>
        <w:t xml:space="preserve">        &lt;CustomersTable customers={this.state.customers} /&gt;</w:t>
      </w:r>
    </w:p>
    <w:p w14:paraId="03B58CA5" w14:textId="77777777" w:rsidR="00777A6C" w:rsidRDefault="00777A6C" w:rsidP="00777A6C">
      <w:pPr>
        <w:pStyle w:val="LabStepCodeBlockLevel2"/>
      </w:pPr>
      <w:r>
        <w:t xml:space="preserve">      &lt;/div&gt;</w:t>
      </w:r>
    </w:p>
    <w:p w14:paraId="66E13D47" w14:textId="77777777" w:rsidR="00777A6C" w:rsidRDefault="00777A6C" w:rsidP="00777A6C">
      <w:pPr>
        <w:pStyle w:val="LabStepCodeBlockLevel2"/>
      </w:pPr>
      <w:r>
        <w:t xml:space="preserve">    &lt;/div&gt;</w:t>
      </w:r>
    </w:p>
    <w:p w14:paraId="69F8B47E" w14:textId="77777777" w:rsidR="00777A6C" w:rsidRDefault="00777A6C" w:rsidP="00777A6C">
      <w:pPr>
        <w:pStyle w:val="LabStepCodeBlockLevel2"/>
      </w:pPr>
      <w:r>
        <w:t xml:space="preserve">  );</w:t>
      </w:r>
    </w:p>
    <w:p w14:paraId="389129D3" w14:textId="56846FED" w:rsidR="00777A6C" w:rsidRDefault="00777A6C" w:rsidP="00777A6C">
      <w:pPr>
        <w:pStyle w:val="LabStepCodeBlockLevel2"/>
      </w:pPr>
      <w:r>
        <w:t>}</w:t>
      </w:r>
    </w:p>
    <w:p w14:paraId="31C6B2F6" w14:textId="77777777" w:rsidR="00624951" w:rsidRDefault="00624951" w:rsidP="00777A6C">
      <w:pPr>
        <w:pStyle w:val="LabStepCodeBlockLevel2"/>
      </w:pPr>
    </w:p>
    <w:p w14:paraId="7BE30246" w14:textId="54104568" w:rsidR="00777A6C" w:rsidRDefault="007525F0" w:rsidP="00777A6C">
      <w:pPr>
        <w:pStyle w:val="LabStepNumberedLevel2"/>
      </w:pPr>
      <w:r>
        <w:t xml:space="preserve">Modify the </w:t>
      </w:r>
      <w:r w:rsidRPr="007525F0">
        <w:rPr>
          <w:b/>
        </w:rPr>
        <w:t>render</w:t>
      </w:r>
      <w:r>
        <w:t xml:space="preserve"> method by adding the </w:t>
      </w:r>
      <w:proofErr w:type="spellStart"/>
      <w:r w:rsidRPr="007525F0">
        <w:rPr>
          <w:b/>
        </w:rPr>
        <w:t>CustomersToolbar</w:t>
      </w:r>
      <w:proofErr w:type="spellEnd"/>
      <w:r>
        <w:t xml:space="preserve"> component as shown in the following listing.</w:t>
      </w:r>
    </w:p>
    <w:p w14:paraId="58A82B48"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469143F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4DE960A0"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043AE903" w14:textId="03C1CE65" w:rsidR="00777A6C" w:rsidRDefault="00777A6C" w:rsidP="00777A6C">
      <w:pPr>
        <w:pStyle w:val="LabStepCodeBlockLevel2"/>
      </w:pPr>
      <w:r w:rsidRPr="00777A6C">
        <w:t xml:space="preserve">     &lt;CustomersToolbar ViewCustomers={this} /&gt;</w:t>
      </w:r>
      <w:r>
        <w:t xml:space="preserve"> </w:t>
      </w:r>
    </w:p>
    <w:p w14:paraId="0D2CCAAC" w14:textId="4CD0E055"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 className="view-customers" &gt;</w:t>
      </w:r>
    </w:p>
    <w:p w14:paraId="0A67D53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&lt;CustomersTable customers={this.state.customers} /&gt;</w:t>
      </w:r>
    </w:p>
    <w:p w14:paraId="4C6B89AE"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48DA4DD"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58FA8528"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3F20D276" w14:textId="2C37493F" w:rsidR="00777A6C" w:rsidRDefault="00777A6C" w:rsidP="00777A6C">
      <w:pPr>
        <w:pStyle w:val="LabStepCodeBlockLevel2"/>
        <w:rPr>
          <w:color w:val="7F7F7F" w:themeColor="text1" w:themeTint="80"/>
        </w:rPr>
      </w:pPr>
      <w:r w:rsidRPr="00777A6C">
        <w:rPr>
          <w:color w:val="7F7F7F" w:themeColor="text1" w:themeTint="80"/>
        </w:rPr>
        <w:t>}</w:t>
      </w:r>
    </w:p>
    <w:p w14:paraId="6001CBFA" w14:textId="77777777" w:rsidR="00BE21C5" w:rsidRDefault="00BE21C5" w:rsidP="00777A6C">
      <w:pPr>
        <w:pStyle w:val="LabStepCodeBlockLevel2"/>
        <w:rPr>
          <w:color w:val="7F7F7F" w:themeColor="text1" w:themeTint="80"/>
        </w:rPr>
      </w:pPr>
    </w:p>
    <w:p w14:paraId="6FF3D45B" w14:textId="77777777" w:rsidR="00624951" w:rsidRPr="00777A6C" w:rsidRDefault="00624951" w:rsidP="00777A6C">
      <w:pPr>
        <w:pStyle w:val="LabStepCodeBlockLevel2"/>
        <w:rPr>
          <w:color w:val="7F7F7F" w:themeColor="text1" w:themeTint="80"/>
        </w:rPr>
      </w:pPr>
    </w:p>
    <w:p w14:paraId="48E9ABF8" w14:textId="77777777" w:rsidR="007525F0" w:rsidRDefault="007525F0" w:rsidP="007525F0">
      <w:pPr>
        <w:pStyle w:val="LabStepNumbered"/>
      </w:pPr>
      <w:r>
        <w:lastRenderedPageBreak/>
        <w:t>Run and test the application.</w:t>
      </w:r>
    </w:p>
    <w:p w14:paraId="47771A77" w14:textId="77777777" w:rsidR="007525F0" w:rsidRDefault="007525F0" w:rsidP="007525F0">
      <w:pPr>
        <w:pStyle w:val="LabStepNumberedLevel2"/>
      </w:pPr>
      <w:r>
        <w:t>Make sure you have saved your changes to all source files in the project.</w:t>
      </w:r>
    </w:p>
    <w:p w14:paraId="3F3F2B1C" w14:textId="77777777" w:rsidR="007525F0" w:rsidRDefault="007525F0" w:rsidP="007525F0">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7565AFE1" w14:textId="3806EC33" w:rsidR="007525F0" w:rsidRDefault="007525F0" w:rsidP="007525F0">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7CA027B5" w14:textId="03F9CA89" w:rsidR="007525F0" w:rsidRDefault="007525F0" w:rsidP="007525F0">
      <w:pPr>
        <w:pStyle w:val="LabStepNumberedLevel2"/>
      </w:pPr>
      <w:r>
        <w:t xml:space="preserve">You should now see the </w:t>
      </w:r>
      <w:proofErr w:type="spellStart"/>
      <w:r w:rsidRPr="007525F0">
        <w:rPr>
          <w:b/>
        </w:rPr>
        <w:t>CustomersToolbar</w:t>
      </w:r>
      <w:proofErr w:type="spellEnd"/>
      <w:r>
        <w:t xml:space="preserve"> component with a search box aligned to the right-side.</w:t>
      </w:r>
    </w:p>
    <w:p w14:paraId="1DD23036" w14:textId="60C2FA46" w:rsidR="004D076A" w:rsidRDefault="004D076A" w:rsidP="004D076A">
      <w:pPr>
        <w:pStyle w:val="LabStepScreenshotLevel2"/>
      </w:pPr>
      <w:r>
        <w:drawing>
          <wp:inline distT="0" distB="0" distL="0" distR="0" wp14:anchorId="7F311872" wp14:editId="35D8E3BA">
            <wp:extent cx="4686674" cy="922646"/>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9072" cy="936899"/>
                    </a:xfrm>
                    <a:prstGeom prst="rect">
                      <a:avLst/>
                    </a:prstGeom>
                    <a:noFill/>
                    <a:ln>
                      <a:solidFill>
                        <a:schemeClr val="tx1">
                          <a:lumMod val="50000"/>
                          <a:lumOff val="50000"/>
                        </a:schemeClr>
                      </a:solidFill>
                    </a:ln>
                  </pic:spPr>
                </pic:pic>
              </a:graphicData>
            </a:graphic>
          </wp:inline>
        </w:drawing>
      </w:r>
    </w:p>
    <w:p w14:paraId="7F5CA840" w14:textId="6A41AE95" w:rsidR="00403C75" w:rsidRDefault="007525F0" w:rsidP="00746839">
      <w:pPr>
        <w:pStyle w:val="LabStepNumberedLevel2"/>
      </w:pPr>
      <w:r>
        <w:t>Try a search by typing a capital "C" in the search box.</w:t>
      </w:r>
      <w:r w:rsidR="006269D3">
        <w:t xml:space="preserve"> You should n</w:t>
      </w:r>
      <w:r w:rsidR="00361000">
        <w:t>ow see customers with last name</w:t>
      </w:r>
      <w:r w:rsidR="006269D3">
        <w:t xml:space="preserve"> start</w:t>
      </w:r>
      <w:r w:rsidR="00361000">
        <w:t>ing</w:t>
      </w:r>
      <w:r w:rsidR="006269D3">
        <w:t xml:space="preserve"> with "C".</w:t>
      </w:r>
    </w:p>
    <w:p w14:paraId="08088553" w14:textId="439E9F2F" w:rsidR="004D076A" w:rsidRDefault="00800FEF" w:rsidP="004D076A">
      <w:pPr>
        <w:pStyle w:val="LabStepScreenshotLevel2"/>
      </w:pPr>
      <w:r>
        <w:drawing>
          <wp:inline distT="0" distB="0" distL="0" distR="0" wp14:anchorId="751FC626" wp14:editId="5BFBEEED">
            <wp:extent cx="4533375" cy="1222896"/>
            <wp:effectExtent l="19050" t="19050" r="1968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3349" cy="1244469"/>
                    </a:xfrm>
                    <a:prstGeom prst="rect">
                      <a:avLst/>
                    </a:prstGeom>
                    <a:noFill/>
                    <a:ln>
                      <a:solidFill>
                        <a:schemeClr val="tx1">
                          <a:lumMod val="50000"/>
                          <a:lumOff val="50000"/>
                        </a:schemeClr>
                      </a:solidFill>
                    </a:ln>
                  </pic:spPr>
                </pic:pic>
              </a:graphicData>
            </a:graphic>
          </wp:inline>
        </w:drawing>
      </w:r>
    </w:p>
    <w:p w14:paraId="51E95564" w14:textId="37EB252E" w:rsidR="00403C75" w:rsidRDefault="006269D3" w:rsidP="00746839">
      <w:pPr>
        <w:pStyle w:val="LabStepNumberedLevel2"/>
      </w:pPr>
      <w:r>
        <w:t>Now type "Co" into the search box to further refine your search.</w:t>
      </w:r>
    </w:p>
    <w:p w14:paraId="075236DB" w14:textId="623EC358" w:rsidR="00800FEF" w:rsidRDefault="00800FEF" w:rsidP="00800FEF">
      <w:pPr>
        <w:pStyle w:val="LabStepScreenshotLevel2"/>
      </w:pPr>
      <w:r>
        <w:drawing>
          <wp:inline distT="0" distB="0" distL="0" distR="0" wp14:anchorId="25E83D1D" wp14:editId="53C927CE">
            <wp:extent cx="4933241" cy="1018180"/>
            <wp:effectExtent l="19050" t="19050" r="2032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5162" cy="1061919"/>
                    </a:xfrm>
                    <a:prstGeom prst="rect">
                      <a:avLst/>
                    </a:prstGeom>
                    <a:noFill/>
                    <a:ln>
                      <a:solidFill>
                        <a:schemeClr val="tx1">
                          <a:lumMod val="50000"/>
                          <a:lumOff val="50000"/>
                        </a:schemeClr>
                      </a:solidFill>
                    </a:ln>
                  </pic:spPr>
                </pic:pic>
              </a:graphicData>
            </a:graphic>
          </wp:inline>
        </w:drawing>
      </w:r>
    </w:p>
    <w:p w14:paraId="62CFD46D" w14:textId="2633167F" w:rsidR="00403C75" w:rsidRDefault="00BE21C5" w:rsidP="00746839">
      <w:pPr>
        <w:pStyle w:val="LabStepNumberedLevel2"/>
      </w:pPr>
      <w:r>
        <w:t xml:space="preserve">Type "Cod" into the search box </w:t>
      </w:r>
      <w:r w:rsidR="006269D3">
        <w:t>the search box</w:t>
      </w:r>
      <w:r>
        <w:t xml:space="preserve"> and observe the </w:t>
      </w:r>
      <w:r w:rsidR="006269D3">
        <w:t>message indicating no customer were returned.</w:t>
      </w:r>
    </w:p>
    <w:p w14:paraId="2C227BF3" w14:textId="288347A2" w:rsidR="00800FEF" w:rsidRDefault="00BE21C5" w:rsidP="00800FEF">
      <w:pPr>
        <w:pStyle w:val="LabStepScreenshotLevel2"/>
      </w:pPr>
      <w:r>
        <w:drawing>
          <wp:inline distT="0" distB="0" distL="0" distR="0" wp14:anchorId="25F15731" wp14:editId="1A48B65F">
            <wp:extent cx="4936048" cy="895350"/>
            <wp:effectExtent l="19050" t="19050" r="1714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024"/>
                    <a:stretch/>
                  </pic:blipFill>
                  <pic:spPr bwMode="auto">
                    <a:xfrm>
                      <a:off x="0" y="0"/>
                      <a:ext cx="5031798" cy="91271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E49CFB" w14:textId="77777777" w:rsidR="006269D3" w:rsidRDefault="006269D3" w:rsidP="006269D3">
      <w:pPr>
        <w:pStyle w:val="LabStepNumberedLevel2"/>
      </w:pPr>
      <w:r>
        <w:t>After you have tested the application, close the browser and stop the webpack dev server from running.</w:t>
      </w:r>
    </w:p>
    <w:p w14:paraId="263634B1" w14:textId="6116658C" w:rsidR="00800FEF" w:rsidRDefault="00800FEF" w:rsidP="00800FEF">
      <w:pPr>
        <w:pStyle w:val="LabStepNumbered"/>
      </w:pPr>
      <w:r>
        <w:t>Add a</w:t>
      </w:r>
      <w:r w:rsidR="006269D3">
        <w:t>n alphabetic</w:t>
      </w:r>
      <w:r>
        <w:t xml:space="preserve"> filtering </w:t>
      </w:r>
      <w:r w:rsidR="006269D3">
        <w:t xml:space="preserve">menu to the </w:t>
      </w:r>
      <w:proofErr w:type="spellStart"/>
      <w:r w:rsidR="006269D3" w:rsidRPr="006269D3">
        <w:rPr>
          <w:b/>
        </w:rPr>
        <w:t>CustomersToolbar</w:t>
      </w:r>
      <w:proofErr w:type="spellEnd"/>
      <w:r w:rsidR="006269D3">
        <w:t xml:space="preserve"> component.</w:t>
      </w:r>
    </w:p>
    <w:p w14:paraId="18431199" w14:textId="35128513" w:rsidR="00800FEF" w:rsidRDefault="00284C15" w:rsidP="00D66605">
      <w:pPr>
        <w:pStyle w:val="LabStepNumberedLevel2"/>
      </w:pPr>
      <w:r>
        <w:t xml:space="preserve">Open </w:t>
      </w:r>
      <w:proofErr w:type="spellStart"/>
      <w:r w:rsidR="00D66605" w:rsidRPr="00D66605">
        <w:rPr>
          <w:b/>
        </w:rPr>
        <w:t>CustomersToolbar.tsx</w:t>
      </w:r>
      <w:proofErr w:type="spellEnd"/>
      <w:r w:rsidR="00D66605">
        <w:t xml:space="preserve"> in an editor window.</w:t>
      </w:r>
    </w:p>
    <w:p w14:paraId="7AFE416B" w14:textId="321B39F9" w:rsidR="00403C75" w:rsidRDefault="00D66605" w:rsidP="00746839">
      <w:pPr>
        <w:pStyle w:val="LabStepNumberedLevel2"/>
      </w:pPr>
      <w:r>
        <w:t xml:space="preserve">Inside the </w:t>
      </w:r>
      <w:proofErr w:type="spellStart"/>
      <w:r w:rsidRPr="00D66605">
        <w:rPr>
          <w:b/>
        </w:rPr>
        <w:t>CustomersToolbar</w:t>
      </w:r>
      <w:proofErr w:type="spellEnd"/>
      <w:r>
        <w:t xml:space="preserve"> class, add a private field named </w:t>
      </w:r>
      <w:r w:rsidRPr="00D66605">
        <w:rPr>
          <w:b/>
        </w:rPr>
        <w:t>letters</w:t>
      </w:r>
      <w:r>
        <w:t xml:space="preserve"> containing a capital letter for each letter in the alphabet.</w:t>
      </w:r>
    </w:p>
    <w:p w14:paraId="205680A6" w14:textId="77777777" w:rsidR="00746839" w:rsidRPr="00800FEF" w:rsidRDefault="00746839" w:rsidP="00746839">
      <w:pPr>
        <w:pStyle w:val="LabStepCodeBlockLevel2"/>
        <w:rPr>
          <w:color w:val="7F7F7F" w:themeColor="text1" w:themeTint="80"/>
        </w:rPr>
      </w:pPr>
      <w:r w:rsidRPr="00800FEF">
        <w:rPr>
          <w:color w:val="7F7F7F" w:themeColor="text1" w:themeTint="80"/>
        </w:rPr>
        <w:t>export default class CustomersToolbar extends React.Component&lt;CustomersToolbarProperties, any&gt; {</w:t>
      </w:r>
    </w:p>
    <w:p w14:paraId="31921248" w14:textId="77777777" w:rsidR="00746839" w:rsidRDefault="00746839" w:rsidP="00746839">
      <w:pPr>
        <w:pStyle w:val="LabStepCodeBlockLevel2"/>
      </w:pPr>
    </w:p>
    <w:p w14:paraId="4BD433EA" w14:textId="77777777" w:rsidR="00746839" w:rsidRDefault="00746839" w:rsidP="00746839">
      <w:pPr>
        <w:pStyle w:val="LabStepCodeBlockLevel2"/>
      </w:pPr>
      <w:r>
        <w:t xml:space="preserve">  private letters = ["A", "B", "C", "D", "E", "F", "G", "H", "I", "J", "K", "L", "M", </w:t>
      </w:r>
    </w:p>
    <w:p w14:paraId="26D87718" w14:textId="77777777" w:rsidR="00746839" w:rsidRDefault="00746839" w:rsidP="00746839">
      <w:pPr>
        <w:pStyle w:val="LabStepCodeBlockLevel2"/>
      </w:pPr>
      <w:r>
        <w:t xml:space="preserve">                     "N", "O", "P", "Q", "R", "S", "T", "U", "V", "W", "X", "Y", "Z"];</w:t>
      </w:r>
    </w:p>
    <w:p w14:paraId="595D9A73" w14:textId="77777777" w:rsidR="00746839" w:rsidRPr="00800FEF" w:rsidRDefault="00746839" w:rsidP="00746839">
      <w:pPr>
        <w:pStyle w:val="LabStepCodeBlockLevel2"/>
        <w:rPr>
          <w:color w:val="7F7F7F" w:themeColor="text1" w:themeTint="80"/>
        </w:rPr>
      </w:pPr>
    </w:p>
    <w:p w14:paraId="0572DDC8" w14:textId="69BB4126" w:rsidR="00800FEF" w:rsidRDefault="00746839" w:rsidP="00800FEF">
      <w:pPr>
        <w:pStyle w:val="LabStepCodeBlockLevel2"/>
        <w:rPr>
          <w:color w:val="7F7F7F" w:themeColor="text1" w:themeTint="80"/>
        </w:rPr>
      </w:pPr>
      <w:r w:rsidRPr="00800FEF">
        <w:rPr>
          <w:color w:val="7F7F7F" w:themeColor="text1" w:themeTint="80"/>
        </w:rPr>
        <w:t xml:space="preserve">  render() {</w:t>
      </w:r>
    </w:p>
    <w:p w14:paraId="4FBF31EF" w14:textId="6F6CDEB9" w:rsidR="00D646B2" w:rsidRDefault="00D66605" w:rsidP="00D646B2">
      <w:pPr>
        <w:pStyle w:val="LabStepNumberedLevel2"/>
      </w:pPr>
      <w:r>
        <w:lastRenderedPageBreak/>
        <w:t xml:space="preserve">Place your cursor inside the </w:t>
      </w:r>
      <w:r w:rsidRPr="00D66605">
        <w:rPr>
          <w:b/>
        </w:rPr>
        <w:t>nav</w:t>
      </w:r>
      <w:r>
        <w:t xml:space="preserve"> section above the </w:t>
      </w:r>
      <w:r w:rsidRPr="00D66605">
        <w:rPr>
          <w:b/>
        </w:rPr>
        <w:t>div</w:t>
      </w:r>
      <w:r>
        <w:t xml:space="preserve"> with</w:t>
      </w:r>
      <w:r w:rsidR="00361000">
        <w:t xml:space="preserve"> the</w:t>
      </w:r>
      <w:r>
        <w:t xml:space="preserve"> </w:t>
      </w:r>
      <w:r w:rsidRPr="00D66605">
        <w:rPr>
          <w:b/>
        </w:rPr>
        <w:t>search-menu</w:t>
      </w:r>
      <w:r>
        <w:t xml:space="preserve"> </w:t>
      </w:r>
      <w:r w:rsidR="00361000">
        <w:t xml:space="preserve">class </w:t>
      </w:r>
      <w:r>
        <w:t xml:space="preserve">and add a few lines to </w:t>
      </w:r>
      <w:r w:rsidR="00361000">
        <w:t xml:space="preserve">extra </w:t>
      </w:r>
      <w:r>
        <w:t>create space.</w:t>
      </w:r>
    </w:p>
    <w:p w14:paraId="27D9C00C" w14:textId="54D3A244" w:rsidR="00414E21" w:rsidRDefault="00711564" w:rsidP="00414E21">
      <w:pPr>
        <w:pStyle w:val="LabStepScreenshotLevel2"/>
      </w:pPr>
      <w:r>
        <w:drawing>
          <wp:inline distT="0" distB="0" distL="0" distR="0" wp14:anchorId="6FEB6F4E" wp14:editId="6FE2479B">
            <wp:extent cx="3232030" cy="1062872"/>
            <wp:effectExtent l="19050" t="19050" r="260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6907" cy="1080919"/>
                    </a:xfrm>
                    <a:prstGeom prst="rect">
                      <a:avLst/>
                    </a:prstGeom>
                    <a:noFill/>
                    <a:ln>
                      <a:solidFill>
                        <a:schemeClr val="tx1">
                          <a:lumMod val="50000"/>
                          <a:lumOff val="50000"/>
                        </a:schemeClr>
                      </a:solidFill>
                    </a:ln>
                  </pic:spPr>
                </pic:pic>
              </a:graphicData>
            </a:graphic>
          </wp:inline>
        </w:drawing>
      </w:r>
    </w:p>
    <w:p w14:paraId="6D2A9457" w14:textId="06459279" w:rsidR="00414E21" w:rsidRDefault="00D66605" w:rsidP="00D646B2">
      <w:pPr>
        <w:pStyle w:val="LabStepNumberedLevel2"/>
      </w:pPr>
      <w:r>
        <w:t xml:space="preserve">Copy and paste the following code just under the opening </w:t>
      </w:r>
      <w:r w:rsidRPr="00D66605">
        <w:rPr>
          <w:b/>
        </w:rPr>
        <w:t>nav</w:t>
      </w:r>
      <w:r>
        <w:t xml:space="preserve"> element tag where you made extra space.</w:t>
      </w:r>
    </w:p>
    <w:p w14:paraId="3F103403" w14:textId="28F774B7" w:rsidR="00414E21" w:rsidRDefault="00414E21" w:rsidP="00414E21">
      <w:pPr>
        <w:pStyle w:val="LabStepCodeBlockLevel2"/>
      </w:pPr>
      <w:r>
        <w:t>&lt;div className="</w:t>
      </w:r>
      <w:r w:rsidR="00271756">
        <w:t>filter</w:t>
      </w:r>
      <w:r>
        <w:t>-menu btn-group btn-group-sm " role="group" &gt;</w:t>
      </w:r>
    </w:p>
    <w:p w14:paraId="6BA83E30" w14:textId="298F07F2" w:rsidR="00414E21" w:rsidRDefault="00886783" w:rsidP="00414E21">
      <w:pPr>
        <w:pStyle w:val="LabStepCodeBlockLevel2"/>
      </w:pPr>
      <w:r>
        <w:t xml:space="preserve">  </w:t>
      </w:r>
      <w:r w:rsidR="00414E21">
        <w:t>{this.letters.map((letter: string) =&gt;</w:t>
      </w:r>
    </w:p>
    <w:p w14:paraId="3066B53E" w14:textId="338B4D8E" w:rsidR="00414E21" w:rsidRDefault="00414E21" w:rsidP="00414E21">
      <w:pPr>
        <w:pStyle w:val="LabStepCodeBlockLevel2"/>
      </w:pPr>
      <w:r>
        <w:t xml:space="preserve">    &lt;button type="button" key={letter} className="btn btn-sm btn-secondary"</w:t>
      </w:r>
    </w:p>
    <w:p w14:paraId="6F43E476" w14:textId="475A3F08" w:rsidR="00414E21" w:rsidRDefault="00414E21" w:rsidP="00414E21">
      <w:pPr>
        <w:pStyle w:val="LabStepCodeBlockLevel2"/>
      </w:pPr>
      <w:r>
        <w:t xml:space="preserve">      onClick={() =&gt; {</w:t>
      </w:r>
    </w:p>
    <w:p w14:paraId="1AA07403" w14:textId="2E758387" w:rsidR="00414E21" w:rsidRDefault="00414E21" w:rsidP="00414E21">
      <w:pPr>
        <w:pStyle w:val="LabStepCodeBlockLevel2"/>
      </w:pPr>
      <w:r>
        <w:t xml:space="preserve">        (document.getElementById('searchbox') as HTMLInputElement).value = letter;</w:t>
      </w:r>
    </w:p>
    <w:p w14:paraId="188F555C" w14:textId="237418BA" w:rsidR="00414E21" w:rsidRDefault="00414E21" w:rsidP="00414E21">
      <w:pPr>
        <w:pStyle w:val="LabStepCodeBlockLevel2"/>
      </w:pPr>
      <w:r>
        <w:t xml:space="preserve">        let customerService: </w:t>
      </w:r>
      <w:r w:rsidR="000427FA">
        <w:t>ICustomersService</w:t>
      </w:r>
      <w:r>
        <w:t xml:space="preserve"> = this.props.ViewCustomers.state.customerService;</w:t>
      </w:r>
    </w:p>
    <w:p w14:paraId="4DCA5BB9" w14:textId="58741407" w:rsidR="00414E21" w:rsidRDefault="00414E21" w:rsidP="00414E21">
      <w:pPr>
        <w:pStyle w:val="LabStepCodeBlockLevel2"/>
      </w:pPr>
      <w:r>
        <w:t xml:space="preserve">        customerService.getCustomersByLastName(letter).then((customers: ICustomer[]) =&gt; {</w:t>
      </w:r>
    </w:p>
    <w:p w14:paraId="672DB5FA" w14:textId="107BCB8E" w:rsidR="00414E21" w:rsidRDefault="00414E21" w:rsidP="00414E21">
      <w:pPr>
        <w:pStyle w:val="LabStepCodeBlockLevel2"/>
      </w:pPr>
      <w:r>
        <w:t xml:space="preserve">          this.props.ViewCustomers.setState({ customers: customers, loading: false });</w:t>
      </w:r>
    </w:p>
    <w:p w14:paraId="5FAB15A1" w14:textId="4BF75247" w:rsidR="00414E21" w:rsidRDefault="00414E21" w:rsidP="00414E21">
      <w:pPr>
        <w:pStyle w:val="LabStepCodeBlockLevel2"/>
      </w:pPr>
      <w:r>
        <w:t xml:space="preserve">        });</w:t>
      </w:r>
    </w:p>
    <w:p w14:paraId="4169AB36" w14:textId="5BA9CFDD" w:rsidR="00414E21" w:rsidRDefault="00414E21" w:rsidP="00414E21">
      <w:pPr>
        <w:pStyle w:val="LabStepCodeBlockLevel2"/>
      </w:pPr>
      <w:r>
        <w:t xml:space="preserve">      }} &gt;</w:t>
      </w:r>
    </w:p>
    <w:p w14:paraId="0DDA1BC6" w14:textId="1886D096" w:rsidR="00414E21" w:rsidRDefault="00414E21" w:rsidP="00414E21">
      <w:pPr>
        <w:pStyle w:val="LabStepCodeBlockLevel2"/>
      </w:pPr>
      <w:r>
        <w:t xml:space="preserve">      {letter}</w:t>
      </w:r>
    </w:p>
    <w:p w14:paraId="036836A7" w14:textId="6645BE8B" w:rsidR="00414E21" w:rsidRDefault="00886783" w:rsidP="00414E21">
      <w:pPr>
        <w:pStyle w:val="LabStepCodeBlockLevel2"/>
      </w:pPr>
      <w:r>
        <w:t xml:space="preserve">    </w:t>
      </w:r>
      <w:r w:rsidR="00414E21">
        <w:t>&lt;/button&gt;</w:t>
      </w:r>
    </w:p>
    <w:p w14:paraId="50054F3A" w14:textId="726CE709" w:rsidR="00414E21" w:rsidRDefault="00886783" w:rsidP="00414E21">
      <w:pPr>
        <w:pStyle w:val="LabStepCodeBlockLevel2"/>
      </w:pPr>
      <w:r>
        <w:t xml:space="preserve">  </w:t>
      </w:r>
      <w:r w:rsidR="00414E21">
        <w:t>)}</w:t>
      </w:r>
    </w:p>
    <w:p w14:paraId="019673B8" w14:textId="013548A6" w:rsidR="00D646B2" w:rsidRDefault="00414E21" w:rsidP="00414E21">
      <w:pPr>
        <w:pStyle w:val="LabStepCodeBlockLevel2"/>
      </w:pPr>
      <w:r>
        <w:t>&lt;/div&gt;</w:t>
      </w:r>
    </w:p>
    <w:p w14:paraId="09D5D510" w14:textId="77777777" w:rsidR="00D66605" w:rsidRDefault="00D66605" w:rsidP="00D66605">
      <w:pPr>
        <w:pStyle w:val="LabStepNumbered"/>
      </w:pPr>
      <w:r>
        <w:t>Run and test the application.</w:t>
      </w:r>
    </w:p>
    <w:p w14:paraId="6B5B7591" w14:textId="77777777" w:rsidR="00D66605" w:rsidRDefault="00D66605" w:rsidP="00D66605">
      <w:pPr>
        <w:pStyle w:val="LabStepNumberedLevel2"/>
      </w:pPr>
      <w:r>
        <w:t>Make sure you have saved your changes to all source files in the project.</w:t>
      </w:r>
    </w:p>
    <w:p w14:paraId="2EBA22B4" w14:textId="77777777" w:rsidR="00D66605" w:rsidRDefault="00D66605" w:rsidP="00D66605">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35D223F1" w14:textId="77777777" w:rsidR="00D66605" w:rsidRDefault="00D66605" w:rsidP="00D66605">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59B99224" w14:textId="135E38A5" w:rsidR="00D66605" w:rsidRDefault="00D66605" w:rsidP="00D66605">
      <w:pPr>
        <w:pStyle w:val="LabStepNumberedLevel2"/>
      </w:pPr>
      <w:r>
        <w:t xml:space="preserve">You should now see the </w:t>
      </w:r>
      <w:proofErr w:type="spellStart"/>
      <w:r w:rsidRPr="007525F0">
        <w:rPr>
          <w:b/>
        </w:rPr>
        <w:t>CustomersToolbar</w:t>
      </w:r>
      <w:proofErr w:type="spellEnd"/>
      <w:r>
        <w:t xml:space="preserve"> component now displays a new filtering menu.</w:t>
      </w:r>
    </w:p>
    <w:p w14:paraId="20AFC1F9" w14:textId="75CF86B6" w:rsidR="00D66605" w:rsidRDefault="00D66605" w:rsidP="00D66605">
      <w:pPr>
        <w:pStyle w:val="LabStepNumberedLevel2"/>
      </w:pPr>
      <w:r>
        <w:t>Click on the button with the letter "C" to test the filtering behavior.</w:t>
      </w:r>
    </w:p>
    <w:p w14:paraId="2F9FE09D" w14:textId="6D2C60F0" w:rsidR="00886783" w:rsidRDefault="00886783" w:rsidP="00886783">
      <w:pPr>
        <w:pStyle w:val="LabStepScreenshotLevel2"/>
      </w:pPr>
      <w:r>
        <w:drawing>
          <wp:inline distT="0" distB="0" distL="0" distR="0" wp14:anchorId="0F3AF1CC" wp14:editId="131CABB1">
            <wp:extent cx="4092875" cy="1052128"/>
            <wp:effectExtent l="19050" t="19050" r="2222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2847" cy="1064974"/>
                    </a:xfrm>
                    <a:prstGeom prst="rect">
                      <a:avLst/>
                    </a:prstGeom>
                    <a:noFill/>
                    <a:ln>
                      <a:solidFill>
                        <a:schemeClr val="tx1">
                          <a:lumMod val="50000"/>
                          <a:lumOff val="50000"/>
                        </a:schemeClr>
                      </a:solidFill>
                    </a:ln>
                  </pic:spPr>
                </pic:pic>
              </a:graphicData>
            </a:graphic>
          </wp:inline>
        </w:drawing>
      </w:r>
    </w:p>
    <w:p w14:paraId="11781C90" w14:textId="4B056200" w:rsidR="00886783" w:rsidRDefault="00D66605" w:rsidP="00886783">
      <w:pPr>
        <w:pStyle w:val="LabStepNumberedLevel2"/>
      </w:pPr>
      <w:r>
        <w:t>Note that clicking a button also add that character to the search box to show the user the current search filtering.</w:t>
      </w:r>
    </w:p>
    <w:p w14:paraId="5A8FBF09" w14:textId="54013904" w:rsidR="00886783" w:rsidRDefault="00886783" w:rsidP="00886783">
      <w:pPr>
        <w:pStyle w:val="LabStepScreenshotLevel2"/>
      </w:pPr>
      <w:r>
        <w:drawing>
          <wp:inline distT="0" distB="0" distL="0" distR="0" wp14:anchorId="54225DB3" wp14:editId="71AB51EF">
            <wp:extent cx="1828800" cy="369944"/>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3053" cy="384964"/>
                    </a:xfrm>
                    <a:prstGeom prst="rect">
                      <a:avLst/>
                    </a:prstGeom>
                    <a:noFill/>
                    <a:ln>
                      <a:solidFill>
                        <a:schemeClr val="tx1"/>
                      </a:solidFill>
                    </a:ln>
                  </pic:spPr>
                </pic:pic>
              </a:graphicData>
            </a:graphic>
          </wp:inline>
        </w:drawing>
      </w:r>
    </w:p>
    <w:p w14:paraId="4DF5273E" w14:textId="3FC99CEB" w:rsidR="00886783" w:rsidRDefault="00D66605" w:rsidP="00886783">
      <w:pPr>
        <w:pStyle w:val="LabStepNumberedLevel2"/>
      </w:pPr>
      <w:r>
        <w:t xml:space="preserve">Click on the letter "X". Your user interface experience </w:t>
      </w:r>
      <w:r w:rsidR="00183FE0">
        <w:t>should</w:t>
      </w:r>
      <w:r>
        <w:t xml:space="preserve"> display a view indicating no customers were returned.</w:t>
      </w:r>
    </w:p>
    <w:p w14:paraId="5847B9D8" w14:textId="06924D7A" w:rsidR="00886783" w:rsidRDefault="00886783" w:rsidP="00886783">
      <w:pPr>
        <w:pStyle w:val="LabStepScreenshotLevel2"/>
      </w:pPr>
      <w:r>
        <w:drawing>
          <wp:inline distT="0" distB="0" distL="0" distR="0" wp14:anchorId="0304BCD6" wp14:editId="6FC8BBBE">
            <wp:extent cx="5277513" cy="1053547"/>
            <wp:effectExtent l="19050" t="19050"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5457" cy="1059125"/>
                    </a:xfrm>
                    <a:prstGeom prst="rect">
                      <a:avLst/>
                    </a:prstGeom>
                    <a:noFill/>
                    <a:ln>
                      <a:solidFill>
                        <a:schemeClr val="tx1">
                          <a:lumMod val="50000"/>
                          <a:lumOff val="50000"/>
                        </a:schemeClr>
                      </a:solidFill>
                    </a:ln>
                  </pic:spPr>
                </pic:pic>
              </a:graphicData>
            </a:graphic>
          </wp:inline>
        </w:drawing>
      </w:r>
    </w:p>
    <w:p w14:paraId="4A409CCD" w14:textId="6E637EBB" w:rsidR="0084514A" w:rsidRPr="0084514A" w:rsidRDefault="0084514A" w:rsidP="0084514A">
      <w:pPr>
        <w:pStyle w:val="LabExerciseCallout"/>
      </w:pPr>
      <w:r>
        <w:lastRenderedPageBreak/>
        <w:t xml:space="preserve">Over the next few steps you will create a new React component named </w:t>
      </w:r>
      <w:proofErr w:type="spellStart"/>
      <w:r w:rsidRPr="0084514A">
        <w:rPr>
          <w:b/>
        </w:rPr>
        <w:t>CustomerCard</w:t>
      </w:r>
      <w:proofErr w:type="spellEnd"/>
      <w:r>
        <w:t xml:space="preserve"> to display customer data in an alternate fashion. After creating the </w:t>
      </w:r>
      <w:proofErr w:type="spellStart"/>
      <w:r w:rsidRPr="0084514A">
        <w:rPr>
          <w:b/>
        </w:rPr>
        <w:t>CustomerCard</w:t>
      </w:r>
      <w:proofErr w:type="spellEnd"/>
      <w:r>
        <w:t xml:space="preserve"> component, you will then modify the </w:t>
      </w:r>
      <w:proofErr w:type="spellStart"/>
      <w:r w:rsidRPr="0084514A">
        <w:rPr>
          <w:b/>
        </w:rPr>
        <w:t>ViewCustomers</w:t>
      </w:r>
      <w:proofErr w:type="spellEnd"/>
      <w:r>
        <w:t xml:space="preserve"> component so the user can switch between displaying customer data with the </w:t>
      </w:r>
      <w:proofErr w:type="spellStart"/>
      <w:r w:rsidRPr="0084514A">
        <w:rPr>
          <w:b/>
        </w:rPr>
        <w:t>CustomersTable</w:t>
      </w:r>
      <w:proofErr w:type="spellEnd"/>
      <w:r>
        <w:t xml:space="preserve"> component and the </w:t>
      </w:r>
      <w:proofErr w:type="spellStart"/>
      <w:r w:rsidRPr="0084514A">
        <w:rPr>
          <w:b/>
        </w:rPr>
        <w:t>CustomerCard</w:t>
      </w:r>
      <w:proofErr w:type="spellEnd"/>
      <w:r>
        <w:t xml:space="preserve"> component. </w:t>
      </w:r>
    </w:p>
    <w:p w14:paraId="35B30488" w14:textId="7A01CDA2" w:rsidR="00886783" w:rsidRDefault="00886783" w:rsidP="00886783">
      <w:pPr>
        <w:pStyle w:val="LabStepNumbered"/>
      </w:pPr>
      <w:r>
        <w:t xml:space="preserve">Add </w:t>
      </w:r>
      <w:r w:rsidR="0084514A">
        <w:t xml:space="preserve">new React </w:t>
      </w:r>
      <w:r>
        <w:t>component</w:t>
      </w:r>
      <w:r w:rsidR="0084514A">
        <w:t xml:space="preserve"> named </w:t>
      </w:r>
      <w:proofErr w:type="spellStart"/>
      <w:r w:rsidR="0084514A" w:rsidRPr="0084514A">
        <w:rPr>
          <w:b/>
        </w:rPr>
        <w:t>CustomerCard</w:t>
      </w:r>
      <w:proofErr w:type="spellEnd"/>
      <w:r w:rsidR="0084514A">
        <w:t>.</w:t>
      </w:r>
    </w:p>
    <w:p w14:paraId="6B8AB450" w14:textId="209F7BA6" w:rsidR="0084514A" w:rsidRDefault="0084514A" w:rsidP="0084514A">
      <w:pPr>
        <w:pStyle w:val="LabStepNumberedLevel2"/>
      </w:pPr>
      <w:r>
        <w:t xml:space="preserve">Inside the </w:t>
      </w:r>
      <w:proofErr w:type="spellStart"/>
      <w:r w:rsidRPr="002F0714">
        <w:rPr>
          <w:b/>
        </w:rPr>
        <w:t>src</w:t>
      </w:r>
      <w:proofErr w:type="spellEnd"/>
      <w:r w:rsidRPr="002F0714">
        <w:rPr>
          <w:b/>
        </w:rPr>
        <w:t>/</w:t>
      </w:r>
      <w:proofErr w:type="spellStart"/>
      <w:r w:rsidRPr="002F0714">
        <w:rPr>
          <w:b/>
        </w:rPr>
        <w:t>ViewCustomers</w:t>
      </w:r>
      <w:proofErr w:type="spellEnd"/>
      <w:r>
        <w:t xml:space="preserve"> folder, add two new source files named </w:t>
      </w:r>
      <w:r>
        <w:rPr>
          <w:b/>
        </w:rPr>
        <w:t>CustomersCard</w:t>
      </w:r>
      <w:r w:rsidRPr="002F0714">
        <w:rPr>
          <w:b/>
        </w:rPr>
        <w:t>.css</w:t>
      </w:r>
      <w:r>
        <w:t xml:space="preserve"> and </w:t>
      </w:r>
      <w:proofErr w:type="spellStart"/>
      <w:r>
        <w:rPr>
          <w:b/>
        </w:rPr>
        <w:t>CustomersCard.tsx</w:t>
      </w:r>
      <w:proofErr w:type="spellEnd"/>
      <w:r>
        <w:t>.</w:t>
      </w:r>
    </w:p>
    <w:p w14:paraId="10C5026C" w14:textId="1DCE05A0" w:rsidR="00886783" w:rsidRDefault="00711564" w:rsidP="00886783">
      <w:pPr>
        <w:pStyle w:val="LabStepScreenshotLevel2"/>
      </w:pPr>
      <w:r>
        <w:drawing>
          <wp:inline distT="0" distB="0" distL="0" distR="0" wp14:anchorId="76FDA08A" wp14:editId="083FB624">
            <wp:extent cx="1573961" cy="1120934"/>
            <wp:effectExtent l="19050" t="19050" r="2667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0540" cy="1125619"/>
                    </a:xfrm>
                    <a:prstGeom prst="rect">
                      <a:avLst/>
                    </a:prstGeom>
                    <a:noFill/>
                    <a:ln>
                      <a:solidFill>
                        <a:schemeClr val="tx1">
                          <a:lumMod val="50000"/>
                          <a:lumOff val="50000"/>
                        </a:schemeClr>
                      </a:solidFill>
                    </a:ln>
                  </pic:spPr>
                </pic:pic>
              </a:graphicData>
            </a:graphic>
          </wp:inline>
        </w:drawing>
      </w:r>
    </w:p>
    <w:p w14:paraId="170384F3" w14:textId="0C9FBD5B" w:rsidR="00AF0A45" w:rsidRDefault="0084514A" w:rsidP="00AF0A45">
      <w:pPr>
        <w:pStyle w:val="LabStepNumberedLevel2"/>
      </w:pPr>
      <w:r>
        <w:t xml:space="preserve">Add the following CSS rules to </w:t>
      </w:r>
      <w:r w:rsidR="00A67AAF" w:rsidRPr="00A67AAF">
        <w:rPr>
          <w:b/>
        </w:rPr>
        <w:t>CustomerCard.css</w:t>
      </w:r>
      <w:r w:rsidR="00A67AAF">
        <w:t>.</w:t>
      </w:r>
    </w:p>
    <w:p w14:paraId="28009182" w14:textId="77777777" w:rsidR="00AA0AAB" w:rsidRDefault="00AA0AAB" w:rsidP="00AA0AAB">
      <w:pPr>
        <w:pStyle w:val="LabStepCodeBlockLevel2"/>
      </w:pPr>
      <w:r>
        <w:t>.view-customers .customer-card {</w:t>
      </w:r>
    </w:p>
    <w:p w14:paraId="38DAE9CA" w14:textId="77777777" w:rsidR="00AA0AAB" w:rsidRDefault="00AA0AAB" w:rsidP="00AA0AAB">
      <w:pPr>
        <w:pStyle w:val="LabStepCodeBlockLevel2"/>
      </w:pPr>
      <w:r>
        <w:t xml:space="preserve">  margin: 4px;</w:t>
      </w:r>
    </w:p>
    <w:p w14:paraId="4147C1C0" w14:textId="77777777" w:rsidR="00AA0AAB" w:rsidRDefault="00AA0AAB" w:rsidP="00AA0AAB">
      <w:pPr>
        <w:pStyle w:val="LabStepCodeBlockLevel2"/>
      </w:pPr>
      <w:r>
        <w:t xml:space="preserve">  padding: 0px;</w:t>
      </w:r>
    </w:p>
    <w:p w14:paraId="78E0B4A5" w14:textId="77777777" w:rsidR="00AA0AAB" w:rsidRDefault="00AA0AAB" w:rsidP="00AA0AAB">
      <w:pPr>
        <w:pStyle w:val="LabStepCodeBlockLevel2"/>
      </w:pPr>
      <w:r>
        <w:t xml:space="preserve">  border: 1px #888 solid;</w:t>
      </w:r>
    </w:p>
    <w:p w14:paraId="5F7F0C3C" w14:textId="77777777" w:rsidR="00AA0AAB" w:rsidRDefault="00AA0AAB" w:rsidP="00AA0AAB">
      <w:pPr>
        <w:pStyle w:val="LabStepCodeBlockLevel2"/>
      </w:pPr>
      <w:r>
        <w:t xml:space="preserve">  display: inline-block;</w:t>
      </w:r>
    </w:p>
    <w:p w14:paraId="28054206" w14:textId="77777777" w:rsidR="00AA0AAB" w:rsidRDefault="00AA0AAB" w:rsidP="00AA0AAB">
      <w:pPr>
        <w:pStyle w:val="LabStepCodeBlockLevel2"/>
      </w:pPr>
      <w:r>
        <w:t xml:space="preserve">  width: 210px;</w:t>
      </w:r>
    </w:p>
    <w:p w14:paraId="6CC2AD0E" w14:textId="77777777" w:rsidR="00AA0AAB" w:rsidRDefault="00AA0AAB" w:rsidP="00AA0AAB">
      <w:pPr>
        <w:pStyle w:val="LabStepCodeBlockLevel2"/>
      </w:pPr>
      <w:r>
        <w:t xml:space="preserve">  height: 90px;</w:t>
      </w:r>
    </w:p>
    <w:p w14:paraId="0375D9DE" w14:textId="77777777" w:rsidR="00AA0AAB" w:rsidRDefault="00AA0AAB" w:rsidP="00AA0AAB">
      <w:pPr>
        <w:pStyle w:val="LabStepCodeBlockLevel2"/>
      </w:pPr>
      <w:r>
        <w:t xml:space="preserve">  background-color: #EEE;</w:t>
      </w:r>
    </w:p>
    <w:p w14:paraId="5B33BCCA" w14:textId="77777777" w:rsidR="00AA0AAB" w:rsidRDefault="00AA0AAB" w:rsidP="00AA0AAB">
      <w:pPr>
        <w:pStyle w:val="LabStepCodeBlockLevel2"/>
      </w:pPr>
      <w:r>
        <w:t>}</w:t>
      </w:r>
    </w:p>
    <w:p w14:paraId="6ADE727D" w14:textId="77777777" w:rsidR="00AA0AAB" w:rsidRDefault="00AA0AAB" w:rsidP="00AA0AAB">
      <w:pPr>
        <w:pStyle w:val="LabStepCodeBlockLevel2"/>
      </w:pPr>
    </w:p>
    <w:p w14:paraId="72DB0ED5" w14:textId="77777777" w:rsidR="00AA0AAB" w:rsidRDefault="00AA0AAB" w:rsidP="00AA0AAB">
      <w:pPr>
        <w:pStyle w:val="LabStepCodeBlockLevel2"/>
      </w:pPr>
      <w:r>
        <w:t>.customer-card:hover {</w:t>
      </w:r>
    </w:p>
    <w:p w14:paraId="58D4F119" w14:textId="77777777" w:rsidR="00AA0AAB" w:rsidRDefault="00AA0AAB" w:rsidP="00AA0AAB">
      <w:pPr>
        <w:pStyle w:val="LabStepCodeBlockLevel2"/>
      </w:pPr>
      <w:r>
        <w:t xml:space="preserve">  border: 2px solid darkred;</w:t>
      </w:r>
    </w:p>
    <w:p w14:paraId="7C321F53" w14:textId="77777777" w:rsidR="00AA0AAB" w:rsidRDefault="00AA0AAB" w:rsidP="00AA0AAB">
      <w:pPr>
        <w:pStyle w:val="LabStepCodeBlockLevel2"/>
      </w:pPr>
      <w:r>
        <w:t xml:space="preserve">  background-color: lightyellow;</w:t>
      </w:r>
    </w:p>
    <w:p w14:paraId="29E8ABCA" w14:textId="77777777" w:rsidR="00AA0AAB" w:rsidRDefault="00AA0AAB" w:rsidP="00AA0AAB">
      <w:pPr>
        <w:pStyle w:val="LabStepCodeBlockLevel2"/>
      </w:pPr>
      <w:r>
        <w:t>}</w:t>
      </w:r>
    </w:p>
    <w:p w14:paraId="5E1328F1" w14:textId="77777777" w:rsidR="00AA0AAB" w:rsidRDefault="00AA0AAB" w:rsidP="00AA0AAB">
      <w:pPr>
        <w:pStyle w:val="LabStepCodeBlockLevel2"/>
      </w:pPr>
    </w:p>
    <w:p w14:paraId="2016871C" w14:textId="77777777" w:rsidR="00AA0AAB" w:rsidRDefault="00AA0AAB" w:rsidP="00AA0AAB">
      <w:pPr>
        <w:pStyle w:val="LabStepCodeBlockLevel2"/>
      </w:pPr>
      <w:r>
        <w:t>.customer-card .card-header {</w:t>
      </w:r>
    </w:p>
    <w:p w14:paraId="1B4A03AF" w14:textId="77777777" w:rsidR="00AA0AAB" w:rsidRDefault="00AA0AAB" w:rsidP="00AA0AAB">
      <w:pPr>
        <w:pStyle w:val="LabStepCodeBlockLevel2"/>
      </w:pPr>
      <w:r>
        <w:t xml:space="preserve">  font-size: 1.0em;</w:t>
      </w:r>
    </w:p>
    <w:p w14:paraId="017C0122" w14:textId="77777777" w:rsidR="00AA0AAB" w:rsidRDefault="00AA0AAB" w:rsidP="00AA0AAB">
      <w:pPr>
        <w:pStyle w:val="LabStepCodeBlockLevel2"/>
      </w:pPr>
      <w:r>
        <w:t xml:space="preserve">  padding: 2px;</w:t>
      </w:r>
    </w:p>
    <w:p w14:paraId="0D441D71" w14:textId="77777777" w:rsidR="00AA0AAB" w:rsidRDefault="00AA0AAB" w:rsidP="00AA0AAB">
      <w:pPr>
        <w:pStyle w:val="LabStepCodeBlockLevel2"/>
      </w:pPr>
      <w:r>
        <w:t xml:space="preserve">  padding-left: 4px;</w:t>
      </w:r>
    </w:p>
    <w:p w14:paraId="092A325A" w14:textId="77777777" w:rsidR="00AA0AAB" w:rsidRDefault="00AA0AAB" w:rsidP="00AA0AAB">
      <w:pPr>
        <w:pStyle w:val="LabStepCodeBlockLevel2"/>
      </w:pPr>
      <w:r>
        <w:t xml:space="preserve">  background-color: black;</w:t>
      </w:r>
    </w:p>
    <w:p w14:paraId="32DA4B73" w14:textId="77777777" w:rsidR="00AA0AAB" w:rsidRDefault="00AA0AAB" w:rsidP="00AA0AAB">
      <w:pPr>
        <w:pStyle w:val="LabStepCodeBlockLevel2"/>
      </w:pPr>
      <w:r>
        <w:t xml:space="preserve">  color: white;</w:t>
      </w:r>
    </w:p>
    <w:p w14:paraId="7B8D4511" w14:textId="77777777" w:rsidR="00AA0AAB" w:rsidRDefault="00AA0AAB" w:rsidP="00AA0AAB">
      <w:pPr>
        <w:pStyle w:val="LabStepCodeBlockLevel2"/>
      </w:pPr>
      <w:r>
        <w:t>}</w:t>
      </w:r>
    </w:p>
    <w:p w14:paraId="759F8DE7" w14:textId="77777777" w:rsidR="00AA0AAB" w:rsidRDefault="00AA0AAB" w:rsidP="00AA0AAB">
      <w:pPr>
        <w:pStyle w:val="LabStepCodeBlockLevel2"/>
      </w:pPr>
    </w:p>
    <w:p w14:paraId="0513CEBB" w14:textId="77777777" w:rsidR="00AA0AAB" w:rsidRDefault="00AA0AAB" w:rsidP="00AA0AAB">
      <w:pPr>
        <w:pStyle w:val="LabStepCodeBlockLevel2"/>
      </w:pPr>
      <w:r>
        <w:t>.customer-card .card-body {</w:t>
      </w:r>
    </w:p>
    <w:p w14:paraId="63EEA07E" w14:textId="77777777" w:rsidR="00AA0AAB" w:rsidRDefault="00AA0AAB" w:rsidP="00AA0AAB">
      <w:pPr>
        <w:pStyle w:val="LabStepCodeBlockLevel2"/>
      </w:pPr>
      <w:r>
        <w:t xml:space="preserve">  padding: 8px;</w:t>
      </w:r>
    </w:p>
    <w:p w14:paraId="548FE354" w14:textId="77777777" w:rsidR="00AA0AAB" w:rsidRDefault="00AA0AAB" w:rsidP="00AA0AAB">
      <w:pPr>
        <w:pStyle w:val="LabStepCodeBlockLevel2"/>
      </w:pPr>
      <w:r>
        <w:t xml:space="preserve">  font-size: 0.85em;</w:t>
      </w:r>
    </w:p>
    <w:p w14:paraId="2F10FA63" w14:textId="77777777" w:rsidR="00AA0AAB" w:rsidRDefault="00AA0AAB" w:rsidP="00AA0AAB">
      <w:pPr>
        <w:pStyle w:val="LabStepCodeBlockLevel2"/>
      </w:pPr>
      <w:r>
        <w:t xml:space="preserve">  max-height: 40px;</w:t>
      </w:r>
    </w:p>
    <w:p w14:paraId="41B46FB6" w14:textId="39627EE2" w:rsidR="00AA0AAB" w:rsidRDefault="00AA0AAB" w:rsidP="00AA0AAB">
      <w:pPr>
        <w:pStyle w:val="LabStepCodeBlockLevel2"/>
      </w:pPr>
      <w:r>
        <w:t>}</w:t>
      </w:r>
    </w:p>
    <w:p w14:paraId="22A9630C" w14:textId="69C5ED51" w:rsidR="00711564" w:rsidRDefault="0084514A" w:rsidP="00AF0A45">
      <w:pPr>
        <w:pStyle w:val="LabStepNumberedLevel2"/>
      </w:pPr>
      <w:r>
        <w:t xml:space="preserve">Save and close </w:t>
      </w:r>
      <w:r w:rsidRPr="0084514A">
        <w:rPr>
          <w:b/>
        </w:rPr>
        <w:t>CustomerCard.css</w:t>
      </w:r>
      <w:r>
        <w:t>.</w:t>
      </w:r>
    </w:p>
    <w:p w14:paraId="692E3D4D" w14:textId="3D482AF4" w:rsidR="00711564" w:rsidRDefault="00711564" w:rsidP="00711564">
      <w:pPr>
        <w:pStyle w:val="LabExerciseCallout"/>
      </w:pPr>
      <w:proofErr w:type="gramStart"/>
      <w:r>
        <w:t>A  page</w:t>
      </w:r>
      <w:proofErr w:type="gramEnd"/>
      <w:r>
        <w:t xml:space="preserve"> break has been introduced to prevent breaking the next code listing across pages.</w:t>
      </w:r>
    </w:p>
    <w:p w14:paraId="01EBD9C7" w14:textId="77777777" w:rsidR="00711564" w:rsidRDefault="00711564">
      <w:pPr>
        <w:spacing w:before="0" w:after="200" w:line="276" w:lineRule="auto"/>
        <w:rPr>
          <w:sz w:val="18"/>
        </w:rPr>
      </w:pPr>
      <w:r>
        <w:br w:type="page"/>
      </w:r>
    </w:p>
    <w:p w14:paraId="54933EA2" w14:textId="7556C2F4" w:rsidR="00AF0A45" w:rsidRDefault="00A67AAF" w:rsidP="00AF0A45">
      <w:pPr>
        <w:pStyle w:val="LabStepNumberedLevel2"/>
      </w:pPr>
      <w:r>
        <w:lastRenderedPageBreak/>
        <w:t xml:space="preserve">Add the following code to </w:t>
      </w:r>
      <w:proofErr w:type="spellStart"/>
      <w:r w:rsidRPr="00A67AAF">
        <w:rPr>
          <w:b/>
        </w:rPr>
        <w:t>CustomerCard.</w:t>
      </w:r>
      <w:r w:rsidR="00AF0A45" w:rsidRPr="00A67AAF">
        <w:rPr>
          <w:b/>
        </w:rPr>
        <w:t>tsx</w:t>
      </w:r>
      <w:proofErr w:type="spellEnd"/>
      <w:r>
        <w:t>.</w:t>
      </w:r>
    </w:p>
    <w:p w14:paraId="608F8D2F" w14:textId="77777777" w:rsidR="0077617B" w:rsidRDefault="0077617B" w:rsidP="0077617B">
      <w:pPr>
        <w:pStyle w:val="LabStepCodeBlockLevel2"/>
      </w:pPr>
      <w:r>
        <w:t>import * as React from 'react';</w:t>
      </w:r>
    </w:p>
    <w:p w14:paraId="7E283BBB" w14:textId="77777777" w:rsidR="0077617B" w:rsidRDefault="0077617B" w:rsidP="0077617B">
      <w:pPr>
        <w:pStyle w:val="LabStepCodeBlockLevel2"/>
      </w:pPr>
    </w:p>
    <w:p w14:paraId="68887835" w14:textId="77777777" w:rsidR="0077617B" w:rsidRDefault="0077617B" w:rsidP="0077617B">
      <w:pPr>
        <w:pStyle w:val="LabStepCodeBlockLevel2"/>
      </w:pPr>
      <w:r>
        <w:t>import ICustomer from "./../../models/ICustomer";</w:t>
      </w:r>
    </w:p>
    <w:p w14:paraId="56786C15" w14:textId="77777777" w:rsidR="0077617B" w:rsidRDefault="0077617B" w:rsidP="0077617B">
      <w:pPr>
        <w:pStyle w:val="LabStepCodeBlockLevel2"/>
      </w:pPr>
    </w:p>
    <w:p w14:paraId="64D751DF" w14:textId="77777777" w:rsidR="0077617B" w:rsidRDefault="0077617B" w:rsidP="0077617B">
      <w:pPr>
        <w:pStyle w:val="LabStepCodeBlockLevel2"/>
      </w:pPr>
      <w:r>
        <w:t>import './CustomerCard.css';</w:t>
      </w:r>
    </w:p>
    <w:p w14:paraId="336CB599" w14:textId="77777777" w:rsidR="0077617B" w:rsidRDefault="0077617B" w:rsidP="0077617B">
      <w:pPr>
        <w:pStyle w:val="LabStepCodeBlockLevel2"/>
      </w:pPr>
    </w:p>
    <w:p w14:paraId="6C7F8366" w14:textId="77777777" w:rsidR="0077617B" w:rsidRDefault="0077617B" w:rsidP="0077617B">
      <w:pPr>
        <w:pStyle w:val="LabStepCodeBlockLevel2"/>
      </w:pPr>
      <w:r>
        <w:t>interface CustomerCardProperties {</w:t>
      </w:r>
    </w:p>
    <w:p w14:paraId="72E0D191" w14:textId="77777777" w:rsidR="0077617B" w:rsidRDefault="0077617B" w:rsidP="0077617B">
      <w:pPr>
        <w:pStyle w:val="LabStepCodeBlockLevel2"/>
      </w:pPr>
      <w:r>
        <w:t xml:space="preserve">  customer: ICustomer;</w:t>
      </w:r>
    </w:p>
    <w:p w14:paraId="35D4AF12" w14:textId="77777777" w:rsidR="0077617B" w:rsidRDefault="0077617B" w:rsidP="0077617B">
      <w:pPr>
        <w:pStyle w:val="LabStepCodeBlockLevel2"/>
      </w:pPr>
      <w:r>
        <w:t>}</w:t>
      </w:r>
    </w:p>
    <w:p w14:paraId="3B4D2812" w14:textId="77777777" w:rsidR="0077617B" w:rsidRDefault="0077617B" w:rsidP="0077617B">
      <w:pPr>
        <w:pStyle w:val="LabStepCodeBlockLevel2"/>
      </w:pPr>
    </w:p>
    <w:p w14:paraId="1A070EE9" w14:textId="77777777" w:rsidR="0077617B" w:rsidRDefault="0077617B" w:rsidP="0077617B">
      <w:pPr>
        <w:pStyle w:val="LabStepCodeBlockLevel2"/>
      </w:pPr>
      <w:r>
        <w:t>export default class CustomerCard extends React.Component&lt;CustomerCardProperties, any&gt; {</w:t>
      </w:r>
    </w:p>
    <w:p w14:paraId="1BD3C85A" w14:textId="77777777" w:rsidR="0077617B" w:rsidRDefault="0077617B" w:rsidP="0077617B">
      <w:pPr>
        <w:pStyle w:val="LabStepCodeBlockLevel2"/>
      </w:pPr>
    </w:p>
    <w:p w14:paraId="26B9F804" w14:textId="77777777" w:rsidR="0077617B" w:rsidRDefault="0077617B" w:rsidP="0077617B">
      <w:pPr>
        <w:pStyle w:val="LabStepCodeBlockLevel2"/>
      </w:pPr>
      <w:r>
        <w:t xml:space="preserve">  render() {</w:t>
      </w:r>
    </w:p>
    <w:p w14:paraId="476C8AB1" w14:textId="77777777" w:rsidR="0077617B" w:rsidRDefault="0077617B" w:rsidP="0077617B">
      <w:pPr>
        <w:pStyle w:val="LabStepCodeBlockLevel2"/>
      </w:pPr>
      <w:r>
        <w:t xml:space="preserve">    return (</w:t>
      </w:r>
    </w:p>
    <w:p w14:paraId="2A118EF4" w14:textId="77777777" w:rsidR="0077617B" w:rsidRDefault="0077617B" w:rsidP="0077617B">
      <w:pPr>
        <w:pStyle w:val="LabStepCodeBlockLevel2"/>
      </w:pPr>
      <w:r>
        <w:t xml:space="preserve">      &lt;div className="card customer-card" &gt;</w:t>
      </w:r>
    </w:p>
    <w:p w14:paraId="7EA5FAA2" w14:textId="77777777" w:rsidR="0077617B" w:rsidRDefault="0077617B" w:rsidP="0077617B">
      <w:pPr>
        <w:pStyle w:val="LabStepCodeBlockLevel2"/>
      </w:pPr>
      <w:r>
        <w:t xml:space="preserve">        &lt;div className="card-header"&gt;</w:t>
      </w:r>
    </w:p>
    <w:p w14:paraId="408D0A71" w14:textId="77777777" w:rsidR="0077617B" w:rsidRDefault="0077617B" w:rsidP="0077617B">
      <w:pPr>
        <w:pStyle w:val="LabStepCodeBlockLevel2"/>
      </w:pPr>
      <w:r>
        <w:t xml:space="preserve">          {this.props.customer.FirstName + " " + this.props.customer.LastName}</w:t>
      </w:r>
    </w:p>
    <w:p w14:paraId="7DD678F9" w14:textId="77777777" w:rsidR="0077617B" w:rsidRDefault="0077617B" w:rsidP="0077617B">
      <w:pPr>
        <w:pStyle w:val="LabStepCodeBlockLevel2"/>
      </w:pPr>
      <w:r>
        <w:t xml:space="preserve">        &lt;/div&gt;</w:t>
      </w:r>
    </w:p>
    <w:p w14:paraId="27EBE630" w14:textId="77777777" w:rsidR="0077617B" w:rsidRDefault="0077617B" w:rsidP="0077617B">
      <w:pPr>
        <w:pStyle w:val="LabStepCodeBlockLevel2"/>
      </w:pPr>
      <w:r>
        <w:t xml:space="preserve">        &lt;div className="card-body"&gt;</w:t>
      </w:r>
    </w:p>
    <w:p w14:paraId="1FEA917C" w14:textId="77777777" w:rsidR="0077617B" w:rsidRDefault="0077617B" w:rsidP="0077617B">
      <w:pPr>
        <w:pStyle w:val="LabStepCodeBlockLevel2"/>
      </w:pPr>
      <w:r>
        <w:t xml:space="preserve">          &lt;div className="card-text" &gt;</w:t>
      </w:r>
    </w:p>
    <w:p w14:paraId="04DC17EB" w14:textId="77777777" w:rsidR="0077617B" w:rsidRDefault="0077617B" w:rsidP="0077617B">
      <w:pPr>
        <w:pStyle w:val="LabStepCodeBlockLevel2"/>
      </w:pPr>
      <w:r>
        <w:t xml:space="preserve">            Work Phone: &lt;strong&gt;{this.props.customer.WorkPhone}&lt;/strong&gt;</w:t>
      </w:r>
    </w:p>
    <w:p w14:paraId="0A8E4BFF" w14:textId="77777777" w:rsidR="0077617B" w:rsidRDefault="0077617B" w:rsidP="0077617B">
      <w:pPr>
        <w:pStyle w:val="LabStepCodeBlockLevel2"/>
      </w:pPr>
      <w:r>
        <w:t xml:space="preserve">          &lt;/div&gt;</w:t>
      </w:r>
    </w:p>
    <w:p w14:paraId="10061CE7" w14:textId="77777777" w:rsidR="0077617B" w:rsidRDefault="0077617B" w:rsidP="0077617B">
      <w:pPr>
        <w:pStyle w:val="LabStepCodeBlockLevel2"/>
      </w:pPr>
      <w:r>
        <w:t xml:space="preserve">          &lt;div className="card-text" &gt;</w:t>
      </w:r>
    </w:p>
    <w:p w14:paraId="558F8449" w14:textId="77777777" w:rsidR="0077617B" w:rsidRDefault="0077617B" w:rsidP="0077617B">
      <w:pPr>
        <w:pStyle w:val="LabStepCodeBlockLevel2"/>
      </w:pPr>
      <w:r>
        <w:t xml:space="preserve">            Home Phone: &lt;strong&gt;{this.props.customer.HomePhone}&lt;/strong&gt;</w:t>
      </w:r>
    </w:p>
    <w:p w14:paraId="7DD2D176" w14:textId="77777777" w:rsidR="0077617B" w:rsidRDefault="0077617B" w:rsidP="0077617B">
      <w:pPr>
        <w:pStyle w:val="LabStepCodeBlockLevel2"/>
      </w:pPr>
      <w:r>
        <w:t xml:space="preserve">          &lt;/div&gt;</w:t>
      </w:r>
    </w:p>
    <w:p w14:paraId="1BBAA01E" w14:textId="77777777" w:rsidR="0077617B" w:rsidRDefault="0077617B" w:rsidP="0077617B">
      <w:pPr>
        <w:pStyle w:val="LabStepCodeBlockLevel2"/>
      </w:pPr>
      <w:r>
        <w:t xml:space="preserve">        &lt;/div&gt;</w:t>
      </w:r>
    </w:p>
    <w:p w14:paraId="619D694D" w14:textId="77777777" w:rsidR="0077617B" w:rsidRDefault="0077617B" w:rsidP="0077617B">
      <w:pPr>
        <w:pStyle w:val="LabStepCodeBlockLevel2"/>
      </w:pPr>
      <w:r>
        <w:t xml:space="preserve">      &lt;/div&gt;</w:t>
      </w:r>
    </w:p>
    <w:p w14:paraId="6EDD96F8" w14:textId="77777777" w:rsidR="0077617B" w:rsidRDefault="0077617B" w:rsidP="0077617B">
      <w:pPr>
        <w:pStyle w:val="LabStepCodeBlockLevel2"/>
      </w:pPr>
      <w:r>
        <w:t xml:space="preserve">    );</w:t>
      </w:r>
    </w:p>
    <w:p w14:paraId="45F5ACCB" w14:textId="77777777" w:rsidR="0077617B" w:rsidRDefault="0077617B" w:rsidP="0077617B">
      <w:pPr>
        <w:pStyle w:val="LabStepCodeBlockLevel2"/>
      </w:pPr>
      <w:r>
        <w:t xml:space="preserve">  }</w:t>
      </w:r>
    </w:p>
    <w:p w14:paraId="04ED7CF0" w14:textId="40C703FD" w:rsidR="00AF0A45" w:rsidRDefault="0077617B" w:rsidP="0077617B">
      <w:pPr>
        <w:pStyle w:val="LabStepCodeBlockLevel2"/>
      </w:pPr>
      <w:r>
        <w:t>}</w:t>
      </w:r>
    </w:p>
    <w:p w14:paraId="2DF0DAFA" w14:textId="0C0D690A" w:rsidR="00A67AAF" w:rsidRDefault="00A67AAF" w:rsidP="00A67AAF">
      <w:pPr>
        <w:pStyle w:val="LabStepNumberedLevel2"/>
      </w:pPr>
      <w:r>
        <w:t xml:space="preserve">Save and close </w:t>
      </w:r>
      <w:proofErr w:type="spellStart"/>
      <w:r w:rsidRPr="00A67AAF">
        <w:rPr>
          <w:b/>
        </w:rPr>
        <w:t>CustomerCard.tsx</w:t>
      </w:r>
      <w:proofErr w:type="spellEnd"/>
      <w:r>
        <w:t>.</w:t>
      </w:r>
    </w:p>
    <w:p w14:paraId="64F1F623" w14:textId="1F17F07B" w:rsidR="00A67AAF" w:rsidRPr="00A67AAF" w:rsidRDefault="00A67AAF" w:rsidP="00A67AAF">
      <w:pPr>
        <w:pStyle w:val="LabExerciseCallout"/>
      </w:pPr>
      <w:r>
        <w:t xml:space="preserve">Note that the </w:t>
      </w:r>
      <w:proofErr w:type="spellStart"/>
      <w:r w:rsidRPr="00A67AAF">
        <w:rPr>
          <w:b/>
        </w:rPr>
        <w:t>CustomerCard</w:t>
      </w:r>
      <w:proofErr w:type="spellEnd"/>
      <w:r>
        <w:t xml:space="preserve"> component is different than the </w:t>
      </w:r>
      <w:proofErr w:type="spellStart"/>
      <w:r w:rsidRPr="00A67AAF">
        <w:rPr>
          <w:b/>
        </w:rPr>
        <w:t>CustomersTable</w:t>
      </w:r>
      <w:proofErr w:type="spellEnd"/>
      <w:r>
        <w:t xml:space="preserve"> because it displays data for a single customer instead of a set of customers. When you integrate the </w:t>
      </w:r>
      <w:proofErr w:type="spellStart"/>
      <w:r w:rsidRPr="00A67AAF">
        <w:rPr>
          <w:b/>
        </w:rPr>
        <w:t>CustomerCard</w:t>
      </w:r>
      <w:proofErr w:type="spellEnd"/>
      <w:r>
        <w:t xml:space="preserve"> component by modifying the </w:t>
      </w:r>
      <w:r w:rsidRPr="00A67AAF">
        <w:rPr>
          <w:b/>
        </w:rPr>
        <w:t>render</w:t>
      </w:r>
      <w:r>
        <w:t xml:space="preserve"> method of the </w:t>
      </w:r>
      <w:proofErr w:type="spellStart"/>
      <w:r w:rsidRPr="00A67AAF">
        <w:rPr>
          <w:b/>
        </w:rPr>
        <w:t>ViewCustomers</w:t>
      </w:r>
      <w:proofErr w:type="spellEnd"/>
      <w:r>
        <w:t xml:space="preserve"> component, you will create a separate instance of the </w:t>
      </w:r>
      <w:proofErr w:type="spellStart"/>
      <w:r w:rsidRPr="00A67AAF">
        <w:rPr>
          <w:b/>
        </w:rPr>
        <w:t>CustomerCard</w:t>
      </w:r>
      <w:proofErr w:type="spellEnd"/>
      <w:r>
        <w:t xml:space="preserve"> component for each customer. However, before you update the </w:t>
      </w:r>
      <w:proofErr w:type="spellStart"/>
      <w:r w:rsidRPr="00A67AAF">
        <w:rPr>
          <w:b/>
        </w:rPr>
        <w:t>ViewCustomers</w:t>
      </w:r>
      <w:proofErr w:type="spellEnd"/>
      <w:r>
        <w:rPr>
          <w:b/>
        </w:rPr>
        <w:t xml:space="preserve"> </w:t>
      </w:r>
      <w:r>
        <w:t xml:space="preserve">component, you must first update the </w:t>
      </w:r>
      <w:proofErr w:type="spellStart"/>
      <w:r w:rsidRPr="00A67AAF">
        <w:rPr>
          <w:b/>
        </w:rPr>
        <w:t>CustomersToolbar</w:t>
      </w:r>
      <w:proofErr w:type="spellEnd"/>
      <w:r>
        <w:t xml:space="preserve"> component to add a menu to toggle between views.</w:t>
      </w:r>
    </w:p>
    <w:p w14:paraId="1A421B4B" w14:textId="35DED306" w:rsidR="0077617B" w:rsidRDefault="0077617B" w:rsidP="0077617B">
      <w:pPr>
        <w:pStyle w:val="LabStepNumbered"/>
      </w:pPr>
      <w:r>
        <w:t xml:space="preserve">Update the </w:t>
      </w:r>
      <w:proofErr w:type="spellStart"/>
      <w:r w:rsidRPr="00A67AAF">
        <w:rPr>
          <w:b/>
        </w:rPr>
        <w:t>CustomersToolbar.tsx</w:t>
      </w:r>
      <w:proofErr w:type="spellEnd"/>
      <w:r w:rsidR="00A67AAF">
        <w:t xml:space="preserve"> with a new menu to toggle between views.</w:t>
      </w:r>
    </w:p>
    <w:p w14:paraId="2E0723DC" w14:textId="17BD66BC" w:rsidR="0077617B" w:rsidRDefault="0077617B" w:rsidP="0077617B">
      <w:pPr>
        <w:pStyle w:val="LabStepNumberedLevel2"/>
      </w:pPr>
      <w:r>
        <w:t xml:space="preserve">open </w:t>
      </w:r>
      <w:proofErr w:type="spellStart"/>
      <w:r w:rsidR="00A67AAF" w:rsidRPr="00A67AAF">
        <w:rPr>
          <w:b/>
        </w:rPr>
        <w:t>CustomersToolbar.tsx</w:t>
      </w:r>
      <w:proofErr w:type="spellEnd"/>
      <w:r w:rsidR="00A67AAF">
        <w:t xml:space="preserve"> </w:t>
      </w:r>
      <w:r>
        <w:t>in editor</w:t>
      </w:r>
      <w:r w:rsidR="00A67AAF">
        <w:t xml:space="preserve"> window.</w:t>
      </w:r>
    </w:p>
    <w:p w14:paraId="1A6D619D" w14:textId="7044739B" w:rsidR="0077617B" w:rsidRDefault="00210AC9" w:rsidP="0077617B">
      <w:pPr>
        <w:pStyle w:val="LabStepNumberedLevel2"/>
      </w:pPr>
      <w:r>
        <w:t>Place</w:t>
      </w:r>
      <w:r w:rsidR="00E35F20">
        <w:t xml:space="preserve"> you</w:t>
      </w:r>
      <w:r>
        <w:t>r</w:t>
      </w:r>
      <w:r w:rsidR="00E35F20">
        <w:t xml:space="preserve"> cursor inside the </w:t>
      </w:r>
      <w:r w:rsidR="00E35F20" w:rsidRPr="00E35F20">
        <w:rPr>
          <w:b/>
        </w:rPr>
        <w:t>render</w:t>
      </w:r>
      <w:r w:rsidR="00E35F20">
        <w:t xml:space="preserve"> method above the </w:t>
      </w:r>
      <w:r w:rsidR="00E35F20" w:rsidRPr="00E35F20">
        <w:rPr>
          <w:b/>
        </w:rPr>
        <w:t>return</w:t>
      </w:r>
      <w:r w:rsidR="00E35F20">
        <w:t xml:space="preserve"> statement and add the following code.</w:t>
      </w:r>
    </w:p>
    <w:p w14:paraId="52216785" w14:textId="3377937A" w:rsidR="0077617B" w:rsidRDefault="0077617B" w:rsidP="0077617B">
      <w:pPr>
        <w:pStyle w:val="LabStepCodeBlockLevel2"/>
      </w:pPr>
      <w:r w:rsidRPr="0077617B">
        <w:t>let inT</w:t>
      </w:r>
      <w:r w:rsidR="00271756">
        <w:t>ableView: boolean = this.props.V</w:t>
      </w:r>
      <w:r w:rsidRPr="0077617B">
        <w:t>iewCustomers.state.viewType == "table";</w:t>
      </w:r>
    </w:p>
    <w:p w14:paraId="404C5AB8" w14:textId="49F00BE4" w:rsidR="00E35F20" w:rsidRDefault="00E35F20" w:rsidP="0077617B">
      <w:pPr>
        <w:pStyle w:val="LabStepNumberedLevel2"/>
      </w:pPr>
      <w:r>
        <w:t xml:space="preserve">The new line you added should appear at the top of the </w:t>
      </w:r>
      <w:r w:rsidRPr="00E35F20">
        <w:rPr>
          <w:b/>
        </w:rPr>
        <w:t>render</w:t>
      </w:r>
      <w:r>
        <w:t xml:space="preserve"> method as shown in the following code.</w:t>
      </w:r>
    </w:p>
    <w:p w14:paraId="59DC875C" w14:textId="35F2D548" w:rsidR="00E35F20" w:rsidRDefault="00711564" w:rsidP="00E35F20">
      <w:pPr>
        <w:pStyle w:val="LabStepScreenshotLevel2"/>
      </w:pPr>
      <w:r>
        <w:drawing>
          <wp:inline distT="0" distB="0" distL="0" distR="0" wp14:anchorId="2C110C7E" wp14:editId="1E3D4959">
            <wp:extent cx="4225656" cy="1061604"/>
            <wp:effectExtent l="19050" t="19050" r="2286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3144" cy="1101169"/>
                    </a:xfrm>
                    <a:prstGeom prst="rect">
                      <a:avLst/>
                    </a:prstGeom>
                    <a:noFill/>
                    <a:ln>
                      <a:solidFill>
                        <a:schemeClr val="tx1">
                          <a:lumMod val="50000"/>
                          <a:lumOff val="50000"/>
                        </a:schemeClr>
                      </a:solidFill>
                    </a:ln>
                  </pic:spPr>
                </pic:pic>
              </a:graphicData>
            </a:graphic>
          </wp:inline>
        </w:drawing>
      </w:r>
    </w:p>
    <w:p w14:paraId="1B92E2BC" w14:textId="06EAE076" w:rsidR="00E35F20" w:rsidRDefault="00E35F20" w:rsidP="00E35F20">
      <w:pPr>
        <w:pStyle w:val="LabStepNumberedLevel2"/>
      </w:pPr>
      <w:r>
        <w:t xml:space="preserve">Place your cursor inside the </w:t>
      </w:r>
      <w:r w:rsidRPr="00D66605">
        <w:rPr>
          <w:b/>
        </w:rPr>
        <w:t>nav</w:t>
      </w:r>
      <w:r>
        <w:t xml:space="preserve"> section above the </w:t>
      </w:r>
      <w:r w:rsidRPr="00D66605">
        <w:rPr>
          <w:b/>
        </w:rPr>
        <w:t>div</w:t>
      </w:r>
      <w:r>
        <w:t xml:space="preserve"> with</w:t>
      </w:r>
      <w:r w:rsidR="00210AC9">
        <w:t xml:space="preserve"> the</w:t>
      </w:r>
      <w:r>
        <w:t xml:space="preserve"> </w:t>
      </w:r>
      <w:r w:rsidR="00271756">
        <w:rPr>
          <w:b/>
        </w:rPr>
        <w:t>filter</w:t>
      </w:r>
      <w:r w:rsidRPr="00D66605">
        <w:rPr>
          <w:b/>
        </w:rPr>
        <w:t>-menu</w:t>
      </w:r>
      <w:r>
        <w:t xml:space="preserve"> </w:t>
      </w:r>
      <w:r w:rsidR="00271756">
        <w:t xml:space="preserve">class </w:t>
      </w:r>
      <w:r>
        <w:t xml:space="preserve">and add a few lines to create </w:t>
      </w:r>
      <w:r w:rsidR="00210AC9">
        <w:t xml:space="preserve">some </w:t>
      </w:r>
      <w:r>
        <w:t>space.</w:t>
      </w:r>
    </w:p>
    <w:p w14:paraId="3871A64E" w14:textId="6C274A07" w:rsidR="0077617B" w:rsidRDefault="00711564" w:rsidP="0077617B">
      <w:pPr>
        <w:pStyle w:val="LabStepScreenshotLevel2"/>
      </w:pPr>
      <w:r>
        <w:drawing>
          <wp:inline distT="0" distB="0" distL="0" distR="0" wp14:anchorId="7EC32163" wp14:editId="761D54F8">
            <wp:extent cx="3472295" cy="740930"/>
            <wp:effectExtent l="19050" t="19050" r="1397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2389" cy="772957"/>
                    </a:xfrm>
                    <a:prstGeom prst="rect">
                      <a:avLst/>
                    </a:prstGeom>
                    <a:noFill/>
                    <a:ln>
                      <a:solidFill>
                        <a:schemeClr val="tx1">
                          <a:lumMod val="50000"/>
                          <a:lumOff val="50000"/>
                        </a:schemeClr>
                      </a:solidFill>
                    </a:ln>
                  </pic:spPr>
                </pic:pic>
              </a:graphicData>
            </a:graphic>
          </wp:inline>
        </w:drawing>
      </w:r>
    </w:p>
    <w:p w14:paraId="21D451C3" w14:textId="77777777" w:rsidR="00E35F20" w:rsidRDefault="00E35F20" w:rsidP="00E35F20">
      <w:pPr>
        <w:pStyle w:val="LabStepNumberedLevel2"/>
      </w:pPr>
      <w:r>
        <w:lastRenderedPageBreak/>
        <w:t xml:space="preserve">Copy and paste the following code just under the opening </w:t>
      </w:r>
      <w:r w:rsidRPr="00D66605">
        <w:rPr>
          <w:b/>
        </w:rPr>
        <w:t>nav</w:t>
      </w:r>
      <w:r>
        <w:t xml:space="preserve"> element tag where you made extra space.</w:t>
      </w:r>
    </w:p>
    <w:p w14:paraId="42884E11" w14:textId="77777777" w:rsidR="0077617B" w:rsidRDefault="0077617B" w:rsidP="0077617B">
      <w:pPr>
        <w:pStyle w:val="LabStepCodeBlockLevel2"/>
      </w:pPr>
      <w:r>
        <w:t>&lt;div className="view-menu btn-group btn-group-sm" role="group" &gt;</w:t>
      </w:r>
    </w:p>
    <w:p w14:paraId="0227CA55" w14:textId="77777777" w:rsidR="0077617B" w:rsidRDefault="0077617B" w:rsidP="0077617B">
      <w:pPr>
        <w:pStyle w:val="LabStepCodeBlockLevel2"/>
      </w:pPr>
      <w:r>
        <w:t xml:space="preserve">  &lt;button type="button"</w:t>
      </w:r>
    </w:p>
    <w:p w14:paraId="4B89BE6C" w14:textId="77777777" w:rsidR="0077617B" w:rsidRDefault="0077617B" w:rsidP="0077617B">
      <w:pPr>
        <w:pStyle w:val="LabStepCodeBlockLevel2"/>
      </w:pPr>
      <w:r>
        <w:t xml:space="preserve">    className={"btn btn-sm btn-secondary" + (inTableView ? " active" : "")}</w:t>
      </w:r>
    </w:p>
    <w:p w14:paraId="7E5B2121" w14:textId="3A9D41EE" w:rsidR="0077617B" w:rsidRDefault="0077617B" w:rsidP="0077617B">
      <w:pPr>
        <w:pStyle w:val="LabStepCodeBlockLevel2"/>
      </w:pPr>
      <w:r>
        <w:t xml:space="preserve"> </w:t>
      </w:r>
      <w:r w:rsidR="00271756">
        <w:t xml:space="preserve">   onClick={() =&gt; { this.props.V</w:t>
      </w:r>
      <w:r>
        <w:t>iewCustomers.setState({ 'viewType': 'table' }) }} &gt;Table View&lt;/button&gt;</w:t>
      </w:r>
    </w:p>
    <w:p w14:paraId="0912F56A" w14:textId="77777777" w:rsidR="0077617B" w:rsidRDefault="0077617B" w:rsidP="0077617B">
      <w:pPr>
        <w:pStyle w:val="LabStepCodeBlockLevel2"/>
      </w:pPr>
      <w:r>
        <w:t xml:space="preserve">  &lt;button type="button"</w:t>
      </w:r>
    </w:p>
    <w:p w14:paraId="375D91E4" w14:textId="77777777" w:rsidR="0077617B" w:rsidRDefault="0077617B" w:rsidP="0077617B">
      <w:pPr>
        <w:pStyle w:val="LabStepCodeBlockLevel2"/>
      </w:pPr>
      <w:r>
        <w:t xml:space="preserve">    className={"btn btn-sm btn-secondary" + (!inTableView ? " active" : "")}</w:t>
      </w:r>
    </w:p>
    <w:p w14:paraId="1BB29C04" w14:textId="5F8D06AC" w:rsidR="0077617B" w:rsidRDefault="0077617B" w:rsidP="0077617B">
      <w:pPr>
        <w:pStyle w:val="LabStepCodeBlockLevel2"/>
      </w:pPr>
      <w:r>
        <w:t xml:space="preserve"> </w:t>
      </w:r>
      <w:r w:rsidR="00271756">
        <w:t xml:space="preserve">   onClick={() =&gt; { this.props.V</w:t>
      </w:r>
      <w:r>
        <w:t>iewCustomers.setState({ 'viewType': 'cards' }) }} &gt;Cards View&lt;/button&gt;</w:t>
      </w:r>
    </w:p>
    <w:p w14:paraId="43CF2AD7" w14:textId="0C3F1391" w:rsidR="0077617B" w:rsidRDefault="0077617B" w:rsidP="0077617B">
      <w:pPr>
        <w:pStyle w:val="LabStepCodeBlockLevel2"/>
      </w:pPr>
      <w:r>
        <w:t>&lt;/div&gt;</w:t>
      </w:r>
    </w:p>
    <w:p w14:paraId="74F29B05" w14:textId="7F0879B2" w:rsidR="00E35F20" w:rsidRDefault="00E35F20" w:rsidP="00E35F20">
      <w:pPr>
        <w:pStyle w:val="LabStepNumberedLevel2"/>
      </w:pPr>
      <w:r>
        <w:t xml:space="preserve">Save and close </w:t>
      </w:r>
      <w:proofErr w:type="spellStart"/>
      <w:r w:rsidRPr="00A67AAF">
        <w:rPr>
          <w:b/>
        </w:rPr>
        <w:t>CustomersToolbar.tsx</w:t>
      </w:r>
      <w:proofErr w:type="spellEnd"/>
      <w:r>
        <w:t>.</w:t>
      </w:r>
    </w:p>
    <w:p w14:paraId="0CD04C11" w14:textId="14908F1D" w:rsidR="00E35F20" w:rsidRDefault="00E35F20" w:rsidP="00E35F20">
      <w:pPr>
        <w:pStyle w:val="LabExerciseCallout"/>
      </w:pPr>
      <w:r>
        <w:t xml:space="preserve">Note that the </w:t>
      </w:r>
      <w:proofErr w:type="spellStart"/>
      <w:r w:rsidRPr="00E35F20">
        <w:rPr>
          <w:b/>
        </w:rPr>
        <w:t>CustomersToolbar</w:t>
      </w:r>
      <w:proofErr w:type="spellEnd"/>
      <w:r>
        <w:t xml:space="preserve"> component gets passed a direct reference to the </w:t>
      </w:r>
      <w:proofErr w:type="spellStart"/>
      <w:r w:rsidRPr="00E35F20">
        <w:rPr>
          <w:b/>
        </w:rPr>
        <w:t>ViewCustomers</w:t>
      </w:r>
      <w:proofErr w:type="spellEnd"/>
      <w:r>
        <w:t xml:space="preserve"> component. This design makes it possible for the </w:t>
      </w:r>
      <w:proofErr w:type="spellStart"/>
      <w:r w:rsidRPr="00E35F20">
        <w:rPr>
          <w:b/>
        </w:rPr>
        <w:t>CustomersToolbar</w:t>
      </w:r>
      <w:proofErr w:type="spellEnd"/>
      <w:r>
        <w:t xml:space="preserve"> component to view and set the state of the </w:t>
      </w:r>
      <w:proofErr w:type="spellStart"/>
      <w:r w:rsidRPr="00E35F20">
        <w:rPr>
          <w:b/>
        </w:rPr>
        <w:t>ViewCustomers</w:t>
      </w:r>
      <w:proofErr w:type="spellEnd"/>
      <w:r>
        <w:t xml:space="preserve"> component. Now it's time to modify the </w:t>
      </w:r>
      <w:proofErr w:type="spellStart"/>
      <w:r w:rsidRPr="00E35F20">
        <w:rPr>
          <w:b/>
        </w:rPr>
        <w:t>ViewCustomers</w:t>
      </w:r>
      <w:proofErr w:type="spellEnd"/>
      <w:r>
        <w:t xml:space="preserve"> component to </w:t>
      </w:r>
      <w:r w:rsidRPr="00E35F20">
        <w:rPr>
          <w:i/>
        </w:rPr>
        <w:t>react</w:t>
      </w:r>
      <w:r>
        <w:t xml:space="preserve"> to the user switching between views.</w:t>
      </w:r>
    </w:p>
    <w:p w14:paraId="06F1EC17" w14:textId="22445EBD" w:rsidR="00E35F20" w:rsidRDefault="00777A6C" w:rsidP="00777A6C">
      <w:pPr>
        <w:pStyle w:val="LabStepNumbered"/>
      </w:pPr>
      <w:r>
        <w:t xml:space="preserve">Update </w:t>
      </w:r>
      <w:r w:rsidR="00E35F20">
        <w:t xml:space="preserve">the </w:t>
      </w:r>
      <w:proofErr w:type="spellStart"/>
      <w:r w:rsidR="00E35F20" w:rsidRPr="00E35F20">
        <w:rPr>
          <w:b/>
        </w:rPr>
        <w:t>ViewCustomers</w:t>
      </w:r>
      <w:proofErr w:type="spellEnd"/>
      <w:r w:rsidR="00E35F20">
        <w:t xml:space="preserve"> component to integrate a secondary view based on the </w:t>
      </w:r>
      <w:proofErr w:type="spellStart"/>
      <w:r w:rsidR="00E35F20" w:rsidRPr="00E35F20">
        <w:rPr>
          <w:b/>
        </w:rPr>
        <w:t>CustomerCard</w:t>
      </w:r>
      <w:proofErr w:type="spellEnd"/>
      <w:r w:rsidR="00E35F20">
        <w:t xml:space="preserve"> component.</w:t>
      </w:r>
    </w:p>
    <w:p w14:paraId="6ADE6842" w14:textId="08508944" w:rsidR="0077617B" w:rsidRDefault="00C83254" w:rsidP="00E35F20">
      <w:pPr>
        <w:pStyle w:val="LabStepNumberedLevel2"/>
      </w:pPr>
      <w:r>
        <w:t xml:space="preserve">Open </w:t>
      </w:r>
      <w:proofErr w:type="spellStart"/>
      <w:r w:rsidR="00777A6C" w:rsidRPr="00C83254">
        <w:rPr>
          <w:b/>
        </w:rPr>
        <w:t>ViewCustomers.tsx</w:t>
      </w:r>
      <w:proofErr w:type="spellEnd"/>
      <w:r>
        <w:t xml:space="preserve"> in an editor window if it's not already open.</w:t>
      </w:r>
    </w:p>
    <w:p w14:paraId="14AE9ED7" w14:textId="4E7C01D3" w:rsidR="00CA598D" w:rsidRDefault="00CA598D" w:rsidP="00E35F20">
      <w:pPr>
        <w:pStyle w:val="LabStepNumberedLevel2"/>
      </w:pPr>
      <w:r>
        <w:t xml:space="preserve">At the top of </w:t>
      </w:r>
      <w:proofErr w:type="spellStart"/>
      <w:r w:rsidRPr="00C83254">
        <w:rPr>
          <w:b/>
        </w:rPr>
        <w:t>ViewCustomers.tsx</w:t>
      </w:r>
      <w:proofErr w:type="spellEnd"/>
      <w:r>
        <w:t xml:space="preserve"> add a new </w:t>
      </w:r>
      <w:r w:rsidRPr="00CA598D">
        <w:rPr>
          <w:b/>
        </w:rPr>
        <w:t>import</w:t>
      </w:r>
      <w:r>
        <w:t xml:space="preserve"> statement for the </w:t>
      </w:r>
      <w:proofErr w:type="spellStart"/>
      <w:r w:rsidRPr="00CA598D">
        <w:rPr>
          <w:b/>
        </w:rPr>
        <w:t>CustomerCard</w:t>
      </w:r>
      <w:proofErr w:type="spellEnd"/>
      <w:r>
        <w:t xml:space="preserve"> component.</w:t>
      </w:r>
    </w:p>
    <w:p w14:paraId="7553D0B2" w14:textId="2C6D8699" w:rsidR="00CA598D" w:rsidRDefault="00CA598D" w:rsidP="00CA598D">
      <w:pPr>
        <w:pStyle w:val="LabStepCodeBlockLevel2"/>
      </w:pPr>
      <w:r w:rsidRPr="00CA598D">
        <w:t>import CustomerCard from './CustomerCard';</w:t>
      </w:r>
    </w:p>
    <w:p w14:paraId="00FFDFA1" w14:textId="78013D39" w:rsidR="00CA598D" w:rsidRDefault="00CA598D" w:rsidP="00777A6C">
      <w:pPr>
        <w:pStyle w:val="LabStepNumberedLevel2"/>
      </w:pPr>
      <w:r>
        <w:t xml:space="preserve">Move down inside </w:t>
      </w:r>
      <w:proofErr w:type="spellStart"/>
      <w:r w:rsidRPr="00C83254">
        <w:rPr>
          <w:b/>
        </w:rPr>
        <w:t>ViewCustomers.tsx</w:t>
      </w:r>
      <w:proofErr w:type="spellEnd"/>
      <w:r>
        <w:t xml:space="preserve"> and examine the code inside the </w:t>
      </w:r>
      <w:r w:rsidRPr="00CA598D">
        <w:rPr>
          <w:b/>
        </w:rPr>
        <w:t>render</w:t>
      </w:r>
      <w:r>
        <w:t xml:space="preserve"> method.</w:t>
      </w:r>
    </w:p>
    <w:p w14:paraId="0D477740" w14:textId="530EBFC0" w:rsidR="00777A6C" w:rsidRDefault="00C83254" w:rsidP="00777A6C">
      <w:pPr>
        <w:pStyle w:val="LabStepNumberedLevel2"/>
      </w:pPr>
      <w:r>
        <w:t xml:space="preserve">Locate the </w:t>
      </w:r>
      <w:r w:rsidRPr="00C83254">
        <w:rPr>
          <w:b/>
        </w:rPr>
        <w:t>div</w:t>
      </w:r>
      <w:r>
        <w:t xml:space="preserve"> element with the </w:t>
      </w:r>
      <w:r w:rsidRPr="00C83254">
        <w:rPr>
          <w:b/>
        </w:rPr>
        <w:t>view-customer</w:t>
      </w:r>
      <w:r>
        <w:t xml:space="preserve"> </w:t>
      </w:r>
      <w:r w:rsidR="00CA598D">
        <w:t xml:space="preserve">class </w:t>
      </w:r>
      <w:r>
        <w:t xml:space="preserve">which currently contains a single </w:t>
      </w:r>
      <w:proofErr w:type="spellStart"/>
      <w:r w:rsidRPr="00C83254">
        <w:rPr>
          <w:b/>
        </w:rPr>
        <w:t>CustomersTable</w:t>
      </w:r>
      <w:proofErr w:type="spellEnd"/>
      <w:r>
        <w:t xml:space="preserve"> element.</w:t>
      </w:r>
    </w:p>
    <w:p w14:paraId="6849229D" w14:textId="77777777" w:rsidR="00777A6C" w:rsidRPr="00777A6C" w:rsidRDefault="00777A6C" w:rsidP="00777A6C">
      <w:pPr>
        <w:pStyle w:val="LabStepCodeBlockLevel2"/>
        <w:rPr>
          <w:color w:val="7F7F7F" w:themeColor="text1" w:themeTint="80"/>
        </w:rPr>
      </w:pPr>
      <w:r w:rsidRPr="00777A6C">
        <w:rPr>
          <w:color w:val="7F7F7F" w:themeColor="text1" w:themeTint="80"/>
        </w:rPr>
        <w:t>render() {</w:t>
      </w:r>
    </w:p>
    <w:p w14:paraId="58C1BF4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return (</w:t>
      </w:r>
    </w:p>
    <w:p w14:paraId="1BD48D6B"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&lt;div&gt;</w:t>
      </w:r>
    </w:p>
    <w:p w14:paraId="44420E4C" w14:textId="58F8398F" w:rsidR="00777A6C" w:rsidRPr="00777A6C" w:rsidRDefault="00777A6C" w:rsidP="00777A6C">
      <w:pPr>
        <w:pStyle w:val="LabStepCodeBlockLevel2"/>
        <w:rPr>
          <w:color w:val="7F7F7F" w:themeColor="text1" w:themeTint="80"/>
        </w:rPr>
      </w:pPr>
      <w:r w:rsidRPr="00777A6C">
        <w:rPr>
          <w:color w:val="7F7F7F" w:themeColor="text1" w:themeTint="80"/>
        </w:rPr>
        <w:t xml:space="preserve">      &lt;CustomersToolbar ViewCustomers={this} /&gt; </w:t>
      </w:r>
    </w:p>
    <w:p w14:paraId="352B5DF0" w14:textId="45C50E2C" w:rsidR="00777A6C" w:rsidRDefault="00777A6C" w:rsidP="00777A6C">
      <w:pPr>
        <w:pStyle w:val="LabStepCodeBlockLevel2"/>
      </w:pPr>
      <w:r>
        <w:t xml:space="preserve">      &lt;div className="view-customers" &gt;</w:t>
      </w:r>
    </w:p>
    <w:p w14:paraId="5BBFA258" w14:textId="08A6201D" w:rsidR="00777A6C" w:rsidRDefault="00777A6C" w:rsidP="00777A6C">
      <w:pPr>
        <w:pStyle w:val="LabStepCodeBlockLevel2"/>
      </w:pPr>
      <w:r>
        <w:t xml:space="preserve">        &lt;CustomersTable customers={this.state.customers} /&gt;</w:t>
      </w:r>
    </w:p>
    <w:p w14:paraId="61C3E1DC" w14:textId="682AAA96" w:rsidR="00777A6C" w:rsidRDefault="00777A6C" w:rsidP="00777A6C">
      <w:pPr>
        <w:pStyle w:val="LabStepCodeBlockLevel2"/>
      </w:pPr>
      <w:r>
        <w:t xml:space="preserve">      &lt;/div&gt;</w:t>
      </w:r>
    </w:p>
    <w:p w14:paraId="32BC913C" w14:textId="77777777" w:rsidR="00777A6C" w:rsidRPr="00777A6C" w:rsidRDefault="00777A6C" w:rsidP="00777A6C">
      <w:pPr>
        <w:pStyle w:val="LabStepCodeBlockLevel2"/>
        <w:rPr>
          <w:color w:val="7F7F7F" w:themeColor="text1" w:themeTint="80"/>
        </w:rPr>
      </w:pPr>
      <w:r>
        <w:t xml:space="preserve"> </w:t>
      </w:r>
      <w:r w:rsidRPr="00777A6C">
        <w:rPr>
          <w:color w:val="7F7F7F" w:themeColor="text1" w:themeTint="80"/>
        </w:rPr>
        <w:t xml:space="preserve">   &lt;/div&gt;</w:t>
      </w:r>
    </w:p>
    <w:p w14:paraId="071C7C3F" w14:textId="77777777" w:rsidR="00777A6C" w:rsidRPr="00777A6C" w:rsidRDefault="00777A6C" w:rsidP="00777A6C">
      <w:pPr>
        <w:pStyle w:val="LabStepCodeBlockLevel2"/>
        <w:rPr>
          <w:color w:val="7F7F7F" w:themeColor="text1" w:themeTint="80"/>
        </w:rPr>
      </w:pPr>
      <w:r w:rsidRPr="00777A6C">
        <w:rPr>
          <w:color w:val="7F7F7F" w:themeColor="text1" w:themeTint="80"/>
        </w:rPr>
        <w:t xml:space="preserve">  );</w:t>
      </w:r>
    </w:p>
    <w:p w14:paraId="093AF714" w14:textId="6AD7415E" w:rsidR="00777A6C" w:rsidRPr="00777A6C" w:rsidRDefault="00777A6C" w:rsidP="00777A6C">
      <w:pPr>
        <w:pStyle w:val="LabStepCodeBlockLevel2"/>
        <w:rPr>
          <w:color w:val="7F7F7F" w:themeColor="text1" w:themeTint="80"/>
        </w:rPr>
      </w:pPr>
      <w:r w:rsidRPr="00777A6C">
        <w:rPr>
          <w:color w:val="7F7F7F" w:themeColor="text1" w:themeTint="80"/>
        </w:rPr>
        <w:t>}</w:t>
      </w:r>
    </w:p>
    <w:p w14:paraId="1642C081" w14:textId="24D8A0EF" w:rsidR="00777A6C" w:rsidRDefault="00C83254" w:rsidP="00777A6C">
      <w:pPr>
        <w:pStyle w:val="LabStepNumberedLevel2"/>
      </w:pPr>
      <w:r>
        <w:t xml:space="preserve">Replace the </w:t>
      </w:r>
      <w:r w:rsidRPr="00C83254">
        <w:rPr>
          <w:b/>
        </w:rPr>
        <w:t>div</w:t>
      </w:r>
      <w:r>
        <w:t xml:space="preserve"> element with </w:t>
      </w:r>
      <w:r w:rsidRPr="00C83254">
        <w:rPr>
          <w:b/>
        </w:rPr>
        <w:t>view-customer</w:t>
      </w:r>
      <w:r>
        <w:t xml:space="preserve"> </w:t>
      </w:r>
      <w:r w:rsidR="00CA598D">
        <w:t xml:space="preserve">class </w:t>
      </w:r>
      <w:r>
        <w:t>with the following HTML</w:t>
      </w:r>
    </w:p>
    <w:p w14:paraId="3938A255" w14:textId="77777777" w:rsidR="00777A6C" w:rsidRDefault="00777A6C" w:rsidP="00777A6C">
      <w:pPr>
        <w:pStyle w:val="LabStepCodeBlockLevel2"/>
      </w:pPr>
      <w:r>
        <w:t>&lt;div className="view-customers" &gt;</w:t>
      </w:r>
    </w:p>
    <w:p w14:paraId="4CB87177" w14:textId="77777777" w:rsidR="00777A6C" w:rsidRDefault="00777A6C" w:rsidP="00777A6C">
      <w:pPr>
        <w:pStyle w:val="LabStepCodeBlockLevel2"/>
      </w:pPr>
      <w:r>
        <w:t xml:space="preserve">  {this.state.viewType === "table" ?</w:t>
      </w:r>
    </w:p>
    <w:p w14:paraId="5AE5D339" w14:textId="77777777" w:rsidR="00777A6C" w:rsidRDefault="00777A6C" w:rsidP="00777A6C">
      <w:pPr>
        <w:pStyle w:val="LabStepCodeBlockLevel2"/>
      </w:pPr>
      <w:r>
        <w:t xml:space="preserve">    &lt;CustomersTable customers={this.state.customers} /&gt; :</w:t>
      </w:r>
    </w:p>
    <w:p w14:paraId="3DE50840" w14:textId="77777777" w:rsidR="00777A6C" w:rsidRDefault="00777A6C" w:rsidP="00777A6C">
      <w:pPr>
        <w:pStyle w:val="LabStepCodeBlockLevel2"/>
      </w:pPr>
      <w:r>
        <w:t xml:space="preserve">    (this.state.customers.map((customer: ICustomer) =&gt; &lt;CustomerCard customer={customer} /&gt;))</w:t>
      </w:r>
    </w:p>
    <w:p w14:paraId="167A5139" w14:textId="77777777" w:rsidR="00777A6C" w:rsidRDefault="00777A6C" w:rsidP="00777A6C">
      <w:pPr>
        <w:pStyle w:val="LabStepCodeBlockLevel2"/>
      </w:pPr>
      <w:r>
        <w:t xml:space="preserve">  }</w:t>
      </w:r>
    </w:p>
    <w:p w14:paraId="1B3C09CA" w14:textId="6D8AC69B" w:rsidR="00777A6C" w:rsidRDefault="00777A6C" w:rsidP="00777A6C">
      <w:pPr>
        <w:pStyle w:val="LabStepCodeBlockLevel2"/>
      </w:pPr>
      <w:r>
        <w:t>&lt;/div&gt;</w:t>
      </w:r>
    </w:p>
    <w:p w14:paraId="48915CB0" w14:textId="3B34DF94" w:rsidR="00777A6C" w:rsidRDefault="00C83254" w:rsidP="00777A6C">
      <w:pPr>
        <w:pStyle w:val="LabStepNumberedLevel2"/>
      </w:pPr>
      <w:r>
        <w:t xml:space="preserve">Save our changes to </w:t>
      </w:r>
      <w:proofErr w:type="spellStart"/>
      <w:r w:rsidRPr="00C83254">
        <w:rPr>
          <w:b/>
        </w:rPr>
        <w:t>ViewCustomers.tsx</w:t>
      </w:r>
      <w:proofErr w:type="spellEnd"/>
      <w:r>
        <w:t>.</w:t>
      </w:r>
    </w:p>
    <w:p w14:paraId="4095E4BF" w14:textId="77777777" w:rsidR="00C83254" w:rsidRDefault="00C83254" w:rsidP="00C83254">
      <w:pPr>
        <w:pStyle w:val="LabStepNumbered"/>
      </w:pPr>
      <w:r>
        <w:t>Run and test the application.</w:t>
      </w:r>
    </w:p>
    <w:p w14:paraId="51753DDD" w14:textId="77777777" w:rsidR="00C83254" w:rsidRDefault="00C83254" w:rsidP="00C83254">
      <w:pPr>
        <w:pStyle w:val="LabStepNumberedLevel2"/>
      </w:pPr>
      <w:r>
        <w:t>Make sure you have saved your changes to all source files in the project.</w:t>
      </w:r>
    </w:p>
    <w:p w14:paraId="19D33642" w14:textId="77777777" w:rsidR="00C83254" w:rsidRDefault="00C83254" w:rsidP="00C83254">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56D535D3" w14:textId="77777777" w:rsidR="00C83254" w:rsidRDefault="00C83254" w:rsidP="00C83254">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4C7ED42A" w14:textId="01C9F965" w:rsidR="00C83254" w:rsidRDefault="00C83254" w:rsidP="00C83254">
      <w:pPr>
        <w:pStyle w:val="LabStepNumberedLevel2"/>
      </w:pPr>
      <w:r>
        <w:t xml:space="preserve">You should now see the </w:t>
      </w:r>
      <w:proofErr w:type="spellStart"/>
      <w:r w:rsidRPr="007525F0">
        <w:rPr>
          <w:b/>
        </w:rPr>
        <w:t>CustomersToolbar</w:t>
      </w:r>
      <w:proofErr w:type="spellEnd"/>
      <w:r>
        <w:t xml:space="preserve"> component now displays a new menu</w:t>
      </w:r>
      <w:r w:rsidR="00CA598D">
        <w:t xml:space="preserve"> for switching views</w:t>
      </w:r>
      <w:r>
        <w:t>.</w:t>
      </w:r>
    </w:p>
    <w:p w14:paraId="23F7A994" w14:textId="1BC56E51" w:rsidR="00F21642" w:rsidRDefault="00F21642" w:rsidP="00F21642">
      <w:pPr>
        <w:pStyle w:val="LabStepScreenshotLevel2"/>
      </w:pPr>
      <w:r>
        <w:drawing>
          <wp:inline distT="0" distB="0" distL="0" distR="0" wp14:anchorId="51A46084" wp14:editId="2565F6E8">
            <wp:extent cx="4397229" cy="1106557"/>
            <wp:effectExtent l="19050" t="19050" r="2286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r="37389" b="8647"/>
                    <a:stretch/>
                  </pic:blipFill>
                  <pic:spPr bwMode="auto">
                    <a:xfrm>
                      <a:off x="0" y="0"/>
                      <a:ext cx="4608884" cy="115982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EA2EC4" w14:textId="1A34EAEE" w:rsidR="00F21642" w:rsidRDefault="003B549E" w:rsidP="00F21642">
      <w:pPr>
        <w:pStyle w:val="LabStepNumberedLevel2"/>
      </w:pPr>
      <w:r>
        <w:lastRenderedPageBreak/>
        <w:t xml:space="preserve">Click on the </w:t>
      </w:r>
      <w:r w:rsidRPr="003B549E">
        <w:rPr>
          <w:b/>
        </w:rPr>
        <w:t>Cards View</w:t>
      </w:r>
      <w:r>
        <w:t xml:space="preserve"> button and verify you can switch between views.</w:t>
      </w:r>
    </w:p>
    <w:p w14:paraId="4C3840B7" w14:textId="70593B2C" w:rsidR="00F21642" w:rsidRPr="00F21642" w:rsidRDefault="00F21642" w:rsidP="00F21642">
      <w:pPr>
        <w:pStyle w:val="LabStepScreenshotLevel2"/>
      </w:pPr>
      <w:r>
        <w:drawing>
          <wp:inline distT="0" distB="0" distL="0" distR="0" wp14:anchorId="3ADD7FEE" wp14:editId="20809055">
            <wp:extent cx="5636074" cy="1391478"/>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23494"/>
                    <a:stretch/>
                  </pic:blipFill>
                  <pic:spPr bwMode="auto">
                    <a:xfrm>
                      <a:off x="0" y="0"/>
                      <a:ext cx="5752682" cy="14202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AF8477" w14:textId="32275078" w:rsidR="00F21642" w:rsidRDefault="00CA598D" w:rsidP="00F21642">
      <w:pPr>
        <w:pStyle w:val="LabStepNumberedLevel2"/>
      </w:pPr>
      <w:r>
        <w:t>While in Card View, experiment using the search box and by pressing different filter buttons.</w:t>
      </w:r>
    </w:p>
    <w:p w14:paraId="6BFEB62D" w14:textId="7AF3E89F" w:rsidR="00F21642" w:rsidRDefault="00F21642" w:rsidP="00F21642">
      <w:pPr>
        <w:pStyle w:val="LabStepScreenshotLevel2"/>
      </w:pPr>
      <w:r>
        <w:drawing>
          <wp:inline distT="0" distB="0" distL="0" distR="0" wp14:anchorId="2784C98C" wp14:editId="5EA2E05A">
            <wp:extent cx="5532785" cy="1106557"/>
            <wp:effectExtent l="19050" t="19050" r="1079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8455" cy="1123691"/>
                    </a:xfrm>
                    <a:prstGeom prst="rect">
                      <a:avLst/>
                    </a:prstGeom>
                    <a:noFill/>
                    <a:ln>
                      <a:solidFill>
                        <a:schemeClr val="tx1">
                          <a:lumMod val="50000"/>
                          <a:lumOff val="50000"/>
                        </a:schemeClr>
                      </a:solidFill>
                    </a:ln>
                  </pic:spPr>
                </pic:pic>
              </a:graphicData>
            </a:graphic>
          </wp:inline>
        </w:drawing>
      </w:r>
    </w:p>
    <w:p w14:paraId="67F094D0" w14:textId="6C835EE4" w:rsidR="00F21642" w:rsidRDefault="00CA598D" w:rsidP="00CA598D">
      <w:pPr>
        <w:pStyle w:val="LabExerciseCallout"/>
      </w:pPr>
      <w:r>
        <w:t>Filtering and searching should continue to work when switching between views.</w:t>
      </w:r>
    </w:p>
    <w:p w14:paraId="48382A0A" w14:textId="77777777" w:rsidR="00911A86" w:rsidRPr="00F5322B" w:rsidRDefault="00911A86" w:rsidP="00911A86">
      <w:pPr>
        <w:pStyle w:val="LabStepNumberedLevel2"/>
        <w:numPr>
          <w:ilvl w:val="1"/>
          <w:numId w:val="35"/>
        </w:numPr>
      </w:pPr>
      <w:r>
        <w:t>After you have tested the application, close the browser and stop the webpack dev server from running.</w:t>
      </w:r>
    </w:p>
    <w:p w14:paraId="039223D2" w14:textId="7F4152B3" w:rsidR="003509C2" w:rsidRDefault="003509C2" w:rsidP="003509C2">
      <w:pPr>
        <w:pStyle w:val="Heading3"/>
      </w:pPr>
      <w:r>
        <w:t>Exercise 5: Retrieving Data from an OData Web Service using the React Fetch API</w:t>
      </w:r>
    </w:p>
    <w:p w14:paraId="1874D116" w14:textId="77C10060" w:rsidR="003509C2" w:rsidRDefault="003509C2" w:rsidP="003509C2">
      <w:pPr>
        <w:pStyle w:val="LabExerciseLeadIn"/>
      </w:pPr>
      <w:r>
        <w:t xml:space="preserve">In this lab you will create a new service class named </w:t>
      </w:r>
      <w:proofErr w:type="spellStart"/>
      <w:r w:rsidRPr="001B4CCE">
        <w:rPr>
          <w:b/>
        </w:rPr>
        <w:t>Customer</w:t>
      </w:r>
      <w:r>
        <w:rPr>
          <w:b/>
        </w:rPr>
        <w:t>s</w:t>
      </w:r>
      <w:r w:rsidRPr="001B4CCE">
        <w:rPr>
          <w:b/>
        </w:rPr>
        <w:t>Service</w:t>
      </w:r>
      <w:proofErr w:type="spellEnd"/>
      <w:r>
        <w:t xml:space="preserve"> that will replace the </w:t>
      </w:r>
      <w:proofErr w:type="spellStart"/>
      <w:r w:rsidRPr="001B4CCE">
        <w:rPr>
          <w:b/>
        </w:rPr>
        <w:t>MockCustomer</w:t>
      </w:r>
      <w:r>
        <w:rPr>
          <w:b/>
        </w:rPr>
        <w:t>s</w:t>
      </w:r>
      <w:r w:rsidRPr="001B4CCE">
        <w:rPr>
          <w:b/>
        </w:rPr>
        <w:t>Service</w:t>
      </w:r>
      <w:proofErr w:type="spellEnd"/>
      <w:r>
        <w:t xml:space="preserve"> service class. You will write the </w:t>
      </w:r>
      <w:proofErr w:type="spellStart"/>
      <w:r w:rsidRPr="001B4CCE">
        <w:rPr>
          <w:b/>
        </w:rPr>
        <w:t>Customer</w:t>
      </w:r>
      <w:r>
        <w:rPr>
          <w:b/>
        </w:rPr>
        <w:t>s</w:t>
      </w:r>
      <w:r w:rsidRPr="001B4CCE">
        <w:rPr>
          <w:b/>
        </w:rPr>
        <w:t>Service</w:t>
      </w:r>
      <w:proofErr w:type="spellEnd"/>
      <w:r>
        <w:t xml:space="preserve"> class to implement the </w:t>
      </w:r>
      <w:proofErr w:type="spellStart"/>
      <w:r w:rsidR="000427FA">
        <w:rPr>
          <w:b/>
        </w:rPr>
        <w:t>ICustomersService</w:t>
      </w:r>
      <w:proofErr w:type="spellEnd"/>
      <w:r>
        <w:t xml:space="preserve"> interface so that it will be easy to substitute this component into the application where the </w:t>
      </w:r>
      <w:proofErr w:type="spellStart"/>
      <w:r w:rsidRPr="001B4CCE">
        <w:rPr>
          <w:b/>
        </w:rPr>
        <w:t>MockCustomer</w:t>
      </w:r>
      <w:r>
        <w:rPr>
          <w:b/>
        </w:rPr>
        <w:t>s</w:t>
      </w:r>
      <w:r w:rsidRPr="001B4CCE">
        <w:rPr>
          <w:b/>
        </w:rPr>
        <w:t>Service</w:t>
      </w:r>
      <w:proofErr w:type="spellEnd"/>
      <w:r>
        <w:t xml:space="preserve"> class is currently being used.</w:t>
      </w:r>
    </w:p>
    <w:p w14:paraId="5485E965" w14:textId="05FC0216" w:rsidR="003509C2" w:rsidRDefault="003509C2" w:rsidP="003509C2">
      <w:pPr>
        <w:pStyle w:val="LabStepNumbered"/>
        <w:numPr>
          <w:ilvl w:val="0"/>
          <w:numId w:val="34"/>
        </w:numPr>
      </w:pPr>
      <w:r>
        <w:t xml:space="preserve">Create </w:t>
      </w:r>
      <w:r w:rsidR="00911A86">
        <w:t xml:space="preserve">a new class named </w:t>
      </w:r>
      <w:proofErr w:type="spellStart"/>
      <w:r w:rsidR="00911A86" w:rsidRPr="001B4CCE">
        <w:rPr>
          <w:b/>
        </w:rPr>
        <w:t>Customer</w:t>
      </w:r>
      <w:r w:rsidR="00911A86">
        <w:rPr>
          <w:b/>
        </w:rPr>
        <w:t>s</w:t>
      </w:r>
      <w:r w:rsidR="00911A86" w:rsidRPr="001B4CCE">
        <w:rPr>
          <w:b/>
        </w:rPr>
        <w:t>Service</w:t>
      </w:r>
      <w:proofErr w:type="spellEnd"/>
      <w:r w:rsidR="00911A86">
        <w:t xml:space="preserve"> class which implements the </w:t>
      </w:r>
      <w:proofErr w:type="spellStart"/>
      <w:r w:rsidR="000427FA">
        <w:rPr>
          <w:b/>
        </w:rPr>
        <w:t>ICustomersService</w:t>
      </w:r>
      <w:proofErr w:type="spellEnd"/>
      <w:r w:rsidR="00911A86">
        <w:t xml:space="preserve"> </w:t>
      </w:r>
      <w:proofErr w:type="gramStart"/>
      <w:r w:rsidR="00911A86">
        <w:t>interface.</w:t>
      </w:r>
      <w:r>
        <w:t>.</w:t>
      </w:r>
      <w:proofErr w:type="gramEnd"/>
    </w:p>
    <w:p w14:paraId="250001AF" w14:textId="7BB1C796" w:rsidR="003509C2" w:rsidRDefault="003509C2" w:rsidP="003509C2">
      <w:pPr>
        <w:pStyle w:val="LabStepNumberedLevel2"/>
        <w:numPr>
          <w:ilvl w:val="1"/>
          <w:numId w:val="34"/>
        </w:numPr>
      </w:pPr>
      <w:r>
        <w:t xml:space="preserve">Inside the </w:t>
      </w:r>
      <w:r>
        <w:rPr>
          <w:b/>
        </w:rPr>
        <w:t>service</w:t>
      </w:r>
      <w:r w:rsidR="00210AC9">
        <w:rPr>
          <w:b/>
        </w:rPr>
        <w:t>s</w:t>
      </w:r>
      <w:r>
        <w:t xml:space="preserve"> folder, add a new source file named </w:t>
      </w:r>
      <w:proofErr w:type="spellStart"/>
      <w:r>
        <w:rPr>
          <w:b/>
        </w:rPr>
        <w:t>Customers</w:t>
      </w:r>
      <w:r w:rsidR="00911A86">
        <w:rPr>
          <w:b/>
        </w:rPr>
        <w:t>Service.ts</w:t>
      </w:r>
      <w:proofErr w:type="spellEnd"/>
      <w:r>
        <w:t>.</w:t>
      </w:r>
    </w:p>
    <w:p w14:paraId="1004D8DB" w14:textId="7ED4A5EB" w:rsidR="003509C2" w:rsidRDefault="00911A86" w:rsidP="00911A86">
      <w:pPr>
        <w:pStyle w:val="LabStepScreenshotLevel2"/>
      </w:pPr>
      <w:r>
        <w:drawing>
          <wp:inline distT="0" distB="0" distL="0" distR="0" wp14:anchorId="4E75C74F" wp14:editId="5884CFA7">
            <wp:extent cx="2179379" cy="887895"/>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4445" cy="922551"/>
                    </a:xfrm>
                    <a:prstGeom prst="rect">
                      <a:avLst/>
                    </a:prstGeom>
                    <a:noFill/>
                    <a:ln>
                      <a:solidFill>
                        <a:schemeClr val="tx1"/>
                      </a:solidFill>
                    </a:ln>
                  </pic:spPr>
                </pic:pic>
              </a:graphicData>
            </a:graphic>
          </wp:inline>
        </w:drawing>
      </w:r>
    </w:p>
    <w:p w14:paraId="3057AE92" w14:textId="248E1794" w:rsidR="003509C2" w:rsidRDefault="00911A86" w:rsidP="003509C2">
      <w:pPr>
        <w:pStyle w:val="LabStepNumberedLevel2"/>
        <w:numPr>
          <w:ilvl w:val="1"/>
          <w:numId w:val="32"/>
        </w:numPr>
      </w:pPr>
      <w:r>
        <w:t xml:space="preserve">Add the following code into </w:t>
      </w:r>
      <w:proofErr w:type="spellStart"/>
      <w:r w:rsidRPr="00911A86">
        <w:rPr>
          <w:b/>
        </w:rPr>
        <w:t>CustomersService.ts</w:t>
      </w:r>
      <w:proofErr w:type="spellEnd"/>
      <w:r>
        <w:t xml:space="preserve"> to provide a starting point for the </w:t>
      </w:r>
      <w:proofErr w:type="spellStart"/>
      <w:r w:rsidRPr="00911A86">
        <w:rPr>
          <w:b/>
        </w:rPr>
        <w:t>CustomersService</w:t>
      </w:r>
      <w:proofErr w:type="spellEnd"/>
      <w:r>
        <w:t xml:space="preserve"> class</w:t>
      </w:r>
      <w:r w:rsidR="003509C2">
        <w:t>.</w:t>
      </w:r>
    </w:p>
    <w:p w14:paraId="0B9B2740" w14:textId="77777777" w:rsidR="00911A86" w:rsidRDefault="00911A86" w:rsidP="00911A86">
      <w:pPr>
        <w:pStyle w:val="LabStepCodeBlockLevel2"/>
      </w:pPr>
      <w:r>
        <w:t>import ICustomer from "../models/ICustomer";</w:t>
      </w:r>
    </w:p>
    <w:p w14:paraId="5A3D7BF2" w14:textId="77777777" w:rsidR="00911A86" w:rsidRDefault="00911A86" w:rsidP="00911A86">
      <w:pPr>
        <w:pStyle w:val="LabStepCodeBlockLevel2"/>
      </w:pPr>
      <w:r>
        <w:t>import ICustomerDetail from "../models/ICustomerDetail";</w:t>
      </w:r>
    </w:p>
    <w:p w14:paraId="03C8C783" w14:textId="34E18511" w:rsidR="00911A86" w:rsidRDefault="00911A86" w:rsidP="00911A86">
      <w:pPr>
        <w:pStyle w:val="LabStepCodeBlockLevel2"/>
      </w:pPr>
      <w:r>
        <w:t xml:space="preserve">import </w:t>
      </w:r>
      <w:r w:rsidR="000427FA">
        <w:t>ICustomersService</w:t>
      </w:r>
      <w:r>
        <w:t xml:space="preserve"> from "../models/</w:t>
      </w:r>
      <w:r w:rsidR="000427FA">
        <w:t>ICustomersService</w:t>
      </w:r>
      <w:r>
        <w:t>";</w:t>
      </w:r>
    </w:p>
    <w:p w14:paraId="489AA2D6" w14:textId="77777777" w:rsidR="00911A86" w:rsidRDefault="00911A86" w:rsidP="00911A86">
      <w:pPr>
        <w:pStyle w:val="LabStepCodeBlockLevel2"/>
      </w:pPr>
    </w:p>
    <w:p w14:paraId="6F65D90F" w14:textId="740114AE" w:rsidR="00911A86" w:rsidRDefault="00911A86" w:rsidP="00911A86">
      <w:pPr>
        <w:pStyle w:val="LabStepCodeBlockLevel2"/>
      </w:pPr>
      <w:r>
        <w:t xml:space="preserve">export default class CustomersService implements </w:t>
      </w:r>
      <w:r w:rsidR="000427FA">
        <w:t>ICustomersService</w:t>
      </w:r>
      <w:r>
        <w:t xml:space="preserve"> {</w:t>
      </w:r>
    </w:p>
    <w:p w14:paraId="3145152D" w14:textId="77777777" w:rsidR="00911A86" w:rsidRDefault="00911A86" w:rsidP="00911A86">
      <w:pPr>
        <w:pStyle w:val="LabStepCodeBlockLevel2"/>
      </w:pPr>
    </w:p>
    <w:p w14:paraId="71F8912E" w14:textId="553E6DA8" w:rsidR="00911A86" w:rsidRDefault="00911A86" w:rsidP="00911A86">
      <w:pPr>
        <w:pStyle w:val="LabStepCodeBlockLevel2"/>
      </w:pPr>
      <w:r>
        <w:t xml:space="preserve">  getCustomers(): Promise&lt;ICustomer[]&gt; { }</w:t>
      </w:r>
    </w:p>
    <w:p w14:paraId="67E68360" w14:textId="77777777" w:rsidR="00911A86" w:rsidRDefault="00911A86" w:rsidP="00911A86">
      <w:pPr>
        <w:pStyle w:val="LabStepCodeBlockLevel2"/>
      </w:pPr>
    </w:p>
    <w:p w14:paraId="5C279345" w14:textId="75141788" w:rsidR="00911A86" w:rsidRDefault="00911A86" w:rsidP="00911A86">
      <w:pPr>
        <w:pStyle w:val="LabStepCodeBlockLevel2"/>
      </w:pPr>
      <w:r>
        <w:t xml:space="preserve">  getCustomersByLastName = (lastNameSearch: string): Promise&lt;ICustomer[]&gt; =&gt; { }</w:t>
      </w:r>
    </w:p>
    <w:p w14:paraId="7549A5FD" w14:textId="77777777" w:rsidR="00911A86" w:rsidRDefault="00911A86" w:rsidP="00911A86">
      <w:pPr>
        <w:pStyle w:val="LabStepCodeBlockLevel2"/>
      </w:pPr>
    </w:p>
    <w:p w14:paraId="2DC0C442" w14:textId="56B04FBB" w:rsidR="00911A86" w:rsidRDefault="00911A86" w:rsidP="00911A86">
      <w:pPr>
        <w:pStyle w:val="LabStepCodeBlockLevel2"/>
      </w:pPr>
      <w:r>
        <w:t xml:space="preserve">  getCustomer = (customerId: string): Promise&lt;ICustomerDetail&gt; =&gt; { }</w:t>
      </w:r>
    </w:p>
    <w:p w14:paraId="5735D99D" w14:textId="77777777" w:rsidR="00911A86" w:rsidRDefault="00911A86" w:rsidP="00911A86">
      <w:pPr>
        <w:pStyle w:val="LabStepCodeBlockLevel2"/>
      </w:pPr>
    </w:p>
    <w:p w14:paraId="4ED67C29" w14:textId="47EA3A5F" w:rsidR="00911A86" w:rsidRDefault="00911A86" w:rsidP="00911A86">
      <w:pPr>
        <w:pStyle w:val="LabStepCodeBlockLevel2"/>
      </w:pPr>
      <w:r>
        <w:t>}</w:t>
      </w:r>
    </w:p>
    <w:p w14:paraId="79234781" w14:textId="66D9AE36" w:rsidR="003509C2" w:rsidRDefault="00911A86" w:rsidP="00911A86">
      <w:pPr>
        <w:pStyle w:val="LabStepNumberedLevel2"/>
      </w:pPr>
      <w:r>
        <w:lastRenderedPageBreak/>
        <w:t xml:space="preserve">Replace the </w:t>
      </w:r>
      <w:proofErr w:type="spellStart"/>
      <w:r w:rsidRPr="00911A86">
        <w:rPr>
          <w:b/>
        </w:rPr>
        <w:t>getCustomers</w:t>
      </w:r>
      <w:proofErr w:type="spellEnd"/>
      <w:r>
        <w:t xml:space="preserve"> method with the following code.</w:t>
      </w:r>
    </w:p>
    <w:p w14:paraId="1ECC106B" w14:textId="6A2F1BC8" w:rsidR="00911A86" w:rsidRDefault="00911A86" w:rsidP="00911A86">
      <w:pPr>
        <w:pStyle w:val="LabStepCodeBlockLevel2"/>
      </w:pPr>
      <w:r>
        <w:t>getCustomers(): Promise&lt;ICustomer[]&gt; {</w:t>
      </w:r>
    </w:p>
    <w:p w14:paraId="2C49C4CA" w14:textId="77777777" w:rsidR="00B613B6" w:rsidRDefault="00B613B6" w:rsidP="00911A86">
      <w:pPr>
        <w:pStyle w:val="LabStepCodeBlockLevel2"/>
      </w:pPr>
    </w:p>
    <w:p w14:paraId="159EAC6B" w14:textId="77777777" w:rsidR="00911A86" w:rsidRDefault="00911A86" w:rsidP="00911A86">
      <w:pPr>
        <w:pStyle w:val="LabStepCodeBlockLevel2"/>
      </w:pPr>
      <w:r>
        <w:t xml:space="preserve">  const restUrl =</w:t>
      </w:r>
    </w:p>
    <w:p w14:paraId="03494CA8" w14:textId="77777777" w:rsidR="00911A86" w:rsidRDefault="00911A86" w:rsidP="00911A86">
      <w:pPr>
        <w:pStyle w:val="LabStepCodeBlockLevel2"/>
      </w:pPr>
      <w:r>
        <w:t xml:space="preserve">    "http://subliminalsystems.com/api/Customers/?" +</w:t>
      </w:r>
    </w:p>
    <w:p w14:paraId="2E0E7CF5" w14:textId="77777777" w:rsidR="00911A86" w:rsidRDefault="00911A86" w:rsidP="00911A86">
      <w:pPr>
        <w:pStyle w:val="LabStepCodeBlockLevel2"/>
      </w:pPr>
      <w:r>
        <w:t xml:space="preserve">    "$select=CustomerId,LastName,FirstName,EmailAddress,WorkPhone,HomePhone,Company" +</w:t>
      </w:r>
    </w:p>
    <w:p w14:paraId="7CDC981F" w14:textId="77777777" w:rsidR="00911A86" w:rsidRDefault="00911A86" w:rsidP="00911A86">
      <w:pPr>
        <w:pStyle w:val="LabStepCodeBlockLevel2"/>
      </w:pPr>
      <w:r>
        <w:t xml:space="preserve">    "&amp;$filter=(CustomerId+le+12)&amp;$top=200";</w:t>
      </w:r>
    </w:p>
    <w:p w14:paraId="542CEF17" w14:textId="77777777" w:rsidR="00B613B6" w:rsidRDefault="00B613B6" w:rsidP="00911A86">
      <w:pPr>
        <w:pStyle w:val="LabStepCodeBlockLevel2"/>
      </w:pPr>
    </w:p>
    <w:p w14:paraId="35C4DB4B" w14:textId="250F39E6" w:rsidR="00911A86" w:rsidRDefault="00911A86" w:rsidP="00911A86">
      <w:pPr>
        <w:pStyle w:val="LabStepCodeBlockLevel2"/>
      </w:pPr>
      <w:r>
        <w:t xml:space="preserve">  return fetch(restUrl)</w:t>
      </w:r>
    </w:p>
    <w:p w14:paraId="5C1D93CD" w14:textId="77777777" w:rsidR="00911A86" w:rsidRDefault="00911A86" w:rsidP="00911A86">
      <w:pPr>
        <w:pStyle w:val="LabStepCodeBlockLevel2"/>
      </w:pPr>
      <w:r>
        <w:t xml:space="preserve">    .then(response =&gt; response.json())</w:t>
      </w:r>
    </w:p>
    <w:p w14:paraId="75BC0B37" w14:textId="77777777" w:rsidR="00911A86" w:rsidRDefault="00911A86" w:rsidP="00911A86">
      <w:pPr>
        <w:pStyle w:val="LabStepCodeBlockLevel2"/>
      </w:pPr>
      <w:r>
        <w:t xml:space="preserve">    .then(response =&gt; {</w:t>
      </w:r>
    </w:p>
    <w:p w14:paraId="13E838A2" w14:textId="77777777" w:rsidR="00911A86" w:rsidRDefault="00911A86" w:rsidP="00911A86">
      <w:pPr>
        <w:pStyle w:val="LabStepCodeBlockLevel2"/>
      </w:pPr>
      <w:r>
        <w:t xml:space="preserve">      return response.value;</w:t>
      </w:r>
    </w:p>
    <w:p w14:paraId="4ED15A7E" w14:textId="77777777" w:rsidR="00911A86" w:rsidRDefault="00911A86" w:rsidP="00911A86">
      <w:pPr>
        <w:pStyle w:val="LabStepCodeBlockLevel2"/>
      </w:pPr>
      <w:r>
        <w:t xml:space="preserve">    });</w:t>
      </w:r>
    </w:p>
    <w:p w14:paraId="47FD420E" w14:textId="50898417" w:rsidR="00911A86" w:rsidRDefault="00911A86" w:rsidP="00911A86">
      <w:pPr>
        <w:pStyle w:val="LabStepCodeBlockLevel2"/>
      </w:pPr>
      <w:r>
        <w:t>}</w:t>
      </w:r>
    </w:p>
    <w:p w14:paraId="4D2A6981" w14:textId="095CCFDB" w:rsidR="00911A86" w:rsidRDefault="00911A86" w:rsidP="00B613B6">
      <w:pPr>
        <w:pStyle w:val="LabStepNumberedLevel2"/>
      </w:pPr>
      <w:r>
        <w:t xml:space="preserve">Replace the </w:t>
      </w:r>
      <w:proofErr w:type="spellStart"/>
      <w:r w:rsidR="00B613B6" w:rsidRPr="00B613B6">
        <w:rPr>
          <w:b/>
        </w:rPr>
        <w:t>getCustomersByLastName</w:t>
      </w:r>
      <w:proofErr w:type="spellEnd"/>
      <w:r w:rsidR="00B613B6">
        <w:rPr>
          <w:b/>
        </w:rPr>
        <w:t xml:space="preserve"> </w:t>
      </w:r>
      <w:r>
        <w:t>method with the following code.</w:t>
      </w:r>
    </w:p>
    <w:p w14:paraId="18B25E83" w14:textId="77777777" w:rsidR="00B613B6" w:rsidRDefault="00B613B6" w:rsidP="00B613B6">
      <w:pPr>
        <w:pStyle w:val="LabStepCodeBlockLevel2"/>
      </w:pPr>
      <w:r>
        <w:t>getCustomersByLastName = (lastNameSearch: string): Promise&lt;ICustomer[]&gt; =&gt; {</w:t>
      </w:r>
    </w:p>
    <w:p w14:paraId="71B77F2D" w14:textId="77777777" w:rsidR="00B613B6" w:rsidRDefault="00B613B6" w:rsidP="00B613B6">
      <w:pPr>
        <w:pStyle w:val="LabStepCodeBlockLevel2"/>
      </w:pPr>
    </w:p>
    <w:p w14:paraId="0DE07CA4" w14:textId="5ADD2A95" w:rsidR="00B613B6" w:rsidRDefault="00B613B6" w:rsidP="00B613B6">
      <w:pPr>
        <w:pStyle w:val="LabStepCodeBlockLevel2"/>
      </w:pPr>
      <w:r>
        <w:t xml:space="preserve">  const restUrl =</w:t>
      </w:r>
    </w:p>
    <w:p w14:paraId="781A6A21" w14:textId="77777777" w:rsidR="00B613B6" w:rsidRDefault="00B613B6" w:rsidP="00B613B6">
      <w:pPr>
        <w:pStyle w:val="LabStepCodeBlockLevel2"/>
      </w:pPr>
      <w:r>
        <w:t xml:space="preserve">    "http://subliminalsystems.com/api/Customers/?" +</w:t>
      </w:r>
    </w:p>
    <w:p w14:paraId="286669ED" w14:textId="77777777" w:rsidR="00B613B6" w:rsidRDefault="00B613B6" w:rsidP="00B613B6">
      <w:pPr>
        <w:pStyle w:val="LabStepCodeBlockLevel2"/>
      </w:pPr>
      <w:r>
        <w:t xml:space="preserve">    "$select=CustomerId,LastName,FirstName,EmailAddress,WorkPhone,HomePhone,Company" +</w:t>
      </w:r>
    </w:p>
    <w:p w14:paraId="7BFA7F56" w14:textId="77777777" w:rsidR="00B613B6" w:rsidRDefault="00B613B6" w:rsidP="00B613B6">
      <w:pPr>
        <w:pStyle w:val="LabStepCodeBlockLevel2"/>
      </w:pPr>
      <w:r>
        <w:t xml:space="preserve">    `&amp;$filter=startswith(tolower(LastName),tolower('${lastNameSearch}'))&amp;$orderby=LastName,FirstName`;</w:t>
      </w:r>
    </w:p>
    <w:p w14:paraId="60638678" w14:textId="77777777" w:rsidR="00B613B6" w:rsidRDefault="00B613B6" w:rsidP="00B613B6">
      <w:pPr>
        <w:pStyle w:val="LabStepCodeBlockLevel2"/>
      </w:pPr>
    </w:p>
    <w:p w14:paraId="53F40911" w14:textId="2796D484" w:rsidR="00B613B6" w:rsidRDefault="00B613B6" w:rsidP="00B613B6">
      <w:pPr>
        <w:pStyle w:val="LabStepCodeBlockLevel2"/>
      </w:pPr>
      <w:r>
        <w:t xml:space="preserve">  return fetch(restUrl)</w:t>
      </w:r>
    </w:p>
    <w:p w14:paraId="540CB0B5" w14:textId="77777777" w:rsidR="00B613B6" w:rsidRDefault="00B613B6" w:rsidP="00B613B6">
      <w:pPr>
        <w:pStyle w:val="LabStepCodeBlockLevel2"/>
      </w:pPr>
      <w:r>
        <w:t xml:space="preserve">    .then(response =&gt; response.json())</w:t>
      </w:r>
    </w:p>
    <w:p w14:paraId="05E4004D" w14:textId="77777777" w:rsidR="00B613B6" w:rsidRDefault="00B613B6" w:rsidP="00B613B6">
      <w:pPr>
        <w:pStyle w:val="LabStepCodeBlockLevel2"/>
      </w:pPr>
      <w:r>
        <w:t xml:space="preserve">    .then(response =&gt; {</w:t>
      </w:r>
    </w:p>
    <w:p w14:paraId="7EFB8216" w14:textId="77777777" w:rsidR="00B613B6" w:rsidRDefault="00B613B6" w:rsidP="00B613B6">
      <w:pPr>
        <w:pStyle w:val="LabStepCodeBlockLevel2"/>
      </w:pPr>
      <w:r>
        <w:t xml:space="preserve">      return response.value;</w:t>
      </w:r>
    </w:p>
    <w:p w14:paraId="11BA7903" w14:textId="77777777" w:rsidR="00B613B6" w:rsidRDefault="00B613B6" w:rsidP="00B613B6">
      <w:pPr>
        <w:pStyle w:val="LabStepCodeBlockLevel2"/>
      </w:pPr>
      <w:r>
        <w:t xml:space="preserve">    });</w:t>
      </w:r>
    </w:p>
    <w:p w14:paraId="6F1E50B4" w14:textId="39C114AC" w:rsidR="00911A86" w:rsidRDefault="00B613B6" w:rsidP="00B613B6">
      <w:pPr>
        <w:pStyle w:val="LabStepCodeBlockLevel2"/>
      </w:pPr>
      <w:r>
        <w:t>}</w:t>
      </w:r>
    </w:p>
    <w:p w14:paraId="34BB9DBA" w14:textId="04AE30C9" w:rsidR="00911A86" w:rsidRDefault="00911A86" w:rsidP="00911A86">
      <w:pPr>
        <w:pStyle w:val="LabStepNumberedLevel2"/>
      </w:pPr>
      <w:r>
        <w:t xml:space="preserve">Replace the </w:t>
      </w:r>
      <w:proofErr w:type="spellStart"/>
      <w:r w:rsidR="00B613B6">
        <w:rPr>
          <w:b/>
        </w:rPr>
        <w:t>getCustomer</w:t>
      </w:r>
      <w:proofErr w:type="spellEnd"/>
      <w:r>
        <w:t xml:space="preserve"> method with the following code.</w:t>
      </w:r>
    </w:p>
    <w:p w14:paraId="66631FC4" w14:textId="77777777" w:rsidR="00B613B6" w:rsidRDefault="00B613B6" w:rsidP="00B613B6">
      <w:pPr>
        <w:pStyle w:val="LabStepCodeBlockLevel2"/>
      </w:pPr>
      <w:r>
        <w:t>getCustomer = (customerId: string): Promise&lt;ICustomerDetail&gt; =&gt; {</w:t>
      </w:r>
    </w:p>
    <w:p w14:paraId="2FF4B1F7" w14:textId="77777777" w:rsidR="00B613B6" w:rsidRDefault="00B613B6" w:rsidP="00B613B6">
      <w:pPr>
        <w:pStyle w:val="LabStepCodeBlockLevel2"/>
      </w:pPr>
    </w:p>
    <w:p w14:paraId="03C68410" w14:textId="652AA479" w:rsidR="00B613B6" w:rsidRDefault="00B613B6" w:rsidP="00B613B6">
      <w:pPr>
        <w:pStyle w:val="LabStepCodeBlockLevel2"/>
      </w:pPr>
      <w:r>
        <w:t xml:space="preserve">  const restUrl = "http://subliminalsystems.com/api/Customers(" + customerId + ")";</w:t>
      </w:r>
    </w:p>
    <w:p w14:paraId="3DA3AE30" w14:textId="77777777" w:rsidR="00B613B6" w:rsidRDefault="00B613B6" w:rsidP="00B613B6">
      <w:pPr>
        <w:pStyle w:val="LabStepCodeBlockLevel2"/>
      </w:pPr>
    </w:p>
    <w:p w14:paraId="71C515D4" w14:textId="595C1BCF" w:rsidR="00B613B6" w:rsidRDefault="00B613B6" w:rsidP="00B613B6">
      <w:pPr>
        <w:pStyle w:val="LabStepCodeBlockLevel2"/>
      </w:pPr>
      <w:r>
        <w:t xml:space="preserve">  return fetch(restUrl)</w:t>
      </w:r>
    </w:p>
    <w:p w14:paraId="30E352D0" w14:textId="77777777" w:rsidR="00B613B6" w:rsidRDefault="00B613B6" w:rsidP="00B613B6">
      <w:pPr>
        <w:pStyle w:val="LabStepCodeBlockLevel2"/>
      </w:pPr>
      <w:r>
        <w:t xml:space="preserve">    .then(response =&gt; response.json())</w:t>
      </w:r>
    </w:p>
    <w:p w14:paraId="1BECC583" w14:textId="77777777" w:rsidR="00B613B6" w:rsidRDefault="00B613B6" w:rsidP="00B613B6">
      <w:pPr>
        <w:pStyle w:val="LabStepCodeBlockLevel2"/>
      </w:pPr>
      <w:r>
        <w:t xml:space="preserve">    .then(response =&gt; {</w:t>
      </w:r>
    </w:p>
    <w:p w14:paraId="7C6CD62D" w14:textId="77777777" w:rsidR="00B613B6" w:rsidRDefault="00B613B6" w:rsidP="00B613B6">
      <w:pPr>
        <w:pStyle w:val="LabStepCodeBlockLevel2"/>
      </w:pPr>
      <w:r>
        <w:t xml:space="preserve">      return response;</w:t>
      </w:r>
    </w:p>
    <w:p w14:paraId="766165D8" w14:textId="77777777" w:rsidR="00B613B6" w:rsidRDefault="00B613B6" w:rsidP="00B613B6">
      <w:pPr>
        <w:pStyle w:val="LabStepCodeBlockLevel2"/>
      </w:pPr>
      <w:r>
        <w:t xml:space="preserve">    });</w:t>
      </w:r>
    </w:p>
    <w:p w14:paraId="1C9EB5D3" w14:textId="118D0615" w:rsidR="00911A86" w:rsidRDefault="00B613B6" w:rsidP="00B613B6">
      <w:pPr>
        <w:pStyle w:val="LabStepCodeBlockLevel2"/>
      </w:pPr>
      <w:r>
        <w:t>}</w:t>
      </w:r>
    </w:p>
    <w:p w14:paraId="0FB21D8C" w14:textId="41F22658" w:rsidR="00911A86" w:rsidRDefault="00B613B6" w:rsidP="00B613B6">
      <w:pPr>
        <w:pStyle w:val="LabStepNumberedLevel2"/>
      </w:pPr>
      <w:r>
        <w:t xml:space="preserve">Save your changes and close </w:t>
      </w:r>
      <w:proofErr w:type="spellStart"/>
      <w:r w:rsidRPr="00B613B6">
        <w:rPr>
          <w:b/>
        </w:rPr>
        <w:t>CustomersService.ts</w:t>
      </w:r>
      <w:proofErr w:type="spellEnd"/>
      <w:r>
        <w:t>.</w:t>
      </w:r>
    </w:p>
    <w:p w14:paraId="01B5DFD4" w14:textId="4A2BB0DD" w:rsidR="00B613B6" w:rsidRDefault="00B613B6" w:rsidP="00B613B6">
      <w:pPr>
        <w:pStyle w:val="LabStepNumbered"/>
      </w:pPr>
      <w:r>
        <w:t xml:space="preserve">Modify the </w:t>
      </w:r>
      <w:proofErr w:type="spellStart"/>
      <w:r w:rsidRPr="00B613B6">
        <w:rPr>
          <w:b/>
        </w:rPr>
        <w:t>ViewCustomers</w:t>
      </w:r>
      <w:proofErr w:type="spellEnd"/>
      <w:r>
        <w:t xml:space="preserve"> component to use the </w:t>
      </w:r>
      <w:proofErr w:type="spellStart"/>
      <w:r w:rsidRPr="00B613B6">
        <w:rPr>
          <w:b/>
        </w:rPr>
        <w:t>CustomersService</w:t>
      </w:r>
      <w:proofErr w:type="spellEnd"/>
      <w:r>
        <w:t xml:space="preserve"> class instead of the </w:t>
      </w:r>
      <w:proofErr w:type="spellStart"/>
      <w:r w:rsidRPr="00B613B6">
        <w:rPr>
          <w:b/>
        </w:rPr>
        <w:t>MockCustomersService</w:t>
      </w:r>
      <w:proofErr w:type="spellEnd"/>
      <w:r w:rsidRPr="00B613B6">
        <w:t xml:space="preserve"> class.</w:t>
      </w:r>
    </w:p>
    <w:p w14:paraId="092CDEE9" w14:textId="30097771" w:rsidR="00B613B6" w:rsidRDefault="00B613B6" w:rsidP="00B613B6">
      <w:pPr>
        <w:pStyle w:val="LabStepNumberedLevel2"/>
      </w:pPr>
      <w:r>
        <w:t xml:space="preserve">Open </w:t>
      </w:r>
      <w:proofErr w:type="spellStart"/>
      <w:r w:rsidRPr="00B613B6">
        <w:rPr>
          <w:b/>
        </w:rPr>
        <w:t>ViewCustomer.tsx</w:t>
      </w:r>
      <w:proofErr w:type="spellEnd"/>
      <w:r>
        <w:t xml:space="preserve"> in an editor window if it's not already open.</w:t>
      </w:r>
    </w:p>
    <w:p w14:paraId="7637E970" w14:textId="18D337F9" w:rsidR="00B613B6" w:rsidRDefault="00EC584D" w:rsidP="00B613B6">
      <w:pPr>
        <w:pStyle w:val="LabStepNumberedLevel2"/>
      </w:pPr>
      <w:r>
        <w:t xml:space="preserve">Add an </w:t>
      </w:r>
      <w:r w:rsidRPr="00EC584D">
        <w:rPr>
          <w:b/>
        </w:rPr>
        <w:t>import</w:t>
      </w:r>
      <w:r>
        <w:t xml:space="preserve"> statement for the </w:t>
      </w:r>
      <w:proofErr w:type="spellStart"/>
      <w:r w:rsidRPr="00EC584D">
        <w:rPr>
          <w:b/>
        </w:rPr>
        <w:t>CustomersService</w:t>
      </w:r>
      <w:proofErr w:type="spellEnd"/>
      <w:r>
        <w:t xml:space="preserve"> class along with the </w:t>
      </w:r>
      <w:r w:rsidRPr="00EC584D">
        <w:rPr>
          <w:b/>
        </w:rPr>
        <w:t>other</w:t>
      </w:r>
      <w:r>
        <w:t xml:space="preserve"> import statements.</w:t>
      </w:r>
    </w:p>
    <w:p w14:paraId="47B6A426" w14:textId="77777777" w:rsidR="00B613B6" w:rsidRPr="00EC584D" w:rsidRDefault="00B613B6" w:rsidP="00B613B6">
      <w:pPr>
        <w:pStyle w:val="LabStepCodeBlockLevel2"/>
        <w:rPr>
          <w:color w:val="7F7F7F" w:themeColor="text1" w:themeTint="80"/>
        </w:rPr>
      </w:pPr>
      <w:r w:rsidRPr="00EC584D">
        <w:rPr>
          <w:color w:val="7F7F7F" w:themeColor="text1" w:themeTint="80"/>
        </w:rPr>
        <w:t>import * as React from 'react';</w:t>
      </w:r>
    </w:p>
    <w:p w14:paraId="44C42B43" w14:textId="77777777" w:rsidR="00B613B6" w:rsidRPr="00EC584D" w:rsidRDefault="00B613B6" w:rsidP="00B613B6">
      <w:pPr>
        <w:pStyle w:val="LabStepCodeBlockLevel2"/>
        <w:rPr>
          <w:color w:val="7F7F7F" w:themeColor="text1" w:themeTint="80"/>
        </w:rPr>
      </w:pPr>
      <w:r w:rsidRPr="00EC584D">
        <w:rPr>
          <w:color w:val="7F7F7F" w:themeColor="text1" w:themeTint="80"/>
        </w:rPr>
        <w:t>import ICustomer from '../../models/ICustomer';</w:t>
      </w:r>
    </w:p>
    <w:p w14:paraId="34BC7192" w14:textId="31CEA748" w:rsidR="00B613B6" w:rsidRPr="00EC584D" w:rsidRDefault="00B613B6" w:rsidP="00B613B6">
      <w:pPr>
        <w:pStyle w:val="LabStepCodeBlockLevel2"/>
        <w:rPr>
          <w:color w:val="7F7F7F" w:themeColor="text1" w:themeTint="80"/>
        </w:rPr>
      </w:pPr>
      <w:r w:rsidRPr="00EC584D">
        <w:rPr>
          <w:color w:val="7F7F7F" w:themeColor="text1" w:themeTint="80"/>
        </w:rPr>
        <w:t xml:space="preserve">import </w:t>
      </w:r>
      <w:r w:rsidR="000427FA">
        <w:rPr>
          <w:color w:val="7F7F7F" w:themeColor="text1" w:themeTint="80"/>
        </w:rPr>
        <w:t>ICustomersService</w:t>
      </w:r>
      <w:r w:rsidRPr="00EC584D">
        <w:rPr>
          <w:color w:val="7F7F7F" w:themeColor="text1" w:themeTint="80"/>
        </w:rPr>
        <w:t xml:space="preserve"> from '../../models/</w:t>
      </w:r>
      <w:r w:rsidR="000427FA">
        <w:rPr>
          <w:color w:val="7F7F7F" w:themeColor="text1" w:themeTint="80"/>
        </w:rPr>
        <w:t>ICustomersService</w:t>
      </w:r>
      <w:r w:rsidRPr="00EC584D">
        <w:rPr>
          <w:color w:val="7F7F7F" w:themeColor="text1" w:themeTint="80"/>
        </w:rPr>
        <w:t>';</w:t>
      </w:r>
    </w:p>
    <w:p w14:paraId="3C5DCBC6" w14:textId="77777777" w:rsidR="00B613B6" w:rsidRPr="00EC584D" w:rsidRDefault="00B613B6" w:rsidP="00B613B6">
      <w:pPr>
        <w:pStyle w:val="LabStepCodeBlockLevel2"/>
        <w:rPr>
          <w:color w:val="7F7F7F" w:themeColor="text1" w:themeTint="80"/>
        </w:rPr>
      </w:pPr>
      <w:r w:rsidRPr="00EC584D">
        <w:rPr>
          <w:color w:val="7F7F7F" w:themeColor="text1" w:themeTint="80"/>
        </w:rPr>
        <w:t>import MockCustomersService from "./../../services/MockCustomersService";</w:t>
      </w:r>
    </w:p>
    <w:p w14:paraId="755F4DAF" w14:textId="77777777" w:rsidR="00B613B6" w:rsidRDefault="00B613B6" w:rsidP="00B613B6">
      <w:pPr>
        <w:pStyle w:val="LabStepCodeBlockLevel2"/>
      </w:pPr>
      <w:r>
        <w:t>import CustomersService from "./../../services/CustomersService";</w:t>
      </w:r>
    </w:p>
    <w:p w14:paraId="64341BD9"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CustomersToolbar from './CustomersToolbar'</w:t>
      </w:r>
    </w:p>
    <w:p w14:paraId="3E1D359D"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CustomersTable from './CustomersTable';</w:t>
      </w:r>
    </w:p>
    <w:p w14:paraId="019EA374" w14:textId="77777777" w:rsidR="00B613B6" w:rsidRPr="00EC584D" w:rsidRDefault="00B613B6" w:rsidP="00B613B6">
      <w:pPr>
        <w:pStyle w:val="LabStepCodeBlockLevel2"/>
        <w:rPr>
          <w:color w:val="7F7F7F" w:themeColor="text1" w:themeTint="80"/>
        </w:rPr>
      </w:pPr>
      <w:r w:rsidRPr="00EC584D">
        <w:rPr>
          <w:color w:val="7F7F7F" w:themeColor="text1" w:themeTint="80"/>
        </w:rPr>
        <w:t>import CustomerCard from './CustomerCard';</w:t>
      </w:r>
    </w:p>
    <w:p w14:paraId="1384AC2A" w14:textId="3DF13D55" w:rsidR="00B613B6" w:rsidRPr="00EC584D" w:rsidRDefault="00B613B6" w:rsidP="00B613B6">
      <w:pPr>
        <w:pStyle w:val="LabStepCodeBlockLevel2"/>
        <w:rPr>
          <w:color w:val="7F7F7F" w:themeColor="text1" w:themeTint="80"/>
        </w:rPr>
      </w:pPr>
      <w:r w:rsidRPr="00EC584D">
        <w:rPr>
          <w:color w:val="7F7F7F" w:themeColor="text1" w:themeTint="80"/>
        </w:rPr>
        <w:t>import './ViewCustomers.css';</w:t>
      </w:r>
    </w:p>
    <w:p w14:paraId="469DA879" w14:textId="7A61D0B6" w:rsidR="00B613B6" w:rsidRDefault="00EC584D" w:rsidP="00B613B6">
      <w:pPr>
        <w:pStyle w:val="LabStepNumberedLevel2"/>
      </w:pPr>
      <w:r>
        <w:t xml:space="preserve">Locate the code inside the </w:t>
      </w:r>
      <w:proofErr w:type="spellStart"/>
      <w:r w:rsidRPr="00EC584D">
        <w:rPr>
          <w:b/>
        </w:rPr>
        <w:t>ViewCustomers</w:t>
      </w:r>
      <w:proofErr w:type="spellEnd"/>
      <w:r>
        <w:t xml:space="preserve"> class which initializes the component's state.</w:t>
      </w:r>
    </w:p>
    <w:p w14:paraId="1A47B16C" w14:textId="77777777" w:rsidR="00EC584D" w:rsidRDefault="00EC584D" w:rsidP="00EC584D">
      <w:pPr>
        <w:pStyle w:val="LabStepCodeBlockLevel2"/>
      </w:pPr>
      <w:r>
        <w:t>state: ViewCustomersState = {</w:t>
      </w:r>
    </w:p>
    <w:p w14:paraId="4B6E3614" w14:textId="77777777" w:rsidR="00EC584D" w:rsidRDefault="00EC584D" w:rsidP="00EC584D">
      <w:pPr>
        <w:pStyle w:val="LabStepCodeBlockLevel2"/>
      </w:pPr>
      <w:r>
        <w:t xml:space="preserve">  viewType: 'table',</w:t>
      </w:r>
    </w:p>
    <w:p w14:paraId="5E1D7FCB" w14:textId="77777777" w:rsidR="00EC584D" w:rsidRDefault="00EC584D" w:rsidP="00EC584D">
      <w:pPr>
        <w:pStyle w:val="LabStepCodeBlockLevel2"/>
      </w:pPr>
      <w:r>
        <w:t xml:space="preserve">  customerService: new MockCustomersService(),</w:t>
      </w:r>
    </w:p>
    <w:p w14:paraId="2CBC897B" w14:textId="77777777" w:rsidR="00EC584D" w:rsidRDefault="00EC584D" w:rsidP="00EC584D">
      <w:pPr>
        <w:pStyle w:val="LabStepCodeBlockLevel2"/>
      </w:pPr>
      <w:r>
        <w:t xml:space="preserve">  customers: [],</w:t>
      </w:r>
    </w:p>
    <w:p w14:paraId="57F2FB64" w14:textId="77777777" w:rsidR="00EC584D" w:rsidRDefault="00EC584D" w:rsidP="00EC584D">
      <w:pPr>
        <w:pStyle w:val="LabStepCodeBlockLevel2"/>
      </w:pPr>
      <w:r>
        <w:t xml:space="preserve">  loading: false</w:t>
      </w:r>
    </w:p>
    <w:p w14:paraId="5DF8148F" w14:textId="1FA2FEA7" w:rsidR="00EC584D" w:rsidRDefault="00EC584D" w:rsidP="00EC584D">
      <w:pPr>
        <w:pStyle w:val="LabStepCodeBlockLevel2"/>
      </w:pPr>
      <w:r>
        <w:t>}</w:t>
      </w:r>
    </w:p>
    <w:p w14:paraId="1EE63F5D" w14:textId="1725F59F" w:rsidR="00EC584D" w:rsidRDefault="00EC584D" w:rsidP="00EC584D">
      <w:pPr>
        <w:pStyle w:val="LabStepNumberedLevel2"/>
      </w:pPr>
      <w:r>
        <w:lastRenderedPageBreak/>
        <w:t xml:space="preserve">Replace the </w:t>
      </w:r>
      <w:proofErr w:type="spellStart"/>
      <w:r w:rsidRPr="00EC584D">
        <w:rPr>
          <w:b/>
        </w:rPr>
        <w:t>MockCustomersService</w:t>
      </w:r>
      <w:proofErr w:type="spellEnd"/>
      <w:r>
        <w:rPr>
          <w:b/>
        </w:rPr>
        <w:t xml:space="preserve"> </w:t>
      </w:r>
      <w:r>
        <w:t xml:space="preserve">class with the </w:t>
      </w:r>
      <w:proofErr w:type="spellStart"/>
      <w:r w:rsidRPr="00EC584D">
        <w:rPr>
          <w:b/>
        </w:rPr>
        <w:t>CustomersService</w:t>
      </w:r>
      <w:proofErr w:type="spellEnd"/>
      <w:r>
        <w:t xml:space="preserve"> class.</w:t>
      </w:r>
    </w:p>
    <w:p w14:paraId="021985AA" w14:textId="77777777" w:rsidR="00EC584D" w:rsidRPr="00EC584D" w:rsidRDefault="00EC584D" w:rsidP="00EC584D">
      <w:pPr>
        <w:pStyle w:val="LabStepCodeBlockLevel2"/>
        <w:rPr>
          <w:color w:val="7F7F7F" w:themeColor="text1" w:themeTint="80"/>
        </w:rPr>
      </w:pPr>
      <w:r w:rsidRPr="00EC584D">
        <w:rPr>
          <w:color w:val="7F7F7F" w:themeColor="text1" w:themeTint="80"/>
        </w:rPr>
        <w:t>state: ViewCustomersState = {</w:t>
      </w:r>
    </w:p>
    <w:p w14:paraId="28298B0C"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viewType: 'table',</w:t>
      </w:r>
    </w:p>
    <w:p w14:paraId="5CC81F5B" w14:textId="2DB5DB29" w:rsidR="00EC584D" w:rsidRDefault="00EC584D" w:rsidP="00EC584D">
      <w:pPr>
        <w:pStyle w:val="LabStepCodeBlockLevel2"/>
      </w:pPr>
      <w:r w:rsidRPr="00EC584D">
        <w:rPr>
          <w:color w:val="7F7F7F" w:themeColor="text1" w:themeTint="80"/>
        </w:rPr>
        <w:t xml:space="preserve">  customerService: </w:t>
      </w:r>
      <w:r>
        <w:t>new CustomersService(),</w:t>
      </w:r>
    </w:p>
    <w:p w14:paraId="0467C84B" w14:textId="77777777" w:rsidR="00EC584D" w:rsidRPr="00EC584D" w:rsidRDefault="00EC584D" w:rsidP="00EC584D">
      <w:pPr>
        <w:pStyle w:val="LabStepCodeBlockLevel2"/>
        <w:rPr>
          <w:color w:val="7F7F7F" w:themeColor="text1" w:themeTint="80"/>
        </w:rPr>
      </w:pPr>
      <w:r w:rsidRPr="00EC584D">
        <w:rPr>
          <w:color w:val="7F7F7F" w:themeColor="text1" w:themeTint="80"/>
        </w:rPr>
        <w:t xml:space="preserve">  customers: [],</w:t>
      </w:r>
    </w:p>
    <w:p w14:paraId="1C7B9DBF" w14:textId="34A57861" w:rsidR="00EC584D" w:rsidRDefault="00EC584D" w:rsidP="00EC584D">
      <w:pPr>
        <w:pStyle w:val="LabStepCodeBlockLevel2"/>
        <w:rPr>
          <w:color w:val="7F7F7F" w:themeColor="text1" w:themeTint="80"/>
        </w:rPr>
      </w:pPr>
      <w:r w:rsidRPr="00EC584D">
        <w:rPr>
          <w:color w:val="7F7F7F" w:themeColor="text1" w:themeTint="80"/>
        </w:rPr>
        <w:t xml:space="preserve">  loading: false</w:t>
      </w:r>
    </w:p>
    <w:p w14:paraId="4B07FBD4" w14:textId="0C54BEA6" w:rsidR="00EC584D" w:rsidRPr="00EC584D" w:rsidRDefault="00EC584D" w:rsidP="00EC584D">
      <w:pPr>
        <w:pStyle w:val="LabStepCodeBlockLevel2"/>
        <w:rPr>
          <w:color w:val="7F7F7F" w:themeColor="text1" w:themeTint="80"/>
        </w:rPr>
      </w:pPr>
      <w:r>
        <w:rPr>
          <w:color w:val="7F7F7F" w:themeColor="text1" w:themeTint="80"/>
        </w:rPr>
        <w:t>}</w:t>
      </w:r>
    </w:p>
    <w:p w14:paraId="62C3A6EB" w14:textId="54DE0166" w:rsidR="003509C2" w:rsidRDefault="00EC584D" w:rsidP="00EC584D">
      <w:pPr>
        <w:pStyle w:val="LabStepNumberedLevel2"/>
      </w:pPr>
      <w:r>
        <w:t xml:space="preserve">Save your changes to </w:t>
      </w:r>
      <w:proofErr w:type="spellStart"/>
      <w:r w:rsidRPr="00EC584D">
        <w:rPr>
          <w:b/>
        </w:rPr>
        <w:t>ViewCustomers.tsx</w:t>
      </w:r>
      <w:proofErr w:type="spellEnd"/>
      <w:r>
        <w:t>.</w:t>
      </w:r>
    </w:p>
    <w:p w14:paraId="0393DBA3" w14:textId="77777777" w:rsidR="00EC584D" w:rsidRDefault="00EC584D" w:rsidP="00EC584D">
      <w:pPr>
        <w:pStyle w:val="LabStepNumbered"/>
      </w:pPr>
      <w:r>
        <w:t>Run and test the application.</w:t>
      </w:r>
    </w:p>
    <w:p w14:paraId="5A5DAE31" w14:textId="77777777" w:rsidR="00EC584D" w:rsidRDefault="00EC584D" w:rsidP="00EC584D">
      <w:pPr>
        <w:pStyle w:val="LabStepNumberedLevel2"/>
      </w:pPr>
      <w:r>
        <w:t>Make sure you have saved your changes to all source files in the project.</w:t>
      </w:r>
    </w:p>
    <w:p w14:paraId="56F06D8F" w14:textId="77777777" w:rsidR="00EC584D" w:rsidRDefault="00EC584D" w:rsidP="00EC584D">
      <w:pPr>
        <w:pStyle w:val="LabStepNumberedLevel2"/>
      </w:pPr>
      <w:r>
        <w:t xml:space="preserve">Execute the </w:t>
      </w:r>
      <w:proofErr w:type="spellStart"/>
      <w:r w:rsidRPr="001359ED">
        <w:rPr>
          <w:b/>
        </w:rPr>
        <w:t>npm</w:t>
      </w:r>
      <w:proofErr w:type="spellEnd"/>
      <w:r w:rsidRPr="001359ED">
        <w:rPr>
          <w:b/>
        </w:rPr>
        <w:t xml:space="preserve"> run start</w:t>
      </w:r>
      <w:r>
        <w:t xml:space="preserve"> command from the Integrated Terminal console.</w:t>
      </w:r>
    </w:p>
    <w:p w14:paraId="60A7E608" w14:textId="77777777" w:rsidR="00EC584D" w:rsidRDefault="00EC584D" w:rsidP="00EC584D">
      <w:pPr>
        <w:pStyle w:val="LabStepNumberedLevel2"/>
      </w:pPr>
      <w:r>
        <w:t xml:space="preserve">When the application starts up, click the </w:t>
      </w:r>
      <w:r w:rsidRPr="00EB26CE">
        <w:rPr>
          <w:b/>
        </w:rPr>
        <w:t>Customer</w:t>
      </w:r>
      <w:r>
        <w:t xml:space="preserve"> link to test the </w:t>
      </w:r>
      <w:proofErr w:type="spellStart"/>
      <w:r w:rsidRPr="00EB26CE">
        <w:rPr>
          <w:b/>
        </w:rPr>
        <w:t>ViewCustomers</w:t>
      </w:r>
      <w:proofErr w:type="spellEnd"/>
      <w:r>
        <w:t xml:space="preserve"> component.</w:t>
      </w:r>
    </w:p>
    <w:p w14:paraId="2430AE01" w14:textId="25008616" w:rsidR="00EC584D" w:rsidRDefault="00EC584D" w:rsidP="00EC584D">
      <w:pPr>
        <w:pStyle w:val="LabStepNumberedLevel2"/>
      </w:pPr>
      <w:r>
        <w:t xml:space="preserve">The application should now </w:t>
      </w:r>
      <w:proofErr w:type="gramStart"/>
      <w:r>
        <w:t>displays</w:t>
      </w:r>
      <w:proofErr w:type="gramEnd"/>
      <w:r>
        <w:t xml:space="preserve"> a different set of customers which have been retrieved from across the network.</w:t>
      </w:r>
    </w:p>
    <w:p w14:paraId="49B9EE72" w14:textId="76857732" w:rsidR="00EC584D" w:rsidRDefault="00EC584D" w:rsidP="00EC584D">
      <w:pPr>
        <w:pStyle w:val="LabStepScreenshotLevel2"/>
      </w:pPr>
      <w:r>
        <w:drawing>
          <wp:inline distT="0" distB="0" distL="0" distR="0" wp14:anchorId="6B5AFF8A" wp14:editId="1D8E0CE6">
            <wp:extent cx="5261113" cy="2643223"/>
            <wp:effectExtent l="19050" t="19050" r="1587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6902" cy="2681300"/>
                    </a:xfrm>
                    <a:prstGeom prst="rect">
                      <a:avLst/>
                    </a:prstGeom>
                    <a:noFill/>
                    <a:ln>
                      <a:solidFill>
                        <a:schemeClr val="tx1"/>
                      </a:solidFill>
                    </a:ln>
                  </pic:spPr>
                </pic:pic>
              </a:graphicData>
            </a:graphic>
          </wp:inline>
        </w:drawing>
      </w:r>
    </w:p>
    <w:p w14:paraId="2024D0C3" w14:textId="5D62C3A3" w:rsidR="00EC584D" w:rsidRDefault="00EC584D" w:rsidP="00EC584D">
      <w:pPr>
        <w:pStyle w:val="LabStepNumberedLevel2"/>
      </w:pPr>
      <w:r>
        <w:t>You should still be able to switch between views, search and filter just as you did before.</w:t>
      </w:r>
    </w:p>
    <w:p w14:paraId="79A059B8" w14:textId="5396A878" w:rsidR="003509C2" w:rsidRDefault="00EC584D" w:rsidP="00EC584D">
      <w:pPr>
        <w:pStyle w:val="LabStepScreenshotLevel2"/>
      </w:pPr>
      <w:r>
        <w:drawing>
          <wp:inline distT="0" distB="0" distL="0" distR="0" wp14:anchorId="17A53BAF" wp14:editId="0C8A247E">
            <wp:extent cx="5474669" cy="2411895"/>
            <wp:effectExtent l="19050" t="19050" r="120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0160" cy="2418719"/>
                    </a:xfrm>
                    <a:prstGeom prst="rect">
                      <a:avLst/>
                    </a:prstGeom>
                    <a:noFill/>
                    <a:ln>
                      <a:solidFill>
                        <a:schemeClr val="tx1">
                          <a:lumMod val="50000"/>
                          <a:lumOff val="50000"/>
                        </a:schemeClr>
                      </a:solidFill>
                    </a:ln>
                  </pic:spPr>
                </pic:pic>
              </a:graphicData>
            </a:graphic>
          </wp:inline>
        </w:drawing>
      </w:r>
    </w:p>
    <w:p w14:paraId="55C9EE5E" w14:textId="2858C241" w:rsidR="00754E4C" w:rsidRDefault="00754E4C" w:rsidP="00754E4C">
      <w:pPr>
        <w:pStyle w:val="LabStepNumberedLevel2"/>
      </w:pPr>
      <w:r>
        <w:t>Leave the application running and the browser window open for the next step.</w:t>
      </w:r>
    </w:p>
    <w:p w14:paraId="44669EA8" w14:textId="181350DF" w:rsidR="00EC584D" w:rsidRDefault="00754E4C" w:rsidP="00EC584D">
      <w:pPr>
        <w:pStyle w:val="LabStepNumbered"/>
      </w:pPr>
      <w:r>
        <w:lastRenderedPageBreak/>
        <w:t>Use Fiddler to monitor the web service calls made using the React Fetch API.</w:t>
      </w:r>
    </w:p>
    <w:p w14:paraId="381242B8" w14:textId="0AEB35EE" w:rsidR="00754E4C" w:rsidRDefault="00754E4C" w:rsidP="00754E4C">
      <w:pPr>
        <w:pStyle w:val="LabStepNumberedLevel2"/>
      </w:pPr>
      <w:r>
        <w:t>Open the Fiddler to monitor your local HTTP traffic.</w:t>
      </w:r>
    </w:p>
    <w:p w14:paraId="7C80A035" w14:textId="467FB043" w:rsidR="00754E4C" w:rsidRDefault="00754E4C" w:rsidP="00754E4C">
      <w:pPr>
        <w:pStyle w:val="LabStepNumberedLevel2"/>
      </w:pPr>
      <w:r>
        <w:t>Return to your React application and click a few filter buttons to call across the network.</w:t>
      </w:r>
    </w:p>
    <w:p w14:paraId="2B99E544" w14:textId="0FEC026E" w:rsidR="00754E4C" w:rsidRDefault="00754E4C" w:rsidP="00754E4C">
      <w:pPr>
        <w:pStyle w:val="LabStepNumberedLevel2"/>
      </w:pPr>
      <w:r>
        <w:t>Use Fiddler to examine the HTTP requests that your application is making.</w:t>
      </w:r>
    </w:p>
    <w:p w14:paraId="4624C6F0" w14:textId="5F355699" w:rsidR="003509C2" w:rsidRDefault="00754E4C" w:rsidP="00F24FEA">
      <w:pPr>
        <w:pStyle w:val="LabStepNumberedLevel2"/>
      </w:pPr>
      <w:r>
        <w:t xml:space="preserve">Select the </w:t>
      </w:r>
      <w:r w:rsidRPr="00754E4C">
        <w:rPr>
          <w:b/>
        </w:rPr>
        <w:t>Inspectors</w:t>
      </w:r>
      <w:r w:rsidR="00210AC9">
        <w:t xml:space="preserve"> tab to see details for </w:t>
      </w:r>
      <w:r>
        <w:t>each request and response pair.</w:t>
      </w:r>
    </w:p>
    <w:p w14:paraId="7C0E00C4" w14:textId="6D6A74C8" w:rsidR="00754E4C" w:rsidRDefault="00754E4C" w:rsidP="00F24FEA">
      <w:pPr>
        <w:pStyle w:val="LabStepNumberedLevel2"/>
      </w:pPr>
      <w:r>
        <w:t xml:space="preserve">Select the </w:t>
      </w:r>
      <w:proofErr w:type="spellStart"/>
      <w:r w:rsidRPr="00754E4C">
        <w:rPr>
          <w:b/>
        </w:rPr>
        <w:t>WebForms</w:t>
      </w:r>
      <w:proofErr w:type="spellEnd"/>
      <w:r>
        <w:t xml:space="preserve"> view for the request and the </w:t>
      </w:r>
      <w:r w:rsidRPr="00754E4C">
        <w:rPr>
          <w:b/>
        </w:rPr>
        <w:t>JSON</w:t>
      </w:r>
      <w:r>
        <w:t xml:space="preserve"> tab for the response.</w:t>
      </w:r>
    </w:p>
    <w:p w14:paraId="280F1B23" w14:textId="171D34B1" w:rsidR="00754E4C" w:rsidRDefault="00754E4C" w:rsidP="00F24FEA">
      <w:pPr>
        <w:pStyle w:val="LabStepNumberedLevel2"/>
      </w:pPr>
      <w:r>
        <w:t xml:space="preserve">You should be able to see the OData query string parameter values of the request and the JSON payload of the </w:t>
      </w:r>
      <w:proofErr w:type="spellStart"/>
      <w:r>
        <w:t>resonse</w:t>
      </w:r>
      <w:proofErr w:type="spellEnd"/>
      <w:r>
        <w:t>.</w:t>
      </w:r>
    </w:p>
    <w:p w14:paraId="2C5EF26B" w14:textId="3DDABD2F" w:rsidR="003509C2" w:rsidRDefault="003509C2" w:rsidP="003509C2">
      <w:pPr>
        <w:pStyle w:val="LabStepScreenshotLevel2"/>
      </w:pPr>
      <w:r>
        <w:drawing>
          <wp:inline distT="0" distB="0" distL="0" distR="0" wp14:anchorId="1B4B29FF" wp14:editId="4C99A84F">
            <wp:extent cx="6010908" cy="2319130"/>
            <wp:effectExtent l="19050" t="19050" r="2857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67708" cy="2341045"/>
                    </a:xfrm>
                    <a:prstGeom prst="rect">
                      <a:avLst/>
                    </a:prstGeom>
                    <a:noFill/>
                    <a:ln>
                      <a:solidFill>
                        <a:schemeClr val="tx1">
                          <a:lumMod val="50000"/>
                          <a:lumOff val="50000"/>
                        </a:schemeClr>
                      </a:solidFill>
                    </a:ln>
                  </pic:spPr>
                </pic:pic>
              </a:graphicData>
            </a:graphic>
          </wp:inline>
        </w:drawing>
      </w:r>
    </w:p>
    <w:p w14:paraId="0B988FCA" w14:textId="4A101A6F" w:rsidR="00754E4C" w:rsidRPr="003509C2" w:rsidRDefault="00754E4C" w:rsidP="00754E4C">
      <w:pPr>
        <w:pStyle w:val="LabExerciseCallout"/>
      </w:pPr>
      <w:r>
        <w:t>Congratulations. You have now reached the end of this lab.</w:t>
      </w:r>
    </w:p>
    <w:sectPr w:rsidR="00754E4C" w:rsidRPr="003509C2" w:rsidSect="00487314">
      <w:headerReference w:type="default" r:id="rId49"/>
      <w:footerReference w:type="default" r:id="rId50"/>
      <w:headerReference w:type="first" r:id="rId51"/>
      <w:footerReference w:type="first" r:id="rId5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191A2" w14:textId="77777777" w:rsidR="00B35788" w:rsidRDefault="00B35788" w:rsidP="005F53BE">
      <w:pPr>
        <w:spacing w:before="0" w:after="0"/>
      </w:pPr>
      <w:r>
        <w:separator/>
      </w:r>
    </w:p>
  </w:endnote>
  <w:endnote w:type="continuationSeparator" w:id="0">
    <w:p w14:paraId="7244BB73" w14:textId="77777777" w:rsidR="00B35788" w:rsidRDefault="00B35788"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CD83686"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36</w:t>
    </w:r>
    <w:r>
      <w:fldChar w:fldCharType="end"/>
    </w:r>
  </w:p>
  <w:p w14:paraId="4FCAA96B" w14:textId="77777777" w:rsidR="00A21302" w:rsidRPr="00487314" w:rsidRDefault="00A2130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77D6108F" w:rsidR="00A21302" w:rsidRDefault="00A21302" w:rsidP="00487314">
    <w:pPr>
      <w:pStyle w:val="Footer"/>
      <w:pBdr>
        <w:top w:val="single" w:sz="4" w:space="0" w:color="auto"/>
      </w:pBdr>
    </w:pPr>
    <w:r>
      <w:t xml:space="preserve">© Critical Path Training </w:t>
    </w:r>
    <w:r w:rsidR="00FD7B84">
      <w:t>2020</w:t>
    </w:r>
    <w:r>
      <w:t xml:space="preserve">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21302" w:rsidRPr="00487314" w:rsidRDefault="00A2130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63102" w14:textId="77777777" w:rsidR="00B35788" w:rsidRDefault="00B35788" w:rsidP="005F53BE">
      <w:pPr>
        <w:spacing w:before="0" w:after="0"/>
      </w:pPr>
      <w:r>
        <w:separator/>
      </w:r>
    </w:p>
  </w:footnote>
  <w:footnote w:type="continuationSeparator" w:id="0">
    <w:p w14:paraId="7BCD2005" w14:textId="77777777" w:rsidR="00B35788" w:rsidRDefault="00B35788"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06C8C06C" w:rsidR="00A21302" w:rsidRDefault="00A21302" w:rsidP="00E871B8">
    <w:pPr>
      <w:pStyle w:val="Header"/>
      <w:pBdr>
        <w:bottom w:val="single" w:sz="4" w:space="0" w:color="auto"/>
      </w:pBdr>
      <w:spacing w:before="240"/>
    </w:pPr>
    <w:r>
      <w:t>MSD365: Modern SharePoint and Office 365 Development</w:t>
    </w:r>
  </w:p>
  <w:p w14:paraId="52070944" w14:textId="4E98CC53" w:rsidR="00A21302" w:rsidRPr="00E871B8" w:rsidRDefault="00A21302" w:rsidP="00E871B8">
    <w:pPr>
      <w:pStyle w:val="Header"/>
      <w:pBdr>
        <w:bottom w:val="single" w:sz="4" w:space="0" w:color="auto"/>
      </w:pBdr>
      <w:spacing w:before="240"/>
    </w:pPr>
    <w:r>
      <w:t xml:space="preserve">Module 03 Lab: </w:t>
    </w:r>
    <w:r w:rsidRPr="00C67B23">
      <w:t>Developing with React.js, TypeScript and Webpack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D7B84">
      <w:rPr>
        <w:rFonts w:cs="Arial"/>
        <w:noProof/>
      </w:rPr>
      <w:t>Jan 30,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21302" w:rsidRDefault="00A2130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260A4"/>
    <w:rsid w:val="000427FA"/>
    <w:rsid w:val="00045945"/>
    <w:rsid w:val="0005190B"/>
    <w:rsid w:val="00051ECF"/>
    <w:rsid w:val="0005266B"/>
    <w:rsid w:val="00057D04"/>
    <w:rsid w:val="00063A0E"/>
    <w:rsid w:val="00063CBD"/>
    <w:rsid w:val="00067C20"/>
    <w:rsid w:val="000723CB"/>
    <w:rsid w:val="00072406"/>
    <w:rsid w:val="00072FE5"/>
    <w:rsid w:val="00080564"/>
    <w:rsid w:val="00080712"/>
    <w:rsid w:val="00080F4D"/>
    <w:rsid w:val="00084B31"/>
    <w:rsid w:val="000877A6"/>
    <w:rsid w:val="000879B8"/>
    <w:rsid w:val="00087E08"/>
    <w:rsid w:val="00092B50"/>
    <w:rsid w:val="000A0169"/>
    <w:rsid w:val="000A14CA"/>
    <w:rsid w:val="000A2264"/>
    <w:rsid w:val="000A227D"/>
    <w:rsid w:val="000A2A6C"/>
    <w:rsid w:val="000C19D9"/>
    <w:rsid w:val="000C3850"/>
    <w:rsid w:val="000C79A2"/>
    <w:rsid w:val="000C7F80"/>
    <w:rsid w:val="000D734F"/>
    <w:rsid w:val="000E3030"/>
    <w:rsid w:val="000F0CB8"/>
    <w:rsid w:val="000F18E2"/>
    <w:rsid w:val="000F1A35"/>
    <w:rsid w:val="000F5282"/>
    <w:rsid w:val="00102AAA"/>
    <w:rsid w:val="001073C1"/>
    <w:rsid w:val="00112856"/>
    <w:rsid w:val="00115581"/>
    <w:rsid w:val="001170EA"/>
    <w:rsid w:val="001205AB"/>
    <w:rsid w:val="0012073F"/>
    <w:rsid w:val="00120C4A"/>
    <w:rsid w:val="00121065"/>
    <w:rsid w:val="001213B0"/>
    <w:rsid w:val="0012363D"/>
    <w:rsid w:val="00125752"/>
    <w:rsid w:val="00125E3E"/>
    <w:rsid w:val="001273E8"/>
    <w:rsid w:val="00130CF1"/>
    <w:rsid w:val="00134B8A"/>
    <w:rsid w:val="001359ED"/>
    <w:rsid w:val="00135C06"/>
    <w:rsid w:val="00135C15"/>
    <w:rsid w:val="00136B0C"/>
    <w:rsid w:val="00142AEA"/>
    <w:rsid w:val="0015183C"/>
    <w:rsid w:val="001528A7"/>
    <w:rsid w:val="00155501"/>
    <w:rsid w:val="0015628C"/>
    <w:rsid w:val="00165D78"/>
    <w:rsid w:val="001769E5"/>
    <w:rsid w:val="00180351"/>
    <w:rsid w:val="001813FF"/>
    <w:rsid w:val="00181D53"/>
    <w:rsid w:val="00182961"/>
    <w:rsid w:val="00183FE0"/>
    <w:rsid w:val="001865B3"/>
    <w:rsid w:val="001869FD"/>
    <w:rsid w:val="00186F9B"/>
    <w:rsid w:val="00192368"/>
    <w:rsid w:val="001940C9"/>
    <w:rsid w:val="00194663"/>
    <w:rsid w:val="001A07AE"/>
    <w:rsid w:val="001A1866"/>
    <w:rsid w:val="001A51F1"/>
    <w:rsid w:val="001A6306"/>
    <w:rsid w:val="001B33F3"/>
    <w:rsid w:val="001B4CCE"/>
    <w:rsid w:val="001B5A3D"/>
    <w:rsid w:val="001B61B3"/>
    <w:rsid w:val="001C292C"/>
    <w:rsid w:val="001C2F6C"/>
    <w:rsid w:val="001C517E"/>
    <w:rsid w:val="001C66E3"/>
    <w:rsid w:val="001D2760"/>
    <w:rsid w:val="001D4179"/>
    <w:rsid w:val="001D42C4"/>
    <w:rsid w:val="001D4E1C"/>
    <w:rsid w:val="001E3210"/>
    <w:rsid w:val="001F0017"/>
    <w:rsid w:val="001F1564"/>
    <w:rsid w:val="001F46E0"/>
    <w:rsid w:val="001F549A"/>
    <w:rsid w:val="00202781"/>
    <w:rsid w:val="00207AFB"/>
    <w:rsid w:val="00210AC9"/>
    <w:rsid w:val="00212921"/>
    <w:rsid w:val="00212B75"/>
    <w:rsid w:val="00213886"/>
    <w:rsid w:val="00215FF0"/>
    <w:rsid w:val="00217FC7"/>
    <w:rsid w:val="00223B5C"/>
    <w:rsid w:val="00223E68"/>
    <w:rsid w:val="00224837"/>
    <w:rsid w:val="00231B7C"/>
    <w:rsid w:val="00232E61"/>
    <w:rsid w:val="00233079"/>
    <w:rsid w:val="002333CA"/>
    <w:rsid w:val="00234E10"/>
    <w:rsid w:val="00234FB2"/>
    <w:rsid w:val="00241454"/>
    <w:rsid w:val="00241B5E"/>
    <w:rsid w:val="00244D14"/>
    <w:rsid w:val="00252F6E"/>
    <w:rsid w:val="00264831"/>
    <w:rsid w:val="002675E1"/>
    <w:rsid w:val="00271756"/>
    <w:rsid w:val="00272913"/>
    <w:rsid w:val="00274B27"/>
    <w:rsid w:val="00280D4D"/>
    <w:rsid w:val="0028368E"/>
    <w:rsid w:val="00284833"/>
    <w:rsid w:val="00284C15"/>
    <w:rsid w:val="00287C25"/>
    <w:rsid w:val="00290917"/>
    <w:rsid w:val="00291A8B"/>
    <w:rsid w:val="00293D68"/>
    <w:rsid w:val="00297A72"/>
    <w:rsid w:val="002A2CD1"/>
    <w:rsid w:val="002B0A6F"/>
    <w:rsid w:val="002B2C0E"/>
    <w:rsid w:val="002B5AC3"/>
    <w:rsid w:val="002C045F"/>
    <w:rsid w:val="002D701A"/>
    <w:rsid w:val="002D786A"/>
    <w:rsid w:val="002E0FAD"/>
    <w:rsid w:val="002E4765"/>
    <w:rsid w:val="002F00C2"/>
    <w:rsid w:val="002F0714"/>
    <w:rsid w:val="002F2769"/>
    <w:rsid w:val="00305C45"/>
    <w:rsid w:val="00307E96"/>
    <w:rsid w:val="003113A6"/>
    <w:rsid w:val="00311D0E"/>
    <w:rsid w:val="00312E88"/>
    <w:rsid w:val="00320B47"/>
    <w:rsid w:val="00322649"/>
    <w:rsid w:val="0033738D"/>
    <w:rsid w:val="003419B7"/>
    <w:rsid w:val="003427A7"/>
    <w:rsid w:val="00344B71"/>
    <w:rsid w:val="00346427"/>
    <w:rsid w:val="0035037C"/>
    <w:rsid w:val="003509C2"/>
    <w:rsid w:val="00352060"/>
    <w:rsid w:val="00357410"/>
    <w:rsid w:val="00357EF9"/>
    <w:rsid w:val="00361000"/>
    <w:rsid w:val="00364F73"/>
    <w:rsid w:val="003770A6"/>
    <w:rsid w:val="00377805"/>
    <w:rsid w:val="0038219D"/>
    <w:rsid w:val="003854DC"/>
    <w:rsid w:val="003911B8"/>
    <w:rsid w:val="0039236A"/>
    <w:rsid w:val="003A0E6B"/>
    <w:rsid w:val="003A2FEB"/>
    <w:rsid w:val="003A5815"/>
    <w:rsid w:val="003A69CF"/>
    <w:rsid w:val="003A6C65"/>
    <w:rsid w:val="003B1437"/>
    <w:rsid w:val="003B1E26"/>
    <w:rsid w:val="003B549E"/>
    <w:rsid w:val="003B5D02"/>
    <w:rsid w:val="003B6856"/>
    <w:rsid w:val="003B7152"/>
    <w:rsid w:val="003C675A"/>
    <w:rsid w:val="003C6DDF"/>
    <w:rsid w:val="003D18C1"/>
    <w:rsid w:val="003D263C"/>
    <w:rsid w:val="003D35F6"/>
    <w:rsid w:val="003D6ED3"/>
    <w:rsid w:val="003E128C"/>
    <w:rsid w:val="003E77A9"/>
    <w:rsid w:val="003F3C48"/>
    <w:rsid w:val="003F79E3"/>
    <w:rsid w:val="0040036A"/>
    <w:rsid w:val="00403C75"/>
    <w:rsid w:val="004058B3"/>
    <w:rsid w:val="00414728"/>
    <w:rsid w:val="00414E21"/>
    <w:rsid w:val="00423486"/>
    <w:rsid w:val="00423C1E"/>
    <w:rsid w:val="00427863"/>
    <w:rsid w:val="0043115D"/>
    <w:rsid w:val="00442CE5"/>
    <w:rsid w:val="004543C9"/>
    <w:rsid w:val="00460BCC"/>
    <w:rsid w:val="004615B3"/>
    <w:rsid w:val="00461A75"/>
    <w:rsid w:val="00461D2D"/>
    <w:rsid w:val="004620BD"/>
    <w:rsid w:val="00464A08"/>
    <w:rsid w:val="004708EB"/>
    <w:rsid w:val="004719FF"/>
    <w:rsid w:val="0048025F"/>
    <w:rsid w:val="004852B4"/>
    <w:rsid w:val="00487314"/>
    <w:rsid w:val="00487FBA"/>
    <w:rsid w:val="004951A6"/>
    <w:rsid w:val="004970BB"/>
    <w:rsid w:val="004976B0"/>
    <w:rsid w:val="004A225A"/>
    <w:rsid w:val="004A53A4"/>
    <w:rsid w:val="004A7251"/>
    <w:rsid w:val="004B10B1"/>
    <w:rsid w:val="004B1EF9"/>
    <w:rsid w:val="004B2FB2"/>
    <w:rsid w:val="004B51BF"/>
    <w:rsid w:val="004C054C"/>
    <w:rsid w:val="004C1151"/>
    <w:rsid w:val="004C2E4D"/>
    <w:rsid w:val="004C4828"/>
    <w:rsid w:val="004C593E"/>
    <w:rsid w:val="004C7C0D"/>
    <w:rsid w:val="004D076A"/>
    <w:rsid w:val="004D23C6"/>
    <w:rsid w:val="004D525D"/>
    <w:rsid w:val="004E14D3"/>
    <w:rsid w:val="004E2880"/>
    <w:rsid w:val="004E3D11"/>
    <w:rsid w:val="004F0F4C"/>
    <w:rsid w:val="004F5429"/>
    <w:rsid w:val="004F5600"/>
    <w:rsid w:val="005007D5"/>
    <w:rsid w:val="00504772"/>
    <w:rsid w:val="00504F6D"/>
    <w:rsid w:val="00505BE9"/>
    <w:rsid w:val="00506092"/>
    <w:rsid w:val="0051014C"/>
    <w:rsid w:val="00510744"/>
    <w:rsid w:val="00521A60"/>
    <w:rsid w:val="00522700"/>
    <w:rsid w:val="00523C84"/>
    <w:rsid w:val="00530351"/>
    <w:rsid w:val="0053307D"/>
    <w:rsid w:val="00533B7B"/>
    <w:rsid w:val="00537FB3"/>
    <w:rsid w:val="005410FB"/>
    <w:rsid w:val="00545D35"/>
    <w:rsid w:val="005474DB"/>
    <w:rsid w:val="00547B48"/>
    <w:rsid w:val="0055445E"/>
    <w:rsid w:val="00557255"/>
    <w:rsid w:val="005572FB"/>
    <w:rsid w:val="00561849"/>
    <w:rsid w:val="00561D91"/>
    <w:rsid w:val="0056217D"/>
    <w:rsid w:val="00564002"/>
    <w:rsid w:val="00567BB6"/>
    <w:rsid w:val="0057121D"/>
    <w:rsid w:val="00575E20"/>
    <w:rsid w:val="00583F39"/>
    <w:rsid w:val="005868A5"/>
    <w:rsid w:val="005869A7"/>
    <w:rsid w:val="00587247"/>
    <w:rsid w:val="00587897"/>
    <w:rsid w:val="005A5525"/>
    <w:rsid w:val="005A7A24"/>
    <w:rsid w:val="005B07AE"/>
    <w:rsid w:val="005B166C"/>
    <w:rsid w:val="005B1FB0"/>
    <w:rsid w:val="005B2EDD"/>
    <w:rsid w:val="005B372E"/>
    <w:rsid w:val="005B40D1"/>
    <w:rsid w:val="005B51DA"/>
    <w:rsid w:val="005C074B"/>
    <w:rsid w:val="005C100D"/>
    <w:rsid w:val="005C4D1B"/>
    <w:rsid w:val="005D0755"/>
    <w:rsid w:val="005E0A0E"/>
    <w:rsid w:val="005E0AF2"/>
    <w:rsid w:val="005E3FEF"/>
    <w:rsid w:val="005E4913"/>
    <w:rsid w:val="005E5442"/>
    <w:rsid w:val="005E64F6"/>
    <w:rsid w:val="005F030F"/>
    <w:rsid w:val="005F0E38"/>
    <w:rsid w:val="005F121E"/>
    <w:rsid w:val="005F2E38"/>
    <w:rsid w:val="005F46CA"/>
    <w:rsid w:val="005F53BE"/>
    <w:rsid w:val="005F5616"/>
    <w:rsid w:val="005F78DE"/>
    <w:rsid w:val="006005A2"/>
    <w:rsid w:val="00600BFA"/>
    <w:rsid w:val="0060307C"/>
    <w:rsid w:val="0060682E"/>
    <w:rsid w:val="00610902"/>
    <w:rsid w:val="0061366A"/>
    <w:rsid w:val="0061508A"/>
    <w:rsid w:val="0061516F"/>
    <w:rsid w:val="00616276"/>
    <w:rsid w:val="0062297B"/>
    <w:rsid w:val="00623D46"/>
    <w:rsid w:val="00624951"/>
    <w:rsid w:val="006269D3"/>
    <w:rsid w:val="00646A2D"/>
    <w:rsid w:val="0065042E"/>
    <w:rsid w:val="00652A46"/>
    <w:rsid w:val="006556A5"/>
    <w:rsid w:val="0065724C"/>
    <w:rsid w:val="00661895"/>
    <w:rsid w:val="00663BC2"/>
    <w:rsid w:val="0066486F"/>
    <w:rsid w:val="006714F0"/>
    <w:rsid w:val="00671E4D"/>
    <w:rsid w:val="00671F0E"/>
    <w:rsid w:val="00672CBC"/>
    <w:rsid w:val="00673313"/>
    <w:rsid w:val="00674E89"/>
    <w:rsid w:val="00681776"/>
    <w:rsid w:val="00686BCB"/>
    <w:rsid w:val="00686E09"/>
    <w:rsid w:val="0069097E"/>
    <w:rsid w:val="00691C2B"/>
    <w:rsid w:val="00691EE3"/>
    <w:rsid w:val="0069419C"/>
    <w:rsid w:val="00697EBD"/>
    <w:rsid w:val="006A1ABD"/>
    <w:rsid w:val="006A2726"/>
    <w:rsid w:val="006B188E"/>
    <w:rsid w:val="006B5F74"/>
    <w:rsid w:val="006C2A77"/>
    <w:rsid w:val="006C43E6"/>
    <w:rsid w:val="006C586D"/>
    <w:rsid w:val="006C643C"/>
    <w:rsid w:val="006D0366"/>
    <w:rsid w:val="006D3C6A"/>
    <w:rsid w:val="006E0085"/>
    <w:rsid w:val="006E0D86"/>
    <w:rsid w:val="006E113F"/>
    <w:rsid w:val="006E2081"/>
    <w:rsid w:val="006E643C"/>
    <w:rsid w:val="006F0AEB"/>
    <w:rsid w:val="006F14C1"/>
    <w:rsid w:val="006F1D2C"/>
    <w:rsid w:val="006F5F63"/>
    <w:rsid w:val="006F6193"/>
    <w:rsid w:val="006F7DEB"/>
    <w:rsid w:val="00703148"/>
    <w:rsid w:val="00705B94"/>
    <w:rsid w:val="00705D38"/>
    <w:rsid w:val="00707872"/>
    <w:rsid w:val="00707951"/>
    <w:rsid w:val="00711564"/>
    <w:rsid w:val="00716BFE"/>
    <w:rsid w:val="007302BE"/>
    <w:rsid w:val="007327A5"/>
    <w:rsid w:val="00735E44"/>
    <w:rsid w:val="0073773B"/>
    <w:rsid w:val="00740A3A"/>
    <w:rsid w:val="007418B2"/>
    <w:rsid w:val="00741CCD"/>
    <w:rsid w:val="007435F5"/>
    <w:rsid w:val="0074666B"/>
    <w:rsid w:val="00746839"/>
    <w:rsid w:val="007501F6"/>
    <w:rsid w:val="007525F0"/>
    <w:rsid w:val="00754E4C"/>
    <w:rsid w:val="00757E25"/>
    <w:rsid w:val="00774CC5"/>
    <w:rsid w:val="007752E7"/>
    <w:rsid w:val="0077617B"/>
    <w:rsid w:val="0077724E"/>
    <w:rsid w:val="007778F1"/>
    <w:rsid w:val="00777A6C"/>
    <w:rsid w:val="007809D1"/>
    <w:rsid w:val="00790DB9"/>
    <w:rsid w:val="00795368"/>
    <w:rsid w:val="00795BC4"/>
    <w:rsid w:val="00797A70"/>
    <w:rsid w:val="007B1806"/>
    <w:rsid w:val="007B1B29"/>
    <w:rsid w:val="007B21CB"/>
    <w:rsid w:val="007B689E"/>
    <w:rsid w:val="007C0AAC"/>
    <w:rsid w:val="007C6964"/>
    <w:rsid w:val="007D4F50"/>
    <w:rsid w:val="007D6E98"/>
    <w:rsid w:val="007D706C"/>
    <w:rsid w:val="007E3B2D"/>
    <w:rsid w:val="007E5137"/>
    <w:rsid w:val="007E72F5"/>
    <w:rsid w:val="007F254C"/>
    <w:rsid w:val="007F394C"/>
    <w:rsid w:val="007F5291"/>
    <w:rsid w:val="00800FEF"/>
    <w:rsid w:val="008018D6"/>
    <w:rsid w:val="008028B6"/>
    <w:rsid w:val="00807087"/>
    <w:rsid w:val="0080788B"/>
    <w:rsid w:val="00820E46"/>
    <w:rsid w:val="008211E3"/>
    <w:rsid w:val="00825785"/>
    <w:rsid w:val="00827C26"/>
    <w:rsid w:val="00844D91"/>
    <w:rsid w:val="0084514A"/>
    <w:rsid w:val="00847BA7"/>
    <w:rsid w:val="0085274C"/>
    <w:rsid w:val="008535D6"/>
    <w:rsid w:val="008615F8"/>
    <w:rsid w:val="00875688"/>
    <w:rsid w:val="00880508"/>
    <w:rsid w:val="0088119A"/>
    <w:rsid w:val="00886783"/>
    <w:rsid w:val="00887204"/>
    <w:rsid w:val="00894022"/>
    <w:rsid w:val="008A2D3B"/>
    <w:rsid w:val="008A5092"/>
    <w:rsid w:val="008A5115"/>
    <w:rsid w:val="008B1583"/>
    <w:rsid w:val="008B4A63"/>
    <w:rsid w:val="008B5206"/>
    <w:rsid w:val="008C3ADB"/>
    <w:rsid w:val="008C4422"/>
    <w:rsid w:val="008C5B00"/>
    <w:rsid w:val="008C5C8B"/>
    <w:rsid w:val="008D1233"/>
    <w:rsid w:val="008D4AE8"/>
    <w:rsid w:val="008E3509"/>
    <w:rsid w:val="008F068C"/>
    <w:rsid w:val="008F331D"/>
    <w:rsid w:val="008F404E"/>
    <w:rsid w:val="008F5BD6"/>
    <w:rsid w:val="008F7F45"/>
    <w:rsid w:val="00900F55"/>
    <w:rsid w:val="00902F5A"/>
    <w:rsid w:val="00903DBF"/>
    <w:rsid w:val="00907B71"/>
    <w:rsid w:val="00911A86"/>
    <w:rsid w:val="00914A44"/>
    <w:rsid w:val="00920664"/>
    <w:rsid w:val="00921B2E"/>
    <w:rsid w:val="00923766"/>
    <w:rsid w:val="00925FC2"/>
    <w:rsid w:val="0093380E"/>
    <w:rsid w:val="0093401C"/>
    <w:rsid w:val="00934039"/>
    <w:rsid w:val="00936A8E"/>
    <w:rsid w:val="0094174B"/>
    <w:rsid w:val="00941D1D"/>
    <w:rsid w:val="0094230C"/>
    <w:rsid w:val="009501D9"/>
    <w:rsid w:val="00954CD4"/>
    <w:rsid w:val="0096127C"/>
    <w:rsid w:val="00963E42"/>
    <w:rsid w:val="00964E79"/>
    <w:rsid w:val="00972EB4"/>
    <w:rsid w:val="009742DC"/>
    <w:rsid w:val="00976A78"/>
    <w:rsid w:val="009856F4"/>
    <w:rsid w:val="009900A7"/>
    <w:rsid w:val="00991E62"/>
    <w:rsid w:val="00992463"/>
    <w:rsid w:val="00995967"/>
    <w:rsid w:val="009977E6"/>
    <w:rsid w:val="009B3F08"/>
    <w:rsid w:val="009B6044"/>
    <w:rsid w:val="009B7E6E"/>
    <w:rsid w:val="009C0629"/>
    <w:rsid w:val="009C2A89"/>
    <w:rsid w:val="009D17E0"/>
    <w:rsid w:val="009E65AB"/>
    <w:rsid w:val="009F18A6"/>
    <w:rsid w:val="009F4B75"/>
    <w:rsid w:val="009F4D25"/>
    <w:rsid w:val="00A01BC1"/>
    <w:rsid w:val="00A030C0"/>
    <w:rsid w:val="00A075EC"/>
    <w:rsid w:val="00A11E74"/>
    <w:rsid w:val="00A12D99"/>
    <w:rsid w:val="00A155EA"/>
    <w:rsid w:val="00A16BB6"/>
    <w:rsid w:val="00A2068D"/>
    <w:rsid w:val="00A21302"/>
    <w:rsid w:val="00A255F0"/>
    <w:rsid w:val="00A300D4"/>
    <w:rsid w:val="00A30C14"/>
    <w:rsid w:val="00A32200"/>
    <w:rsid w:val="00A435CE"/>
    <w:rsid w:val="00A45974"/>
    <w:rsid w:val="00A510FE"/>
    <w:rsid w:val="00A52083"/>
    <w:rsid w:val="00A52343"/>
    <w:rsid w:val="00A534E5"/>
    <w:rsid w:val="00A53F54"/>
    <w:rsid w:val="00A549B9"/>
    <w:rsid w:val="00A6554E"/>
    <w:rsid w:val="00A658F2"/>
    <w:rsid w:val="00A6652D"/>
    <w:rsid w:val="00A67AAF"/>
    <w:rsid w:val="00A67C5D"/>
    <w:rsid w:val="00A838BA"/>
    <w:rsid w:val="00A854A0"/>
    <w:rsid w:val="00A86A3B"/>
    <w:rsid w:val="00A908A9"/>
    <w:rsid w:val="00A91038"/>
    <w:rsid w:val="00A92C44"/>
    <w:rsid w:val="00A94493"/>
    <w:rsid w:val="00A96745"/>
    <w:rsid w:val="00A9726F"/>
    <w:rsid w:val="00AA0AAB"/>
    <w:rsid w:val="00AA0DED"/>
    <w:rsid w:val="00AA3398"/>
    <w:rsid w:val="00AA36E8"/>
    <w:rsid w:val="00AA5D4C"/>
    <w:rsid w:val="00AB4CD0"/>
    <w:rsid w:val="00AC23BA"/>
    <w:rsid w:val="00AC312E"/>
    <w:rsid w:val="00AC4488"/>
    <w:rsid w:val="00AC4EA5"/>
    <w:rsid w:val="00AD39D6"/>
    <w:rsid w:val="00AD67CF"/>
    <w:rsid w:val="00AD7069"/>
    <w:rsid w:val="00AE10EF"/>
    <w:rsid w:val="00AE11A2"/>
    <w:rsid w:val="00AE406C"/>
    <w:rsid w:val="00AE4139"/>
    <w:rsid w:val="00AE4F3E"/>
    <w:rsid w:val="00AE666A"/>
    <w:rsid w:val="00AF05F5"/>
    <w:rsid w:val="00AF074E"/>
    <w:rsid w:val="00AF0A45"/>
    <w:rsid w:val="00AF0FE3"/>
    <w:rsid w:val="00AF13D7"/>
    <w:rsid w:val="00AF2858"/>
    <w:rsid w:val="00AF41C4"/>
    <w:rsid w:val="00AF7CF4"/>
    <w:rsid w:val="00B062D6"/>
    <w:rsid w:val="00B10EC9"/>
    <w:rsid w:val="00B21FCC"/>
    <w:rsid w:val="00B26346"/>
    <w:rsid w:val="00B31746"/>
    <w:rsid w:val="00B35788"/>
    <w:rsid w:val="00B361DA"/>
    <w:rsid w:val="00B37B5C"/>
    <w:rsid w:val="00B4381D"/>
    <w:rsid w:val="00B500BA"/>
    <w:rsid w:val="00B513EA"/>
    <w:rsid w:val="00B5343D"/>
    <w:rsid w:val="00B53AD1"/>
    <w:rsid w:val="00B613B6"/>
    <w:rsid w:val="00B7272F"/>
    <w:rsid w:val="00B737E4"/>
    <w:rsid w:val="00B76A07"/>
    <w:rsid w:val="00B839F9"/>
    <w:rsid w:val="00B83FCF"/>
    <w:rsid w:val="00B87FA2"/>
    <w:rsid w:val="00B94D7E"/>
    <w:rsid w:val="00B963E6"/>
    <w:rsid w:val="00BB4431"/>
    <w:rsid w:val="00BB54D8"/>
    <w:rsid w:val="00BB719D"/>
    <w:rsid w:val="00BC322D"/>
    <w:rsid w:val="00BC5313"/>
    <w:rsid w:val="00BC537F"/>
    <w:rsid w:val="00BD3E7C"/>
    <w:rsid w:val="00BE17D5"/>
    <w:rsid w:val="00BE21C5"/>
    <w:rsid w:val="00BE4E45"/>
    <w:rsid w:val="00C00CE5"/>
    <w:rsid w:val="00C106A1"/>
    <w:rsid w:val="00C111B5"/>
    <w:rsid w:val="00C14291"/>
    <w:rsid w:val="00C207B5"/>
    <w:rsid w:val="00C20D8B"/>
    <w:rsid w:val="00C22D3C"/>
    <w:rsid w:val="00C24DD6"/>
    <w:rsid w:val="00C2698E"/>
    <w:rsid w:val="00C30EF4"/>
    <w:rsid w:val="00C320AB"/>
    <w:rsid w:val="00C43F70"/>
    <w:rsid w:val="00C47A4F"/>
    <w:rsid w:val="00C54BC9"/>
    <w:rsid w:val="00C560D9"/>
    <w:rsid w:val="00C62F04"/>
    <w:rsid w:val="00C6689E"/>
    <w:rsid w:val="00C67B23"/>
    <w:rsid w:val="00C72D83"/>
    <w:rsid w:val="00C73782"/>
    <w:rsid w:val="00C7441B"/>
    <w:rsid w:val="00C762CB"/>
    <w:rsid w:val="00C76BE7"/>
    <w:rsid w:val="00C8159A"/>
    <w:rsid w:val="00C82CD3"/>
    <w:rsid w:val="00C83254"/>
    <w:rsid w:val="00C85CE1"/>
    <w:rsid w:val="00C86E2F"/>
    <w:rsid w:val="00C90A98"/>
    <w:rsid w:val="00C90D96"/>
    <w:rsid w:val="00C93595"/>
    <w:rsid w:val="00C9623A"/>
    <w:rsid w:val="00CA03C2"/>
    <w:rsid w:val="00CA2247"/>
    <w:rsid w:val="00CA24EE"/>
    <w:rsid w:val="00CA4309"/>
    <w:rsid w:val="00CA44D0"/>
    <w:rsid w:val="00CA598D"/>
    <w:rsid w:val="00CB2039"/>
    <w:rsid w:val="00CB5E56"/>
    <w:rsid w:val="00CC11E1"/>
    <w:rsid w:val="00CC1574"/>
    <w:rsid w:val="00CC1FF8"/>
    <w:rsid w:val="00CC30B3"/>
    <w:rsid w:val="00CC4226"/>
    <w:rsid w:val="00CC5AD7"/>
    <w:rsid w:val="00CD40F7"/>
    <w:rsid w:val="00CD5759"/>
    <w:rsid w:val="00CE28B8"/>
    <w:rsid w:val="00CE3862"/>
    <w:rsid w:val="00CE4D9C"/>
    <w:rsid w:val="00CE7206"/>
    <w:rsid w:val="00CE7449"/>
    <w:rsid w:val="00CE7AF9"/>
    <w:rsid w:val="00CF2D73"/>
    <w:rsid w:val="00CF354B"/>
    <w:rsid w:val="00CF4B72"/>
    <w:rsid w:val="00D049BB"/>
    <w:rsid w:val="00D0590E"/>
    <w:rsid w:val="00D106F1"/>
    <w:rsid w:val="00D10EA1"/>
    <w:rsid w:val="00D13F3B"/>
    <w:rsid w:val="00D15A29"/>
    <w:rsid w:val="00D2136A"/>
    <w:rsid w:val="00D23A4F"/>
    <w:rsid w:val="00D27D3B"/>
    <w:rsid w:val="00D324BC"/>
    <w:rsid w:val="00D32E4A"/>
    <w:rsid w:val="00D33D19"/>
    <w:rsid w:val="00D34DDD"/>
    <w:rsid w:val="00D35E13"/>
    <w:rsid w:val="00D41034"/>
    <w:rsid w:val="00D43642"/>
    <w:rsid w:val="00D46502"/>
    <w:rsid w:val="00D5066F"/>
    <w:rsid w:val="00D613EF"/>
    <w:rsid w:val="00D646B2"/>
    <w:rsid w:val="00D64FD7"/>
    <w:rsid w:val="00D66605"/>
    <w:rsid w:val="00D73447"/>
    <w:rsid w:val="00D73EA5"/>
    <w:rsid w:val="00D75B6D"/>
    <w:rsid w:val="00D76EFB"/>
    <w:rsid w:val="00D84FBA"/>
    <w:rsid w:val="00D878CC"/>
    <w:rsid w:val="00D9076D"/>
    <w:rsid w:val="00D92D0C"/>
    <w:rsid w:val="00D9568A"/>
    <w:rsid w:val="00D97AA9"/>
    <w:rsid w:val="00DA2E96"/>
    <w:rsid w:val="00DA2EDA"/>
    <w:rsid w:val="00DA41A0"/>
    <w:rsid w:val="00DA6606"/>
    <w:rsid w:val="00DB1ACE"/>
    <w:rsid w:val="00DB1E3B"/>
    <w:rsid w:val="00DC67C1"/>
    <w:rsid w:val="00DE069A"/>
    <w:rsid w:val="00DE3246"/>
    <w:rsid w:val="00DE39FC"/>
    <w:rsid w:val="00DF7634"/>
    <w:rsid w:val="00DF7E63"/>
    <w:rsid w:val="00E00875"/>
    <w:rsid w:val="00E01BBA"/>
    <w:rsid w:val="00E02B33"/>
    <w:rsid w:val="00E07604"/>
    <w:rsid w:val="00E13712"/>
    <w:rsid w:val="00E14050"/>
    <w:rsid w:val="00E1408B"/>
    <w:rsid w:val="00E1509A"/>
    <w:rsid w:val="00E16ED4"/>
    <w:rsid w:val="00E220ED"/>
    <w:rsid w:val="00E2283F"/>
    <w:rsid w:val="00E243D4"/>
    <w:rsid w:val="00E2682C"/>
    <w:rsid w:val="00E35F20"/>
    <w:rsid w:val="00E36ABD"/>
    <w:rsid w:val="00E407D5"/>
    <w:rsid w:val="00E46F12"/>
    <w:rsid w:val="00E46F63"/>
    <w:rsid w:val="00E5023B"/>
    <w:rsid w:val="00E5036D"/>
    <w:rsid w:val="00E50582"/>
    <w:rsid w:val="00E507AD"/>
    <w:rsid w:val="00E53512"/>
    <w:rsid w:val="00E55AC1"/>
    <w:rsid w:val="00E56605"/>
    <w:rsid w:val="00E60DC3"/>
    <w:rsid w:val="00E667D6"/>
    <w:rsid w:val="00E66D0E"/>
    <w:rsid w:val="00E70172"/>
    <w:rsid w:val="00E71E62"/>
    <w:rsid w:val="00E81BDA"/>
    <w:rsid w:val="00E81D8A"/>
    <w:rsid w:val="00E83114"/>
    <w:rsid w:val="00E84255"/>
    <w:rsid w:val="00E84F75"/>
    <w:rsid w:val="00E87113"/>
    <w:rsid w:val="00E871B8"/>
    <w:rsid w:val="00E87524"/>
    <w:rsid w:val="00E91320"/>
    <w:rsid w:val="00E924F6"/>
    <w:rsid w:val="00E92846"/>
    <w:rsid w:val="00E95EF3"/>
    <w:rsid w:val="00EA2440"/>
    <w:rsid w:val="00EA77D4"/>
    <w:rsid w:val="00EA7F11"/>
    <w:rsid w:val="00EB1ADF"/>
    <w:rsid w:val="00EB26CE"/>
    <w:rsid w:val="00EB463B"/>
    <w:rsid w:val="00EC0A91"/>
    <w:rsid w:val="00EC46E7"/>
    <w:rsid w:val="00EC584D"/>
    <w:rsid w:val="00EC763B"/>
    <w:rsid w:val="00ED1896"/>
    <w:rsid w:val="00EE0E14"/>
    <w:rsid w:val="00EE11D5"/>
    <w:rsid w:val="00EE6F2C"/>
    <w:rsid w:val="00EE7D78"/>
    <w:rsid w:val="00EF14E7"/>
    <w:rsid w:val="00EF4123"/>
    <w:rsid w:val="00EF77CB"/>
    <w:rsid w:val="00F03AD8"/>
    <w:rsid w:val="00F14A4D"/>
    <w:rsid w:val="00F167A6"/>
    <w:rsid w:val="00F1739B"/>
    <w:rsid w:val="00F17A8C"/>
    <w:rsid w:val="00F21642"/>
    <w:rsid w:val="00F23C9A"/>
    <w:rsid w:val="00F24FEA"/>
    <w:rsid w:val="00F2627E"/>
    <w:rsid w:val="00F27094"/>
    <w:rsid w:val="00F2767F"/>
    <w:rsid w:val="00F31349"/>
    <w:rsid w:val="00F32C68"/>
    <w:rsid w:val="00F34260"/>
    <w:rsid w:val="00F46C5D"/>
    <w:rsid w:val="00F5322B"/>
    <w:rsid w:val="00F54489"/>
    <w:rsid w:val="00F635CA"/>
    <w:rsid w:val="00F65BAD"/>
    <w:rsid w:val="00F65DC9"/>
    <w:rsid w:val="00F66EDC"/>
    <w:rsid w:val="00F72B52"/>
    <w:rsid w:val="00F7764B"/>
    <w:rsid w:val="00F87949"/>
    <w:rsid w:val="00F91E13"/>
    <w:rsid w:val="00F920BA"/>
    <w:rsid w:val="00F97F90"/>
    <w:rsid w:val="00FA03A2"/>
    <w:rsid w:val="00FA2CF2"/>
    <w:rsid w:val="00FA7997"/>
    <w:rsid w:val="00FB0D10"/>
    <w:rsid w:val="00FB31F8"/>
    <w:rsid w:val="00FC5A96"/>
    <w:rsid w:val="00FC75CE"/>
    <w:rsid w:val="00FD13B2"/>
    <w:rsid w:val="00FD31D1"/>
    <w:rsid w:val="00FD49C2"/>
    <w:rsid w:val="00FD647C"/>
    <w:rsid w:val="00FD7B84"/>
    <w:rsid w:val="00FE2D37"/>
    <w:rsid w:val="00FE384E"/>
    <w:rsid w:val="00FE5AC0"/>
    <w:rsid w:val="00FF11B8"/>
    <w:rsid w:val="00FF4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10515">
      <w:bodyDiv w:val="1"/>
      <w:marLeft w:val="0"/>
      <w:marRight w:val="0"/>
      <w:marTop w:val="0"/>
      <w:marBottom w:val="0"/>
      <w:divBdr>
        <w:top w:val="none" w:sz="0" w:space="0" w:color="auto"/>
        <w:left w:val="none" w:sz="0" w:space="0" w:color="auto"/>
        <w:bottom w:val="none" w:sz="0" w:space="0" w:color="auto"/>
        <w:right w:val="none" w:sz="0" w:space="0" w:color="auto"/>
      </w:divBdr>
      <w:divsChild>
        <w:div w:id="343627318">
          <w:marLeft w:val="0"/>
          <w:marRight w:val="0"/>
          <w:marTop w:val="0"/>
          <w:marBottom w:val="0"/>
          <w:divBdr>
            <w:top w:val="none" w:sz="0" w:space="0" w:color="auto"/>
            <w:left w:val="none" w:sz="0" w:space="0" w:color="auto"/>
            <w:bottom w:val="none" w:sz="0" w:space="0" w:color="auto"/>
            <w:right w:val="none" w:sz="0" w:space="0" w:color="auto"/>
          </w:divBdr>
          <w:divsChild>
            <w:div w:id="20375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9116493">
      <w:bodyDiv w:val="1"/>
      <w:marLeft w:val="0"/>
      <w:marRight w:val="0"/>
      <w:marTop w:val="0"/>
      <w:marBottom w:val="0"/>
      <w:divBdr>
        <w:top w:val="none" w:sz="0" w:space="0" w:color="auto"/>
        <w:left w:val="none" w:sz="0" w:space="0" w:color="auto"/>
        <w:bottom w:val="none" w:sz="0" w:space="0" w:color="auto"/>
        <w:right w:val="none" w:sz="0" w:space="0" w:color="auto"/>
      </w:divBdr>
      <w:divsChild>
        <w:div w:id="325211876">
          <w:marLeft w:val="0"/>
          <w:marRight w:val="0"/>
          <w:marTop w:val="0"/>
          <w:marBottom w:val="0"/>
          <w:divBdr>
            <w:top w:val="none" w:sz="0" w:space="0" w:color="auto"/>
            <w:left w:val="none" w:sz="0" w:space="0" w:color="auto"/>
            <w:bottom w:val="none" w:sz="0" w:space="0" w:color="auto"/>
            <w:right w:val="none" w:sz="0" w:space="0" w:color="auto"/>
          </w:divBdr>
          <w:divsChild>
            <w:div w:id="1753502465">
              <w:marLeft w:val="0"/>
              <w:marRight w:val="0"/>
              <w:marTop w:val="0"/>
              <w:marBottom w:val="0"/>
              <w:divBdr>
                <w:top w:val="none" w:sz="0" w:space="0" w:color="auto"/>
                <w:left w:val="none" w:sz="0" w:space="0" w:color="auto"/>
                <w:bottom w:val="none" w:sz="0" w:space="0" w:color="auto"/>
                <w:right w:val="none" w:sz="0" w:space="0" w:color="auto"/>
              </w:divBdr>
            </w:div>
            <w:div w:id="1590433142">
              <w:marLeft w:val="0"/>
              <w:marRight w:val="0"/>
              <w:marTop w:val="0"/>
              <w:marBottom w:val="0"/>
              <w:divBdr>
                <w:top w:val="none" w:sz="0" w:space="0" w:color="auto"/>
                <w:left w:val="none" w:sz="0" w:space="0" w:color="auto"/>
                <w:bottom w:val="none" w:sz="0" w:space="0" w:color="auto"/>
                <w:right w:val="none" w:sz="0" w:space="0" w:color="auto"/>
              </w:divBdr>
            </w:div>
            <w:div w:id="1813323248">
              <w:marLeft w:val="0"/>
              <w:marRight w:val="0"/>
              <w:marTop w:val="0"/>
              <w:marBottom w:val="0"/>
              <w:divBdr>
                <w:top w:val="none" w:sz="0" w:space="0" w:color="auto"/>
                <w:left w:val="none" w:sz="0" w:space="0" w:color="auto"/>
                <w:bottom w:val="none" w:sz="0" w:space="0" w:color="auto"/>
                <w:right w:val="none" w:sz="0" w:space="0" w:color="auto"/>
              </w:divBdr>
            </w:div>
            <w:div w:id="148061249">
              <w:marLeft w:val="0"/>
              <w:marRight w:val="0"/>
              <w:marTop w:val="0"/>
              <w:marBottom w:val="0"/>
              <w:divBdr>
                <w:top w:val="none" w:sz="0" w:space="0" w:color="auto"/>
                <w:left w:val="none" w:sz="0" w:space="0" w:color="auto"/>
                <w:bottom w:val="none" w:sz="0" w:space="0" w:color="auto"/>
                <w:right w:val="none" w:sz="0" w:space="0" w:color="auto"/>
              </w:divBdr>
            </w:div>
            <w:div w:id="782575051">
              <w:marLeft w:val="0"/>
              <w:marRight w:val="0"/>
              <w:marTop w:val="0"/>
              <w:marBottom w:val="0"/>
              <w:divBdr>
                <w:top w:val="none" w:sz="0" w:space="0" w:color="auto"/>
                <w:left w:val="none" w:sz="0" w:space="0" w:color="auto"/>
                <w:bottom w:val="none" w:sz="0" w:space="0" w:color="auto"/>
                <w:right w:val="none" w:sz="0" w:space="0" w:color="auto"/>
              </w:divBdr>
            </w:div>
            <w:div w:id="1841919230">
              <w:marLeft w:val="0"/>
              <w:marRight w:val="0"/>
              <w:marTop w:val="0"/>
              <w:marBottom w:val="0"/>
              <w:divBdr>
                <w:top w:val="none" w:sz="0" w:space="0" w:color="auto"/>
                <w:left w:val="none" w:sz="0" w:space="0" w:color="auto"/>
                <w:bottom w:val="none" w:sz="0" w:space="0" w:color="auto"/>
                <w:right w:val="none" w:sz="0" w:space="0" w:color="auto"/>
              </w:divBdr>
            </w:div>
            <w:div w:id="1853760618">
              <w:marLeft w:val="0"/>
              <w:marRight w:val="0"/>
              <w:marTop w:val="0"/>
              <w:marBottom w:val="0"/>
              <w:divBdr>
                <w:top w:val="none" w:sz="0" w:space="0" w:color="auto"/>
                <w:left w:val="none" w:sz="0" w:space="0" w:color="auto"/>
                <w:bottom w:val="none" w:sz="0" w:space="0" w:color="auto"/>
                <w:right w:val="none" w:sz="0" w:space="0" w:color="auto"/>
              </w:divBdr>
            </w:div>
            <w:div w:id="401027921">
              <w:marLeft w:val="0"/>
              <w:marRight w:val="0"/>
              <w:marTop w:val="0"/>
              <w:marBottom w:val="0"/>
              <w:divBdr>
                <w:top w:val="none" w:sz="0" w:space="0" w:color="auto"/>
                <w:left w:val="none" w:sz="0" w:space="0" w:color="auto"/>
                <w:bottom w:val="none" w:sz="0" w:space="0" w:color="auto"/>
                <w:right w:val="none" w:sz="0" w:space="0" w:color="auto"/>
              </w:divBdr>
            </w:div>
            <w:div w:id="9635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7806798">
      <w:bodyDiv w:val="1"/>
      <w:marLeft w:val="0"/>
      <w:marRight w:val="0"/>
      <w:marTop w:val="0"/>
      <w:marBottom w:val="0"/>
      <w:divBdr>
        <w:top w:val="none" w:sz="0" w:space="0" w:color="auto"/>
        <w:left w:val="none" w:sz="0" w:space="0" w:color="auto"/>
        <w:bottom w:val="none" w:sz="0" w:space="0" w:color="auto"/>
        <w:right w:val="none" w:sz="0" w:space="0" w:color="auto"/>
      </w:divBdr>
      <w:divsChild>
        <w:div w:id="1314062670">
          <w:marLeft w:val="0"/>
          <w:marRight w:val="0"/>
          <w:marTop w:val="0"/>
          <w:marBottom w:val="0"/>
          <w:divBdr>
            <w:top w:val="none" w:sz="0" w:space="0" w:color="auto"/>
            <w:left w:val="none" w:sz="0" w:space="0" w:color="auto"/>
            <w:bottom w:val="none" w:sz="0" w:space="0" w:color="auto"/>
            <w:right w:val="none" w:sz="0" w:space="0" w:color="auto"/>
          </w:divBdr>
          <w:divsChild>
            <w:div w:id="108595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4158537">
      <w:bodyDiv w:val="1"/>
      <w:marLeft w:val="0"/>
      <w:marRight w:val="0"/>
      <w:marTop w:val="0"/>
      <w:marBottom w:val="0"/>
      <w:divBdr>
        <w:top w:val="none" w:sz="0" w:space="0" w:color="auto"/>
        <w:left w:val="none" w:sz="0" w:space="0" w:color="auto"/>
        <w:bottom w:val="none" w:sz="0" w:space="0" w:color="auto"/>
        <w:right w:val="none" w:sz="0" w:space="0" w:color="auto"/>
      </w:divBdr>
      <w:divsChild>
        <w:div w:id="1298338985">
          <w:marLeft w:val="0"/>
          <w:marRight w:val="0"/>
          <w:marTop w:val="0"/>
          <w:marBottom w:val="0"/>
          <w:divBdr>
            <w:top w:val="none" w:sz="0" w:space="0" w:color="auto"/>
            <w:left w:val="none" w:sz="0" w:space="0" w:color="auto"/>
            <w:bottom w:val="none" w:sz="0" w:space="0" w:color="auto"/>
            <w:right w:val="none" w:sz="0" w:space="0" w:color="auto"/>
          </w:divBdr>
          <w:divsChild>
            <w:div w:id="15207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5969193">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298342465">
      <w:bodyDiv w:val="1"/>
      <w:marLeft w:val="0"/>
      <w:marRight w:val="0"/>
      <w:marTop w:val="0"/>
      <w:marBottom w:val="0"/>
      <w:divBdr>
        <w:top w:val="none" w:sz="0" w:space="0" w:color="auto"/>
        <w:left w:val="none" w:sz="0" w:space="0" w:color="auto"/>
        <w:bottom w:val="none" w:sz="0" w:space="0" w:color="auto"/>
        <w:right w:val="none" w:sz="0" w:space="0" w:color="auto"/>
      </w:divBdr>
      <w:divsChild>
        <w:div w:id="530802290">
          <w:marLeft w:val="0"/>
          <w:marRight w:val="0"/>
          <w:marTop w:val="0"/>
          <w:marBottom w:val="0"/>
          <w:divBdr>
            <w:top w:val="none" w:sz="0" w:space="0" w:color="auto"/>
            <w:left w:val="none" w:sz="0" w:space="0" w:color="auto"/>
            <w:bottom w:val="none" w:sz="0" w:space="0" w:color="auto"/>
            <w:right w:val="none" w:sz="0" w:space="0" w:color="auto"/>
          </w:divBdr>
          <w:divsChild>
            <w:div w:id="1711034203">
              <w:marLeft w:val="0"/>
              <w:marRight w:val="0"/>
              <w:marTop w:val="0"/>
              <w:marBottom w:val="0"/>
              <w:divBdr>
                <w:top w:val="none" w:sz="0" w:space="0" w:color="auto"/>
                <w:left w:val="none" w:sz="0" w:space="0" w:color="auto"/>
                <w:bottom w:val="none" w:sz="0" w:space="0" w:color="auto"/>
                <w:right w:val="none" w:sz="0" w:space="0" w:color="auto"/>
              </w:divBdr>
            </w:div>
            <w:div w:id="1708410808">
              <w:marLeft w:val="0"/>
              <w:marRight w:val="0"/>
              <w:marTop w:val="0"/>
              <w:marBottom w:val="0"/>
              <w:divBdr>
                <w:top w:val="none" w:sz="0" w:space="0" w:color="auto"/>
                <w:left w:val="none" w:sz="0" w:space="0" w:color="auto"/>
                <w:bottom w:val="none" w:sz="0" w:space="0" w:color="auto"/>
                <w:right w:val="none" w:sz="0" w:space="0" w:color="auto"/>
              </w:divBdr>
            </w:div>
            <w:div w:id="172645077">
              <w:marLeft w:val="0"/>
              <w:marRight w:val="0"/>
              <w:marTop w:val="0"/>
              <w:marBottom w:val="0"/>
              <w:divBdr>
                <w:top w:val="none" w:sz="0" w:space="0" w:color="auto"/>
                <w:left w:val="none" w:sz="0" w:space="0" w:color="auto"/>
                <w:bottom w:val="none" w:sz="0" w:space="0" w:color="auto"/>
                <w:right w:val="none" w:sz="0" w:space="0" w:color="auto"/>
              </w:divBdr>
            </w:div>
            <w:div w:id="831070790">
              <w:marLeft w:val="0"/>
              <w:marRight w:val="0"/>
              <w:marTop w:val="0"/>
              <w:marBottom w:val="0"/>
              <w:divBdr>
                <w:top w:val="none" w:sz="0" w:space="0" w:color="auto"/>
                <w:left w:val="none" w:sz="0" w:space="0" w:color="auto"/>
                <w:bottom w:val="none" w:sz="0" w:space="0" w:color="auto"/>
                <w:right w:val="none" w:sz="0" w:space="0" w:color="auto"/>
              </w:divBdr>
            </w:div>
            <w:div w:id="1823885806">
              <w:marLeft w:val="0"/>
              <w:marRight w:val="0"/>
              <w:marTop w:val="0"/>
              <w:marBottom w:val="0"/>
              <w:divBdr>
                <w:top w:val="none" w:sz="0" w:space="0" w:color="auto"/>
                <w:left w:val="none" w:sz="0" w:space="0" w:color="auto"/>
                <w:bottom w:val="none" w:sz="0" w:space="0" w:color="auto"/>
                <w:right w:val="none" w:sz="0" w:space="0" w:color="auto"/>
              </w:divBdr>
            </w:div>
            <w:div w:id="1101487772">
              <w:marLeft w:val="0"/>
              <w:marRight w:val="0"/>
              <w:marTop w:val="0"/>
              <w:marBottom w:val="0"/>
              <w:divBdr>
                <w:top w:val="none" w:sz="0" w:space="0" w:color="auto"/>
                <w:left w:val="none" w:sz="0" w:space="0" w:color="auto"/>
                <w:bottom w:val="none" w:sz="0" w:space="0" w:color="auto"/>
                <w:right w:val="none" w:sz="0" w:space="0" w:color="auto"/>
              </w:divBdr>
            </w:div>
            <w:div w:id="717247717">
              <w:marLeft w:val="0"/>
              <w:marRight w:val="0"/>
              <w:marTop w:val="0"/>
              <w:marBottom w:val="0"/>
              <w:divBdr>
                <w:top w:val="none" w:sz="0" w:space="0" w:color="auto"/>
                <w:left w:val="none" w:sz="0" w:space="0" w:color="auto"/>
                <w:bottom w:val="none" w:sz="0" w:space="0" w:color="auto"/>
                <w:right w:val="none" w:sz="0" w:space="0" w:color="auto"/>
              </w:divBdr>
            </w:div>
            <w:div w:id="1776173692">
              <w:marLeft w:val="0"/>
              <w:marRight w:val="0"/>
              <w:marTop w:val="0"/>
              <w:marBottom w:val="0"/>
              <w:divBdr>
                <w:top w:val="none" w:sz="0" w:space="0" w:color="auto"/>
                <w:left w:val="none" w:sz="0" w:space="0" w:color="auto"/>
                <w:bottom w:val="none" w:sz="0" w:space="0" w:color="auto"/>
                <w:right w:val="none" w:sz="0" w:space="0" w:color="auto"/>
              </w:divBdr>
            </w:div>
            <w:div w:id="485825345">
              <w:marLeft w:val="0"/>
              <w:marRight w:val="0"/>
              <w:marTop w:val="0"/>
              <w:marBottom w:val="0"/>
              <w:divBdr>
                <w:top w:val="none" w:sz="0" w:space="0" w:color="auto"/>
                <w:left w:val="none" w:sz="0" w:space="0" w:color="auto"/>
                <w:bottom w:val="none" w:sz="0" w:space="0" w:color="auto"/>
                <w:right w:val="none" w:sz="0" w:space="0" w:color="auto"/>
              </w:divBdr>
            </w:div>
            <w:div w:id="213348944">
              <w:marLeft w:val="0"/>
              <w:marRight w:val="0"/>
              <w:marTop w:val="0"/>
              <w:marBottom w:val="0"/>
              <w:divBdr>
                <w:top w:val="none" w:sz="0" w:space="0" w:color="auto"/>
                <w:left w:val="none" w:sz="0" w:space="0" w:color="auto"/>
                <w:bottom w:val="none" w:sz="0" w:space="0" w:color="auto"/>
                <w:right w:val="none" w:sz="0" w:space="0" w:color="auto"/>
              </w:divBdr>
            </w:div>
            <w:div w:id="93091561">
              <w:marLeft w:val="0"/>
              <w:marRight w:val="0"/>
              <w:marTop w:val="0"/>
              <w:marBottom w:val="0"/>
              <w:divBdr>
                <w:top w:val="none" w:sz="0" w:space="0" w:color="auto"/>
                <w:left w:val="none" w:sz="0" w:space="0" w:color="auto"/>
                <w:bottom w:val="none" w:sz="0" w:space="0" w:color="auto"/>
                <w:right w:val="none" w:sz="0" w:space="0" w:color="auto"/>
              </w:divBdr>
            </w:div>
            <w:div w:id="1668291547">
              <w:marLeft w:val="0"/>
              <w:marRight w:val="0"/>
              <w:marTop w:val="0"/>
              <w:marBottom w:val="0"/>
              <w:divBdr>
                <w:top w:val="none" w:sz="0" w:space="0" w:color="auto"/>
                <w:left w:val="none" w:sz="0" w:space="0" w:color="auto"/>
                <w:bottom w:val="none" w:sz="0" w:space="0" w:color="auto"/>
                <w:right w:val="none" w:sz="0" w:space="0" w:color="auto"/>
              </w:divBdr>
            </w:div>
            <w:div w:id="983238314">
              <w:marLeft w:val="0"/>
              <w:marRight w:val="0"/>
              <w:marTop w:val="0"/>
              <w:marBottom w:val="0"/>
              <w:divBdr>
                <w:top w:val="none" w:sz="0" w:space="0" w:color="auto"/>
                <w:left w:val="none" w:sz="0" w:space="0" w:color="auto"/>
                <w:bottom w:val="none" w:sz="0" w:space="0" w:color="auto"/>
                <w:right w:val="none" w:sz="0" w:space="0" w:color="auto"/>
              </w:divBdr>
            </w:div>
            <w:div w:id="1063063560">
              <w:marLeft w:val="0"/>
              <w:marRight w:val="0"/>
              <w:marTop w:val="0"/>
              <w:marBottom w:val="0"/>
              <w:divBdr>
                <w:top w:val="none" w:sz="0" w:space="0" w:color="auto"/>
                <w:left w:val="none" w:sz="0" w:space="0" w:color="auto"/>
                <w:bottom w:val="none" w:sz="0" w:space="0" w:color="auto"/>
                <w:right w:val="none" w:sz="0" w:space="0" w:color="auto"/>
              </w:divBdr>
            </w:div>
            <w:div w:id="37512682">
              <w:marLeft w:val="0"/>
              <w:marRight w:val="0"/>
              <w:marTop w:val="0"/>
              <w:marBottom w:val="0"/>
              <w:divBdr>
                <w:top w:val="none" w:sz="0" w:space="0" w:color="auto"/>
                <w:left w:val="none" w:sz="0" w:space="0" w:color="auto"/>
                <w:bottom w:val="none" w:sz="0" w:space="0" w:color="auto"/>
                <w:right w:val="none" w:sz="0" w:space="0" w:color="auto"/>
              </w:divBdr>
            </w:div>
            <w:div w:id="2055960905">
              <w:marLeft w:val="0"/>
              <w:marRight w:val="0"/>
              <w:marTop w:val="0"/>
              <w:marBottom w:val="0"/>
              <w:divBdr>
                <w:top w:val="none" w:sz="0" w:space="0" w:color="auto"/>
                <w:left w:val="none" w:sz="0" w:space="0" w:color="auto"/>
                <w:bottom w:val="none" w:sz="0" w:space="0" w:color="auto"/>
                <w:right w:val="none" w:sz="0" w:space="0" w:color="auto"/>
              </w:divBdr>
            </w:div>
            <w:div w:id="496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88380989">
      <w:bodyDiv w:val="1"/>
      <w:marLeft w:val="0"/>
      <w:marRight w:val="0"/>
      <w:marTop w:val="0"/>
      <w:marBottom w:val="0"/>
      <w:divBdr>
        <w:top w:val="none" w:sz="0" w:space="0" w:color="auto"/>
        <w:left w:val="none" w:sz="0" w:space="0" w:color="auto"/>
        <w:bottom w:val="none" w:sz="0" w:space="0" w:color="auto"/>
        <w:right w:val="none" w:sz="0" w:space="0" w:color="auto"/>
      </w:divBdr>
      <w:divsChild>
        <w:div w:id="1222135772">
          <w:marLeft w:val="0"/>
          <w:marRight w:val="0"/>
          <w:marTop w:val="0"/>
          <w:marBottom w:val="0"/>
          <w:divBdr>
            <w:top w:val="none" w:sz="0" w:space="0" w:color="auto"/>
            <w:left w:val="none" w:sz="0" w:space="0" w:color="auto"/>
            <w:bottom w:val="none" w:sz="0" w:space="0" w:color="auto"/>
            <w:right w:val="none" w:sz="0" w:space="0" w:color="auto"/>
          </w:divBdr>
          <w:divsChild>
            <w:div w:id="8894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398741400">
      <w:bodyDiv w:val="1"/>
      <w:marLeft w:val="0"/>
      <w:marRight w:val="0"/>
      <w:marTop w:val="0"/>
      <w:marBottom w:val="0"/>
      <w:divBdr>
        <w:top w:val="none" w:sz="0" w:space="0" w:color="auto"/>
        <w:left w:val="none" w:sz="0" w:space="0" w:color="auto"/>
        <w:bottom w:val="none" w:sz="0" w:space="0" w:color="auto"/>
        <w:right w:val="none" w:sz="0" w:space="0" w:color="auto"/>
      </w:divBdr>
      <w:divsChild>
        <w:div w:id="870457141">
          <w:marLeft w:val="0"/>
          <w:marRight w:val="0"/>
          <w:marTop w:val="0"/>
          <w:marBottom w:val="0"/>
          <w:divBdr>
            <w:top w:val="none" w:sz="0" w:space="0" w:color="auto"/>
            <w:left w:val="none" w:sz="0" w:space="0" w:color="auto"/>
            <w:bottom w:val="none" w:sz="0" w:space="0" w:color="auto"/>
            <w:right w:val="none" w:sz="0" w:space="0" w:color="auto"/>
          </w:divBdr>
          <w:divsChild>
            <w:div w:id="266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79489">
      <w:bodyDiv w:val="1"/>
      <w:marLeft w:val="0"/>
      <w:marRight w:val="0"/>
      <w:marTop w:val="0"/>
      <w:marBottom w:val="0"/>
      <w:divBdr>
        <w:top w:val="none" w:sz="0" w:space="0" w:color="auto"/>
        <w:left w:val="none" w:sz="0" w:space="0" w:color="auto"/>
        <w:bottom w:val="none" w:sz="0" w:space="0" w:color="auto"/>
        <w:right w:val="none" w:sz="0" w:space="0" w:color="auto"/>
      </w:divBdr>
      <w:divsChild>
        <w:div w:id="591428735">
          <w:marLeft w:val="0"/>
          <w:marRight w:val="0"/>
          <w:marTop w:val="0"/>
          <w:marBottom w:val="0"/>
          <w:divBdr>
            <w:top w:val="none" w:sz="0" w:space="0" w:color="auto"/>
            <w:left w:val="none" w:sz="0" w:space="0" w:color="auto"/>
            <w:bottom w:val="none" w:sz="0" w:space="0" w:color="auto"/>
            <w:right w:val="none" w:sz="0" w:space="0" w:color="auto"/>
          </w:divBdr>
          <w:divsChild>
            <w:div w:id="519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76593706">
      <w:bodyDiv w:val="1"/>
      <w:marLeft w:val="0"/>
      <w:marRight w:val="0"/>
      <w:marTop w:val="0"/>
      <w:marBottom w:val="0"/>
      <w:divBdr>
        <w:top w:val="none" w:sz="0" w:space="0" w:color="auto"/>
        <w:left w:val="none" w:sz="0" w:space="0" w:color="auto"/>
        <w:bottom w:val="none" w:sz="0" w:space="0" w:color="auto"/>
        <w:right w:val="none" w:sz="0" w:space="0" w:color="auto"/>
      </w:divBdr>
      <w:divsChild>
        <w:div w:id="1904870427">
          <w:marLeft w:val="0"/>
          <w:marRight w:val="0"/>
          <w:marTop w:val="0"/>
          <w:marBottom w:val="0"/>
          <w:divBdr>
            <w:top w:val="none" w:sz="0" w:space="0" w:color="auto"/>
            <w:left w:val="none" w:sz="0" w:space="0" w:color="auto"/>
            <w:bottom w:val="none" w:sz="0" w:space="0" w:color="auto"/>
            <w:right w:val="none" w:sz="0" w:space="0" w:color="auto"/>
          </w:divBdr>
          <w:divsChild>
            <w:div w:id="6560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46C73-CC23-473E-A2D9-9F2FF9CB2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15031</TotalTime>
  <Pages>30</Pages>
  <Words>7634</Words>
  <Characters>43515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354</cp:revision>
  <cp:lastPrinted>2016-07-23T16:50:00Z</cp:lastPrinted>
  <dcterms:created xsi:type="dcterms:W3CDTF">2013-07-31T17:42:00Z</dcterms:created>
  <dcterms:modified xsi:type="dcterms:W3CDTF">2020-01-30T23:02:00Z</dcterms:modified>
</cp:coreProperties>
</file>