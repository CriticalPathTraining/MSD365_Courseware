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285D28AB">
            <wp:extent cx="2928731" cy="892177"/>
            <wp:effectExtent l="19050" t="19050" r="241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387" cy="90730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lastRenderedPageBreak/>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268D0F44" w:rsidR="00E2283F" w:rsidRDefault="00E2283F" w:rsidP="00E2283F">
      <w:pPr>
        <w:pStyle w:val="LabStepCodeBlockLevel2"/>
      </w:pPr>
      <w:r>
        <w:t xml:space="preserve">          &lt;Route path="/" 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t>TopNav</w:t>
      </w:r>
      <w:proofErr w:type="spellEnd"/>
      <w:r>
        <w:t xml:space="preserve">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lastRenderedPageBreak/>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BBF00E9" w:rsidR="001865B3" w:rsidRDefault="00A255F0" w:rsidP="001865B3">
      <w:pPr>
        <w:pStyle w:val="LabStepScreenshotLevel2"/>
      </w:pPr>
      <w:r>
        <w:drawing>
          <wp:inline distT="0" distB="0" distL="0" distR="0" wp14:anchorId="2DEE5C6A" wp14:editId="246129CE">
            <wp:extent cx="1876423" cy="1198536"/>
            <wp:effectExtent l="19050" t="19050" r="1016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731" cy="120639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2A5B5FD2" w:rsidR="004B1EF9" w:rsidRDefault="00C2698E" w:rsidP="004B1EF9">
      <w:pPr>
        <w:pStyle w:val="LabStepScreenshotLevel2"/>
      </w:pPr>
      <w:r>
        <w:drawing>
          <wp:inline distT="0" distB="0" distL="0" distR="0" wp14:anchorId="00E7ABD9" wp14:editId="2EA535FB">
            <wp:extent cx="2009614" cy="1134749"/>
            <wp:effectExtent l="19050" t="19050" r="1016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938" cy="1137755"/>
                    </a:xfrm>
                    <a:prstGeom prst="rect">
                      <a:avLst/>
                    </a:prstGeom>
                    <a:noFill/>
                    <a:ln>
                      <a:solidFill>
                        <a:schemeClr val="tx1"/>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235CB2E7" w:rsidR="002F0714" w:rsidRDefault="002F0714" w:rsidP="00FF45E8">
      <w:pPr>
        <w:pStyle w:val="LabExerciseCallout"/>
      </w:pPr>
      <w:r>
        <w:t xml:space="preserve">You can see that the </w:t>
      </w:r>
      <w:r w:rsidRPr="002F0714">
        <w:rPr>
          <w:b/>
        </w:rPr>
        <w:t>render</w:t>
      </w:r>
      <w:r>
        <w:t xml:space="preserve"> method generates an HTML table when</w:t>
      </w:r>
      <w:r w:rsidR="00FF45E8">
        <w:t xml:space="preserve">ever the </w:t>
      </w:r>
      <w:r w:rsidR="00FF45E8" w:rsidRPr="002F0714">
        <w:rPr>
          <w:b/>
        </w:rPr>
        <w:t>customers</w:t>
      </w:r>
      <w:r w:rsidR="00FF45E8">
        <w:t xml:space="preserve"> array contains one or more elements</w:t>
      </w:r>
      <w:r>
        <w:t xml:space="preserve">. If the </w:t>
      </w:r>
      <w:r w:rsidRPr="00F65DC9">
        <w:rPr>
          <w:b/>
        </w:rPr>
        <w:t>customers</w:t>
      </w:r>
      <w:r>
        <w:t xml:space="preserve"> array </w:t>
      </w:r>
      <w:r w:rsidR="00F65DC9">
        <w:t>is empty</w:t>
      </w:r>
      <w:r>
        <w:t xml:space="preserve">, </w:t>
      </w:r>
      <w:r w:rsidR="00FF45E8">
        <w:t xml:space="preserve">the </w:t>
      </w:r>
      <w:r w:rsidR="00FF45E8">
        <w:rPr>
          <w:b/>
        </w:rPr>
        <w:t xml:space="preserve">render </w:t>
      </w:r>
      <w:r w:rsidR="00FF45E8">
        <w:t xml:space="preserve">method </w:t>
      </w:r>
      <w:r>
        <w:t xml:space="preserve">generates </w:t>
      </w:r>
      <w:r w:rsidR="00FF45E8">
        <w:t xml:space="preserve">HTML with a </w:t>
      </w:r>
      <w:r>
        <w:t>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162C7D97"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7C57D387">
            <wp:extent cx="4052561" cy="11327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7831" cy="1153803"/>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58325398">
            <wp:extent cx="4408227" cy="1861251"/>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75" cy="1872924"/>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AF67367">
            <wp:extent cx="6252702" cy="840402"/>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8305"/>
                    <a:stretch/>
                  </pic:blipFill>
                  <pic:spPr bwMode="auto">
                    <a:xfrm>
                      <a:off x="0" y="0"/>
                      <a:ext cx="6413174" cy="86197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6141A455" w:rsidR="006C43E6" w:rsidRDefault="00442CE5" w:rsidP="00442CE5">
      <w:pPr>
        <w:pStyle w:val="LabStepScreenshotLevel2"/>
      </w:pPr>
      <w:r>
        <w:drawing>
          <wp:inline distT="0" distB="0" distL="0" distR="0" wp14:anchorId="1A4E47CB" wp14:editId="060897BA">
            <wp:extent cx="2074876" cy="1321387"/>
            <wp:effectExtent l="19050" t="19050" r="2095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120683" cy="1350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334F1039" w:rsidR="00746839" w:rsidRDefault="00746839" w:rsidP="00746839">
      <w:pPr>
        <w:pStyle w:val="LabStepCodeBlockLevel2"/>
      </w:pPr>
      <w:r>
        <w:t xml:space="preserve">  .customers-toolbar .</w:t>
      </w:r>
      <w:r w:rsidR="00361000">
        <w:t>filter</w:t>
      </w:r>
      <w:r>
        <w:t>-menu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603D9ACA" w:rsidR="00746839" w:rsidRDefault="00746839" w:rsidP="00746839">
      <w:pPr>
        <w:pStyle w:val="LabStepCodeBlockLevel2"/>
      </w:pPr>
      <w:r>
        <w:t xml:space="preserve">  .customers-toolbar .</w:t>
      </w:r>
      <w:r w:rsidR="00361000">
        <w:t>filter</w:t>
      </w:r>
      <w:r>
        <w:t>-menu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1B07F5C5" w:rsidR="00D15A29" w:rsidRDefault="00D15A29" w:rsidP="00D15A29">
      <w:pPr>
        <w:pStyle w:val="LabStepCodeBlockLevel2"/>
      </w:pPr>
      <w:r>
        <w:t xml:space="preserve">              let customerService: </w:t>
      </w:r>
      <w:r w:rsidR="000427FA">
        <w:t>ICustomersService</w:t>
      </w:r>
      <w:r>
        <w:t xml:space="preserv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765F2109" w:rsidR="0053307D" w:rsidRDefault="0053307D" w:rsidP="0053307D">
      <w:pPr>
        <w:pStyle w:val="LabStepCodeBlockLevel2"/>
      </w:pPr>
      <w:r w:rsidRPr="0053307D">
        <w:t>import CustomersToolbar from './CustomersToolbar'</w:t>
      </w: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33CCE129">
            <wp:extent cx="4531867" cy="93534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4312" cy="968867"/>
                    </a:xfrm>
                    <a:prstGeom prst="rect">
                      <a:avLst/>
                    </a:prstGeom>
                    <a:noFill/>
                    <a:ln>
                      <a:solidFill>
                        <a:schemeClr val="tx1">
                          <a:lumMod val="50000"/>
                          <a:lumOff val="50000"/>
                        </a:schemeClr>
                      </a:solidFill>
                    </a:ln>
                  </pic:spPr>
                </pic:pic>
              </a:graphicData>
            </a:graphic>
          </wp:inline>
        </w:drawing>
      </w:r>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090B783F">
            <wp:extent cx="4685389" cy="935341"/>
            <wp:effectExtent l="19050" t="19050" r="2032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4158" cy="957054"/>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lastRenderedPageBreak/>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bookmarkStart w:id="2" w:name="_GoBack"/>
      <w:r>
        <w:drawing>
          <wp:inline distT="0" distB="0" distL="0" distR="0" wp14:anchorId="0F3AF1CC" wp14:editId="2F290BF7">
            <wp:extent cx="4480560" cy="1151788"/>
            <wp:effectExtent l="19050" t="19050" r="152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5544" cy="1160781"/>
                    </a:xfrm>
                    <a:prstGeom prst="rect">
                      <a:avLst/>
                    </a:prstGeom>
                    <a:noFill/>
                    <a:ln>
                      <a:solidFill>
                        <a:schemeClr val="tx1">
                          <a:lumMod val="50000"/>
                          <a:lumOff val="50000"/>
                        </a:schemeClr>
                      </a:solidFill>
                    </a:ln>
                  </pic:spPr>
                </pic:pic>
              </a:graphicData>
            </a:graphic>
          </wp:inline>
        </w:drawing>
      </w:r>
      <w:bookmarkEnd w:id="2"/>
    </w:p>
    <w:p w14:paraId="11781C90" w14:textId="4B056200" w:rsidR="00886783" w:rsidRDefault="00D66605" w:rsidP="00886783">
      <w:pPr>
        <w:pStyle w:val="LabStepNumberedLevel2"/>
      </w:pPr>
      <w:r>
        <w:lastRenderedPageBreak/>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06EAE076" w:rsidR="00E35F20" w:rsidRDefault="00E35F20" w:rsidP="00E35F20">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proofErr w:type="spellStart"/>
      <w:r w:rsidRPr="00D66605">
        <w:rPr>
          <w:b/>
        </w:rPr>
        <w:t>nav</w:t>
      </w:r>
      <w:proofErr w:type="spellEnd"/>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50"/>
      <w:footerReference w:type="default" r:id="rId51"/>
      <w:headerReference w:type="first" r:id="rId52"/>
      <w:footerReference w:type="first" r:id="rId5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D09B2" w14:textId="77777777" w:rsidR="00080F4D" w:rsidRDefault="00080F4D" w:rsidP="005F53BE">
      <w:pPr>
        <w:spacing w:before="0" w:after="0"/>
      </w:pPr>
      <w:r>
        <w:separator/>
      </w:r>
    </w:p>
  </w:endnote>
  <w:endnote w:type="continuationSeparator" w:id="0">
    <w:p w14:paraId="42251B56" w14:textId="77777777" w:rsidR="00080F4D" w:rsidRDefault="00080F4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745B4B2"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55F0" w:rsidRPr="00487314" w:rsidRDefault="00A255F0"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DAA6ED7"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55F0" w:rsidRPr="00487314" w:rsidRDefault="00A255F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AED37" w14:textId="77777777" w:rsidR="00080F4D" w:rsidRDefault="00080F4D" w:rsidP="005F53BE">
      <w:pPr>
        <w:spacing w:before="0" w:after="0"/>
      </w:pPr>
      <w:r>
        <w:separator/>
      </w:r>
    </w:p>
  </w:footnote>
  <w:footnote w:type="continuationSeparator" w:id="0">
    <w:p w14:paraId="20295DB7" w14:textId="77777777" w:rsidR="00080F4D" w:rsidRDefault="00080F4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55F0" w:rsidRDefault="00A255F0" w:rsidP="00E871B8">
    <w:pPr>
      <w:pStyle w:val="Header"/>
      <w:pBdr>
        <w:bottom w:val="single" w:sz="4" w:space="0" w:color="auto"/>
      </w:pBdr>
      <w:spacing w:before="240"/>
    </w:pPr>
    <w:r>
      <w:t>MSD365: Modern SharePoint and Office 365 Development</w:t>
    </w:r>
  </w:p>
  <w:p w14:paraId="52070944" w14:textId="12B68E76" w:rsidR="00A255F0" w:rsidRPr="00E871B8" w:rsidRDefault="00A255F0"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F0017">
      <w:rPr>
        <w:rFonts w:cs="Arial"/>
        <w:noProof/>
      </w:rPr>
      <w:t>Sep 21,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55F0" w:rsidRDefault="00A255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55F0"/>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839F9"/>
    <w:rsid w:val="00B83FCF"/>
    <w:rsid w:val="00B87FA2"/>
    <w:rsid w:val="00B94D7E"/>
    <w:rsid w:val="00B963E6"/>
    <w:rsid w:val="00BB4431"/>
    <w:rsid w:val="00BB54D8"/>
    <w:rsid w:val="00BB719D"/>
    <w:rsid w:val="00BC322D"/>
    <w:rsid w:val="00BC5313"/>
    <w:rsid w:val="00BC537F"/>
    <w:rsid w:val="00BD3E7C"/>
    <w:rsid w:val="00BE17D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86F22-A2B3-473D-B011-CB3C7655D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14778</TotalTime>
  <Pages>30</Pages>
  <Words>7637</Words>
  <Characters>43535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349</cp:revision>
  <cp:lastPrinted>2016-07-23T16:50:00Z</cp:lastPrinted>
  <dcterms:created xsi:type="dcterms:W3CDTF">2013-07-31T17:42:00Z</dcterms:created>
  <dcterms:modified xsi:type="dcterms:W3CDTF">2018-09-21T05:28:00Z</dcterms:modified>
</cp:coreProperties>
</file>