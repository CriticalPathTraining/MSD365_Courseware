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687E2B45" w:rsidR="00EB1ADF" w:rsidRDefault="00010149" w:rsidP="0048025F">
      <w:pPr>
        <w:pStyle w:val="Heading2"/>
      </w:pPr>
      <w:r>
        <w:t>Developing Web Parts using 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41DA5E76"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proofErr w:type="spellStart"/>
      <w:r w:rsidR="00B9404A">
        <w:rPr>
          <w:rFonts w:cs="Arial"/>
          <w:lang w:val="en"/>
        </w:rPr>
        <w:t>WebPart</w:t>
      </w:r>
      <w:proofErr w:type="spellEnd"/>
      <w:r w:rsidR="00B9404A">
        <w:rPr>
          <w:rFonts w:cs="Arial"/>
          <w:lang w:val="en"/>
        </w:rPr>
        <w:t xml:space="preserve"> using Visual Studio Code. In the next exercise, you will move through the steps of testing your </w:t>
      </w:r>
      <w:proofErr w:type="spellStart"/>
      <w:r w:rsidR="00B9404A">
        <w:rPr>
          <w:rFonts w:cs="Arial"/>
          <w:lang w:val="en"/>
        </w:rPr>
        <w:t>WebPart</w:t>
      </w:r>
      <w:proofErr w:type="spellEnd"/>
      <w:r w:rsidR="00B9404A">
        <w:rPr>
          <w:rFonts w:cs="Arial"/>
          <w:lang w:val="en"/>
        </w:rPr>
        <w:t xml:space="preserve"> in the local SharePoint Workbench and the Chrome Debugger extension for Visual Studio Code. The lab will also teach you how to add custom properties to a </w:t>
      </w:r>
      <w:proofErr w:type="spellStart"/>
      <w:r w:rsidR="00B9404A">
        <w:rPr>
          <w:rFonts w:cs="Arial"/>
          <w:lang w:val="en"/>
        </w:rPr>
        <w:t>WebPart</w:t>
      </w:r>
      <w:proofErr w:type="spellEnd"/>
      <w:r w:rsidR="00B9404A">
        <w:rPr>
          <w:rFonts w:cs="Arial"/>
          <w:lang w:val="en"/>
        </w:rPr>
        <w:t xml:space="preserve"> and to program a </w:t>
      </w:r>
      <w:proofErr w:type="spellStart"/>
      <w:r w:rsidR="00B9404A">
        <w:rPr>
          <w:rFonts w:cs="Arial"/>
          <w:lang w:val="en"/>
        </w:rPr>
        <w:t>SPFx</w:t>
      </w:r>
      <w:proofErr w:type="spellEnd"/>
      <w:r w:rsidR="00B9404A">
        <w:rPr>
          <w:rFonts w:cs="Arial"/>
          <w:lang w:val="en"/>
        </w:rPr>
        <w:t xml:space="preserve"> </w:t>
      </w:r>
      <w:proofErr w:type="spellStart"/>
      <w:r w:rsidR="00B9404A">
        <w:rPr>
          <w:rFonts w:cs="Arial"/>
          <w:lang w:val="en"/>
        </w:rPr>
        <w:t>WebPart</w:t>
      </w:r>
      <w:proofErr w:type="spellEnd"/>
      <w:r w:rsidR="00B9404A">
        <w:rPr>
          <w:rFonts w:cs="Arial"/>
          <w:lang w:val="en"/>
        </w:rPr>
        <w:t xml:space="preserve"> against the SharePoint REST API.</w:t>
      </w:r>
    </w:p>
    <w:p w14:paraId="7204DB4E" w14:textId="7BEDD1EE" w:rsidR="00CB2039" w:rsidRDefault="00F10E96" w:rsidP="0048025F">
      <w:pPr>
        <w:pStyle w:val="LabExerciseCallout"/>
      </w:pPr>
      <w:r w:rsidRPr="005C7841">
        <w:rPr>
          <w:b/>
        </w:rPr>
        <w:t xml:space="preserve">Lab </w:t>
      </w:r>
      <w:r>
        <w:rPr>
          <w:b/>
        </w:rPr>
        <w:t>Prerequisite</w:t>
      </w:r>
      <w:r w:rsidRPr="005C7841">
        <w:t xml:space="preserve">: </w:t>
      </w:r>
      <w:r w:rsidRPr="00E07ECB">
        <w:t>This lab assumes you’ve already installed Node.JS</w:t>
      </w:r>
      <w:r>
        <w:t>, GIT</w:t>
      </w:r>
      <w:r w:rsidRPr="00E07ECB">
        <w:t xml:space="preserve"> and Visual Studio Code as described in </w:t>
      </w:r>
      <w:hyperlink r:id="rId8" w:history="1">
        <w:r w:rsidRPr="00CA7497">
          <w:rPr>
            <w:rStyle w:val="Hyperlink"/>
          </w:rPr>
          <w:t>setup.docx</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1779AD6B"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proofErr w:type="spellStart"/>
      <w:r w:rsidR="00730267">
        <w:t>WebPart</w:t>
      </w:r>
      <w:proofErr w:type="spellEnd"/>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08F3CCE8" w:rsidR="001174C0" w:rsidRDefault="001174C0" w:rsidP="001174C0">
      <w:pPr>
        <w:pStyle w:val="LabStepNumberedLevel2"/>
      </w:pPr>
      <w:r>
        <w:t xml:space="preserve">Run </w:t>
      </w:r>
      <w:r w:rsidR="00F10E96">
        <w:t xml:space="preserve">the following </w:t>
      </w:r>
      <w:r w:rsidR="00F10E96" w:rsidRPr="00F10E96">
        <w:rPr>
          <w:b/>
        </w:rPr>
        <w:t>npm</w:t>
      </w:r>
      <w:r w:rsidR="00F10E96">
        <w:t xml:space="preserve"> command to globally install the packages for </w:t>
      </w:r>
      <w:r w:rsidR="00F10E96" w:rsidRPr="00F10E96">
        <w:rPr>
          <w:b/>
        </w:rPr>
        <w:t>gulp</w:t>
      </w:r>
      <w:r w:rsidR="00F10E96">
        <w:t xml:space="preserve"> and the Yeoman Generator (</w:t>
      </w:r>
      <w:proofErr w:type="spellStart"/>
      <w:r w:rsidR="00F10E96" w:rsidRPr="00F10E96">
        <w:rPr>
          <w:b/>
        </w:rPr>
        <w:t>yo</w:t>
      </w:r>
      <w:proofErr w:type="spellEnd"/>
      <w:r w:rsidR="00F10E96">
        <w:t>)</w:t>
      </w:r>
      <w:r>
        <w:t>.</w:t>
      </w:r>
    </w:p>
    <w:p w14:paraId="73E004AC" w14:textId="0A85A3FB" w:rsidR="001174C0" w:rsidRDefault="001174C0" w:rsidP="001174C0">
      <w:pPr>
        <w:pStyle w:val="LabStepCodeBlockLevel2"/>
      </w:pPr>
      <w:r w:rsidRPr="001174C0">
        <w:t>npm install -g gulp</w:t>
      </w:r>
      <w:r w:rsidR="00F10E96">
        <w:t xml:space="preserve"> </w:t>
      </w:r>
      <w:r w:rsidR="00F10E96" w:rsidRPr="001174C0">
        <w:t>yo</w:t>
      </w:r>
    </w:p>
    <w:p w14:paraId="3AD82AB8" w14:textId="2FADD790" w:rsidR="00561849" w:rsidRDefault="00F10E96" w:rsidP="00F10E96">
      <w:pPr>
        <w:pStyle w:val="LabStepNumberedLevel2"/>
      </w:pPr>
      <w:r>
        <w:t xml:space="preserve">Run the following </w:t>
      </w:r>
      <w:r w:rsidRPr="00F10E96">
        <w:rPr>
          <w:b/>
        </w:rPr>
        <w:t>npm</w:t>
      </w:r>
      <w:r>
        <w:t xml:space="preserve"> command to globally install the </w:t>
      </w:r>
      <w:proofErr w:type="spellStart"/>
      <w:r>
        <w:t>yo</w:t>
      </w:r>
      <w:proofErr w:type="spellEnd"/>
      <w:r>
        <w:t xml:space="preserve"> template for creating SharePoint Framework projects.</w:t>
      </w:r>
    </w:p>
    <w:p w14:paraId="4664E1E1" w14:textId="07F9B124" w:rsidR="001174C0" w:rsidRDefault="001174C0" w:rsidP="001174C0">
      <w:pPr>
        <w:pStyle w:val="LabStepCodeBlockLevel2"/>
      </w:pPr>
      <w:r w:rsidRPr="001174C0">
        <w:t>npm install -g @microsoft/generator-sharepoint</w:t>
      </w:r>
    </w:p>
    <w:p w14:paraId="54FC5665" w14:textId="77777777" w:rsidR="001174C0" w:rsidRDefault="001174C0" w:rsidP="001174C0">
      <w:pPr>
        <w:pStyle w:val="LabStepNumberedLevel2"/>
      </w:pPr>
      <w:r>
        <w:t>Run this</w:t>
      </w:r>
    </w:p>
    <w:p w14:paraId="6F8B38F4" w14:textId="4C6CAE79" w:rsidR="001174C0" w:rsidRDefault="001174C0" w:rsidP="001174C0">
      <w:pPr>
        <w:pStyle w:val="LabStepCodeBlockLevel2"/>
      </w:pPr>
      <w:r w:rsidRPr="001174C0">
        <w:t>npm install -g @microsoft/generator-sharepoint</w:t>
      </w:r>
      <w:r>
        <w:t>@latest</w:t>
      </w:r>
    </w:p>
    <w:p w14:paraId="7F070530" w14:textId="7E55C1D2" w:rsidR="001174C0" w:rsidRDefault="00F10E96" w:rsidP="00F10E96">
      <w:pPr>
        <w:pStyle w:val="LabExerciseCallout"/>
      </w:pPr>
      <w:r>
        <w:t xml:space="preserve">Now you can create a new </w:t>
      </w:r>
      <w:proofErr w:type="spellStart"/>
      <w:r>
        <w:t>SPFx</w:t>
      </w:r>
      <w:proofErr w:type="spellEnd"/>
      <w:r>
        <w:t xml:space="preserve"> project by creating a new empty folder and running the Yeoman generator to create the starter files.</w:t>
      </w:r>
    </w:p>
    <w:p w14:paraId="33922954" w14:textId="3419FF8E" w:rsidR="001174C0" w:rsidRDefault="00452094" w:rsidP="001174C0">
      <w:pPr>
        <w:pStyle w:val="LabStepNumbered"/>
      </w:pPr>
      <w:r>
        <w:t xml:space="preserve">Create a new </w:t>
      </w:r>
      <w:proofErr w:type="spellStart"/>
      <w:r>
        <w:t>SPFx</w:t>
      </w:r>
      <w:proofErr w:type="spellEnd"/>
      <w:r>
        <w:t xml:space="preserve"> project named </w:t>
      </w:r>
      <w:proofErr w:type="spellStart"/>
      <w:r w:rsidRPr="00452094">
        <w:rPr>
          <w:b/>
        </w:rPr>
        <w:t>spfx</w:t>
      </w:r>
      <w:proofErr w:type="spellEnd"/>
      <w:r w:rsidRPr="00452094">
        <w:rPr>
          <w:b/>
        </w:rPr>
        <w:t>-lab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r>
        <w:drawing>
          <wp:inline distT="0" distB="0" distL="0" distR="0" wp14:anchorId="41C3A56D" wp14:editId="3892DEB4">
            <wp:extent cx="2634606" cy="511444"/>
            <wp:effectExtent l="19050" t="19050" r="1397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201955" cy="62158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6B383BE1" w:rsidR="00DD752E" w:rsidRDefault="00F10E96" w:rsidP="00DD752E">
      <w:pPr>
        <w:pStyle w:val="LabStepNumberedLevel2"/>
      </w:pPr>
      <w:r>
        <w:t xml:space="preserve">Type the following command and execute it by pressing </w:t>
      </w:r>
      <w:r w:rsidRPr="00F10E96">
        <w:rPr>
          <w:b/>
        </w:rPr>
        <w:t>Enter</w:t>
      </w:r>
      <w:r>
        <w:t xml:space="preserve"> to create </w:t>
      </w:r>
      <w:r w:rsidR="00295325">
        <w:t xml:space="preserve">move 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proofErr w:type="spellStart"/>
      <w:r w:rsidRPr="00295325">
        <w:rPr>
          <w:b/>
        </w:rPr>
        <w:t>spfx</w:t>
      </w:r>
      <w:proofErr w:type="spellEnd"/>
      <w:r w:rsidRPr="00295325">
        <w:rPr>
          <w:b/>
        </w:rPr>
        <w:t>-lab</w:t>
      </w:r>
      <w:r>
        <w:t>.</w:t>
      </w:r>
    </w:p>
    <w:p w14:paraId="390FA5A3" w14:textId="1D73A02A" w:rsidR="00804B5D" w:rsidRDefault="00411BB7" w:rsidP="001174C0">
      <w:pPr>
        <w:pStyle w:val="LabStepScreenshotLevel2"/>
      </w:pPr>
      <w:r>
        <w:drawing>
          <wp:inline distT="0" distB="0" distL="0" distR="0" wp14:anchorId="09896999" wp14:editId="4F3DD8FA">
            <wp:extent cx="2727702" cy="875318"/>
            <wp:effectExtent l="19050" t="19050" r="15875"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5051" cy="896930"/>
                    </a:xfrm>
                    <a:prstGeom prst="rect">
                      <a:avLst/>
                    </a:prstGeom>
                    <a:noFill/>
                    <a:ln>
                      <a:solidFill>
                        <a:schemeClr val="tx1">
                          <a:lumMod val="50000"/>
                          <a:lumOff val="50000"/>
                        </a:schemeClr>
                      </a:solidFill>
                    </a:ln>
                  </pic:spPr>
                </pic:pic>
              </a:graphicData>
            </a:graphic>
          </wp:inline>
        </w:drawing>
      </w:r>
    </w:p>
    <w:p w14:paraId="7B245BFC" w14:textId="0E3BCB46" w:rsidR="00DD752E" w:rsidRDefault="00295325" w:rsidP="00DD752E">
      <w:pPr>
        <w:pStyle w:val="LabStepNumberedLevel2"/>
      </w:pPr>
      <w:r>
        <w:lastRenderedPageBreak/>
        <w:t xml:space="preserve">Type the following command and execute it to launch the Yeoman generator with the </w:t>
      </w:r>
      <w:proofErr w:type="spellStart"/>
      <w:r>
        <w:t>SPFx</w:t>
      </w:r>
      <w:proofErr w:type="spellEnd"/>
      <w:r>
        <w:t xml:space="preserve"> project template.</w:t>
      </w:r>
    </w:p>
    <w:p w14:paraId="17077CA9" w14:textId="21A3244B" w:rsidR="00DD752E" w:rsidRDefault="00DD752E" w:rsidP="00DD752E">
      <w:pPr>
        <w:pStyle w:val="LabStepCodeBlockLevel2"/>
      </w:pPr>
      <w:r w:rsidRPr="00DD752E">
        <w:t>yo @microsoft/sharepoint</w:t>
      </w:r>
    </w:p>
    <w:p w14:paraId="0AB41117" w14:textId="479CF110"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he default value which is the name of the folder.</w:t>
      </w:r>
    </w:p>
    <w:p w14:paraId="715216C2" w14:textId="5A68AF83" w:rsidR="00DD752E" w:rsidRDefault="00411BB7" w:rsidP="00DD752E">
      <w:pPr>
        <w:pStyle w:val="LabStepScreenshotLevel2"/>
      </w:pPr>
      <w:r>
        <w:drawing>
          <wp:inline distT="0" distB="0" distL="0" distR="0" wp14:anchorId="2BEFA123" wp14:editId="1E186962">
            <wp:extent cx="4026187" cy="1888435"/>
            <wp:effectExtent l="19050" t="19050" r="12700" b="171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087248" cy="19170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69EA6533" w:rsidR="00411BB7" w:rsidRDefault="00411BB7" w:rsidP="00411BB7">
      <w:pPr>
        <w:pStyle w:val="LabStepScreenshotLevel2"/>
      </w:pPr>
      <w:r>
        <w:drawing>
          <wp:inline distT="0" distB="0" distL="0" distR="0" wp14:anchorId="21AAB7AB" wp14:editId="208D99A8">
            <wp:extent cx="5042490" cy="834887"/>
            <wp:effectExtent l="19050" t="19050" r="25400" b="228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7397" cy="882059"/>
                    </a:xfrm>
                    <a:prstGeom prst="rect">
                      <a:avLst/>
                    </a:prstGeom>
                    <a:noFill/>
                    <a:ln>
                      <a:solidFill>
                        <a:schemeClr val="tx1"/>
                      </a:solidFill>
                    </a:ln>
                  </pic:spPr>
                </pic:pic>
              </a:graphicData>
            </a:graphic>
          </wp:inline>
        </w:drawing>
      </w:r>
    </w:p>
    <w:p w14:paraId="54742408" w14:textId="3C7C8CEF" w:rsidR="004F4142" w:rsidRDefault="004F4142" w:rsidP="004F4142">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5D119A16" w14:textId="0BB4DC0E" w:rsidR="004F4142" w:rsidRDefault="004F4142" w:rsidP="004F4142">
      <w:pPr>
        <w:pStyle w:val="LabStepScreenshotLevel2"/>
      </w:pPr>
      <w:r>
        <w:drawing>
          <wp:inline distT="0" distB="0" distL="0" distR="0" wp14:anchorId="5024FEAD" wp14:editId="0A830A89">
            <wp:extent cx="5875598" cy="516835"/>
            <wp:effectExtent l="19050" t="19050" r="11430"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5862" cy="559080"/>
                    </a:xfrm>
                    <a:prstGeom prst="rect">
                      <a:avLst/>
                    </a:prstGeom>
                    <a:noFill/>
                    <a:ln>
                      <a:solidFill>
                        <a:schemeClr val="tx1"/>
                      </a:solidFill>
                    </a:ln>
                  </pic:spPr>
                </pic:pic>
              </a:graphicData>
            </a:graphic>
          </wp:inline>
        </w:drawing>
      </w:r>
    </w:p>
    <w:p w14:paraId="0341C762" w14:textId="11379461"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proofErr w:type="spellStart"/>
      <w:r w:rsidRPr="00295325">
        <w:rPr>
          <w:b/>
        </w:rPr>
        <w:t>WebPart</w:t>
      </w:r>
      <w:proofErr w:type="spellEnd"/>
      <w:r>
        <w:t>.</w:t>
      </w:r>
    </w:p>
    <w:p w14:paraId="045E0059" w14:textId="4E99D0D3" w:rsidR="00DD752E" w:rsidRDefault="004F4142" w:rsidP="00DD752E">
      <w:pPr>
        <w:pStyle w:val="LabStepScreenshotLevel2"/>
      </w:pPr>
      <w:r>
        <w:drawing>
          <wp:inline distT="0" distB="0" distL="0" distR="0" wp14:anchorId="0CF8BFCA" wp14:editId="3F0F8E86">
            <wp:extent cx="5541230" cy="404191"/>
            <wp:effectExtent l="19050" t="19050" r="2159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2661" b="3093"/>
                    <a:stretch/>
                  </pic:blipFill>
                  <pic:spPr bwMode="auto">
                    <a:xfrm>
                      <a:off x="0" y="0"/>
                      <a:ext cx="5885495" cy="4293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E324B" w14:textId="4746B14A" w:rsidR="00295325" w:rsidRDefault="00295325" w:rsidP="00295325">
      <w:pPr>
        <w:pStyle w:val="LabStepNumberedLevel2"/>
      </w:pPr>
      <w:r>
        <w:t xml:space="preserve">When prompted with </w:t>
      </w:r>
      <w:r w:rsidRPr="00295325">
        <w:rPr>
          <w:b/>
        </w:rPr>
        <w:t xml:space="preserve">What is your </w:t>
      </w:r>
      <w:proofErr w:type="spellStart"/>
      <w:r>
        <w:rPr>
          <w:b/>
        </w:rPr>
        <w:t>WebPart</w:t>
      </w:r>
      <w:proofErr w:type="spellEnd"/>
      <w:r>
        <w:rPr>
          <w:b/>
        </w:rPr>
        <w:t xml:space="preserve"> </w:t>
      </w:r>
      <w:r w:rsidRPr="00295325">
        <w:rPr>
          <w:b/>
        </w:rPr>
        <w:t>name?</w:t>
      </w:r>
      <w:r>
        <w:t xml:space="preserve">, type </w:t>
      </w:r>
      <w:proofErr w:type="spellStart"/>
      <w:r w:rsidRPr="00295325">
        <w:rPr>
          <w:b/>
        </w:rPr>
        <w:t>WalmartGreeter</w:t>
      </w:r>
      <w:proofErr w:type="spellEnd"/>
      <w:r>
        <w:t xml:space="preserve"> and press </w:t>
      </w:r>
      <w:r w:rsidRPr="00295325">
        <w:rPr>
          <w:b/>
        </w:rPr>
        <w:t>Enter</w:t>
      </w:r>
      <w:r>
        <w:t xml:space="preserve"> to submit your value.</w:t>
      </w:r>
    </w:p>
    <w:p w14:paraId="0A756913" w14:textId="3F851B52" w:rsidR="00DD752E" w:rsidRDefault="004F4142" w:rsidP="00DD752E">
      <w:pPr>
        <w:pStyle w:val="LabStepScreenshotLevel2"/>
      </w:pPr>
      <w:r>
        <w:drawing>
          <wp:inline distT="0" distB="0" distL="0" distR="0" wp14:anchorId="1A9EC396" wp14:editId="70542612">
            <wp:extent cx="6060353" cy="523461"/>
            <wp:effectExtent l="19050" t="19050" r="1714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1" r="13726" b="-1489"/>
                    <a:stretch/>
                  </pic:blipFill>
                  <pic:spPr bwMode="auto">
                    <a:xfrm>
                      <a:off x="0" y="0"/>
                      <a:ext cx="6297432" cy="54393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9B2A2" w14:textId="0D7E7AE1" w:rsidR="00295325" w:rsidRDefault="00295325" w:rsidP="00295325">
      <w:pPr>
        <w:pStyle w:val="LabStepNumberedLevel2"/>
      </w:pPr>
      <w:r>
        <w:lastRenderedPageBreak/>
        <w:t xml:space="preserve">When prompted with </w:t>
      </w:r>
      <w:r w:rsidRPr="00295325">
        <w:rPr>
          <w:b/>
        </w:rPr>
        <w:t xml:space="preserve">What is your </w:t>
      </w:r>
      <w:proofErr w:type="spellStart"/>
      <w:r>
        <w:rPr>
          <w:b/>
        </w:rPr>
        <w:t>WebPart</w:t>
      </w:r>
      <w:proofErr w:type="spellEnd"/>
      <w:r>
        <w:rPr>
          <w:b/>
        </w:rPr>
        <w:t xml:space="preserve"> description</w:t>
      </w:r>
      <w:r w:rsidRPr="00295325">
        <w:rPr>
          <w:b/>
        </w:rPr>
        <w:t>?</w:t>
      </w:r>
      <w:r>
        <w:t xml:space="preserve">, type in a short description and press </w:t>
      </w:r>
      <w:r w:rsidRPr="00295325">
        <w:rPr>
          <w:b/>
        </w:rPr>
        <w:t>Enter</w:t>
      </w:r>
      <w:r>
        <w:t>.</w:t>
      </w:r>
    </w:p>
    <w:p w14:paraId="48596A6A" w14:textId="7EEF4528" w:rsidR="00D715B2" w:rsidRDefault="004F4142" w:rsidP="000776D1">
      <w:pPr>
        <w:pStyle w:val="LabStepScreenshotLevel2"/>
        <w:pBdr>
          <w:bottom w:val="single" w:sz="4" w:space="5" w:color="FFFFFF" w:themeColor="background1"/>
        </w:pBdr>
      </w:pPr>
      <w:r>
        <w:drawing>
          <wp:inline distT="0" distB="0" distL="0" distR="0" wp14:anchorId="6B954B4E" wp14:editId="0B80CCC6">
            <wp:extent cx="5484322" cy="510209"/>
            <wp:effectExtent l="19050" t="19050" r="21590"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445" cy="521942"/>
                    </a:xfrm>
                    <a:prstGeom prst="rect">
                      <a:avLst/>
                    </a:prstGeom>
                    <a:noFill/>
                    <a:ln>
                      <a:solidFill>
                        <a:schemeClr val="tx1"/>
                      </a:solidFill>
                    </a:ln>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1CD8E09A" w:rsidR="00D715B2" w:rsidRDefault="004F4142" w:rsidP="00DD752E">
      <w:pPr>
        <w:pStyle w:val="LabStepScreenshotLevel2"/>
      </w:pPr>
      <w:r>
        <w:drawing>
          <wp:inline distT="0" distB="0" distL="0" distR="0" wp14:anchorId="2A0FEB67" wp14:editId="50FB5395">
            <wp:extent cx="4848069" cy="1152939"/>
            <wp:effectExtent l="19050" t="19050" r="1016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5362" cy="1157051"/>
                    </a:xfrm>
                    <a:prstGeom prst="rect">
                      <a:avLst/>
                    </a:prstGeom>
                    <a:noFill/>
                    <a:ln>
                      <a:solidFill>
                        <a:schemeClr val="tx1">
                          <a:lumMod val="50000"/>
                          <a:lumOff val="50000"/>
                        </a:schemeClr>
                      </a:solid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073C8E97" w:rsidR="0031671C" w:rsidRDefault="000776D1" w:rsidP="00DD752E">
      <w:pPr>
        <w:pStyle w:val="LabStepScreenshotLevel2"/>
      </w:pPr>
      <w:r>
        <w:drawing>
          <wp:inline distT="0" distB="0" distL="0" distR="0" wp14:anchorId="15D0D1F6" wp14:editId="39691DEA">
            <wp:extent cx="4028661" cy="1686369"/>
            <wp:effectExtent l="19050" t="19050" r="1016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3092" cy="1692410"/>
                    </a:xfrm>
                    <a:prstGeom prst="rect">
                      <a:avLst/>
                    </a:prstGeom>
                    <a:noFill/>
                    <a:ln>
                      <a:solidFill>
                        <a:schemeClr val="tx1">
                          <a:lumMod val="50000"/>
                          <a:lumOff val="50000"/>
                        </a:schemeClr>
                      </a:solidFill>
                    </a:ln>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0CA691F0" w:rsidR="00452094" w:rsidRDefault="000776D1" w:rsidP="00DD752E">
      <w:pPr>
        <w:pStyle w:val="LabStepScreenshotLevel2"/>
      </w:pPr>
      <w:r>
        <w:drawing>
          <wp:inline distT="0" distB="0" distL="0" distR="0" wp14:anchorId="7C133D58" wp14:editId="3F51FEFE">
            <wp:extent cx="4820246" cy="1974574"/>
            <wp:effectExtent l="19050" t="19050" r="1905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470"/>
                    <a:stretch/>
                  </pic:blipFill>
                  <pic:spPr bwMode="auto">
                    <a:xfrm>
                      <a:off x="0" y="0"/>
                      <a:ext cx="4883342" cy="20004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proofErr w:type="spellStart"/>
      <w:r w:rsidRPr="00B523AE">
        <w:rPr>
          <w:b/>
        </w:rPr>
        <w:t>spfx</w:t>
      </w:r>
      <w:proofErr w:type="spellEnd"/>
      <w:r w:rsidRPr="00B523AE">
        <w:rPr>
          <w:b/>
        </w:rPr>
        <w:t>-lab</w:t>
      </w:r>
      <w:r>
        <w:t xml:space="preserve"> project.</w:t>
      </w:r>
    </w:p>
    <w:p w14:paraId="6506F79B" w14:textId="0E4A0DDD" w:rsidR="00452094" w:rsidRDefault="000776D1" w:rsidP="00DD752E">
      <w:pPr>
        <w:pStyle w:val="LabStepScreenshotLevel2"/>
      </w:pPr>
      <w:r>
        <w:drawing>
          <wp:inline distT="0" distB="0" distL="0" distR="0" wp14:anchorId="3EDC0206" wp14:editId="1D0E7646">
            <wp:extent cx="1775792" cy="2214841"/>
            <wp:effectExtent l="19050" t="19050" r="15240"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7230" cy="2254052"/>
                    </a:xfrm>
                    <a:prstGeom prst="rect">
                      <a:avLst/>
                    </a:prstGeom>
                    <a:noFill/>
                    <a:ln>
                      <a:solidFill>
                        <a:schemeClr val="tx1"/>
                      </a:solidFill>
                    </a:ln>
                  </pic:spPr>
                </pic:pic>
              </a:graphicData>
            </a:graphic>
          </wp:inline>
        </w:drawing>
      </w:r>
    </w:p>
    <w:p w14:paraId="4A22049B" w14:textId="6DBE58D5" w:rsidR="00B523AE" w:rsidRDefault="00B523AE" w:rsidP="00B523AE">
      <w:pPr>
        <w:pStyle w:val="LabExerciseCallout"/>
      </w:pPr>
      <w:r>
        <w:t xml:space="preserve">Several of these project files such as </w:t>
      </w:r>
      <w:proofErr w:type="spellStart"/>
      <w:r w:rsidRPr="00B523AE">
        <w:rPr>
          <w:b/>
        </w:rPr>
        <w:t>package.json</w:t>
      </w:r>
      <w:proofErr w:type="spellEnd"/>
      <w:r>
        <w:t xml:space="preserve">, </w:t>
      </w:r>
      <w:proofErr w:type="spellStart"/>
      <w:r w:rsidRPr="00B523AE">
        <w:rPr>
          <w:b/>
        </w:rPr>
        <w:t>tsconfig.json</w:t>
      </w:r>
      <w:proofErr w:type="spellEnd"/>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2C9FE2CF" w:rsidR="005673CC" w:rsidRDefault="000776D1" w:rsidP="005673CC">
      <w:pPr>
        <w:pStyle w:val="LabStepScreenshotLevel2"/>
      </w:pPr>
      <w:r>
        <w:drawing>
          <wp:inline distT="0" distB="0" distL="0" distR="0" wp14:anchorId="112C8F8F" wp14:editId="4DEA2749">
            <wp:extent cx="1859202" cy="1755913"/>
            <wp:effectExtent l="19050" t="19050" r="27305"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9391" cy="1774980"/>
                    </a:xfrm>
                    <a:prstGeom prst="rect">
                      <a:avLst/>
                    </a:prstGeom>
                    <a:noFill/>
                    <a:ln>
                      <a:solidFill>
                        <a:schemeClr val="tx1"/>
                      </a:solidFill>
                    </a:ln>
                  </pic:spPr>
                </pic:pic>
              </a:graphicData>
            </a:graphic>
          </wp:inline>
        </w:drawing>
      </w:r>
    </w:p>
    <w:p w14:paraId="2AB678C8" w14:textId="6EF2D18D" w:rsidR="00231A55" w:rsidRDefault="005673CC" w:rsidP="005673CC">
      <w:pPr>
        <w:pStyle w:val="LabStepNumberedLevel2"/>
      </w:pPr>
      <w:r>
        <w:t>The Integrated Terminal should provide a console with its current directory located at your project folder.</w:t>
      </w:r>
    </w:p>
    <w:p w14:paraId="3EFD2A86" w14:textId="6DFF45CE" w:rsidR="00452094" w:rsidRDefault="00C93217" w:rsidP="00DD752E">
      <w:pPr>
        <w:pStyle w:val="LabStepScreenshotLevel2"/>
      </w:pPr>
      <w:r>
        <w:drawing>
          <wp:inline distT="0" distB="0" distL="0" distR="0" wp14:anchorId="2F6362CF" wp14:editId="23EAE1B9">
            <wp:extent cx="3836505" cy="1912569"/>
            <wp:effectExtent l="19050" t="19050" r="12065" b="120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0923" cy="1929727"/>
                    </a:xfrm>
                    <a:prstGeom prst="rect">
                      <a:avLst/>
                    </a:prstGeom>
                    <a:noFill/>
                    <a:ln>
                      <a:solidFill>
                        <a:schemeClr val="tx1"/>
                      </a:solidFill>
                    </a:ln>
                  </pic:spPr>
                </pic:pic>
              </a:graphicData>
            </a:graphic>
          </wp:inline>
        </w:drawing>
      </w:r>
    </w:p>
    <w:p w14:paraId="10683B40" w14:textId="703B8716" w:rsidR="005673CC" w:rsidRDefault="005673CC" w:rsidP="005673CC">
      <w:pPr>
        <w:pStyle w:val="LabExerciseCallout"/>
      </w:pPr>
      <w:r>
        <w:t>Now you have the ability to run npm command and gulp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4"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 xml:space="preserve">that is provided by </w:t>
      </w:r>
      <w:proofErr w:type="spellStart"/>
      <w:r>
        <w:t>SPFx</w:t>
      </w:r>
      <w:proofErr w:type="spellEnd"/>
      <w:r>
        <w:t>.</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4565D81A" w:rsidR="00231A55" w:rsidRDefault="00470E15" w:rsidP="00231A55">
      <w:pPr>
        <w:pStyle w:val="LabStepScreenshotLevel2"/>
      </w:pPr>
      <w:r>
        <w:drawing>
          <wp:inline distT="0" distB="0" distL="0" distR="0" wp14:anchorId="21F4EEF6" wp14:editId="6E2953D8">
            <wp:extent cx="4538870" cy="1457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451" cy="1470178"/>
                    </a:xfrm>
                    <a:prstGeom prst="rect">
                      <a:avLst/>
                    </a:prstGeom>
                    <a:noFill/>
                    <a:ln>
                      <a:noFill/>
                    </a:ln>
                  </pic:spPr>
                </pic:pic>
              </a:graphicData>
            </a:graphic>
          </wp:inline>
        </w:drawing>
      </w:r>
    </w:p>
    <w:p w14:paraId="23ABA3B3" w14:textId="11E01E3A" w:rsidR="007011FE" w:rsidRDefault="007011FE" w:rsidP="00231A55">
      <w:pPr>
        <w:pStyle w:val="LabStepNumbered"/>
      </w:pPr>
      <w:r>
        <w:t xml:space="preserve">Update the starter TypeScript code </w:t>
      </w:r>
      <w:r w:rsidR="00DA65B1">
        <w:t xml:space="preserve">for the </w:t>
      </w:r>
      <w:proofErr w:type="spellStart"/>
      <w:r w:rsidR="00DA65B1">
        <w:t>WebPart</w:t>
      </w:r>
      <w:proofErr w:type="spellEnd"/>
      <w:r w:rsidR="00DA65B1">
        <w:t xml:space="preserve"> </w:t>
      </w:r>
      <w:r w:rsidR="00730267">
        <w:t xml:space="preserve">class </w:t>
      </w:r>
      <w:r w:rsidR="00DA65B1">
        <w:t xml:space="preserve">definition inside </w:t>
      </w:r>
      <w:proofErr w:type="spellStart"/>
      <w:r w:rsidR="00DA65B1" w:rsidRPr="00DA65B1">
        <w:rPr>
          <w:b/>
        </w:rPr>
        <w:t>WalmartGreeterWebPart.ts</w:t>
      </w:r>
      <w:proofErr w:type="spellEnd"/>
      <w:r w:rsidR="00DA65B1">
        <w:t>.</w:t>
      </w:r>
    </w:p>
    <w:p w14:paraId="2BB53E13" w14:textId="026B0840" w:rsidR="007011FE" w:rsidRDefault="00DA65B1" w:rsidP="005E4382">
      <w:pPr>
        <w:pStyle w:val="LabStepNumberedLevel2"/>
      </w:pPr>
      <w:r>
        <w:t xml:space="preserve">Inside the </w:t>
      </w:r>
      <w:proofErr w:type="spellStart"/>
      <w:r w:rsidRPr="00DA65B1">
        <w:rPr>
          <w:b/>
        </w:rPr>
        <w:t>src</w:t>
      </w:r>
      <w:proofErr w:type="spellEnd"/>
      <w:r w:rsidRPr="00DA65B1">
        <w:rPr>
          <w:b/>
        </w:rPr>
        <w:t>/</w:t>
      </w:r>
      <w:proofErr w:type="spellStart"/>
      <w:r w:rsidRPr="00DA65B1">
        <w:rPr>
          <w:b/>
        </w:rPr>
        <w:t>webparts</w:t>
      </w:r>
      <w:proofErr w:type="spellEnd"/>
      <w:r w:rsidRPr="00DA65B1">
        <w:rPr>
          <w:b/>
        </w:rPr>
        <w:t>/</w:t>
      </w:r>
      <w:proofErr w:type="spellStart"/>
      <w:r w:rsidRPr="00DA65B1">
        <w:rPr>
          <w:b/>
        </w:rPr>
        <w:t>walmartGreeter</w:t>
      </w:r>
      <w:proofErr w:type="spellEnd"/>
      <w:r>
        <w:t xml:space="preserve"> folder, l</w:t>
      </w:r>
      <w:r w:rsidR="007011FE">
        <w:t xml:space="preserve">ocate </w:t>
      </w:r>
      <w:r>
        <w:t xml:space="preserve">and open the </w:t>
      </w:r>
      <w:r w:rsidR="007011FE">
        <w:t xml:space="preserve">TypeScript file </w:t>
      </w:r>
      <w:r>
        <w:t xml:space="preserve">named </w:t>
      </w:r>
      <w:proofErr w:type="spellStart"/>
      <w:r w:rsidRPr="00DA65B1">
        <w:rPr>
          <w:b/>
        </w:rPr>
        <w:t>WalmartGreeterWebPart.ts</w:t>
      </w:r>
      <w:proofErr w:type="spellEnd"/>
      <w:r>
        <w:t>.</w:t>
      </w:r>
    </w:p>
    <w:p w14:paraId="47191860" w14:textId="69109541" w:rsidR="007011FE" w:rsidRDefault="00470E15" w:rsidP="007011FE">
      <w:pPr>
        <w:pStyle w:val="LabStepScreenshotLevel2"/>
      </w:pPr>
      <w:r>
        <w:drawing>
          <wp:inline distT="0" distB="0" distL="0" distR="0" wp14:anchorId="1C3862D2" wp14:editId="136B4264">
            <wp:extent cx="2300470" cy="1517374"/>
            <wp:effectExtent l="0" t="0" r="508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62846" cy="1558517"/>
                    </a:xfrm>
                    <a:prstGeom prst="rect">
                      <a:avLst/>
                    </a:prstGeom>
                    <a:noFill/>
                    <a:ln>
                      <a:noFill/>
                    </a:ln>
                  </pic:spPr>
                </pic:pic>
              </a:graphicData>
            </a:graphic>
          </wp:inline>
        </w:drawing>
      </w:r>
    </w:p>
    <w:p w14:paraId="490E6CCD" w14:textId="38C003ED" w:rsidR="007011FE" w:rsidRDefault="00DA65B1" w:rsidP="00DA65B1">
      <w:pPr>
        <w:pStyle w:val="LabStepNumberedLevel2"/>
      </w:pPr>
      <w:r>
        <w:t xml:space="preserve">You should see a TypeScript definition for a class named </w:t>
      </w:r>
      <w:proofErr w:type="spellStart"/>
      <w:r w:rsidRPr="00DA65B1">
        <w:rPr>
          <w:b/>
        </w:rPr>
        <w:t>WalmartGreeterWebPart</w:t>
      </w:r>
      <w:proofErr w:type="spellEnd"/>
      <w:r>
        <w:t>.</w:t>
      </w:r>
    </w:p>
    <w:p w14:paraId="61C53C51" w14:textId="474F1D64" w:rsidR="00DA65B1" w:rsidRDefault="00DA65B1" w:rsidP="00DA65B1">
      <w:pPr>
        <w:pStyle w:val="LabStepNumberedLevel2"/>
      </w:pPr>
      <w:r>
        <w:t xml:space="preserve">Inside the </w:t>
      </w:r>
      <w:proofErr w:type="spellStart"/>
      <w:r w:rsidRPr="00DA65B1">
        <w:rPr>
          <w:b/>
        </w:rPr>
        <w:t>WalmartGreeterWebPart</w:t>
      </w:r>
      <w:proofErr w:type="spellEnd"/>
      <w:r>
        <w:t xml:space="preserve"> class, locate the implementation of </w:t>
      </w:r>
      <w:r w:rsidRPr="00DA65B1">
        <w:rPr>
          <w:b/>
        </w:rPr>
        <w:t>render</w:t>
      </w:r>
      <w:r>
        <w:t xml:space="preserve"> method.</w:t>
      </w:r>
    </w:p>
    <w:p w14:paraId="6C592C7D" w14:textId="7FEB3266" w:rsidR="007011FE" w:rsidRDefault="00470E15" w:rsidP="007011FE">
      <w:pPr>
        <w:pStyle w:val="LabStepScreenshotLevel2"/>
      </w:pPr>
      <w:r>
        <w:drawing>
          <wp:inline distT="0" distB="0" distL="0" distR="0" wp14:anchorId="575701B4" wp14:editId="4EFF8136">
            <wp:extent cx="6105464" cy="2849217"/>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4815" cy="2867581"/>
                    </a:xfrm>
                    <a:prstGeom prst="rect">
                      <a:avLst/>
                    </a:prstGeom>
                    <a:noFill/>
                    <a:ln>
                      <a:noFill/>
                    </a:ln>
                  </pic:spPr>
                </pic:pic>
              </a:graphicData>
            </a:graphic>
          </wp:inline>
        </w:drawing>
      </w:r>
    </w:p>
    <w:p w14:paraId="47E7AD6D" w14:textId="1B999CDD" w:rsidR="007011FE" w:rsidRDefault="00DA65B1" w:rsidP="007011FE">
      <w:pPr>
        <w:pStyle w:val="LabStepNumberedLevel2"/>
      </w:pPr>
      <w:r>
        <w:lastRenderedPageBreak/>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7780D391" w14:textId="17ACF37F" w:rsidR="002C5584" w:rsidRDefault="00730267" w:rsidP="00DA65B1">
      <w:pPr>
        <w:pStyle w:val="LabStepNumberedLevel2"/>
      </w:pPr>
      <w:r>
        <w:t xml:space="preserve">The </w:t>
      </w:r>
      <w:r w:rsidRPr="00730267">
        <w:rPr>
          <w:b/>
        </w:rPr>
        <w:t>render</w:t>
      </w:r>
      <w:r>
        <w:t xml:space="preserve"> method of the </w:t>
      </w:r>
      <w:proofErr w:type="spellStart"/>
      <w:r w:rsidRPr="00DA65B1">
        <w:rPr>
          <w:b/>
        </w:rPr>
        <w:t>WalmartGreeterWebPart</w:t>
      </w:r>
      <w:proofErr w:type="spellEnd"/>
      <w:r>
        <w:t xml:space="preserve"> class should now match the following screenshot</w:t>
      </w:r>
      <w:r w:rsidR="002C5584">
        <w:t>.</w:t>
      </w:r>
    </w:p>
    <w:p w14:paraId="69700809" w14:textId="48F36DA5" w:rsidR="002C5584" w:rsidRDefault="00470E15" w:rsidP="002C5584">
      <w:pPr>
        <w:pStyle w:val="LabStepScreenshotLevel2"/>
      </w:pPr>
      <w:r>
        <w:drawing>
          <wp:inline distT="0" distB="0" distL="0" distR="0" wp14:anchorId="4E9484E2" wp14:editId="207AEB7D">
            <wp:extent cx="5602173" cy="101379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b="6886"/>
                    <a:stretch/>
                  </pic:blipFill>
                  <pic:spPr bwMode="auto">
                    <a:xfrm>
                      <a:off x="0" y="0"/>
                      <a:ext cx="5751168" cy="1040754"/>
                    </a:xfrm>
                    <a:prstGeom prst="rect">
                      <a:avLst/>
                    </a:prstGeom>
                    <a:noFill/>
                    <a:ln>
                      <a:noFill/>
                    </a:ln>
                    <a:extLst>
                      <a:ext uri="{53640926-AAD7-44D8-BBD7-CCE9431645EC}">
                        <a14:shadowObscured xmlns:a14="http://schemas.microsoft.com/office/drawing/2010/main"/>
                      </a:ext>
                    </a:extLst>
                  </pic:spPr>
                </pic:pic>
              </a:graphicData>
            </a:graphic>
          </wp:inline>
        </w:drawing>
      </w:r>
    </w:p>
    <w:p w14:paraId="0D328938" w14:textId="227A3CB9" w:rsidR="00DA65B1" w:rsidRDefault="00DA65B1" w:rsidP="00DA65B1">
      <w:pPr>
        <w:pStyle w:val="LabStepNumberedLevel2"/>
      </w:pPr>
      <w:r>
        <w:t xml:space="preserve">Save your changes to </w:t>
      </w:r>
      <w:proofErr w:type="spellStart"/>
      <w:r w:rsidRPr="00DA65B1">
        <w:rPr>
          <w:b/>
        </w:rPr>
        <w:t>WalmartGreeterWebPart.ts</w:t>
      </w:r>
      <w:proofErr w:type="spellEnd"/>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13461E3" w:rsidR="002C5584" w:rsidRDefault="006E1EDC" w:rsidP="006E1EDC">
      <w:pPr>
        <w:pStyle w:val="LabStepNumbered"/>
      </w:pPr>
      <w:r>
        <w:t>Mod</w:t>
      </w:r>
      <w:r w:rsidR="002C5584">
        <w:t>ify the CSS styles in the SCSS file</w:t>
      </w:r>
      <w:r>
        <w:t xml:space="preserve"> named </w:t>
      </w:r>
      <w:proofErr w:type="spellStart"/>
      <w:r w:rsidRPr="006E1EDC">
        <w:rPr>
          <w:b/>
        </w:rPr>
        <w:t>WalmartGreeter.module.scss</w:t>
      </w:r>
      <w:proofErr w:type="spellEnd"/>
      <w:r w:rsidR="002C5584">
        <w:t>.</w:t>
      </w:r>
    </w:p>
    <w:p w14:paraId="22C569CF" w14:textId="6C29A389" w:rsidR="006E1EDC" w:rsidRDefault="006E1EDC" w:rsidP="005E4382">
      <w:pPr>
        <w:pStyle w:val="LabStepNumberedLevel2"/>
      </w:pPr>
      <w:r>
        <w:t xml:space="preserve">Inside the </w:t>
      </w:r>
      <w:proofErr w:type="spellStart"/>
      <w:r w:rsidRPr="006E1EDC">
        <w:rPr>
          <w:b/>
        </w:rPr>
        <w:t>src</w:t>
      </w:r>
      <w:proofErr w:type="spellEnd"/>
      <w:r w:rsidRPr="006E1EDC">
        <w:rPr>
          <w:b/>
        </w:rPr>
        <w:t>/</w:t>
      </w:r>
      <w:proofErr w:type="spellStart"/>
      <w:r w:rsidRPr="006E1EDC">
        <w:rPr>
          <w:b/>
        </w:rPr>
        <w:t>webparts</w:t>
      </w:r>
      <w:proofErr w:type="spellEnd"/>
      <w:r w:rsidRPr="006E1EDC">
        <w:rPr>
          <w:b/>
        </w:rPr>
        <w:t>/</w:t>
      </w:r>
      <w:proofErr w:type="spellStart"/>
      <w:r w:rsidRPr="006E1EDC">
        <w:rPr>
          <w:b/>
        </w:rPr>
        <w:t>walmartGreeter</w:t>
      </w:r>
      <w:proofErr w:type="spellEnd"/>
      <w:r>
        <w:t xml:space="preserve"> folder, locate and open the SCSS file named </w:t>
      </w:r>
      <w:proofErr w:type="spellStart"/>
      <w:r w:rsidRPr="006E1EDC">
        <w:rPr>
          <w:b/>
        </w:rPr>
        <w:t>WalmartGreeter.module.scss</w:t>
      </w:r>
      <w:proofErr w:type="spellEnd"/>
      <w:r>
        <w:t>.</w:t>
      </w:r>
    </w:p>
    <w:p w14:paraId="0F69F7DA" w14:textId="31A4E67E" w:rsidR="002C5584" w:rsidRDefault="00470E15" w:rsidP="00BA1BC5">
      <w:pPr>
        <w:pStyle w:val="LabStepScreenshotLevel2"/>
      </w:pPr>
      <w:r>
        <w:drawing>
          <wp:inline distT="0" distB="0" distL="0" distR="0" wp14:anchorId="3ABFE991" wp14:editId="415CDC3F">
            <wp:extent cx="5972346" cy="2590800"/>
            <wp:effectExtent l="19050" t="19050" r="2857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 r="10579" b="463"/>
                    <a:stretch/>
                  </pic:blipFill>
                  <pic:spPr bwMode="auto">
                    <a:xfrm>
                      <a:off x="0" y="0"/>
                      <a:ext cx="5997181" cy="260157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129590" w14:textId="61B15363" w:rsidR="006E1EDC" w:rsidRPr="006E1EDC" w:rsidRDefault="006E1EDC" w:rsidP="006E1EDC">
      <w:pPr>
        <w:pStyle w:val="LabStepNumberedLevel2"/>
      </w:pPr>
      <w:r>
        <w:t xml:space="preserve">Delete all the existing content inside </w:t>
      </w:r>
      <w:proofErr w:type="spellStart"/>
      <w:r w:rsidRPr="006E1EDC">
        <w:rPr>
          <w:b/>
        </w:rPr>
        <w:t>WalmartGreeter.module.scss</w:t>
      </w:r>
      <w:proofErr w:type="spellEnd"/>
      <w:r>
        <w:rPr>
          <w:b/>
        </w:rPr>
        <w:t>.</w:t>
      </w:r>
    </w:p>
    <w:p w14:paraId="631C8E00" w14:textId="29B3CF6A" w:rsidR="006E1EDC" w:rsidRDefault="006E1EDC" w:rsidP="006E1EDC">
      <w:pPr>
        <w:pStyle w:val="LabStepNumberedLevel2"/>
      </w:pPr>
      <w:r w:rsidRPr="006E1EDC">
        <w:t xml:space="preserve">Add the following </w:t>
      </w:r>
      <w:r>
        <w:t xml:space="preserve">CSS </w:t>
      </w:r>
      <w:r w:rsidRPr="006E1EDC">
        <w:t>code to</w:t>
      </w:r>
      <w:r>
        <w:rPr>
          <w:b/>
        </w:rPr>
        <w:t xml:space="preserve"> </w:t>
      </w:r>
      <w:proofErr w:type="spellStart"/>
      <w:r w:rsidRPr="006E1EDC">
        <w:rPr>
          <w:b/>
        </w:rPr>
        <w:t>WalmartGreeter.module.scss</w:t>
      </w:r>
      <w:proofErr w:type="spellEnd"/>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179ACD97" w:rsidR="006E1EDC" w:rsidRDefault="006E1EDC" w:rsidP="006E1EDC">
      <w:pPr>
        <w:pStyle w:val="LabStepCodeBlockLevel2"/>
      </w:pPr>
      <w:r>
        <w:t xml:space="preserve">    border: 2px solid </w:t>
      </w:r>
      <w:r w:rsidR="00B24206">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7777777" w:rsidR="006E1EDC" w:rsidRDefault="006E1EDC" w:rsidP="006E1EDC">
      <w:pPr>
        <w:pStyle w:val="LabStepCodeBlockLevel2"/>
      </w:pPr>
      <w:r>
        <w:t xml:space="preserve">    padding: 12px;</w:t>
      </w:r>
    </w:p>
    <w:p w14:paraId="5BAE9493" w14:textId="0039D55E" w:rsidR="006E1EDC" w:rsidRDefault="006E1EDC" w:rsidP="006E1EDC">
      <w:pPr>
        <w:pStyle w:val="LabStepCodeBlockLevel2"/>
      </w:pPr>
      <w:r>
        <w:t>}</w:t>
      </w:r>
    </w:p>
    <w:p w14:paraId="7481D0DD" w14:textId="7640E6C7" w:rsidR="00730267" w:rsidRDefault="00730267" w:rsidP="00730267">
      <w:pPr>
        <w:pStyle w:val="LabExerciseCallout"/>
      </w:pPr>
      <w:r>
        <w:t xml:space="preserve">So far, you have just added styles that are valid in an CSS file. The real advantage to using stylistically awesome style sheets (SASS) such as </w:t>
      </w:r>
      <w:r w:rsidRPr="006E1EDC">
        <w:t>to</w:t>
      </w:r>
      <w:r>
        <w:rPr>
          <w:b/>
        </w:rPr>
        <w:t xml:space="preserve"> </w:t>
      </w:r>
      <w:proofErr w:type="spellStart"/>
      <w:r w:rsidRPr="006E1EDC">
        <w:rPr>
          <w:b/>
        </w:rPr>
        <w:t>WalmartGreeter.module.scss</w:t>
      </w:r>
      <w:proofErr w:type="spellEnd"/>
      <w:r>
        <w:t xml:space="preserve"> is that they provide sy</w:t>
      </w:r>
      <w:r w:rsidR="002C1180">
        <w:t xml:space="preserve">ntactic features not available in standard CSS files such as the use of variables and nested classes which improve productivity and maintainability. You will now update </w:t>
      </w:r>
      <w:proofErr w:type="spellStart"/>
      <w:r w:rsidR="002C1180" w:rsidRPr="006E1EDC">
        <w:rPr>
          <w:b/>
        </w:rPr>
        <w:t>WalmartGreeter.module.scss</w:t>
      </w:r>
      <w:proofErr w:type="spellEnd"/>
      <w:r w:rsidR="002C1180" w:rsidRPr="002C1180">
        <w:t xml:space="preserve"> </w:t>
      </w:r>
      <w:r w:rsidR="002C1180">
        <w:t>using special SASS syntax that is not allowed in standard CSS file.</w:t>
      </w:r>
    </w:p>
    <w:p w14:paraId="540D9CF8" w14:textId="557D1301" w:rsidR="006E1EDC" w:rsidRDefault="006E1EDC" w:rsidP="006E1EDC">
      <w:pPr>
        <w:pStyle w:val="LabStepNumberedLevel2"/>
      </w:pPr>
      <w:r>
        <w:lastRenderedPageBreak/>
        <w:t>Add a nest</w:t>
      </w:r>
      <w:r w:rsidR="002C1180">
        <w:t>ed</w:t>
      </w:r>
      <w:r>
        <w:t xml:space="preserve"> </w:t>
      </w:r>
      <w:r w:rsidR="002C1180">
        <w:t xml:space="preserve">class </w:t>
      </w:r>
      <w:r>
        <w:t>inside</w:t>
      </w:r>
      <w:r w:rsidR="002C1180">
        <w:t xml:space="preserve"> the </w:t>
      </w:r>
      <w:proofErr w:type="spellStart"/>
      <w:r w:rsidR="002C1180" w:rsidRPr="002C1180">
        <w:rPr>
          <w:b/>
          <w:color w:val="auto"/>
        </w:rPr>
        <w:t>walmartGreeter</w:t>
      </w:r>
      <w:proofErr w:type="spellEnd"/>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darkblue;</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1DC46AE" w:rsidR="006E1EDC" w:rsidRDefault="006E1EDC" w:rsidP="002C1180">
      <w:pPr>
        <w:pStyle w:val="LabStepNumberedLevel2"/>
      </w:pPr>
      <w:r>
        <w:t xml:space="preserve">Add </w:t>
      </w:r>
      <w:r w:rsidR="002C1180">
        <w:t xml:space="preserve">two new variables to the top of </w:t>
      </w:r>
      <w:proofErr w:type="spellStart"/>
      <w:r w:rsidR="002C1180" w:rsidRPr="002C1180">
        <w:rPr>
          <w:b/>
        </w:rPr>
        <w:t>WalmartGreeter.module.scss</w:t>
      </w:r>
      <w:proofErr w:type="spellEnd"/>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proofErr w:type="spellStart"/>
      <w:r w:rsidRPr="002C1180">
        <w:rPr>
          <w:b/>
        </w:rPr>
        <w:t>walmartGreeter</w:t>
      </w:r>
      <w:proofErr w:type="spellEnd"/>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085D7A6F" w:rsidR="00B24206" w:rsidRDefault="002C1180" w:rsidP="00B24206">
      <w:pPr>
        <w:pStyle w:val="LabStepNumberedLevel2"/>
      </w:pPr>
      <w:r>
        <w:t xml:space="preserve">At this point, the contents of </w:t>
      </w:r>
      <w:proofErr w:type="spellStart"/>
      <w:r w:rsidRPr="002C1180">
        <w:rPr>
          <w:b/>
        </w:rPr>
        <w:t>WalmartGreeter.module.scss</w:t>
      </w:r>
      <w:proofErr w:type="spellEnd"/>
      <w:r w:rsidRPr="002C1180">
        <w:t xml:space="preserve"> should match the following code l</w:t>
      </w:r>
      <w:r>
        <w:t>i</w:t>
      </w:r>
      <w:r w:rsidRPr="002C1180">
        <w:t>sting.</w:t>
      </w:r>
    </w:p>
    <w:p w14:paraId="21A2F2CA" w14:textId="77777777" w:rsidR="00B24206" w:rsidRDefault="00B24206" w:rsidP="00B24206">
      <w:pPr>
        <w:pStyle w:val="LabStepCodeBlockLevel2"/>
      </w:pPr>
      <w:r>
        <w:t>$background-color: lightyellow;</w:t>
      </w:r>
    </w:p>
    <w:p w14:paraId="0348EC61" w14:textId="77777777" w:rsidR="00B24206" w:rsidRDefault="00B24206" w:rsidP="00B24206">
      <w:pPr>
        <w:pStyle w:val="LabStepCodeBlockLevel2"/>
      </w:pPr>
      <w:r>
        <w:t>$font-color: darkblue;</w:t>
      </w:r>
    </w:p>
    <w:p w14:paraId="1FA0F32C" w14:textId="77777777" w:rsidR="00B24206" w:rsidRDefault="00B24206" w:rsidP="00B24206">
      <w:pPr>
        <w:pStyle w:val="LabStepCodeBlockLevel2"/>
      </w:pPr>
    </w:p>
    <w:p w14:paraId="7C9D9FB9" w14:textId="77777777" w:rsidR="00B24206" w:rsidRDefault="00B24206" w:rsidP="00B24206">
      <w:pPr>
        <w:pStyle w:val="LabStepCodeBlockLevel2"/>
      </w:pPr>
      <w:r>
        <w:t>.walmartGreeter {</w:t>
      </w:r>
    </w:p>
    <w:p w14:paraId="46056AA7" w14:textId="77777777" w:rsidR="00B24206" w:rsidRDefault="00B24206" w:rsidP="00B24206">
      <w:pPr>
        <w:pStyle w:val="LabStepCodeBlockLevel2"/>
      </w:pPr>
      <w:r>
        <w:t xml:space="preserve">    max-width: 700px;</w:t>
      </w:r>
    </w:p>
    <w:p w14:paraId="58D9589E" w14:textId="77777777" w:rsidR="00B24206" w:rsidRDefault="00B24206" w:rsidP="00B24206">
      <w:pPr>
        <w:pStyle w:val="LabStepCodeBlockLevel2"/>
      </w:pPr>
      <w:r>
        <w:t xml:space="preserve">    border: 2px solid black;</w:t>
      </w:r>
    </w:p>
    <w:p w14:paraId="252977F9" w14:textId="77777777" w:rsidR="00B24206" w:rsidRDefault="00B24206" w:rsidP="00B24206">
      <w:pPr>
        <w:pStyle w:val="LabStepCodeBlockLevel2"/>
      </w:pPr>
      <w:r>
        <w:t xml:space="preserve">    border-radius: 12px;</w:t>
      </w:r>
    </w:p>
    <w:p w14:paraId="42EC4560" w14:textId="77777777" w:rsidR="00B24206" w:rsidRDefault="00B24206" w:rsidP="00B24206">
      <w:pPr>
        <w:pStyle w:val="LabStepCodeBlockLevel2"/>
      </w:pPr>
      <w:r>
        <w:t xml:space="preserve">    background-color: $background-color;</w:t>
      </w:r>
    </w:p>
    <w:p w14:paraId="7D2E5D5F" w14:textId="77777777" w:rsidR="00B24206" w:rsidRDefault="00B24206" w:rsidP="00B24206">
      <w:pPr>
        <w:pStyle w:val="LabStepCodeBlockLevel2"/>
      </w:pPr>
      <w:r>
        <w:t xml:space="preserve">    padding: 12px;</w:t>
      </w:r>
    </w:p>
    <w:p w14:paraId="76C0FC1F" w14:textId="77777777" w:rsidR="00B24206" w:rsidRDefault="00B24206" w:rsidP="00B24206">
      <w:pPr>
        <w:pStyle w:val="LabStepCodeBlockLevel2"/>
      </w:pPr>
    </w:p>
    <w:p w14:paraId="64951FC7" w14:textId="77777777" w:rsidR="00B24206" w:rsidRDefault="00B24206" w:rsidP="00B24206">
      <w:pPr>
        <w:pStyle w:val="LabStepCodeBlockLevel2"/>
      </w:pPr>
      <w:r>
        <w:t xml:space="preserve">    h1{      </w:t>
      </w:r>
    </w:p>
    <w:p w14:paraId="47F1127F" w14:textId="77777777" w:rsidR="00B24206" w:rsidRDefault="00B24206" w:rsidP="00B24206">
      <w:pPr>
        <w:pStyle w:val="LabStepCodeBlockLevel2"/>
      </w:pPr>
      <w:r>
        <w:t xml:space="preserve">      color: $font-color;</w:t>
      </w:r>
    </w:p>
    <w:p w14:paraId="065F7FFC" w14:textId="77777777" w:rsidR="00B24206" w:rsidRDefault="00B24206" w:rsidP="00B24206">
      <w:pPr>
        <w:pStyle w:val="LabStepCodeBlockLevel2"/>
      </w:pPr>
      <w:r>
        <w:t xml:space="preserve">      font-size: 2.5em;</w:t>
      </w:r>
    </w:p>
    <w:p w14:paraId="18BDA4F7" w14:textId="77777777" w:rsidR="00B24206" w:rsidRDefault="00B24206" w:rsidP="00B24206">
      <w:pPr>
        <w:pStyle w:val="LabStepCodeBlockLevel2"/>
      </w:pPr>
      <w:r>
        <w:t xml:space="preserve">    }</w:t>
      </w:r>
    </w:p>
    <w:p w14:paraId="7D9D73D0" w14:textId="3E6E56F8" w:rsidR="00B24206" w:rsidRDefault="00B24206" w:rsidP="00B24206">
      <w:pPr>
        <w:pStyle w:val="LabStepCodeBlockLevel2"/>
      </w:pPr>
      <w:r>
        <w:t>}</w:t>
      </w:r>
    </w:p>
    <w:p w14:paraId="4BC7D2AB" w14:textId="361C08D7" w:rsidR="00B24206" w:rsidRDefault="002C1180" w:rsidP="00B24206">
      <w:pPr>
        <w:pStyle w:val="LabStepNumberedLevel2"/>
      </w:pPr>
      <w:r>
        <w:t xml:space="preserve">Save your changes to </w:t>
      </w:r>
      <w:proofErr w:type="spellStart"/>
      <w:r w:rsidRPr="002C1180">
        <w:rPr>
          <w:b/>
        </w:rPr>
        <w:t>WalmartGreeter.module.scss</w:t>
      </w:r>
      <w:proofErr w:type="spellEnd"/>
      <w:r w:rsidR="00B24206">
        <w:t xml:space="preserve"> and leave this file open.</w:t>
      </w:r>
    </w:p>
    <w:p w14:paraId="159908D3" w14:textId="243B1012" w:rsidR="00DA65B1" w:rsidRDefault="00DA65B1" w:rsidP="00DA65B1">
      <w:pPr>
        <w:pStyle w:val="LabStepNumbered"/>
      </w:pPr>
      <w:r>
        <w:t>Update the manifest file for the Walmart</w:t>
      </w:r>
      <w:r w:rsidR="00B24206">
        <w:t xml:space="preserve"> </w:t>
      </w:r>
      <w:r>
        <w:t xml:space="preserve">Greeter </w:t>
      </w:r>
      <w:proofErr w:type="spellStart"/>
      <w:r>
        <w:t>WebPart</w:t>
      </w:r>
      <w:proofErr w:type="spellEnd"/>
      <w:r>
        <w:t>.</w:t>
      </w:r>
    </w:p>
    <w:p w14:paraId="473B2017" w14:textId="485F26E9" w:rsidR="00B24206" w:rsidRDefault="00B24206" w:rsidP="005E4382">
      <w:pPr>
        <w:pStyle w:val="LabStepNumberedLevel2"/>
      </w:pPr>
      <w:r>
        <w:t xml:space="preserve">Inside </w:t>
      </w:r>
      <w:proofErr w:type="spellStart"/>
      <w:r w:rsidRPr="00B24206">
        <w:rPr>
          <w:b/>
        </w:rPr>
        <w:t>src</w:t>
      </w:r>
      <w:proofErr w:type="spellEnd"/>
      <w:r w:rsidRPr="00B24206">
        <w:rPr>
          <w:b/>
        </w:rPr>
        <w:t>/</w:t>
      </w:r>
      <w:proofErr w:type="spellStart"/>
      <w:r w:rsidRPr="00B24206">
        <w:rPr>
          <w:b/>
        </w:rPr>
        <w:t>webparts</w:t>
      </w:r>
      <w:proofErr w:type="spellEnd"/>
      <w:r w:rsidRPr="00B24206">
        <w:rPr>
          <w:b/>
        </w:rPr>
        <w:t>/</w:t>
      </w:r>
      <w:proofErr w:type="spellStart"/>
      <w:r w:rsidRPr="00B24206">
        <w:rPr>
          <w:b/>
        </w:rPr>
        <w:t>walmartGreeter</w:t>
      </w:r>
      <w:proofErr w:type="spellEnd"/>
      <w:r>
        <w:t xml:space="preserve">, open the </w:t>
      </w:r>
      <w:proofErr w:type="spellStart"/>
      <w:r>
        <w:t>WebPart</w:t>
      </w:r>
      <w:proofErr w:type="spellEnd"/>
      <w:r>
        <w:t xml:space="preserve"> manifest file named </w:t>
      </w:r>
      <w:proofErr w:type="spellStart"/>
      <w:r w:rsidRPr="00B24206">
        <w:rPr>
          <w:b/>
        </w:rPr>
        <w:t>WalmartGreeterWebPart.manifest.json</w:t>
      </w:r>
      <w:proofErr w:type="spellEnd"/>
      <w:r>
        <w:t>.</w:t>
      </w:r>
    </w:p>
    <w:p w14:paraId="7D0FFB80" w14:textId="63333BF8" w:rsidR="002C5584" w:rsidRDefault="007523EB" w:rsidP="002C5584">
      <w:pPr>
        <w:pStyle w:val="LabStepScreenshotLevel2"/>
      </w:pPr>
      <w:r>
        <w:drawing>
          <wp:inline distT="0" distB="0" distL="0" distR="0" wp14:anchorId="3C638EA5" wp14:editId="6364BB8E">
            <wp:extent cx="2411896" cy="1651646"/>
            <wp:effectExtent l="19050" t="19050" r="26670" b="2476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30353" cy="1664285"/>
                    </a:xfrm>
                    <a:prstGeom prst="rect">
                      <a:avLst/>
                    </a:prstGeom>
                    <a:noFill/>
                    <a:ln>
                      <a:solidFill>
                        <a:schemeClr val="tx1">
                          <a:lumMod val="50000"/>
                          <a:lumOff val="50000"/>
                        </a:schemeClr>
                      </a:solidFill>
                    </a:ln>
                  </pic:spPr>
                </pic:pic>
              </a:graphicData>
            </a:graphic>
          </wp:inline>
        </w:drawing>
      </w:r>
    </w:p>
    <w:p w14:paraId="78828D15" w14:textId="670C0CD8" w:rsidR="007523EB" w:rsidRPr="00F965BA" w:rsidRDefault="00F965BA" w:rsidP="00F965BA">
      <w:pPr>
        <w:pStyle w:val="LabExerciseCallout"/>
      </w:pPr>
      <w:r>
        <w:lastRenderedPageBreak/>
        <w:t xml:space="preserve">You can see there is a strange issue where comments inside </w:t>
      </w:r>
      <w:proofErr w:type="spellStart"/>
      <w:r w:rsidRPr="00B24206">
        <w:rPr>
          <w:b/>
        </w:rPr>
        <w:t>WalmartGreeterWebPart.manifest.json</w:t>
      </w:r>
      <w:proofErr w:type="spellEnd"/>
      <w:r>
        <w:t xml:space="preserve"> as shown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proofErr w:type="spellStart"/>
      <w:r w:rsidRPr="00B24206">
        <w:rPr>
          <w:b/>
        </w:rPr>
        <w:t>WalmartGreeterWebPart.manifest.json</w:t>
      </w:r>
      <w:proofErr w:type="spellEnd"/>
      <w:r>
        <w:t xml:space="preserve"> until all the red underlining goes away.</w:t>
      </w:r>
    </w:p>
    <w:p w14:paraId="74F5FC6F" w14:textId="193CA91B" w:rsidR="00F965BA" w:rsidRDefault="00F965BA" w:rsidP="00B24206">
      <w:pPr>
        <w:pStyle w:val="LabStepNumberedLevel2"/>
      </w:pPr>
      <w:r>
        <w:t xml:space="preserve">When you examine </w:t>
      </w:r>
      <w:proofErr w:type="spellStart"/>
      <w:r w:rsidRPr="00B24206">
        <w:rPr>
          <w:b/>
        </w:rPr>
        <w:t>WalmartGreeterWebPart.manifest.json</w:t>
      </w:r>
      <w:proofErr w:type="spellEnd"/>
      <w:r>
        <w:t>, you can see how the comments are underlined in red.</w:t>
      </w:r>
    </w:p>
    <w:p w14:paraId="5B1ED4E2" w14:textId="20D68476" w:rsidR="00F965BA" w:rsidRDefault="00F965BA" w:rsidP="00F965BA">
      <w:pPr>
        <w:pStyle w:val="LabStepScreenshotLevel2"/>
      </w:pPr>
      <w:r>
        <w:drawing>
          <wp:inline distT="0" distB="0" distL="0" distR="0" wp14:anchorId="432D5D35" wp14:editId="299E0854">
            <wp:extent cx="4428598" cy="1610139"/>
            <wp:effectExtent l="19050" t="19050" r="10160"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71197" cy="1625627"/>
                    </a:xfrm>
                    <a:prstGeom prst="rect">
                      <a:avLst/>
                    </a:prstGeom>
                    <a:noFill/>
                    <a:ln>
                      <a:solidFill>
                        <a:schemeClr val="tx1"/>
                      </a:solidFill>
                    </a:ln>
                  </pic:spPr>
                </pic:pic>
              </a:graphicData>
            </a:graphic>
          </wp:inline>
        </w:drawing>
      </w:r>
    </w:p>
    <w:p w14:paraId="3C1797BA" w14:textId="75706C41" w:rsidR="00F965BA" w:rsidRDefault="00F965BA" w:rsidP="00B24206">
      <w:pPr>
        <w:pStyle w:val="LabStepNumberedLevel2"/>
      </w:pPr>
      <w:r>
        <w:t xml:space="preserve">Remove all the comments from </w:t>
      </w:r>
      <w:proofErr w:type="spellStart"/>
      <w:r w:rsidRPr="00B24206">
        <w:rPr>
          <w:b/>
        </w:rPr>
        <w:t>WalmartGreeterWebPart.manifest.json</w:t>
      </w:r>
      <w:proofErr w:type="spellEnd"/>
      <w:r>
        <w:t xml:space="preserve"> until the red underlining is gone.</w:t>
      </w:r>
    </w:p>
    <w:p w14:paraId="26AEA538" w14:textId="12720ADE" w:rsidR="002C5584" w:rsidRDefault="00B24206" w:rsidP="00B24206">
      <w:pPr>
        <w:pStyle w:val="LabStepNumberedLevel2"/>
      </w:pPr>
      <w:r>
        <w:t xml:space="preserve">At the bottom of file named </w:t>
      </w:r>
      <w:proofErr w:type="spellStart"/>
      <w:r w:rsidRPr="00B24206">
        <w:rPr>
          <w:b/>
        </w:rPr>
        <w:t>WalmartGreeterWebPart.manifest.json</w:t>
      </w:r>
      <w:proofErr w:type="spellEnd"/>
      <w:r>
        <w:t>, l</w:t>
      </w:r>
      <w:r w:rsidR="002C5584">
        <w:t xml:space="preserve">ocate </w:t>
      </w:r>
      <w:r>
        <w:t xml:space="preserve">the </w:t>
      </w:r>
      <w:proofErr w:type="spellStart"/>
      <w:r w:rsidRPr="00B24206">
        <w:rPr>
          <w:b/>
        </w:rPr>
        <w:t>preconfiguredEntries</w:t>
      </w:r>
      <w:proofErr w:type="spellEnd"/>
      <w:r>
        <w:t xml:space="preserve"> </w:t>
      </w:r>
      <w:r w:rsidR="002C5584">
        <w:t>section</w:t>
      </w:r>
      <w:r>
        <w:t>.</w:t>
      </w:r>
    </w:p>
    <w:p w14:paraId="110922E6" w14:textId="1BDF76D6" w:rsidR="002C5584" w:rsidRDefault="002C5584" w:rsidP="002C5584">
      <w:pPr>
        <w:pStyle w:val="LabStepScreenshotLevel2"/>
      </w:pPr>
      <w:r>
        <w:drawing>
          <wp:inline distT="0" distB="0" distL="0" distR="0" wp14:anchorId="64BF0AE4" wp14:editId="7A8B5F9C">
            <wp:extent cx="3069544" cy="1338470"/>
            <wp:effectExtent l="19050" t="19050" r="1714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4681" cy="1384315"/>
                    </a:xfrm>
                    <a:prstGeom prst="rect">
                      <a:avLst/>
                    </a:prstGeom>
                    <a:noFill/>
                    <a:ln>
                      <a:solidFill>
                        <a:schemeClr val="tx1"/>
                      </a:solidFill>
                    </a:ln>
                  </pic:spPr>
                </pic:pic>
              </a:graphicData>
            </a:graphic>
          </wp:inline>
        </w:drawing>
      </w:r>
    </w:p>
    <w:p w14:paraId="3A834B36" w14:textId="67F2788C" w:rsidR="002C5584" w:rsidRDefault="00B24206" w:rsidP="002C5584">
      <w:pPr>
        <w:pStyle w:val="LabStepNumberedLevel2"/>
      </w:pPr>
      <w:r>
        <w:t xml:space="preserve">Inside the </w:t>
      </w:r>
      <w:proofErr w:type="spellStart"/>
      <w:r w:rsidRPr="00B24206">
        <w:rPr>
          <w:b/>
        </w:rPr>
        <w:t>preconfiguredEntries</w:t>
      </w:r>
      <w:proofErr w:type="spellEnd"/>
      <w:r>
        <w:t xml:space="preserve"> section, modify the </w:t>
      </w:r>
      <w:r>
        <w:rPr>
          <w:b/>
        </w:rPr>
        <w:t xml:space="preserve">default </w:t>
      </w:r>
      <w:r>
        <w:t xml:space="preserve">value of </w:t>
      </w:r>
      <w:r w:rsidRPr="00B24206">
        <w:rPr>
          <w:b/>
        </w:rPr>
        <w:t>title</w:t>
      </w:r>
      <w:r>
        <w:t xml:space="preserve"> from </w:t>
      </w:r>
      <w:proofErr w:type="spellStart"/>
      <w:r w:rsidRPr="00B24206">
        <w:rPr>
          <w:b/>
        </w:rPr>
        <w:t>WalmartGreeter</w:t>
      </w:r>
      <w:proofErr w:type="spellEnd"/>
      <w:r>
        <w:t xml:space="preserve"> to </w:t>
      </w:r>
      <w:r w:rsidRPr="00B24206">
        <w:rPr>
          <w:b/>
        </w:rPr>
        <w:t>Walmart Greeter</w:t>
      </w:r>
      <w:r>
        <w:t>.</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proofErr w:type="spellStart"/>
      <w:r w:rsidRPr="00B24206">
        <w:rPr>
          <w:b/>
        </w:rPr>
        <w:t>officeFabricIconFontName</w:t>
      </w:r>
      <w:proofErr w:type="spellEnd"/>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144B94D7" w:rsidR="005A0E0F" w:rsidRDefault="006F5FD4" w:rsidP="00B377D5">
      <w:pPr>
        <w:pStyle w:val="LabStepNumberedLevel2"/>
      </w:pPr>
      <w:r>
        <w:t>Your edits should match what is shown in the following screenshot.</w:t>
      </w:r>
    </w:p>
    <w:p w14:paraId="7545FB5C" w14:textId="233243AE" w:rsidR="004E5A33" w:rsidRDefault="007523EB" w:rsidP="006F5FD4">
      <w:pPr>
        <w:pStyle w:val="LabStepScreenshotLevel2"/>
      </w:pPr>
      <w:r>
        <w:drawing>
          <wp:inline distT="0" distB="0" distL="0" distR="0" wp14:anchorId="7CBB5370" wp14:editId="7AA58421">
            <wp:extent cx="3657809" cy="1490870"/>
            <wp:effectExtent l="19050" t="19050" r="19050"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8095" cy="1523594"/>
                    </a:xfrm>
                    <a:prstGeom prst="rect">
                      <a:avLst/>
                    </a:prstGeom>
                    <a:noFill/>
                    <a:ln>
                      <a:solidFill>
                        <a:schemeClr val="tx1"/>
                      </a:solidFill>
                    </a:ln>
                  </pic:spPr>
                </pic:pic>
              </a:graphicData>
            </a:graphic>
          </wp:inline>
        </w:drawing>
      </w:r>
    </w:p>
    <w:p w14:paraId="59DB5881" w14:textId="1E4DA791" w:rsidR="006F5FD4" w:rsidRDefault="006F5FD4" w:rsidP="006F5FD4">
      <w:pPr>
        <w:pStyle w:val="LabStepNumberedLevel2"/>
      </w:pPr>
      <w:r>
        <w:t xml:space="preserve">Save your changes to </w:t>
      </w:r>
      <w:proofErr w:type="spellStart"/>
      <w:r w:rsidRPr="006F5FD4">
        <w:rPr>
          <w:b/>
        </w:rPr>
        <w:t>WalmartGreeterWebPart.manifest.json</w:t>
      </w:r>
      <w:proofErr w:type="spellEnd"/>
      <w:r>
        <w:t xml:space="preserve"> and leave this file open.</w:t>
      </w:r>
      <w:r w:rsidR="00312C7F">
        <w:t xml:space="preserve"> </w:t>
      </w:r>
      <w:r w:rsidR="00312C7F">
        <w:t xml:space="preserve">Note that Visual Studio Code will likely reformat the JSON code inside </w:t>
      </w:r>
      <w:proofErr w:type="spellStart"/>
      <w:r w:rsidR="00312C7F" w:rsidRPr="006F5FD4">
        <w:rPr>
          <w:b/>
        </w:rPr>
        <w:t>WalmartGreeterWebPart.manifest.json</w:t>
      </w:r>
      <w:proofErr w:type="spellEnd"/>
      <w:r w:rsidR="00312C7F">
        <w:t xml:space="preserve"> when you save the file.</w:t>
      </w:r>
    </w:p>
    <w:p w14:paraId="6F3C506D" w14:textId="25E14AC9" w:rsidR="006F5FD4" w:rsidRDefault="006F5FD4" w:rsidP="006F5FD4">
      <w:pPr>
        <w:pStyle w:val="LabExerciseCallout"/>
      </w:pPr>
      <w:r>
        <w:t>Now you have done enough initial work on the project to test it for the first time.</w:t>
      </w:r>
    </w:p>
    <w:p w14:paraId="03E70F14" w14:textId="3257673C" w:rsidR="002C5584" w:rsidRPr="00AB0146" w:rsidRDefault="002C5584" w:rsidP="002C5584">
      <w:pPr>
        <w:pStyle w:val="Heading3"/>
      </w:pPr>
      <w:r>
        <w:lastRenderedPageBreak/>
        <w:t xml:space="preserve">Exercise 2: Test </w:t>
      </w:r>
      <w:r w:rsidR="006F5FD4">
        <w:t xml:space="preserve">and Debug </w:t>
      </w:r>
      <w:r w:rsidR="00495ECF">
        <w:t xml:space="preserve">a </w:t>
      </w:r>
      <w:proofErr w:type="spellStart"/>
      <w:r>
        <w:t>WebPart</w:t>
      </w:r>
      <w:proofErr w:type="spellEnd"/>
      <w:r>
        <w:t xml:space="preserve"> in the Local SharePoint Workbench</w:t>
      </w:r>
    </w:p>
    <w:p w14:paraId="4999E8A5" w14:textId="5FD44BC8"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proofErr w:type="spellStart"/>
      <w:r w:rsidR="002C1180">
        <w:rPr>
          <w:rFonts w:cs="Arial"/>
          <w:lang w:val="en"/>
        </w:rPr>
        <w:t>WebPart</w:t>
      </w:r>
      <w:proofErr w:type="spellEnd"/>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proofErr w:type="spellStart"/>
      <w:r w:rsidRPr="002C5584">
        <w:rPr>
          <w:b/>
        </w:rPr>
        <w:t>spfx</w:t>
      </w:r>
      <w:proofErr w:type="spellEnd"/>
      <w:r w:rsidRPr="002C5584">
        <w:rPr>
          <w:b/>
        </w:rPr>
        <w:t>-lab</w:t>
      </w:r>
      <w:r>
        <w:t xml:space="preserve"> project by running it in the local SharePoint workbench</w:t>
      </w:r>
    </w:p>
    <w:p w14:paraId="40BAF1E2" w14:textId="05F01C89" w:rsidR="006F5FD4" w:rsidRDefault="006F5FD4" w:rsidP="006F5FD4">
      <w:pPr>
        <w:pStyle w:val="LabStepNumberedLevel2"/>
        <w:numPr>
          <w:ilvl w:val="1"/>
          <w:numId w:val="30"/>
        </w:numPr>
      </w:pPr>
      <w:r>
        <w:t>Navigate to the console of the Integrated Terminal.</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5C83DFD3" w:rsidR="002C5584" w:rsidRDefault="002C5584" w:rsidP="002C5584">
      <w:pPr>
        <w:pStyle w:val="LabStepNumberedLevel2"/>
        <w:numPr>
          <w:ilvl w:val="1"/>
          <w:numId w:val="30"/>
        </w:numPr>
      </w:pPr>
      <w:r>
        <w:t xml:space="preserve">The browser should launch and display a page </w:t>
      </w:r>
      <w:r w:rsidR="002B4BBD">
        <w:t xml:space="preserve">for adding modern </w:t>
      </w:r>
      <w:proofErr w:type="spellStart"/>
      <w:r w:rsidR="002B4BBD">
        <w:t>WebParts</w:t>
      </w:r>
      <w:proofErr w:type="spellEnd"/>
      <w:r w:rsidR="002B4BBD">
        <w:t xml:space="preserve">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proofErr w:type="spellStart"/>
      <w:r w:rsidR="002B4BBD">
        <w:t>WebPart</w:t>
      </w:r>
      <w:proofErr w:type="spellEnd"/>
      <w:r w:rsidR="002B4BBD">
        <w:t xml:space="preserve"> to the page so you can test it.</w:t>
      </w:r>
    </w:p>
    <w:p w14:paraId="44566C5E" w14:textId="77777777" w:rsidR="002C5584" w:rsidRDefault="002C5584" w:rsidP="002C5584">
      <w:pPr>
        <w:pStyle w:val="LabStepScreenshotLevel2"/>
      </w:pPr>
      <w:r>
        <w:drawing>
          <wp:inline distT="0" distB="0" distL="0" distR="0" wp14:anchorId="419ABD76" wp14:editId="68632C29">
            <wp:extent cx="4102608" cy="1495173"/>
            <wp:effectExtent l="19050" t="19050" r="1270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292" cy="1499431"/>
                    </a:xfrm>
                    <a:prstGeom prst="rect">
                      <a:avLst/>
                    </a:prstGeom>
                    <a:noFill/>
                    <a:ln>
                      <a:solidFill>
                        <a:schemeClr val="tx1"/>
                      </a:solidFill>
                    </a:ln>
                  </pic:spPr>
                </pic:pic>
              </a:graphicData>
            </a:graphic>
          </wp:inline>
        </w:drawing>
      </w:r>
    </w:p>
    <w:p w14:paraId="42881E6D" w14:textId="05DF7E8B"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w:t>
      </w:r>
      <w:proofErr w:type="spellStart"/>
      <w:r w:rsidR="00AD6BC0">
        <w:t>SPFx</w:t>
      </w:r>
      <w:proofErr w:type="spellEnd"/>
      <w:r w:rsidR="00AD6BC0">
        <w:t xml:space="preserve"> </w:t>
      </w:r>
      <w:proofErr w:type="spellStart"/>
      <w:r w:rsidR="00AD6BC0">
        <w:t>WebPart</w:t>
      </w:r>
      <w:proofErr w:type="spellEnd"/>
      <w:r>
        <w:t>.</w:t>
      </w:r>
    </w:p>
    <w:p w14:paraId="7B0411FD" w14:textId="28A64F63" w:rsidR="002C5584" w:rsidRDefault="006F5FD4" w:rsidP="002C5584">
      <w:pPr>
        <w:pStyle w:val="LabStepScreenshotLevel2"/>
      </w:pPr>
      <w:r>
        <w:drawing>
          <wp:inline distT="0" distB="0" distL="0" distR="0" wp14:anchorId="2BE05600" wp14:editId="6348CA6D">
            <wp:extent cx="3329940" cy="1213890"/>
            <wp:effectExtent l="19050" t="19050" r="2286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46062" cy="1219767"/>
                    </a:xfrm>
                    <a:prstGeom prst="rect">
                      <a:avLst/>
                    </a:prstGeom>
                    <a:noFill/>
                    <a:ln>
                      <a:solidFill>
                        <a:schemeClr val="tx1"/>
                      </a:solidFill>
                    </a:ln>
                  </pic:spPr>
                </pic:pic>
              </a:graphicData>
            </a:graphic>
          </wp:inline>
        </w:drawing>
      </w:r>
    </w:p>
    <w:p w14:paraId="6633014E" w14:textId="6897F9CE" w:rsidR="002C5584" w:rsidRDefault="00AD6BC0" w:rsidP="002C5584">
      <w:pPr>
        <w:pStyle w:val="LabStepNumberedLevel2"/>
        <w:numPr>
          <w:ilvl w:val="1"/>
          <w:numId w:val="30"/>
        </w:numPr>
      </w:pPr>
      <w:r>
        <w:t xml:space="preserve">The </w:t>
      </w:r>
      <w:proofErr w:type="spellStart"/>
      <w:r>
        <w:t>WebPart</w:t>
      </w:r>
      <w:proofErr w:type="spellEnd"/>
      <w:r>
        <w:t xml:space="preserve"> should appear display the text "Hello World".</w:t>
      </w:r>
    </w:p>
    <w:p w14:paraId="4DC60AD7" w14:textId="495F8F1B" w:rsidR="002C5584" w:rsidRDefault="009815C1" w:rsidP="002C5584">
      <w:pPr>
        <w:pStyle w:val="LabStepScreenshotLevel2"/>
      </w:pPr>
      <w:r>
        <w:drawing>
          <wp:inline distT="0" distB="0" distL="0" distR="0" wp14:anchorId="311DC31F" wp14:editId="2128BC2A">
            <wp:extent cx="3746310" cy="947949"/>
            <wp:effectExtent l="19050" t="19050" r="26035"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78703" cy="956146"/>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59F519D1" w:rsidR="009815C1" w:rsidRDefault="008146B2" w:rsidP="002C5584">
      <w:pPr>
        <w:pStyle w:val="LabStepScreenshotLevel2"/>
      </w:pPr>
      <w:r>
        <w:drawing>
          <wp:inline distT="0" distB="0" distL="0" distR="0" wp14:anchorId="265CCEE6" wp14:editId="2085FDA6">
            <wp:extent cx="3550285" cy="870626"/>
            <wp:effectExtent l="19050" t="19050" r="12065" b="247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451" t="26569" b="19356"/>
                    <a:stretch/>
                  </pic:blipFill>
                  <pic:spPr bwMode="auto">
                    <a:xfrm>
                      <a:off x="0" y="0"/>
                      <a:ext cx="3565449" cy="874345"/>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AEC3DC5" w14:textId="36E0634F" w:rsidR="00AD6BC0" w:rsidRDefault="00AD6BC0" w:rsidP="00AD6BC0">
      <w:pPr>
        <w:pStyle w:val="LabStepNumberedLevel2"/>
      </w:pPr>
      <w:r>
        <w:lastRenderedPageBreak/>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5FE4A062" w:rsidR="00AD6BC0" w:rsidRDefault="00AD6BC0" w:rsidP="00AD6BC0">
      <w:pPr>
        <w:pStyle w:val="LabStepNumberedLevel2"/>
      </w:pPr>
      <w:r>
        <w:t xml:space="preserve">Click on the </w:t>
      </w:r>
      <w:r w:rsidRPr="00AD6BC0">
        <w:rPr>
          <w:b/>
        </w:rPr>
        <w:t>Mobile</w:t>
      </w:r>
      <w:r>
        <w:t xml:space="preserve"> button to see a simulation of what your </w:t>
      </w:r>
      <w:proofErr w:type="spellStart"/>
      <w:r>
        <w:t>WebPart</w:t>
      </w:r>
      <w:proofErr w:type="spellEnd"/>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6DC3F829">
            <wp:extent cx="2883554" cy="815009"/>
            <wp:effectExtent l="19050" t="19050" r="12065"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9832" cy="819610"/>
                    </a:xfrm>
                    <a:prstGeom prst="rect">
                      <a:avLst/>
                    </a:prstGeom>
                    <a:noFill/>
                    <a:ln>
                      <a:solidFill>
                        <a:schemeClr val="tx1"/>
                      </a:solidFill>
                    </a:ln>
                  </pic:spPr>
                </pic:pic>
              </a:graphicData>
            </a:graphic>
          </wp:inline>
        </w:drawing>
      </w:r>
    </w:p>
    <w:p w14:paraId="37D7D141" w14:textId="48874809" w:rsidR="00AD6BC0" w:rsidRDefault="00AD6BC0" w:rsidP="00AD6BC0">
      <w:pPr>
        <w:pStyle w:val="LabStepNumberedLevel2"/>
      </w:pPr>
      <w:r>
        <w:t xml:space="preserve">You should now see a view of the </w:t>
      </w:r>
      <w:proofErr w:type="spellStart"/>
      <w:r>
        <w:t>WebPart</w:t>
      </w:r>
      <w:proofErr w:type="spellEnd"/>
      <w:r>
        <w:t xml:space="preserve"> as is will look when viewed with a mobile device such as an iPhone.</w:t>
      </w:r>
    </w:p>
    <w:p w14:paraId="22D477EF" w14:textId="71FEAD8A" w:rsidR="008146B2" w:rsidRDefault="00312C7F" w:rsidP="002C5584">
      <w:pPr>
        <w:pStyle w:val="LabStepScreenshotLevel2"/>
      </w:pPr>
      <w:r>
        <w:drawing>
          <wp:inline distT="0" distB="0" distL="0" distR="0" wp14:anchorId="5C6E3C6A" wp14:editId="10637623">
            <wp:extent cx="4084172" cy="1808921"/>
            <wp:effectExtent l="19050" t="19050" r="12065" b="203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37103" cy="1832365"/>
                    </a:xfrm>
                    <a:prstGeom prst="rect">
                      <a:avLst/>
                    </a:prstGeom>
                    <a:noFill/>
                    <a:ln>
                      <a:solidFill>
                        <a:schemeClr val="tx1"/>
                      </a:solidFill>
                    </a:ln>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1141EC91" w:rsidR="008146B2" w:rsidRDefault="00312C7F" w:rsidP="008146B2">
      <w:pPr>
        <w:pStyle w:val="LabStepScreenshotLevel2"/>
      </w:pPr>
      <w:r>
        <w:drawing>
          <wp:inline distT="0" distB="0" distL="0" distR="0" wp14:anchorId="5610617B" wp14:editId="2F94F805">
            <wp:extent cx="4836535" cy="1053548"/>
            <wp:effectExtent l="19050" t="19050" r="21590" b="133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32039" cy="1074352"/>
                    </a:xfrm>
                    <a:prstGeom prst="rect">
                      <a:avLst/>
                    </a:prstGeom>
                    <a:noFill/>
                    <a:ln>
                      <a:solidFill>
                        <a:schemeClr val="tx1"/>
                      </a:solidFill>
                    </a:ln>
                  </pic:spPr>
                </pic:pic>
              </a:graphicData>
            </a:graphic>
          </wp:inline>
        </w:drawing>
      </w:r>
    </w:p>
    <w:p w14:paraId="6FA38E72" w14:textId="66D97BCD" w:rsidR="0062446D" w:rsidRDefault="0062446D" w:rsidP="0062446D">
      <w:pPr>
        <w:pStyle w:val="LabStepNumberedLevel2"/>
      </w:pPr>
      <w:r>
        <w:t xml:space="preserve">You should now be looking at the </w:t>
      </w:r>
      <w:proofErr w:type="spellStart"/>
      <w:r>
        <w:t>WebPart</w:t>
      </w:r>
      <w:proofErr w:type="spellEnd"/>
      <w:r>
        <w:t xml:space="preserve"> in Edit view.</w:t>
      </w:r>
    </w:p>
    <w:p w14:paraId="4475491A" w14:textId="1D633F62" w:rsidR="002C5584" w:rsidRDefault="004E6F38" w:rsidP="002C5584">
      <w:pPr>
        <w:pStyle w:val="LabStepNumbered"/>
      </w:pPr>
      <w:r>
        <w:t xml:space="preserve">Modify </w:t>
      </w:r>
      <w:r w:rsidR="0062446D">
        <w:t xml:space="preserve">the </w:t>
      </w:r>
      <w:proofErr w:type="spellStart"/>
      <w:r w:rsidR="0062446D">
        <w:t>WebPart's</w:t>
      </w:r>
      <w:proofErr w:type="spellEnd"/>
      <w:r w:rsidR="0062446D">
        <w:t xml:space="preserve"> source files and observe the file watching behavior that </w:t>
      </w:r>
      <w:r w:rsidR="008146B2">
        <w:t>automatic</w:t>
      </w:r>
      <w:r>
        <w:t>ally updates</w:t>
      </w:r>
      <w:r w:rsidR="008146B2">
        <w:t xml:space="preserve"> </w:t>
      </w:r>
      <w:r w:rsidR="0062446D">
        <w:t xml:space="preserve">the </w:t>
      </w:r>
      <w:proofErr w:type="spellStart"/>
      <w:r w:rsidR="0062446D">
        <w:t>WebPart</w:t>
      </w:r>
      <w:proofErr w:type="spellEnd"/>
      <w:r w:rsidR="0062446D">
        <w:t xml:space="preserve"> in the browser</w:t>
      </w:r>
      <w:r w:rsidR="008146B2">
        <w:t>.</w:t>
      </w:r>
    </w:p>
    <w:p w14:paraId="3D1C1A95" w14:textId="2A06A37D" w:rsidR="0062446D" w:rsidRDefault="0062446D" w:rsidP="008146B2">
      <w:pPr>
        <w:pStyle w:val="LabStepNumberedLevel2"/>
      </w:pPr>
      <w:r>
        <w:t xml:space="preserve">Return to the editor window for the TypeScript file named </w:t>
      </w:r>
      <w:proofErr w:type="spellStart"/>
      <w:r w:rsidRPr="00DA65B1">
        <w:rPr>
          <w:b/>
        </w:rPr>
        <w:t>WalmartGreeterWebPart.ts</w:t>
      </w:r>
      <w:proofErr w:type="spellEnd"/>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 xml:space="preserve">Hello World of </w:t>
      </w:r>
      <w:proofErr w:type="spellStart"/>
      <w:r w:rsidRPr="0062446D">
        <w:rPr>
          <w:b/>
        </w:rPr>
        <w:t>SPFx</w:t>
      </w:r>
      <w:proofErr w:type="spellEnd"/>
      <w:r w:rsidRPr="0062446D">
        <w:rPr>
          <w:b/>
        </w:rPr>
        <w:t xml:space="preserve"> </w:t>
      </w:r>
      <w:proofErr w:type="spellStart"/>
      <w:r w:rsidRPr="0062446D">
        <w:rPr>
          <w:b/>
        </w:rPr>
        <w:t>WebParts</w:t>
      </w:r>
      <w:proofErr w:type="spellEnd"/>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DF7E07F" w:rsidR="0062446D" w:rsidRDefault="0062446D" w:rsidP="0062446D">
      <w:pPr>
        <w:pStyle w:val="LabStepCodeBlockLevel2"/>
      </w:pPr>
      <w:r>
        <w:t xml:space="preserve">      &lt;h1&gt;Hello World of SPFx WebParts&lt;/h1&gt;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37565E9B" w:rsidR="008146B2" w:rsidRDefault="0062446D" w:rsidP="008146B2">
      <w:pPr>
        <w:pStyle w:val="LabStepNumberedLevel2"/>
      </w:pPr>
      <w:r>
        <w:t xml:space="preserve">Save your changes to </w:t>
      </w:r>
      <w:proofErr w:type="spellStart"/>
      <w:r w:rsidR="000A38B5" w:rsidRPr="00DA65B1">
        <w:rPr>
          <w:b/>
        </w:rPr>
        <w:t>WalmartGreeterWebPart.ts</w:t>
      </w:r>
      <w:proofErr w:type="spellEnd"/>
      <w:r w:rsidR="000A38B5">
        <w:t>.</w:t>
      </w:r>
    </w:p>
    <w:p w14:paraId="379479FC" w14:textId="2C0B83C1" w:rsidR="008146B2" w:rsidRDefault="0062446D" w:rsidP="008146B2">
      <w:pPr>
        <w:pStyle w:val="LabStepNumberedLevel2"/>
      </w:pPr>
      <w:r>
        <w:lastRenderedPageBreak/>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1D78A575">
            <wp:extent cx="4155243" cy="868018"/>
            <wp:effectExtent l="19050" t="19050" r="17145" b="279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09599" cy="921152"/>
                    </a:xfrm>
                    <a:prstGeom prst="rect">
                      <a:avLst/>
                    </a:prstGeom>
                    <a:noFill/>
                    <a:ln>
                      <a:solidFill>
                        <a:schemeClr val="tx1">
                          <a:lumMod val="50000"/>
                          <a:lumOff val="50000"/>
                        </a:schemeClr>
                      </a:solidFill>
                    </a:ln>
                  </pic:spPr>
                </pic:pic>
              </a:graphicData>
            </a:graphic>
          </wp:inline>
        </w:drawing>
      </w:r>
    </w:p>
    <w:p w14:paraId="2364B45E" w14:textId="26347366" w:rsidR="0062446D" w:rsidRDefault="0062446D" w:rsidP="0062446D">
      <w:pPr>
        <w:pStyle w:val="LabStepNumberedLevel2"/>
      </w:pPr>
      <w:r>
        <w:t xml:space="preserve">Return to the editor window for the </w:t>
      </w:r>
      <w:r w:rsidR="000A38B5">
        <w:t xml:space="preserve">SCSS </w:t>
      </w:r>
      <w:r>
        <w:t xml:space="preserve">file named </w:t>
      </w:r>
      <w:proofErr w:type="spellStart"/>
      <w:r w:rsidR="000A38B5" w:rsidRPr="002C1180">
        <w:rPr>
          <w:b/>
        </w:rPr>
        <w:t>WalmartGreeter.module.scss</w:t>
      </w:r>
      <w:proofErr w:type="spellEnd"/>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proofErr w:type="spellStart"/>
      <w:r w:rsidRPr="002C1180">
        <w:rPr>
          <w:b/>
        </w:rPr>
        <w:t>WalmartGreeter.module.scss</w:t>
      </w:r>
      <w:proofErr w:type="spellEnd"/>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4253A519" w:rsidR="00CE262E" w:rsidRDefault="00CE262E" w:rsidP="00CE262E">
      <w:pPr>
        <w:pStyle w:val="LabStepScreenshotLevel2"/>
      </w:pPr>
      <w:r>
        <w:drawing>
          <wp:inline distT="0" distB="0" distL="0" distR="0" wp14:anchorId="6AF884FC" wp14:editId="50875FED">
            <wp:extent cx="4130034" cy="894522"/>
            <wp:effectExtent l="19050" t="19050" r="23495" b="203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11208" cy="933762"/>
                    </a:xfrm>
                    <a:prstGeom prst="rect">
                      <a:avLst/>
                    </a:prstGeom>
                    <a:noFill/>
                    <a:ln>
                      <a:solidFill>
                        <a:schemeClr val="tx1">
                          <a:lumMod val="50000"/>
                          <a:lumOff val="50000"/>
                        </a:schemeClr>
                      </a:solidFill>
                    </a:ln>
                  </pic:spPr>
                </pic:pic>
              </a:graphicData>
            </a:graphic>
          </wp:inline>
        </w:drawing>
      </w:r>
    </w:p>
    <w:p w14:paraId="1DF1874D" w14:textId="469E3E4C" w:rsidR="00CE262E" w:rsidRDefault="00CE262E" w:rsidP="00CE262E">
      <w:pPr>
        <w:pStyle w:val="LabExerciseCallout"/>
      </w:pPr>
      <w:r>
        <w:t>The point of these last few steps is to show that you can edit any of the TypeScript or CSS in your project and simply save the updated files 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2F40C4FA" w14:textId="0E395110" w:rsidR="00547674" w:rsidRDefault="00CE262E" w:rsidP="00547674">
      <w:pPr>
        <w:pStyle w:val="LabStepScreenshotLevel2"/>
      </w:pPr>
      <w:r>
        <w:drawing>
          <wp:inline distT="0" distB="0" distL="0" distR="0" wp14:anchorId="1E985AF1" wp14:editId="015D4F16">
            <wp:extent cx="6036142" cy="576470"/>
            <wp:effectExtent l="19050" t="19050" r="22225" b="146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4">
                      <a:extLst>
                        <a:ext uri="{28A0092B-C50C-407E-A947-70E740481C1C}">
                          <a14:useLocalDpi xmlns:a14="http://schemas.microsoft.com/office/drawing/2010/main" val="0"/>
                        </a:ext>
                      </a:extLst>
                    </a:blip>
                    <a:srcRect t="7746"/>
                    <a:stretch/>
                  </pic:blipFill>
                  <pic:spPr bwMode="auto">
                    <a:xfrm>
                      <a:off x="0" y="0"/>
                      <a:ext cx="6146260" cy="5869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BF84C1" w14:textId="2B9B7DC9" w:rsidR="00FA4C7B" w:rsidRDefault="004E6F38" w:rsidP="00FA4C7B">
      <w:pPr>
        <w:pStyle w:val="LabStepNumberedLevel2"/>
      </w:pPr>
      <w:r>
        <w:t xml:space="preserve">When prompted to </w:t>
      </w:r>
      <w:r w:rsidRPr="004E6F38">
        <w:rPr>
          <w:b/>
        </w:rPr>
        <w:t>Terminate the batch job</w:t>
      </w:r>
      <w:r>
        <w:rPr>
          <w:b/>
        </w:rPr>
        <w:t xml:space="preserve"> (Y/N)</w:t>
      </w:r>
      <w:r>
        <w:t xml:space="preserve">, type </w:t>
      </w:r>
      <w:r w:rsidR="00FA4C7B" w:rsidRPr="004E6F38">
        <w:rPr>
          <w:b/>
        </w:rPr>
        <w:t>Y</w:t>
      </w:r>
      <w:r w:rsidR="00FA4C7B">
        <w:t xml:space="preserve"> and </w:t>
      </w:r>
      <w:r>
        <w:t xml:space="preserve">press </w:t>
      </w:r>
      <w:r w:rsidR="00FA4C7B" w:rsidRPr="004E6F38">
        <w:rPr>
          <w:b/>
        </w:rPr>
        <w:t>Enter</w:t>
      </w:r>
      <w:r w:rsidR="00FA4C7B">
        <w:t>.</w:t>
      </w:r>
    </w:p>
    <w:p w14:paraId="3491D25D" w14:textId="58A7EA4A" w:rsidR="00547674" w:rsidRDefault="00CE262E" w:rsidP="00547674">
      <w:pPr>
        <w:pStyle w:val="LabStepScreenshotLevel2"/>
      </w:pPr>
      <w:r>
        <w:drawing>
          <wp:inline distT="0" distB="0" distL="0" distR="0" wp14:anchorId="5BBEA88B" wp14:editId="39D181A3">
            <wp:extent cx="5599044" cy="331147"/>
            <wp:effectExtent l="19050" t="19050" r="2095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00473" cy="343060"/>
                    </a:xfrm>
                    <a:prstGeom prst="rect">
                      <a:avLst/>
                    </a:prstGeom>
                    <a:noFill/>
                    <a:ln>
                      <a:solidFill>
                        <a:schemeClr val="tx1"/>
                      </a:solidFill>
                    </a:ln>
                  </pic:spPr>
                </pic:pic>
              </a:graphicData>
            </a:graphic>
          </wp:inline>
        </w:drawing>
      </w:r>
    </w:p>
    <w:p w14:paraId="48734D1A" w14:textId="4266943D" w:rsidR="00FA4C7B" w:rsidRDefault="004E6F38" w:rsidP="00FA4C7B">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44B06D35" w14:textId="5A73272D" w:rsidR="00547674" w:rsidRDefault="00CE262E" w:rsidP="00547674">
      <w:pPr>
        <w:pStyle w:val="LabStepScreenshotLevel2"/>
      </w:pPr>
      <w:r>
        <w:drawing>
          <wp:inline distT="0" distB="0" distL="0" distR="0" wp14:anchorId="1806A791" wp14:editId="44C6910E">
            <wp:extent cx="4996180" cy="728980"/>
            <wp:effectExtent l="19050" t="19050" r="13970"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96180" cy="728980"/>
                    </a:xfrm>
                    <a:prstGeom prst="rect">
                      <a:avLst/>
                    </a:prstGeom>
                    <a:noFill/>
                    <a:ln>
                      <a:solidFill>
                        <a:schemeClr val="tx1"/>
                      </a:solidFill>
                    </a:ln>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4F4142" w:rsidP="00FA4C7B">
      <w:pPr>
        <w:pStyle w:val="LabExerciseCallout"/>
      </w:pPr>
      <w:hyperlink r:id="rId47"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lastRenderedPageBreak/>
        <w:t xml:space="preserve">Examine the two debug configurations that have been added to </w:t>
      </w:r>
      <w:r>
        <w:t xml:space="preserve">the </w:t>
      </w:r>
      <w:proofErr w:type="spellStart"/>
      <w:r w:rsidRPr="00CE262E">
        <w:rPr>
          <w:b/>
        </w:rPr>
        <w:t>launch.json</w:t>
      </w:r>
      <w:proofErr w:type="spellEnd"/>
      <w:r w:rsidR="008146B2">
        <w:t>.</w:t>
      </w:r>
    </w:p>
    <w:p w14:paraId="35CC4B0F" w14:textId="3CA9C648" w:rsidR="00CE262E" w:rsidRDefault="00CE262E" w:rsidP="00FA4C7B">
      <w:pPr>
        <w:pStyle w:val="LabStepNumberedLevel2"/>
      </w:pPr>
      <w:r>
        <w:t xml:space="preserve">Open the </w:t>
      </w:r>
      <w:proofErr w:type="spellStart"/>
      <w:r w:rsidRPr="00CE262E">
        <w:rPr>
          <w:b/>
        </w:rPr>
        <w:t>launch.json</w:t>
      </w:r>
      <w:proofErr w:type="spellEnd"/>
      <w:r>
        <w:t xml:space="preserve"> file in the </w:t>
      </w:r>
      <w:r w:rsidRPr="00CE262E">
        <w:rPr>
          <w:b/>
        </w:rPr>
        <w:t>.</w:t>
      </w:r>
      <w:proofErr w:type="spellStart"/>
      <w:r w:rsidRPr="00CE262E">
        <w:rPr>
          <w:b/>
        </w:rPr>
        <w:t>vscode</w:t>
      </w:r>
      <w:proofErr w:type="spellEnd"/>
      <w:r>
        <w:t xml:space="preserve"> folder and examine its contents.</w:t>
      </w:r>
    </w:p>
    <w:p w14:paraId="08C65A1F" w14:textId="0F7C967D" w:rsidR="00CE262E" w:rsidRDefault="00CE262E" w:rsidP="00CE262E">
      <w:pPr>
        <w:pStyle w:val="LabStepScreenshotLevel2"/>
      </w:pPr>
      <w:r>
        <w:drawing>
          <wp:inline distT="0" distB="0" distL="0" distR="0" wp14:anchorId="167EA95C" wp14:editId="16023C56">
            <wp:extent cx="1616765" cy="9244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43005" cy="939479"/>
                    </a:xfrm>
                    <a:prstGeom prst="rect">
                      <a:avLst/>
                    </a:prstGeom>
                    <a:noFill/>
                    <a:ln>
                      <a:noFill/>
                    </a:ln>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3EB6A01D" w:rsidR="00A1277E" w:rsidRDefault="00A1277E" w:rsidP="00A1277E">
      <w:pPr>
        <w:pStyle w:val="LabStepScreenshotLevel2"/>
      </w:pPr>
      <w:r>
        <w:drawing>
          <wp:inline distT="0" distB="0" distL="0" distR="0" wp14:anchorId="296A298B" wp14:editId="12283645">
            <wp:extent cx="3060503" cy="1789043"/>
            <wp:effectExtent l="0" t="0" r="6985"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b="9612"/>
                    <a:stretch/>
                  </pic:blipFill>
                  <pic:spPr bwMode="auto">
                    <a:xfrm>
                      <a:off x="0" y="0"/>
                      <a:ext cx="3078378" cy="1799492"/>
                    </a:xfrm>
                    <a:prstGeom prst="rect">
                      <a:avLst/>
                    </a:prstGeom>
                    <a:noFill/>
                    <a:ln>
                      <a:noFill/>
                    </a:ln>
                    <a:extLst>
                      <a:ext uri="{53640926-AAD7-44D8-BBD7-CCE9431645EC}">
                        <a14:shadowObscured xmlns:a14="http://schemas.microsoft.com/office/drawing/2010/main"/>
                      </a:ext>
                    </a:extLst>
                  </pic:spPr>
                </pic:pic>
              </a:graphicData>
            </a:graphic>
          </wp:inline>
        </w:drawing>
      </w:r>
    </w:p>
    <w:p w14:paraId="665309F0" w14:textId="200D2F0A" w:rsidR="00A1277E" w:rsidRDefault="00A1277E" w:rsidP="00FA4C7B">
      <w:pPr>
        <w:pStyle w:val="LabStepNumberedLevel2"/>
      </w:pPr>
      <w:r>
        <w:t xml:space="preserve">Close </w:t>
      </w:r>
      <w:proofErr w:type="spellStart"/>
      <w:r w:rsidRPr="00A1277E">
        <w:rPr>
          <w:b/>
        </w:rPr>
        <w:t>launch.json</w:t>
      </w:r>
      <w:proofErr w:type="spellEnd"/>
      <w:r>
        <w:t xml:space="preserve"> without saving any changes.</w:t>
      </w:r>
    </w:p>
    <w:p w14:paraId="34D26641" w14:textId="44C1F238" w:rsidR="00A1277E" w:rsidRDefault="00A1277E" w:rsidP="00A1277E">
      <w:pPr>
        <w:pStyle w:val="LabExerciseCallout"/>
      </w:pPr>
      <w:r>
        <w:t xml:space="preserve">You will make an update to the </w:t>
      </w:r>
      <w:proofErr w:type="spellStart"/>
      <w:r w:rsidRPr="00A1277E">
        <w:rPr>
          <w:b/>
        </w:rPr>
        <w:t>launch.json</w:t>
      </w:r>
      <w:proofErr w:type="spellEnd"/>
      <w:r>
        <w:t xml:space="preserve"> file in a later lab exercise. For now you can just the use the version of </w:t>
      </w:r>
      <w:proofErr w:type="spellStart"/>
      <w:r w:rsidRPr="00A1277E">
        <w:rPr>
          <w:b/>
        </w:rPr>
        <w:t>launch.json</w:t>
      </w:r>
      <w:proofErr w:type="spellEnd"/>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5C53F8D6"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 xml:space="preserve">using the </w:t>
      </w:r>
      <w:r w:rsidR="00FA4C7B" w:rsidRPr="00F548B5">
        <w:rPr>
          <w:b/>
        </w:rPr>
        <w:t>--</w:t>
      </w:r>
      <w:proofErr w:type="spellStart"/>
      <w:r w:rsidR="00FA4C7B" w:rsidRPr="00F548B5">
        <w:rPr>
          <w:b/>
        </w:rPr>
        <w:t>no</w:t>
      </w:r>
      <w:r>
        <w:rPr>
          <w:b/>
        </w:rPr>
        <w:t>browser</w:t>
      </w:r>
      <w:proofErr w:type="spellEnd"/>
      <w:r w:rsidR="00FA4C7B">
        <w:t xml:space="preserve"> argument to start the web server without launching the browser. </w:t>
      </w:r>
    </w:p>
    <w:p w14:paraId="74A0F951" w14:textId="1ABB545B" w:rsidR="00FA4C7B" w:rsidRDefault="001E461B" w:rsidP="00FA4C7B">
      <w:pPr>
        <w:pStyle w:val="LabStepCodeBlockLevel2"/>
      </w:pPr>
      <w:r w:rsidRPr="001E461B">
        <w:t>gulp serve --nobrowser</w:t>
      </w:r>
    </w:p>
    <w:p w14:paraId="5E897F3A" w14:textId="0C621CFE" w:rsidR="00FA4C7B" w:rsidRDefault="00FA4C7B" w:rsidP="00FA4C7B">
      <w:pPr>
        <w:pStyle w:val="LabStepNumberedLevel2"/>
      </w:pPr>
      <w:r>
        <w:t xml:space="preserve">Click the </w:t>
      </w:r>
      <w:r w:rsidRPr="004E6F38">
        <w:rPr>
          <w:b/>
        </w:rPr>
        <w:t>Debug</w:t>
      </w:r>
      <w:r>
        <w:t xml:space="preserve"> tab in the left navigation.</w:t>
      </w:r>
    </w:p>
    <w:p w14:paraId="2AFEF54C" w14:textId="0F231CE8" w:rsidR="00667196" w:rsidRDefault="00667196" w:rsidP="00667196">
      <w:pPr>
        <w:pStyle w:val="LabStepScreenshotLevel2"/>
      </w:pPr>
      <w:bookmarkStart w:id="0" w:name="_GoBack"/>
      <w:r>
        <w:drawing>
          <wp:inline distT="0" distB="0" distL="0" distR="0" wp14:anchorId="3EAEBB94" wp14:editId="7622A115">
            <wp:extent cx="2464367" cy="147099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0">
                      <a:extLst>
                        <a:ext uri="{28A0092B-C50C-407E-A947-70E740481C1C}">
                          <a14:useLocalDpi xmlns:a14="http://schemas.microsoft.com/office/drawing/2010/main" val="0"/>
                        </a:ext>
                      </a:extLst>
                    </a:blip>
                    <a:srcRect b="14066"/>
                    <a:stretch/>
                  </pic:blipFill>
                  <pic:spPr bwMode="auto">
                    <a:xfrm>
                      <a:off x="0" y="0"/>
                      <a:ext cx="2531319" cy="1510956"/>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14:paraId="5BE2B600" w14:textId="476CCEAD" w:rsidR="00FA4C7B" w:rsidRDefault="00FA4C7B" w:rsidP="00FA4C7B">
      <w:pPr>
        <w:pStyle w:val="LabStepNumberedLevel2"/>
      </w:pPr>
      <w:r>
        <w:t>Click the button with the green arrow to begin a debugging session</w:t>
      </w:r>
      <w:r w:rsidR="004E6F38">
        <w:t xml:space="preserve"> in Visual Studio Code</w:t>
      </w:r>
      <w:r>
        <w:t>.</w:t>
      </w:r>
    </w:p>
    <w:p w14:paraId="236D075A" w14:textId="21C616C7" w:rsidR="00FA4C7B" w:rsidRDefault="001E461B" w:rsidP="00FA4C7B">
      <w:pPr>
        <w:pStyle w:val="LabStepScreenshotLevel2"/>
      </w:pPr>
      <w:r>
        <w:drawing>
          <wp:inline distT="0" distB="0" distL="0" distR="0" wp14:anchorId="7C1E793A" wp14:editId="444A909E">
            <wp:extent cx="3248219" cy="715618"/>
            <wp:effectExtent l="19050" t="19050" r="9525" b="279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a:extLst>
                        <a:ext uri="{28A0092B-C50C-407E-A947-70E740481C1C}">
                          <a14:useLocalDpi xmlns:a14="http://schemas.microsoft.com/office/drawing/2010/main" val="0"/>
                        </a:ext>
                      </a:extLst>
                    </a:blip>
                    <a:srcRect t="21292" b="39390"/>
                    <a:stretch/>
                  </pic:blipFill>
                  <pic:spPr bwMode="auto">
                    <a:xfrm>
                      <a:off x="0" y="0"/>
                      <a:ext cx="3261903" cy="71863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B43EC7" w14:textId="77777777" w:rsidR="004E6F38" w:rsidRDefault="00FA4C7B" w:rsidP="00FA4C7B">
      <w:pPr>
        <w:pStyle w:val="LabStepNumberedLevel2"/>
      </w:pPr>
      <w:r>
        <w:lastRenderedPageBreak/>
        <w:t xml:space="preserve">The </w:t>
      </w:r>
      <w:r w:rsidR="001E461B">
        <w:t xml:space="preserve">local SharePoint Workbench </w:t>
      </w:r>
      <w:r>
        <w:t>sh</w:t>
      </w:r>
      <w:r w:rsidR="004E6F38">
        <w:t>ould launch in the browser.</w:t>
      </w:r>
    </w:p>
    <w:p w14:paraId="28BFCA02" w14:textId="30E6B5B6" w:rsidR="00FA4C7B" w:rsidRDefault="004E6F38" w:rsidP="00FA4C7B">
      <w:pPr>
        <w:pStyle w:val="LabStepNumberedLevel2"/>
      </w:pPr>
      <w:r>
        <w:t xml:space="preserve">Add the Walmart Greeter </w:t>
      </w:r>
      <w:proofErr w:type="spellStart"/>
      <w:r>
        <w:t>WebPart</w:t>
      </w:r>
      <w:proofErr w:type="spellEnd"/>
      <w:r>
        <w:t xml:space="preserve"> to the page as you did in previous steps of this exercise</w:t>
      </w:r>
      <w:r w:rsidR="001E461B">
        <w:t>.</w:t>
      </w:r>
    </w:p>
    <w:p w14:paraId="1DD5C96E" w14:textId="49825958" w:rsidR="00D54B4F" w:rsidRDefault="00D54B4F" w:rsidP="00FA4C7B">
      <w:pPr>
        <w:pStyle w:val="LabStepNumberedLevel2"/>
      </w:pPr>
      <w:r>
        <w:t xml:space="preserve">Once you see your </w:t>
      </w:r>
      <w:proofErr w:type="spellStart"/>
      <w:r>
        <w:t>WebPart</w:t>
      </w:r>
      <w:proofErr w:type="spellEnd"/>
      <w:r>
        <w:t>, you should also be able to see the debugging toolbar appear in Visual Studio Code.</w:t>
      </w:r>
    </w:p>
    <w:p w14:paraId="4C466D43" w14:textId="76303547" w:rsidR="001E461B" w:rsidRDefault="001E461B" w:rsidP="001E461B">
      <w:pPr>
        <w:pStyle w:val="LabStepScreenshotLevel2"/>
      </w:pPr>
      <w:r>
        <w:drawing>
          <wp:inline distT="0" distB="0" distL="0" distR="0" wp14:anchorId="7EB0E72B" wp14:editId="5240E89E">
            <wp:extent cx="4178846" cy="1610436"/>
            <wp:effectExtent l="19050" t="19050" r="12700" b="279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2192" cy="1623287"/>
                    </a:xfrm>
                    <a:prstGeom prst="rect">
                      <a:avLst/>
                    </a:prstGeom>
                    <a:noFill/>
                    <a:ln>
                      <a:solidFill>
                        <a:schemeClr val="tx1"/>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proofErr w:type="spellStart"/>
      <w:r w:rsidRPr="00D54B4F">
        <w:rPr>
          <w:b/>
        </w:rPr>
        <w:t>WalmartGreeterWebPart.ts</w:t>
      </w:r>
      <w:proofErr w:type="spellEnd"/>
      <w:r>
        <w:t>.</w:t>
      </w:r>
    </w:p>
    <w:p w14:paraId="451164AE" w14:textId="77777777" w:rsidR="00FA4C7B" w:rsidRDefault="00FA4C7B" w:rsidP="00FA4C7B">
      <w:pPr>
        <w:pStyle w:val="LabStepNumberedLevel2"/>
      </w:pPr>
      <w:r>
        <w:t xml:space="preserve">Select the first line of code in the </w:t>
      </w:r>
      <w:proofErr w:type="spellStart"/>
      <w:r w:rsidRPr="00C77711">
        <w:rPr>
          <w:b/>
        </w:rPr>
        <w:t>displayNewQuote</w:t>
      </w:r>
      <w:proofErr w:type="spellEnd"/>
      <w:r>
        <w:t xml:space="preserve"> method and set a breakpoint by pressing the </w:t>
      </w:r>
      <w:r w:rsidRPr="00C77711">
        <w:rPr>
          <w:b/>
        </w:rPr>
        <w:t>{F9}</w:t>
      </w:r>
      <w:r>
        <w:t xml:space="preserve"> key.</w:t>
      </w:r>
    </w:p>
    <w:p w14:paraId="47504C37" w14:textId="47F86F81" w:rsidR="00FA4C7B" w:rsidRDefault="00AD64B0" w:rsidP="00D54B4F">
      <w:pPr>
        <w:pStyle w:val="LabStepScreenshotLevel2"/>
      </w:pPr>
      <w:r>
        <w:drawing>
          <wp:inline distT="0" distB="0" distL="0" distR="0" wp14:anchorId="69C98264" wp14:editId="04DABEE1">
            <wp:extent cx="4545718" cy="1910687"/>
            <wp:effectExtent l="19050" t="19050" r="26670" b="139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3668" b="35054"/>
                    <a:stretch/>
                  </pic:blipFill>
                  <pic:spPr bwMode="auto">
                    <a:xfrm>
                      <a:off x="0" y="0"/>
                      <a:ext cx="4567315" cy="19197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1ED2C87E" w:rsidR="00D54B4F" w:rsidRDefault="00D54B4F" w:rsidP="00D54B4F">
      <w:pPr>
        <w:pStyle w:val="LabStepNumberedLevel2"/>
      </w:pPr>
      <w:r>
        <w:t xml:space="preserve">Refresh the page displaying the </w:t>
      </w:r>
      <w:proofErr w:type="spellStart"/>
      <w:r>
        <w:t>WebPart</w:t>
      </w:r>
      <w:proofErr w:type="spellEnd"/>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6DBD6EE1" w:rsidR="00AD64B0" w:rsidRDefault="00AD64B0" w:rsidP="00D54B4F">
      <w:pPr>
        <w:pStyle w:val="LabStepScreenshotLevel2"/>
      </w:pPr>
      <w:r>
        <w:lastRenderedPageBreak/>
        <w:drawing>
          <wp:inline distT="0" distB="0" distL="0" distR="0" wp14:anchorId="0052FBC6" wp14:editId="55067B1D">
            <wp:extent cx="4272713" cy="2060812"/>
            <wp:effectExtent l="19050" t="19050" r="1397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9484"/>
                    <a:stretch/>
                  </pic:blipFill>
                  <pic:spPr bwMode="auto">
                    <a:xfrm>
                      <a:off x="0" y="0"/>
                      <a:ext cx="4345976" cy="20961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7539046" w14:textId="514BF5E3" w:rsidR="00D54B4F" w:rsidRDefault="00D54B4F" w:rsidP="00D54B4F">
      <w:pPr>
        <w:pStyle w:val="LabStepNumberedLevel2"/>
      </w:pPr>
      <w:r>
        <w:t>Experiment with the button on the debugging toolbar which let you step into and step over code while debugging</w:t>
      </w:r>
    </w:p>
    <w:p w14:paraId="2E902995" w14:textId="3768F01E" w:rsidR="00AD64B0" w:rsidRDefault="00AD64B0" w:rsidP="00D54B4F">
      <w:pPr>
        <w:pStyle w:val="LabStepScreenshotLevel2"/>
      </w:pPr>
      <w:r>
        <w:drawing>
          <wp:inline distT="0" distB="0" distL="0" distR="0" wp14:anchorId="2C9C5FC7" wp14:editId="4AD306A0">
            <wp:extent cx="2524328" cy="343609"/>
            <wp:effectExtent l="19050" t="19050" r="9525" b="184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3959" cy="354448"/>
                    </a:xfrm>
                    <a:prstGeom prst="rect">
                      <a:avLst/>
                    </a:prstGeom>
                    <a:noFill/>
                    <a:ln>
                      <a:solidFill>
                        <a:schemeClr val="tx1"/>
                      </a:solidFill>
                    </a:ln>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16F051A7" w:rsidR="00FA4C7B" w:rsidRDefault="00D54B4F" w:rsidP="005E4382">
      <w:pPr>
        <w:pStyle w:val="LabStepNumberedLevel2"/>
      </w:pPr>
      <w:r>
        <w:t xml:space="preserve">Close the </w:t>
      </w:r>
      <w:r w:rsidR="00AD64B0">
        <w:t xml:space="preserve">browser </w:t>
      </w:r>
      <w:r>
        <w:t xml:space="preserve">which is displaying the </w:t>
      </w:r>
      <w:proofErr w:type="spellStart"/>
      <w:r>
        <w:t>WebPart</w:t>
      </w:r>
      <w:proofErr w:type="spellEnd"/>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proofErr w:type="spellStart"/>
      <w:r w:rsidRPr="004E6F38">
        <w:rPr>
          <w:b/>
        </w:rPr>
        <w:t>cls</w:t>
      </w:r>
      <w:proofErr w:type="spellEnd"/>
      <w:r>
        <w:t xml:space="preserve"> and then press </w:t>
      </w:r>
      <w:r w:rsidRPr="004E6F38">
        <w:rPr>
          <w:b/>
        </w:rPr>
        <w:t>Enter</w:t>
      </w:r>
      <w:r>
        <w:t xml:space="preserve"> to clear to console window.</w:t>
      </w:r>
    </w:p>
    <w:p w14:paraId="7CBF394B" w14:textId="2A7704DF" w:rsidR="00495ECF" w:rsidRPr="00AB0146" w:rsidRDefault="00495ECF" w:rsidP="00495ECF">
      <w:pPr>
        <w:pStyle w:val="Heading3"/>
      </w:pPr>
      <w:r>
        <w:t xml:space="preserve">Exercise 3: Style A Web Part using </w:t>
      </w:r>
      <w:r w:rsidRPr="00495ECF">
        <w:t>SCSS Files and CSS Modules</w:t>
      </w:r>
    </w:p>
    <w:p w14:paraId="4F05DCA5" w14:textId="77777777" w:rsidR="00495ECF" w:rsidRDefault="00495ECF" w:rsidP="00495ECF">
      <w:pPr>
        <w:pStyle w:val="LabExerciseLeadIn"/>
      </w:pPr>
      <w:r>
        <w:t xml:space="preserve">In this exercise, you will extend the </w:t>
      </w:r>
      <w:proofErr w:type="spellStart"/>
      <w:r w:rsidRPr="00961239">
        <w:rPr>
          <w:b/>
        </w:rPr>
        <w:t>WalmartGreeterWebPart</w:t>
      </w:r>
      <w:proofErr w:type="spellEnd"/>
      <w:r>
        <w:t xml:space="preserve"> with a set of custom properties. You will accomplish this by designing an interface that defines a set of custom properties and then you will work through the steps to integrate the interface with your </w:t>
      </w:r>
      <w:proofErr w:type="spellStart"/>
      <w:r>
        <w:t>WebPart</w:t>
      </w:r>
      <w:proofErr w:type="spellEnd"/>
      <w:r>
        <w:t xml:space="preserve"> class. You will also create a customized user experience for editing these </w:t>
      </w:r>
      <w:proofErr w:type="spellStart"/>
      <w:r>
        <w:t>WebPart</w:t>
      </w:r>
      <w:proofErr w:type="spellEnd"/>
      <w:r>
        <w:t xml:space="preserve"> properties specific types of user input elements to the property pane that can be seen in </w:t>
      </w:r>
      <w:proofErr w:type="spellStart"/>
      <w:r>
        <w:t>WebPart</w:t>
      </w:r>
      <w:proofErr w:type="spellEnd"/>
      <w:r>
        <w:t xml:space="preserve"> edit mode.</w:t>
      </w:r>
    </w:p>
    <w:p w14:paraId="2EEE7D16" w14:textId="77777777" w:rsidR="00495ECF" w:rsidRDefault="00495ECF" w:rsidP="00495ECF">
      <w:pPr>
        <w:pStyle w:val="LabStepNumbered"/>
        <w:numPr>
          <w:ilvl w:val="0"/>
          <w:numId w:val="31"/>
        </w:numPr>
      </w:pPr>
      <w:r>
        <w:t xml:space="preserve">Redesign the interface definition inside the </w:t>
      </w:r>
      <w:proofErr w:type="spellStart"/>
      <w:r>
        <w:t>WebPart</w:t>
      </w:r>
      <w:proofErr w:type="spellEnd"/>
      <w:r>
        <w:t xml:space="preserve"> source files named </w:t>
      </w:r>
      <w:proofErr w:type="spellStart"/>
      <w:r w:rsidRPr="0054509A">
        <w:rPr>
          <w:b/>
        </w:rPr>
        <w:t>IWalmartGreeterWebPartProps.ts</w:t>
      </w:r>
      <w:proofErr w:type="spellEnd"/>
      <w:r>
        <w:t>.</w:t>
      </w:r>
    </w:p>
    <w:p w14:paraId="5085932B" w14:textId="2D360740" w:rsidR="002C5584" w:rsidRPr="00AB0146" w:rsidRDefault="00495ECF" w:rsidP="002C5584">
      <w:pPr>
        <w:pStyle w:val="Heading3"/>
      </w:pPr>
      <w:r>
        <w:t>Exercise 4</w:t>
      </w:r>
      <w:r w:rsidR="002C5584">
        <w:t xml:space="preserve">: Extend </w:t>
      </w:r>
      <w:r>
        <w:t>an SPFX</w:t>
      </w:r>
      <w:r w:rsidR="002C5584">
        <w:t xml:space="preserve"> </w:t>
      </w:r>
      <w:proofErr w:type="spellStart"/>
      <w:r w:rsidR="002C5584">
        <w:t>WebPart</w:t>
      </w:r>
      <w:proofErr w:type="spellEnd"/>
      <w:r w:rsidR="002C5584">
        <w:t xml:space="preserve"> with Custom Properties</w:t>
      </w:r>
    </w:p>
    <w:p w14:paraId="2F6BAE44" w14:textId="3271F23F" w:rsidR="002C5584" w:rsidRDefault="00961239" w:rsidP="002C5584">
      <w:pPr>
        <w:pStyle w:val="LabExerciseLeadIn"/>
      </w:pPr>
      <w:r>
        <w:t xml:space="preserve">In this exercise, you will extend the </w:t>
      </w:r>
      <w:proofErr w:type="spellStart"/>
      <w:r w:rsidRPr="00961239">
        <w:rPr>
          <w:b/>
        </w:rPr>
        <w:t>WalmartGreeterWebPart</w:t>
      </w:r>
      <w:proofErr w:type="spellEnd"/>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proofErr w:type="spellStart"/>
      <w:r w:rsidR="000479E6">
        <w:t>WebPart</w:t>
      </w:r>
      <w:proofErr w:type="spellEnd"/>
      <w:r w:rsidR="000479E6">
        <w:t xml:space="preserve"> class. You will also create a customized user experience for editing these </w:t>
      </w:r>
      <w:proofErr w:type="spellStart"/>
      <w:r w:rsidR="000479E6">
        <w:t>WebPart</w:t>
      </w:r>
      <w:proofErr w:type="spellEnd"/>
      <w:r w:rsidR="000479E6">
        <w:t xml:space="preserve"> </w:t>
      </w:r>
      <w:r w:rsidR="008A2AFA">
        <w:t xml:space="preserve">properties specific types of user </w:t>
      </w:r>
      <w:r w:rsidR="000479E6">
        <w:t>input elements to the property pane</w:t>
      </w:r>
      <w:r w:rsidR="008A2AFA">
        <w:t xml:space="preserve"> that can be seen in </w:t>
      </w:r>
      <w:proofErr w:type="spellStart"/>
      <w:r w:rsidR="008A2AFA">
        <w:t>WebPart</w:t>
      </w:r>
      <w:proofErr w:type="spellEnd"/>
      <w:r w:rsidR="008A2AFA">
        <w:t xml:space="preserve"> edit mode</w:t>
      </w:r>
      <w:r w:rsidR="000479E6">
        <w:t>.</w:t>
      </w:r>
    </w:p>
    <w:p w14:paraId="64B54208" w14:textId="42130A66"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proofErr w:type="spellStart"/>
      <w:r w:rsidR="0054509A">
        <w:t>WebPart</w:t>
      </w:r>
      <w:proofErr w:type="spellEnd"/>
      <w:r w:rsidR="0054509A">
        <w:t xml:space="preserve"> source files named</w:t>
      </w:r>
      <w:r w:rsidR="008A2AFA">
        <w:t xml:space="preserve"> </w:t>
      </w:r>
      <w:proofErr w:type="spellStart"/>
      <w:r w:rsidR="008A2AFA" w:rsidRPr="0054509A">
        <w:rPr>
          <w:b/>
        </w:rPr>
        <w:t>IWalmartGreeterWebPartProps.ts</w:t>
      </w:r>
      <w:proofErr w:type="spellEnd"/>
      <w:r w:rsidR="008A2AFA">
        <w:t>.</w:t>
      </w:r>
    </w:p>
    <w:p w14:paraId="510931C8" w14:textId="1354C422" w:rsidR="002C5584" w:rsidRDefault="0054509A" w:rsidP="0054509A">
      <w:pPr>
        <w:pStyle w:val="LabStepNumberedLevel2"/>
        <w:numPr>
          <w:ilvl w:val="1"/>
          <w:numId w:val="31"/>
        </w:numPr>
      </w:pPr>
      <w:r>
        <w:t xml:space="preserve">Open the TypeScript </w:t>
      </w:r>
      <w:r w:rsidR="000479E6">
        <w:t xml:space="preserve">source </w:t>
      </w:r>
      <w:r>
        <w:t xml:space="preserve">file named </w:t>
      </w:r>
      <w:proofErr w:type="spellStart"/>
      <w:r w:rsidRPr="0054509A">
        <w:rPr>
          <w:b/>
        </w:rPr>
        <w:t>IWalmartGreeterWebPartProps.ts</w:t>
      </w:r>
      <w:proofErr w:type="spellEnd"/>
      <w:r w:rsidR="002C5584">
        <w:t>.</w:t>
      </w:r>
    </w:p>
    <w:p w14:paraId="54616545" w14:textId="2074FD28" w:rsidR="0054509A" w:rsidRDefault="0054509A" w:rsidP="0054509A">
      <w:pPr>
        <w:pStyle w:val="LabStepScreenshotLevel2"/>
      </w:pPr>
      <w:r>
        <w:lastRenderedPageBreak/>
        <w:drawing>
          <wp:inline distT="0" distB="0" distL="0" distR="0" wp14:anchorId="08A2A5F9" wp14:editId="58BA3EF0">
            <wp:extent cx="1890584" cy="9727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t="21067"/>
                    <a:stretch/>
                  </pic:blipFill>
                  <pic:spPr bwMode="auto">
                    <a:xfrm>
                      <a:off x="0" y="0"/>
                      <a:ext cx="1919217" cy="987525"/>
                    </a:xfrm>
                    <a:prstGeom prst="rect">
                      <a:avLst/>
                    </a:prstGeom>
                    <a:noFill/>
                    <a:ln>
                      <a:noFill/>
                    </a:ln>
                    <a:extLst>
                      <a:ext uri="{53640926-AAD7-44D8-BBD7-CCE9431645EC}">
                        <a14:shadowObscured xmlns:a14="http://schemas.microsoft.com/office/drawing/2010/main"/>
                      </a:ext>
                    </a:extLst>
                  </pic:spPr>
                </pic:pic>
              </a:graphicData>
            </a:graphic>
          </wp:inline>
        </w:drawing>
      </w:r>
    </w:p>
    <w:p w14:paraId="315084B5" w14:textId="367B1D44" w:rsidR="0054509A" w:rsidRDefault="0054509A" w:rsidP="0054509A">
      <w:pPr>
        <w:pStyle w:val="LabStepNumberedLevel2"/>
        <w:numPr>
          <w:ilvl w:val="1"/>
          <w:numId w:val="31"/>
        </w:numPr>
      </w:pPr>
      <w:r>
        <w:t xml:space="preserve">The </w:t>
      </w:r>
      <w:r w:rsidR="000479E6">
        <w:t>source</w:t>
      </w:r>
      <w:r>
        <w:t xml:space="preserve"> file contain</w:t>
      </w:r>
      <w:r w:rsidR="000479E6">
        <w:t>s</w:t>
      </w:r>
      <w:r>
        <w:t xml:space="preserve"> </w:t>
      </w:r>
      <w:r w:rsidR="000479E6">
        <w:t xml:space="preserve">an </w:t>
      </w:r>
      <w:r>
        <w:t xml:space="preserve">interface named </w:t>
      </w:r>
      <w:proofErr w:type="spellStart"/>
      <w:r w:rsidRPr="0054509A">
        <w:rPr>
          <w:b/>
        </w:rPr>
        <w:t>IWalmartGreeterWebPartProps</w:t>
      </w:r>
      <w:proofErr w:type="spellEnd"/>
      <w:r w:rsidR="000479E6">
        <w:t xml:space="preserve"> with a single property named </w:t>
      </w:r>
      <w:r w:rsidR="000479E6" w:rsidRPr="000479E6">
        <w:rPr>
          <w:b/>
        </w:rPr>
        <w:t>description</w:t>
      </w:r>
      <w:r>
        <w:t>.</w:t>
      </w:r>
    </w:p>
    <w:p w14:paraId="369A1321" w14:textId="5A72FF87" w:rsidR="0054509A" w:rsidRDefault="0054509A" w:rsidP="0054509A">
      <w:pPr>
        <w:pStyle w:val="LabStepScreenshotLevel2"/>
      </w:pPr>
      <w:r>
        <w:drawing>
          <wp:inline distT="0" distB="0" distL="0" distR="0" wp14:anchorId="2E318690" wp14:editId="54A9AC5C">
            <wp:extent cx="2780270" cy="691169"/>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7042" cy="720198"/>
                    </a:xfrm>
                    <a:prstGeom prst="rect">
                      <a:avLst/>
                    </a:prstGeom>
                    <a:noFill/>
                    <a:ln>
                      <a:noFill/>
                    </a:ln>
                  </pic:spPr>
                </pic:pic>
              </a:graphicData>
            </a:graphic>
          </wp:inline>
        </w:drawing>
      </w:r>
    </w:p>
    <w:p w14:paraId="449934D9" w14:textId="7A38F15B" w:rsidR="0054509A" w:rsidRDefault="0054509A" w:rsidP="0054509A">
      <w:pPr>
        <w:pStyle w:val="LabStepNumberedLevel2"/>
        <w:numPr>
          <w:ilvl w:val="1"/>
          <w:numId w:val="31"/>
        </w:numPr>
      </w:pPr>
      <w:r>
        <w:t xml:space="preserve">Modify the </w:t>
      </w:r>
      <w:proofErr w:type="spellStart"/>
      <w:r w:rsidRPr="0054509A">
        <w:rPr>
          <w:b/>
        </w:rPr>
        <w:t>IWalmartGreeterWebPartProps</w:t>
      </w:r>
      <w:proofErr w:type="spellEnd"/>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proofErr w:type="spellStart"/>
      <w:r w:rsidR="00961239" w:rsidRPr="00961239">
        <w:rPr>
          <w:b/>
        </w:rPr>
        <w:t>fontBold</w:t>
      </w:r>
      <w:proofErr w:type="spellEnd"/>
      <w:r w:rsidR="00961239">
        <w:t xml:space="preserve">, </w:t>
      </w:r>
      <w:proofErr w:type="spellStart"/>
      <w:r w:rsidR="00961239" w:rsidRPr="00961239">
        <w:rPr>
          <w:b/>
        </w:rPr>
        <w:t>fontSize</w:t>
      </w:r>
      <w:proofErr w:type="spellEnd"/>
      <w:r w:rsidR="00961239">
        <w:t xml:space="preserve"> and </w:t>
      </w:r>
      <w:proofErr w:type="spellStart"/>
      <w:r w:rsidR="00961239" w:rsidRPr="00961239">
        <w:rPr>
          <w:b/>
        </w:rPr>
        <w:t>fontType</w:t>
      </w:r>
      <w:proofErr w:type="spellEnd"/>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74FDF2D1" w:rsidR="0054509A" w:rsidRDefault="000479E6" w:rsidP="0054509A">
      <w:pPr>
        <w:pStyle w:val="LabStepNumberedLevel2"/>
        <w:numPr>
          <w:ilvl w:val="1"/>
          <w:numId w:val="31"/>
        </w:numPr>
      </w:pPr>
      <w:r>
        <w:t xml:space="preserve">Your </w:t>
      </w:r>
      <w:r w:rsidR="0054509A">
        <w:t xml:space="preserve">code inside </w:t>
      </w:r>
      <w:proofErr w:type="spellStart"/>
      <w:r w:rsidR="0054509A" w:rsidRPr="0054509A">
        <w:rPr>
          <w:b/>
        </w:rPr>
        <w:t>IWalmartGreeterWebPartProps</w:t>
      </w:r>
      <w:r w:rsidR="0054509A">
        <w:rPr>
          <w:b/>
        </w:rPr>
        <w:t>.ts</w:t>
      </w:r>
      <w:proofErr w:type="spellEnd"/>
      <w:r w:rsidR="0054509A">
        <w:t xml:space="preserve"> </w:t>
      </w:r>
      <w:r>
        <w:t>should now match</w:t>
      </w:r>
      <w:r w:rsidR="0054509A">
        <w:t xml:space="preserve"> the following </w:t>
      </w:r>
      <w:r w:rsidR="00961239">
        <w:t>interface</w:t>
      </w:r>
      <w:r w:rsidR="0054509A">
        <w:t xml:space="preserve"> </w:t>
      </w:r>
      <w:r w:rsidR="00961239">
        <w:t>definition</w:t>
      </w:r>
      <w:r w:rsidR="0054509A">
        <w:t>.</w:t>
      </w:r>
    </w:p>
    <w:p w14:paraId="6BF88030" w14:textId="3413065D" w:rsidR="0054509A" w:rsidRDefault="00961239" w:rsidP="0054509A">
      <w:pPr>
        <w:pStyle w:val="LabStepScreenshotLevel2"/>
      </w:pPr>
      <w:r>
        <w:drawing>
          <wp:inline distT="0" distB="0" distL="0" distR="0" wp14:anchorId="33532B76" wp14:editId="0C71B956">
            <wp:extent cx="3157151" cy="996996"/>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68351" cy="1032112"/>
                    </a:xfrm>
                    <a:prstGeom prst="rect">
                      <a:avLst/>
                    </a:prstGeom>
                    <a:noFill/>
                    <a:ln>
                      <a:noFill/>
                    </a:ln>
                  </pic:spPr>
                </pic:pic>
              </a:graphicData>
            </a:graphic>
          </wp:inline>
        </w:drawing>
      </w:r>
    </w:p>
    <w:p w14:paraId="3EC47401" w14:textId="4041566B" w:rsidR="0054509A" w:rsidRDefault="0054509A" w:rsidP="0054509A">
      <w:pPr>
        <w:pStyle w:val="LabStepNumberedLevel2"/>
        <w:numPr>
          <w:ilvl w:val="1"/>
          <w:numId w:val="31"/>
        </w:numPr>
      </w:pPr>
      <w:r>
        <w:t xml:space="preserve">Save your changes and close </w:t>
      </w:r>
      <w:proofErr w:type="spellStart"/>
      <w:r w:rsidRPr="0054509A">
        <w:rPr>
          <w:b/>
        </w:rPr>
        <w:t>IWalmartGreeterWebPartProps</w:t>
      </w:r>
      <w:r>
        <w:rPr>
          <w:b/>
        </w:rPr>
        <w:t>.ts</w:t>
      </w:r>
      <w:proofErr w:type="spellEnd"/>
      <w:r w:rsidRPr="0054509A">
        <w:t>.</w:t>
      </w:r>
    </w:p>
    <w:p w14:paraId="0FF8C467" w14:textId="491ABBCC" w:rsidR="005E4382" w:rsidRDefault="000479E6" w:rsidP="002C5584">
      <w:pPr>
        <w:pStyle w:val="LabStepNumbered"/>
        <w:numPr>
          <w:ilvl w:val="0"/>
          <w:numId w:val="31"/>
        </w:numPr>
      </w:pPr>
      <w:r>
        <w:t xml:space="preserve">Set the default values for the four </w:t>
      </w:r>
      <w:proofErr w:type="spellStart"/>
      <w:r>
        <w:t>WebPart</w:t>
      </w:r>
      <w:proofErr w:type="spellEnd"/>
      <w:r>
        <w:t xml:space="preserve"> properties</w:t>
      </w:r>
      <w:r w:rsidR="00465A73">
        <w:t xml:space="preserve"> in the </w:t>
      </w:r>
      <w:proofErr w:type="spellStart"/>
      <w:r w:rsidR="00465A73">
        <w:t>WebPart</w:t>
      </w:r>
      <w:proofErr w:type="spellEnd"/>
      <w:r w:rsidR="00465A73">
        <w:t xml:space="preserve"> manifest</w:t>
      </w:r>
      <w:r>
        <w:t>.</w:t>
      </w:r>
    </w:p>
    <w:p w14:paraId="28E70CFC" w14:textId="3854F2DE" w:rsidR="000479E6" w:rsidRDefault="000479E6" w:rsidP="000479E6">
      <w:pPr>
        <w:pStyle w:val="LabStepNumberedLevel2"/>
        <w:numPr>
          <w:ilvl w:val="1"/>
          <w:numId w:val="31"/>
        </w:numPr>
      </w:pPr>
      <w:r>
        <w:t xml:space="preserve">Open the </w:t>
      </w:r>
      <w:proofErr w:type="spellStart"/>
      <w:r>
        <w:t>WebPart</w:t>
      </w:r>
      <w:proofErr w:type="spellEnd"/>
      <w:r>
        <w:t xml:space="preserve"> manifest file named </w:t>
      </w:r>
      <w:proofErr w:type="spellStart"/>
      <w:r w:rsidRPr="00B24206">
        <w:rPr>
          <w:b/>
        </w:rPr>
        <w:t>WalmartGreeterWebPart.manifest.json</w:t>
      </w:r>
      <w:proofErr w:type="spellEnd"/>
      <w:r>
        <w:t xml:space="preserve"> in a code editor window.</w:t>
      </w:r>
    </w:p>
    <w:p w14:paraId="55E969F7" w14:textId="70084810" w:rsidR="000479E6" w:rsidRDefault="00F76543" w:rsidP="00F76543">
      <w:pPr>
        <w:pStyle w:val="LabStepNumberedLevel2"/>
        <w:numPr>
          <w:ilvl w:val="1"/>
          <w:numId w:val="31"/>
        </w:numPr>
      </w:pPr>
      <w:r>
        <w:t xml:space="preserve">Locate the </w:t>
      </w:r>
      <w:r w:rsidRPr="00F76543">
        <w:rPr>
          <w:b/>
        </w:rPr>
        <w:t>properties</w:t>
      </w:r>
      <w:r>
        <w:t xml:space="preserve"> section inside the </w:t>
      </w:r>
      <w:proofErr w:type="spellStart"/>
      <w:r w:rsidRPr="00F76543">
        <w:rPr>
          <w:b/>
        </w:rPr>
        <w:t>preconfiguredEntries</w:t>
      </w:r>
      <w:proofErr w:type="spellEnd"/>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71F81104" w:rsidR="00F76543" w:rsidRDefault="00F76543" w:rsidP="00F76543">
      <w:pPr>
        <w:pStyle w:val="LabStepCodeBlockLevel2"/>
      </w:pPr>
      <w:r>
        <w:t>}</w:t>
      </w:r>
    </w:p>
    <w:p w14:paraId="53C43CE3" w14:textId="6D2DCF06" w:rsidR="00F76543" w:rsidRDefault="00DF5737" w:rsidP="00F76543">
      <w:pPr>
        <w:pStyle w:val="LabStepNumberedLevel2"/>
        <w:numPr>
          <w:ilvl w:val="1"/>
          <w:numId w:val="31"/>
        </w:numPr>
      </w:pPr>
      <w:r>
        <w:t xml:space="preserve">Save and close </w:t>
      </w:r>
      <w:proofErr w:type="spellStart"/>
      <w:r w:rsidRPr="00B24206">
        <w:rPr>
          <w:b/>
        </w:rPr>
        <w:t>WalmartGreeterWebPart.manifest.json</w:t>
      </w:r>
      <w:proofErr w:type="spellEnd"/>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proofErr w:type="spellStart"/>
      <w:r w:rsidRPr="00961239">
        <w:rPr>
          <w:b/>
        </w:rPr>
        <w:t>WalmartGreeterWebPart</w:t>
      </w:r>
      <w:proofErr w:type="spellEnd"/>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proofErr w:type="spellStart"/>
      <w:r w:rsidRPr="00DA65B1">
        <w:rPr>
          <w:b/>
        </w:rPr>
        <w:t>WalmartGreeterWebPart.ts</w:t>
      </w:r>
      <w:proofErr w:type="spellEnd"/>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123B79EF" w14:textId="7777777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lastRenderedPageBreak/>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5FB348AD" w:rsidR="00DF5737" w:rsidRDefault="00DF5737" w:rsidP="00DF5737">
      <w:pPr>
        <w:pStyle w:val="LabStepCodeBlockLevel2"/>
      </w:pPr>
      <w:r w:rsidRPr="00DF5737">
        <w:rPr>
          <w:color w:val="7F7F7F" w:themeColor="text1" w:themeTint="80"/>
        </w:rPr>
        <w:t>}</w:t>
      </w:r>
      <w:r w:rsidR="00780EA0">
        <w:t xml:space="preserve">in </w:t>
      </w:r>
      <w:r w:rsidR="00780EA0" w:rsidRPr="00DA65B1">
        <w:t>WalmartGreeterWebPart.ts</w:t>
      </w:r>
      <w:r w:rsidR="00780EA0">
        <w:t xml:space="preserve"> and </w:t>
      </w:r>
    </w:p>
    <w:p w14:paraId="0844E6AF" w14:textId="64D1D187" w:rsidR="00D55CB5" w:rsidRDefault="00D55CB5" w:rsidP="00D55CB5">
      <w:pPr>
        <w:pStyle w:val="LabExerciseCallout"/>
      </w:pPr>
      <w:r>
        <w:t xml:space="preserve">This new implementation of render </w:t>
      </w:r>
      <w:r w:rsidRPr="00D55CB5">
        <w:rPr>
          <w:b/>
        </w:rPr>
        <w:t>reads</w:t>
      </w:r>
      <w:r>
        <w:t xml:space="preserve"> the current value of all 4 custom </w:t>
      </w:r>
      <w:proofErr w:type="spellStart"/>
      <w:r>
        <w:t>WebPart</w:t>
      </w:r>
      <w:proofErr w:type="spellEnd"/>
      <w:r>
        <w:t xml:space="preserve"> properties and uses them to control how its output to the page is displayed. </w:t>
      </w:r>
      <w:r w:rsidR="00D86621">
        <w:t xml:space="preserve">Remember that each time one of these properties is updated, the </w:t>
      </w:r>
      <w:proofErr w:type="spellStart"/>
      <w:r w:rsidR="00D86621">
        <w:t>WebPart</w:t>
      </w:r>
      <w:proofErr w:type="spellEnd"/>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t>Customize the property pane editing experience</w:t>
      </w:r>
      <w:r w:rsidR="00465A73">
        <w:t xml:space="preserve"> for </w:t>
      </w:r>
      <w:r w:rsidR="00D22148">
        <w:t xml:space="preserve">each of the four </w:t>
      </w:r>
      <w:r w:rsidR="00465A73">
        <w:t>custom properties</w:t>
      </w:r>
      <w:r>
        <w:t>.</w:t>
      </w:r>
    </w:p>
    <w:p w14:paraId="23E9AA54" w14:textId="22BFDC47" w:rsidR="00DF5737" w:rsidRDefault="00465A73" w:rsidP="00DF5737">
      <w:pPr>
        <w:pStyle w:val="LabStepNumberedLevel2"/>
        <w:numPr>
          <w:ilvl w:val="1"/>
          <w:numId w:val="31"/>
        </w:numPr>
      </w:pPr>
      <w:r>
        <w:t xml:space="preserve">Move up in </w:t>
      </w:r>
      <w:proofErr w:type="spellStart"/>
      <w:r w:rsidRPr="00DA65B1">
        <w:rPr>
          <w:b/>
        </w:rPr>
        <w:t>WalmartGreeterWebPart.ts</w:t>
      </w:r>
      <w:proofErr w:type="spellEnd"/>
      <w:r>
        <w:t xml:space="preserve"> and locate the </w:t>
      </w:r>
      <w:r w:rsidRPr="00465A73">
        <w:rPr>
          <w:b/>
        </w:rPr>
        <w:t>import</w:t>
      </w:r>
      <w:r>
        <w:t xml:space="preserve"> statement for </w:t>
      </w:r>
      <w:r w:rsidRPr="00465A73">
        <w:rPr>
          <w:b/>
        </w:rPr>
        <w:t>@</w:t>
      </w:r>
      <w:proofErr w:type="spellStart"/>
      <w:r w:rsidRPr="00465A73">
        <w:rPr>
          <w:b/>
        </w:rPr>
        <w:t>microsoft</w:t>
      </w:r>
      <w:proofErr w:type="spellEnd"/>
      <w:r w:rsidRPr="00465A73">
        <w:rPr>
          <w:b/>
        </w:rPr>
        <w:t>/</w:t>
      </w:r>
      <w:proofErr w:type="spellStart"/>
      <w:r w:rsidRPr="00465A73">
        <w:rPr>
          <w:b/>
        </w:rPr>
        <w:t>sp</w:t>
      </w:r>
      <w:proofErr w:type="spellEnd"/>
      <w:r w:rsidRPr="00465A73">
        <w:rPr>
          <w:b/>
        </w:rPr>
        <w:t>-webpart-base</w:t>
      </w:r>
      <w:r>
        <w:t>.</w:t>
      </w:r>
    </w:p>
    <w:p w14:paraId="69912AAB" w14:textId="77777777" w:rsidR="00DF5737" w:rsidRDefault="00DF5737" w:rsidP="00DF5737">
      <w:pPr>
        <w:pStyle w:val="LabStepCodeBlockLevel2"/>
      </w:pPr>
      <w:r>
        <w:t>import {</w:t>
      </w:r>
    </w:p>
    <w:p w14:paraId="011EDE6E" w14:textId="77777777" w:rsidR="00DF5737" w:rsidRDefault="00DF5737" w:rsidP="00DF5737">
      <w:pPr>
        <w:pStyle w:val="LabStepCodeBlockLevel2"/>
      </w:pPr>
      <w:r>
        <w:t xml:space="preserve">  BaseClientSideWebPart,</w:t>
      </w:r>
    </w:p>
    <w:p w14:paraId="1847E28D" w14:textId="77777777" w:rsidR="00DF5737" w:rsidRDefault="00DF5737" w:rsidP="00DF5737">
      <w:pPr>
        <w:pStyle w:val="LabStepCodeBlockLevel2"/>
      </w:pPr>
      <w:r>
        <w:t xml:space="preserve">  IPropertyPaneConfiguration,</w:t>
      </w:r>
    </w:p>
    <w:p w14:paraId="670556F6" w14:textId="75E70230" w:rsidR="00DF5737" w:rsidRDefault="00DF5737" w:rsidP="00DF5737">
      <w:pPr>
        <w:pStyle w:val="LabStepCodeBlockLevel2"/>
      </w:pPr>
      <w:r>
        <w:t xml:space="preserve">  PropertyPaneTextField</w:t>
      </w:r>
    </w:p>
    <w:p w14:paraId="67069062" w14:textId="52E61161" w:rsidR="00DF5737" w:rsidRDefault="00DF5737" w:rsidP="00DF5737">
      <w:pPr>
        <w:pStyle w:val="LabStepCodeBlockLevel2"/>
      </w:pPr>
      <w:r>
        <w:t>} from '@microsoft/sp-webpart-base';</w:t>
      </w:r>
    </w:p>
    <w:p w14:paraId="195B3846" w14:textId="385D93DE" w:rsidR="00DF5737" w:rsidRDefault="00465A73" w:rsidP="005770EE">
      <w:pPr>
        <w:pStyle w:val="LabStepNumberedLevel2"/>
        <w:numPr>
          <w:ilvl w:val="1"/>
          <w:numId w:val="31"/>
        </w:numPr>
      </w:pPr>
      <w:r>
        <w:t xml:space="preserve">Extend this import statement with the </w:t>
      </w:r>
      <w:r w:rsidR="00DF5737">
        <w:t>types</w:t>
      </w:r>
      <w:r>
        <w:t xml:space="preserve"> </w:t>
      </w:r>
      <w:proofErr w:type="spellStart"/>
      <w:r w:rsidRPr="00465A73">
        <w:rPr>
          <w:b/>
        </w:rPr>
        <w:t>PropertyPaneToggle</w:t>
      </w:r>
      <w:proofErr w:type="spellEnd"/>
      <w:r>
        <w:t xml:space="preserve">, </w:t>
      </w:r>
      <w:proofErr w:type="spellStart"/>
      <w:r w:rsidRPr="00465A73">
        <w:rPr>
          <w:b/>
        </w:rPr>
        <w:t>PropertyPaneDropdown</w:t>
      </w:r>
      <w:proofErr w:type="spellEnd"/>
      <w:r>
        <w:t xml:space="preserve"> and </w:t>
      </w:r>
      <w:proofErr w:type="spellStart"/>
      <w:r w:rsidRPr="00465A73">
        <w:rPr>
          <w:b/>
        </w:rPr>
        <w:t>PropertyPaneSlider</w:t>
      </w:r>
      <w:proofErr w:type="spellEnd"/>
      <w:r>
        <w:t>.</w:t>
      </w:r>
    </w:p>
    <w:p w14:paraId="08AB0DF1" w14:textId="77777777" w:rsidR="00DF5737" w:rsidRPr="00DF5737" w:rsidRDefault="00DF5737" w:rsidP="00DF5737">
      <w:pPr>
        <w:pStyle w:val="LabStepCodeBlockLevel2"/>
        <w:rPr>
          <w:color w:val="7F7F7F" w:themeColor="text1" w:themeTint="80"/>
        </w:rPr>
      </w:pPr>
      <w:r w:rsidRPr="00DF5737">
        <w:rPr>
          <w:color w:val="7F7F7F" w:themeColor="text1" w:themeTint="80"/>
        </w:rPr>
        <w:t>import {</w:t>
      </w:r>
    </w:p>
    <w:p w14:paraId="254289E1"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BaseClientSideWebPart,</w:t>
      </w:r>
    </w:p>
    <w:p w14:paraId="04B0407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IPropertyPaneConfiguration,</w:t>
      </w:r>
    </w:p>
    <w:p w14:paraId="78A64396"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PropertyPaneTextField</w:t>
      </w:r>
      <w:r w:rsidRPr="00DF5737">
        <w:rPr>
          <w:color w:val="auto"/>
        </w:rPr>
        <w:t>,</w:t>
      </w:r>
    </w:p>
    <w:p w14:paraId="1D7BC555" w14:textId="77777777" w:rsidR="00DF5737" w:rsidRDefault="00DF5737" w:rsidP="00DF5737">
      <w:pPr>
        <w:pStyle w:val="LabStepCodeBlockLevel2"/>
      </w:pPr>
      <w:r>
        <w:t xml:space="preserve">  PropertyPaneToggle,</w:t>
      </w:r>
    </w:p>
    <w:p w14:paraId="304E20D3" w14:textId="77777777" w:rsidR="00DF5737" w:rsidRDefault="00DF5737" w:rsidP="00DF5737">
      <w:pPr>
        <w:pStyle w:val="LabStepCodeBlockLevel2"/>
      </w:pPr>
      <w:r>
        <w:t xml:space="preserve">  PropertyPaneDropdown,</w:t>
      </w:r>
    </w:p>
    <w:p w14:paraId="404E1B6A" w14:textId="77777777" w:rsidR="00DF5737" w:rsidRDefault="00DF5737" w:rsidP="00DF5737">
      <w:pPr>
        <w:pStyle w:val="LabStepCodeBlockLevel2"/>
      </w:pPr>
      <w:r>
        <w:t xml:space="preserve">  PropertyPaneSlider</w:t>
      </w:r>
    </w:p>
    <w:p w14:paraId="455DF96F" w14:textId="0F7E8668" w:rsidR="00DF5737" w:rsidRDefault="00DF5737" w:rsidP="00DF5737">
      <w:pPr>
        <w:pStyle w:val="LabStepCodeBlockLevel2"/>
      </w:pPr>
      <w:r w:rsidRPr="00DF5737">
        <w:rPr>
          <w:color w:val="7F7F7F" w:themeColor="text1" w:themeTint="80"/>
        </w:rPr>
        <w:t>} from '@microsoft/sp-webpart-base';</w:t>
      </w:r>
    </w:p>
    <w:p w14:paraId="2CA25783" w14:textId="0E831F87" w:rsidR="00DF5737" w:rsidRDefault="00780EA0" w:rsidP="00DF5737">
      <w:pPr>
        <w:pStyle w:val="LabStepNumberedLevel2"/>
        <w:numPr>
          <w:ilvl w:val="1"/>
          <w:numId w:val="31"/>
        </w:numPr>
      </w:pPr>
      <w:r>
        <w:t xml:space="preserve">Move down in </w:t>
      </w:r>
      <w:proofErr w:type="spellStart"/>
      <w:r w:rsidRPr="00DA65B1">
        <w:rPr>
          <w:b/>
        </w:rPr>
        <w:t>WalmartGreeterWebPart.ts</w:t>
      </w:r>
      <w:proofErr w:type="spellEnd"/>
      <w:r>
        <w:t xml:space="preserve"> and locate the implement of </w:t>
      </w:r>
      <w:proofErr w:type="spellStart"/>
      <w:r w:rsidRPr="00780EA0">
        <w:rPr>
          <w:b/>
        </w:rPr>
        <w:t>getPropertyPaneConfiguration</w:t>
      </w:r>
      <w:proofErr w:type="spellEnd"/>
      <w:r>
        <w:t>.</w:t>
      </w:r>
    </w:p>
    <w:p w14:paraId="575D2C6C" w14:textId="05086E48" w:rsidR="00780EA0" w:rsidRDefault="00780EA0" w:rsidP="00DF5737">
      <w:pPr>
        <w:pStyle w:val="LabStepNumberedLevel2"/>
        <w:numPr>
          <w:ilvl w:val="1"/>
          <w:numId w:val="31"/>
        </w:numPr>
      </w:pPr>
      <w:r>
        <w:t xml:space="preserve">Replace the current implementation of </w:t>
      </w:r>
      <w:proofErr w:type="spellStart"/>
      <w:r w:rsidRPr="00780EA0">
        <w:rPr>
          <w:b/>
        </w:rPr>
        <w:t>getPropertyPaneConfiguration</w:t>
      </w:r>
      <w:proofErr w:type="spellEnd"/>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77777777" w:rsidR="00DF5737" w:rsidRDefault="00DF5737" w:rsidP="00DF5737">
      <w:pPr>
        <w:pStyle w:val="LabStepCodeBlockLevel2"/>
      </w:pPr>
      <w:r>
        <w:t xml:space="preserve">  return {</w:t>
      </w:r>
    </w:p>
    <w:p w14:paraId="5367A4A1" w14:textId="255B8865" w:rsidR="00DF5737" w:rsidRDefault="00DF5737" w:rsidP="00DF5737">
      <w:pPr>
        <w:pStyle w:val="LabStepCodeBlockLevel2"/>
      </w:pPr>
      <w:r>
        <w:t xml:space="preserve">    pages: [</w:t>
      </w:r>
      <w:r w:rsidR="00BC79CA">
        <w:t xml:space="preserve"> {</w:t>
      </w:r>
    </w:p>
    <w:p w14:paraId="4A239346" w14:textId="77777777" w:rsidR="00DF5737" w:rsidRDefault="00DF5737" w:rsidP="00DF5737">
      <w:pPr>
        <w:pStyle w:val="LabStepCodeBlockLevel2"/>
      </w:pPr>
      <w:r>
        <w:t xml:space="preserve">        header: { description: "Greeter Web Part" },</w:t>
      </w:r>
    </w:p>
    <w:p w14:paraId="3DDD8111" w14:textId="0ADCAC49" w:rsidR="00DF5737" w:rsidRDefault="00DF5737" w:rsidP="00BC79CA">
      <w:pPr>
        <w:pStyle w:val="LabStepCodeBlockLevel2"/>
      </w:pPr>
      <w:r>
        <w:t xml:space="preserve">        groups: []</w:t>
      </w:r>
    </w:p>
    <w:p w14:paraId="75AD403D" w14:textId="77777777" w:rsidR="00DF5737" w:rsidRDefault="00DF5737" w:rsidP="00DF5737">
      <w:pPr>
        <w:pStyle w:val="LabStepCodeBlockLevel2"/>
      </w:pPr>
      <w:r>
        <w:t xml:space="preserve">      }</w:t>
      </w:r>
    </w:p>
    <w:p w14:paraId="128666EA" w14:textId="77777777"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33C2E8F4" w14:textId="5B74BCC2" w:rsidR="00BC79CA" w:rsidRDefault="00780EA0" w:rsidP="00DF5737">
      <w:pPr>
        <w:pStyle w:val="LabStepNumberedLevel2"/>
        <w:numPr>
          <w:ilvl w:val="1"/>
          <w:numId w:val="31"/>
        </w:numPr>
      </w:pPr>
      <w:r>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Default="00BC79CA" w:rsidP="00BC79CA">
      <w:pPr>
        <w:pStyle w:val="LabStepCodeBlockLevel2"/>
      </w:pPr>
      <w:r>
        <w:t>groups: [</w:t>
      </w:r>
    </w:p>
    <w:p w14:paraId="480BB4E0" w14:textId="3D09654E" w:rsidR="00BC79CA" w:rsidRDefault="00BC79CA" w:rsidP="00BC79CA">
      <w:pPr>
        <w:pStyle w:val="LabStepCodeBlockLevel2"/>
      </w:pPr>
      <w:r>
        <w:t>{</w:t>
      </w:r>
    </w:p>
    <w:p w14:paraId="0426CC98" w14:textId="4ED5F33F" w:rsidR="00BC79CA" w:rsidRDefault="00BC79CA" w:rsidP="00BC79CA">
      <w:pPr>
        <w:pStyle w:val="LabStepCodeBlockLevel2"/>
      </w:pPr>
      <w:r>
        <w:t xml:space="preserve">  groupName: "General Properties",</w:t>
      </w:r>
    </w:p>
    <w:p w14:paraId="27B84894" w14:textId="2F4BC0A0" w:rsidR="00BC79CA" w:rsidRDefault="00BC79CA" w:rsidP="00BC79CA">
      <w:pPr>
        <w:pStyle w:val="LabStepCodeBlockLevel2"/>
      </w:pPr>
      <w:r>
        <w:t xml:space="preserve">  groupFields: []</w:t>
      </w:r>
    </w:p>
    <w:p w14:paraId="68D147B9" w14:textId="125EFECE" w:rsidR="00BC79CA" w:rsidRDefault="00BC79CA" w:rsidP="00BC79CA">
      <w:pPr>
        <w:pStyle w:val="LabStepCodeBlockLevel2"/>
      </w:pPr>
      <w:r>
        <w:t>},</w:t>
      </w:r>
    </w:p>
    <w:p w14:paraId="6161D084" w14:textId="7547EEE2" w:rsidR="00BC79CA" w:rsidRDefault="00BC79CA" w:rsidP="00BC79CA">
      <w:pPr>
        <w:pStyle w:val="LabStepCodeBlockLevel2"/>
      </w:pPr>
      <w:r>
        <w:t>{</w:t>
      </w:r>
    </w:p>
    <w:p w14:paraId="715C6FC5" w14:textId="023C4C9F" w:rsidR="00BC79CA" w:rsidRDefault="00BC79CA" w:rsidP="00BC79CA">
      <w:pPr>
        <w:pStyle w:val="LabStepCodeBlockLevel2"/>
      </w:pPr>
      <w:r>
        <w:t xml:space="preserve">  groupName: "Cosmetic Properties",</w:t>
      </w:r>
    </w:p>
    <w:p w14:paraId="63A44DEF" w14:textId="68CC5F97" w:rsidR="00BC79CA" w:rsidRDefault="00BC79CA" w:rsidP="00BC79CA">
      <w:pPr>
        <w:pStyle w:val="LabStepCodeBlockLevel2"/>
      </w:pPr>
      <w:r>
        <w:t xml:space="preserve">  groupFields: []</w:t>
      </w:r>
    </w:p>
    <w:p w14:paraId="76A6C472" w14:textId="46E281C5" w:rsidR="00BC79CA" w:rsidRDefault="00BC79CA" w:rsidP="00BC79CA">
      <w:pPr>
        <w:pStyle w:val="LabStepCodeBlockLevel2"/>
      </w:pPr>
      <w:r>
        <w:t>}</w:t>
      </w:r>
    </w:p>
    <w:p w14:paraId="65E9E70F" w14:textId="4EBFD441" w:rsidR="00DF5737"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1BE91C21" w14:textId="77777777" w:rsidR="00780EA0" w:rsidRDefault="00780EA0" w:rsidP="00780EA0">
      <w:pPr>
        <w:pStyle w:val="LabStepCodeBlockLevel2"/>
      </w:pPr>
      <w:r>
        <w:t>{</w:t>
      </w:r>
    </w:p>
    <w:p w14:paraId="58E8D49C" w14:textId="44FB3041" w:rsidR="00780EA0" w:rsidRDefault="00780EA0" w:rsidP="00780EA0">
      <w:pPr>
        <w:pStyle w:val="LabStepCodeBlockLevel2"/>
      </w:pPr>
      <w:r>
        <w:t xml:space="preserve">  groupName: "General Properties",</w:t>
      </w:r>
    </w:p>
    <w:p w14:paraId="77314E78" w14:textId="2EC5F7A7" w:rsidR="00780EA0" w:rsidRDefault="00780EA0" w:rsidP="00780EA0">
      <w:pPr>
        <w:pStyle w:val="LabStepCodeBlockLevel2"/>
      </w:pPr>
      <w:r>
        <w:t xml:space="preserve">  groupFields: [</w:t>
      </w:r>
    </w:p>
    <w:p w14:paraId="399C3DB7" w14:textId="05E8753A" w:rsidR="00780EA0" w:rsidRDefault="00780EA0" w:rsidP="00780EA0">
      <w:pPr>
        <w:pStyle w:val="LabStepCodeBlockLevel2"/>
      </w:pPr>
      <w:r>
        <w:t xml:space="preserve">    PropertyPaneTextField('greeting', { label: 'Greeting' }),</w:t>
      </w:r>
    </w:p>
    <w:p w14:paraId="39F87384" w14:textId="7659678A" w:rsidR="00780EA0" w:rsidRDefault="00780EA0" w:rsidP="00780EA0">
      <w:pPr>
        <w:pStyle w:val="LabStepCodeBlockLevel2"/>
      </w:pPr>
      <w:r>
        <w:t xml:space="preserve">  ]</w:t>
      </w:r>
    </w:p>
    <w:p w14:paraId="639D9BBF" w14:textId="57E3D21F" w:rsidR="00780EA0" w:rsidRDefault="00780EA0" w:rsidP="00780EA0">
      <w:pPr>
        <w:pStyle w:val="LabStepCodeBlockLevel2"/>
      </w:pPr>
      <w:r>
        <w:t>}</w:t>
      </w:r>
    </w:p>
    <w:p w14:paraId="7DB6B040" w14:textId="1C858225" w:rsidR="00780EA0" w:rsidRDefault="00780EA0" w:rsidP="00DF5737">
      <w:pPr>
        <w:pStyle w:val="LabStepNumberedLevel2"/>
        <w:numPr>
          <w:ilvl w:val="1"/>
          <w:numId w:val="31"/>
        </w:numPr>
      </w:pPr>
      <w:r>
        <w:t xml:space="preserve">In the </w:t>
      </w:r>
      <w:proofErr w:type="spellStart"/>
      <w:r w:rsidRPr="00780EA0">
        <w:rPr>
          <w:b/>
        </w:rPr>
        <w:t>groupFields</w:t>
      </w:r>
      <w:proofErr w:type="spellEnd"/>
      <w:r>
        <w:t xml:space="preserve"> section of the </w:t>
      </w:r>
      <w:r w:rsidRPr="00780EA0">
        <w:rPr>
          <w:b/>
        </w:rPr>
        <w:t>Cosmetic</w:t>
      </w:r>
      <w:r>
        <w:t xml:space="preserve"> </w:t>
      </w:r>
      <w:r w:rsidRPr="00780EA0">
        <w:rPr>
          <w:b/>
        </w:rPr>
        <w:t>Properties</w:t>
      </w:r>
      <w:r>
        <w:t xml:space="preserve"> group, add the user interface elements for a toggle, a dropdown menu and a slider as shown in the following code listing.</w:t>
      </w:r>
    </w:p>
    <w:p w14:paraId="4D80B63A" w14:textId="45AE1C02" w:rsidR="00780EA0" w:rsidRDefault="00780EA0" w:rsidP="00780EA0">
      <w:pPr>
        <w:pStyle w:val="LabStepCodeBlockLevel2"/>
      </w:pPr>
      <w:r>
        <w:lastRenderedPageBreak/>
        <w:t>{</w:t>
      </w:r>
    </w:p>
    <w:p w14:paraId="5DDBA28A" w14:textId="04B05DDD" w:rsidR="00780EA0" w:rsidRDefault="00780EA0" w:rsidP="00780EA0">
      <w:pPr>
        <w:pStyle w:val="LabStepCodeBlockLevel2"/>
      </w:pPr>
      <w:r>
        <w:t xml:space="preserve">  groupName: "Cosmetic Properties",</w:t>
      </w:r>
    </w:p>
    <w:p w14:paraId="4DF76F4F" w14:textId="1430C237" w:rsidR="00780EA0" w:rsidRDefault="00780EA0" w:rsidP="00780EA0">
      <w:pPr>
        <w:pStyle w:val="LabStepCodeBlockLevel2"/>
      </w:pPr>
      <w:r>
        <w:t xml:space="preserve">  groupFields: [</w:t>
      </w:r>
    </w:p>
    <w:p w14:paraId="2876081C" w14:textId="1B984EE6" w:rsidR="00780EA0" w:rsidRDefault="00780EA0" w:rsidP="00780EA0">
      <w:pPr>
        <w:pStyle w:val="LabStepCodeBlockLevel2"/>
      </w:pPr>
      <w:r>
        <w:t xml:space="preserve">    PropertyPaneToggle('fontBold', {</w:t>
      </w:r>
    </w:p>
    <w:p w14:paraId="5321EEEA" w14:textId="19C2F4D1" w:rsidR="00780EA0" w:rsidRDefault="00780EA0" w:rsidP="00780EA0">
      <w:pPr>
        <w:pStyle w:val="LabStepCodeBlockLevel2"/>
      </w:pPr>
      <w:r>
        <w:t xml:space="preserve">      label: 'Font Bold',</w:t>
      </w:r>
    </w:p>
    <w:p w14:paraId="57D7718E" w14:textId="7D812468" w:rsidR="00780EA0" w:rsidRDefault="00780EA0" w:rsidP="00780EA0">
      <w:pPr>
        <w:pStyle w:val="LabStepCodeBlockLevel2"/>
      </w:pPr>
      <w:r>
        <w:t xml:space="preserve">      onText: 'On',</w:t>
      </w:r>
    </w:p>
    <w:p w14:paraId="7F2C39A9" w14:textId="205F105F" w:rsidR="00780EA0" w:rsidRDefault="00780EA0" w:rsidP="00780EA0">
      <w:pPr>
        <w:pStyle w:val="LabStepCodeBlockLevel2"/>
      </w:pPr>
      <w:r>
        <w:t xml:space="preserve">      offText: 'Off'</w:t>
      </w:r>
    </w:p>
    <w:p w14:paraId="5EAD09DE" w14:textId="6DE21AF4" w:rsidR="00780EA0" w:rsidRDefault="00780EA0" w:rsidP="00780EA0">
      <w:pPr>
        <w:pStyle w:val="LabStepCodeBlockLevel2"/>
      </w:pPr>
      <w:r>
        <w:t xml:space="preserve">    }),</w:t>
      </w:r>
    </w:p>
    <w:p w14:paraId="2F60850F" w14:textId="740C8139" w:rsidR="00780EA0" w:rsidRDefault="00780EA0" w:rsidP="00780EA0">
      <w:pPr>
        <w:pStyle w:val="LabStepCodeBlockLevel2"/>
      </w:pPr>
      <w:r>
        <w:t xml:space="preserve">    PropertyPaneDropdown('fontType', {</w:t>
      </w:r>
    </w:p>
    <w:p w14:paraId="24DD4A25" w14:textId="4A850847" w:rsidR="00780EA0" w:rsidRDefault="00780EA0" w:rsidP="00780EA0">
      <w:pPr>
        <w:pStyle w:val="LabStepCodeBlockLevel2"/>
      </w:pPr>
      <w:r>
        <w:t xml:space="preserve">      label: 'Font Type',</w:t>
      </w:r>
    </w:p>
    <w:p w14:paraId="58724209" w14:textId="08E72777" w:rsidR="00780EA0" w:rsidRDefault="00780EA0" w:rsidP="00780EA0">
      <w:pPr>
        <w:pStyle w:val="LabStepCodeBlockLevel2"/>
      </w:pPr>
      <w:r>
        <w:t xml:space="preserve">      options: [</w:t>
      </w:r>
    </w:p>
    <w:p w14:paraId="325C2FE2" w14:textId="259E87FE" w:rsidR="00780EA0" w:rsidRDefault="00780EA0" w:rsidP="00780EA0">
      <w:pPr>
        <w:pStyle w:val="LabStepCodeBlockLevel2"/>
      </w:pPr>
      <w:r>
        <w:t xml:space="preserve">        { key: 'Arial', text: 'Arial' },</w:t>
      </w:r>
    </w:p>
    <w:p w14:paraId="15A5B810" w14:textId="6C9FB52A" w:rsidR="00780EA0" w:rsidRDefault="00780EA0" w:rsidP="00780EA0">
      <w:pPr>
        <w:pStyle w:val="LabStepCodeBlockLevel2"/>
      </w:pPr>
      <w:r>
        <w:t xml:space="preserve">        { key: 'Times New Roman', text: 'Times New Roman' },</w:t>
      </w:r>
    </w:p>
    <w:p w14:paraId="1192F1D1" w14:textId="0D59C724" w:rsidR="00780EA0" w:rsidRDefault="00780EA0" w:rsidP="00780EA0">
      <w:pPr>
        <w:pStyle w:val="LabStepCodeBlockLevel2"/>
      </w:pPr>
      <w:r>
        <w:t xml:space="preserve">        { key: 'Courier,', text: 'Courier' },</w:t>
      </w:r>
    </w:p>
    <w:p w14:paraId="4D5394A6" w14:textId="53B173FC" w:rsidR="00780EA0" w:rsidRDefault="00780EA0" w:rsidP="00780EA0">
      <w:pPr>
        <w:pStyle w:val="LabStepCodeBlockLevel2"/>
      </w:pPr>
      <w:r>
        <w:t xml:space="preserve">        { key: 'Verdana', text: 'Verdana' }</w:t>
      </w:r>
    </w:p>
    <w:p w14:paraId="1A7A8736" w14:textId="7A71D565" w:rsidR="00780EA0" w:rsidRDefault="00780EA0" w:rsidP="00780EA0">
      <w:pPr>
        <w:pStyle w:val="LabStepCodeBlockLevel2"/>
      </w:pPr>
      <w:r>
        <w:t xml:space="preserve">      ]</w:t>
      </w:r>
    </w:p>
    <w:p w14:paraId="69A1F376" w14:textId="306D35BC" w:rsidR="00780EA0" w:rsidRDefault="00780EA0" w:rsidP="00780EA0">
      <w:pPr>
        <w:pStyle w:val="LabStepCodeBlockLevel2"/>
      </w:pPr>
      <w:r>
        <w:t xml:space="preserve">    }),</w:t>
      </w:r>
    </w:p>
    <w:p w14:paraId="0505F5B3" w14:textId="3B94A85F" w:rsidR="00780EA0" w:rsidRDefault="00780EA0" w:rsidP="00780EA0">
      <w:pPr>
        <w:pStyle w:val="LabStepCodeBlockLevel2"/>
      </w:pPr>
      <w:r>
        <w:t xml:space="preserve">    PropertyPaneSlider("fontSize", {</w:t>
      </w:r>
    </w:p>
    <w:p w14:paraId="50AF82DB" w14:textId="1D0DF878" w:rsidR="00780EA0" w:rsidRDefault="00780EA0" w:rsidP="00780EA0">
      <w:pPr>
        <w:pStyle w:val="LabStepCodeBlockLevel2"/>
      </w:pPr>
      <w:r>
        <w:t xml:space="preserve">      label: "Font Size",</w:t>
      </w:r>
    </w:p>
    <w:p w14:paraId="783BF98D" w14:textId="426A1237" w:rsidR="00780EA0" w:rsidRDefault="00780EA0" w:rsidP="00780EA0">
      <w:pPr>
        <w:pStyle w:val="LabStepCodeBlockLevel2"/>
      </w:pPr>
      <w:r>
        <w:t xml:space="preserve">      min: 24,</w:t>
      </w:r>
    </w:p>
    <w:p w14:paraId="2FE188F0" w14:textId="22708D5C" w:rsidR="00780EA0" w:rsidRDefault="00780EA0" w:rsidP="00780EA0">
      <w:pPr>
        <w:pStyle w:val="LabStepCodeBlockLevel2"/>
      </w:pPr>
      <w:r>
        <w:t xml:space="preserve">      max: 64</w:t>
      </w:r>
    </w:p>
    <w:p w14:paraId="7A4F3C9F" w14:textId="55E0FE5A" w:rsidR="00780EA0" w:rsidRDefault="00780EA0" w:rsidP="00780EA0">
      <w:pPr>
        <w:pStyle w:val="LabStepCodeBlockLevel2"/>
      </w:pPr>
      <w:r>
        <w:t xml:space="preserve">    }),</w:t>
      </w:r>
    </w:p>
    <w:p w14:paraId="4CD58D02" w14:textId="045FD526" w:rsidR="00780EA0" w:rsidRDefault="00780EA0" w:rsidP="00780EA0">
      <w:pPr>
        <w:pStyle w:val="LabStepCodeBlockLevel2"/>
      </w:pPr>
      <w:r>
        <w:t xml:space="preserve">  ]</w:t>
      </w:r>
    </w:p>
    <w:p w14:paraId="07746413" w14:textId="59C552D3" w:rsidR="00780EA0" w:rsidRDefault="00780EA0" w:rsidP="00780EA0">
      <w:pPr>
        <w:pStyle w:val="LabStepCodeBlockLevel2"/>
      </w:pPr>
      <w:r>
        <w:t xml:space="preserve">}  </w:t>
      </w:r>
    </w:p>
    <w:p w14:paraId="5E96C486" w14:textId="17F5A84C" w:rsidR="00DF5737" w:rsidRDefault="00D22148" w:rsidP="00D22148">
      <w:pPr>
        <w:pStyle w:val="LabExerciseCallout"/>
      </w:pPr>
      <w:r>
        <w:t xml:space="preserve">If you would rather just copy-and-paste the completed implementation of the </w:t>
      </w:r>
      <w:proofErr w:type="spellStart"/>
      <w:r w:rsidRPr="00D22148">
        <w:rPr>
          <w:b/>
        </w:rPr>
        <w:t>getPropertyPaneConfiguration</w:t>
      </w:r>
      <w:proofErr w:type="spellEnd"/>
      <w:r>
        <w:t xml:space="preserve"> method, you can find it inside the </w:t>
      </w:r>
      <w:proofErr w:type="spellStart"/>
      <w:r w:rsidRPr="00D22148">
        <w:rPr>
          <w:b/>
        </w:rPr>
        <w:t>StarterFiles</w:t>
      </w:r>
      <w:proofErr w:type="spellEnd"/>
      <w:r>
        <w:t xml:space="preserve"> folder in a file named </w:t>
      </w:r>
      <w:r w:rsidRPr="00D22148">
        <w:rPr>
          <w:b/>
        </w:rPr>
        <w:t>getPropertyPaneConfiguration.ts.txt</w:t>
      </w:r>
      <w:r>
        <w:t>.</w:t>
      </w:r>
    </w:p>
    <w:p w14:paraId="001188E4" w14:textId="72ADF3DC" w:rsidR="00DF5737" w:rsidRDefault="00C87472" w:rsidP="00DF5737">
      <w:pPr>
        <w:pStyle w:val="LabStepNumberedLevel2"/>
        <w:numPr>
          <w:ilvl w:val="1"/>
          <w:numId w:val="31"/>
        </w:numPr>
      </w:pPr>
      <w:r>
        <w:t>Save you</w:t>
      </w:r>
      <w:r w:rsidR="00D22148">
        <w:t>r</w:t>
      </w:r>
      <w:r>
        <w:t xml:space="preserve"> changes to </w:t>
      </w:r>
      <w:proofErr w:type="spellStart"/>
      <w:r w:rsidR="00D22148" w:rsidRPr="00DA65B1">
        <w:rPr>
          <w:b/>
        </w:rPr>
        <w:t>WalmartGreeterWebPart.ts</w:t>
      </w:r>
      <w:proofErr w:type="spellEnd"/>
      <w:r w:rsidR="00D22148">
        <w:t>.</w:t>
      </w:r>
    </w:p>
    <w:p w14:paraId="00467FEA" w14:textId="2F39FCC1" w:rsidR="00BC79CA" w:rsidRDefault="00C87472" w:rsidP="00C87472">
      <w:pPr>
        <w:pStyle w:val="LabStepNumbered"/>
        <w:numPr>
          <w:ilvl w:val="0"/>
          <w:numId w:val="31"/>
        </w:numPr>
      </w:pPr>
      <w:r>
        <w:t xml:space="preserve">Test </w:t>
      </w:r>
      <w:r w:rsidR="00D22148">
        <w:t xml:space="preserve">the </w:t>
      </w:r>
      <w:proofErr w:type="spellStart"/>
      <w:r w:rsidR="00D22148">
        <w:t>WebPart</w:t>
      </w:r>
      <w:proofErr w:type="spellEnd"/>
      <w:r w:rsidR="00D22148">
        <w:t xml:space="preserve"> and </w:t>
      </w:r>
      <w:r w:rsidR="006D5676">
        <w:t>work with the custom properties</w:t>
      </w:r>
      <w:r>
        <w:t>.</w:t>
      </w:r>
    </w:p>
    <w:p w14:paraId="31F7C597" w14:textId="77777777" w:rsidR="00D22148" w:rsidRDefault="00D22148" w:rsidP="00D22148">
      <w:pPr>
        <w:pStyle w:val="LabStepNumberedLevel2"/>
        <w:numPr>
          <w:ilvl w:val="1"/>
          <w:numId w:val="31"/>
        </w:numPr>
      </w:pPr>
      <w:r>
        <w:t>Return to the console in the Integrated Terminal.</w:t>
      </w:r>
    </w:p>
    <w:p w14:paraId="096411FE" w14:textId="77777777" w:rsidR="00D22148" w:rsidRDefault="00D22148" w:rsidP="00D22148">
      <w:pPr>
        <w:pStyle w:val="LabStepNumberedLevel2"/>
        <w:numPr>
          <w:ilvl w:val="1"/>
          <w:numId w:val="31"/>
        </w:numPr>
      </w:pPr>
      <w:r>
        <w:t xml:space="preserve">Execute the </w:t>
      </w:r>
      <w:r w:rsidRPr="00D22148">
        <w:rPr>
          <w:b/>
        </w:rPr>
        <w:t>gulp serve</w:t>
      </w:r>
      <w:r>
        <w:t xml:space="preserve"> task using the </w:t>
      </w:r>
      <w:r w:rsidRPr="00D22148">
        <w:rPr>
          <w:b/>
        </w:rPr>
        <w:t>--</w:t>
      </w:r>
      <w:proofErr w:type="spellStart"/>
      <w:r w:rsidRPr="00D22148">
        <w:rPr>
          <w:b/>
        </w:rPr>
        <w:t>nobrowser</w:t>
      </w:r>
      <w:proofErr w:type="spellEnd"/>
      <w:r>
        <w:t xml:space="preserve"> argument to start the web server without launching the browser. </w:t>
      </w:r>
    </w:p>
    <w:p w14:paraId="5F12F279" w14:textId="77777777" w:rsidR="00D22148" w:rsidRDefault="00D22148" w:rsidP="00D22148">
      <w:pPr>
        <w:pStyle w:val="LabStepCodeBlockLevel2"/>
      </w:pPr>
      <w:r w:rsidRPr="001E461B">
        <w:t>gulp serve --nobrowser</w:t>
      </w:r>
    </w:p>
    <w:p w14:paraId="74ECE472" w14:textId="77777777" w:rsidR="00D22148" w:rsidRDefault="00D22148" w:rsidP="00D22148">
      <w:pPr>
        <w:pStyle w:val="LabStepNumberedLevel2"/>
        <w:numPr>
          <w:ilvl w:val="1"/>
          <w:numId w:val="31"/>
        </w:numPr>
      </w:pPr>
      <w:r>
        <w:t xml:space="preserve">Click the </w:t>
      </w:r>
      <w:r w:rsidRPr="00D22148">
        <w:rPr>
          <w:b/>
        </w:rPr>
        <w:t>Debug</w:t>
      </w:r>
      <w:r>
        <w:t xml:space="preserve"> tab in the left navigation.</w:t>
      </w:r>
    </w:p>
    <w:p w14:paraId="3F04D71C" w14:textId="77777777" w:rsidR="00D22148" w:rsidRDefault="00D22148" w:rsidP="00D22148">
      <w:pPr>
        <w:pStyle w:val="LabStepNumberedLevel2"/>
        <w:numPr>
          <w:ilvl w:val="1"/>
          <w:numId w:val="31"/>
        </w:numPr>
      </w:pPr>
      <w:r>
        <w:t>Click the button with the green arrow to begin a debugging session in Visual Studio Code.</w:t>
      </w:r>
    </w:p>
    <w:p w14:paraId="09EF8D5B" w14:textId="0C78EBD2" w:rsidR="00C87472" w:rsidRDefault="006D5676" w:rsidP="00C87472">
      <w:pPr>
        <w:pStyle w:val="LabStepNumberedLevel2"/>
        <w:numPr>
          <w:ilvl w:val="1"/>
          <w:numId w:val="31"/>
        </w:numPr>
      </w:pPr>
      <w:r>
        <w:t xml:space="preserve">When the SharePoint Workbench launches, add the Walmart Greeter </w:t>
      </w:r>
      <w:proofErr w:type="spellStart"/>
      <w:r>
        <w:t>WebPart</w:t>
      </w:r>
      <w:proofErr w:type="spellEnd"/>
      <w:r>
        <w:t xml:space="preserve"> as you have done in previous steps.</w:t>
      </w:r>
    </w:p>
    <w:p w14:paraId="010F3C67" w14:textId="00E65B6A" w:rsidR="00C87472" w:rsidRDefault="006D5676" w:rsidP="00C87472">
      <w:pPr>
        <w:pStyle w:val="LabStepNumberedLevel2"/>
        <w:numPr>
          <w:ilvl w:val="1"/>
          <w:numId w:val="31"/>
        </w:numPr>
      </w:pPr>
      <w:r>
        <w:t xml:space="preserve">When the </w:t>
      </w:r>
      <w:proofErr w:type="spellStart"/>
      <w:r>
        <w:t>WebPart</w:t>
      </w:r>
      <w:proofErr w:type="spellEnd"/>
      <w:r>
        <w:t xml:space="preserve"> displays, click the Edit button to display the properties pane.</w:t>
      </w:r>
    </w:p>
    <w:p w14:paraId="72189976" w14:textId="061286F4" w:rsidR="00C87472" w:rsidRDefault="00C87472" w:rsidP="00C87472">
      <w:pPr>
        <w:pStyle w:val="LabStepScreenshotLevel2"/>
      </w:pPr>
      <w:r>
        <w:drawing>
          <wp:inline distT="0" distB="0" distL="0" distR="0" wp14:anchorId="08644DCC" wp14:editId="323B4A0F">
            <wp:extent cx="4219833" cy="1013010"/>
            <wp:effectExtent l="19050" t="19050" r="9525"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86331" cy="1052979"/>
                    </a:xfrm>
                    <a:prstGeom prst="rect">
                      <a:avLst/>
                    </a:prstGeom>
                    <a:noFill/>
                    <a:ln>
                      <a:solidFill>
                        <a:schemeClr val="tx1">
                          <a:lumMod val="50000"/>
                          <a:lumOff val="50000"/>
                        </a:schemeClr>
                      </a:solidFill>
                    </a:ln>
                  </pic:spPr>
                </pic:pic>
              </a:graphicData>
            </a:graphic>
          </wp:inline>
        </w:drawing>
      </w:r>
    </w:p>
    <w:p w14:paraId="5E557B71" w14:textId="2439D20C" w:rsidR="00C87472" w:rsidRDefault="006D5676" w:rsidP="006D5676">
      <w:pPr>
        <w:pStyle w:val="LabExerciseCallout"/>
      </w:pPr>
      <w:r>
        <w:t xml:space="preserve">Remember that you are still in the local SharePoint workbench and there is not yet any connection to a SharePoint Online environment. Yet it is still possible for you to develop, test and debug </w:t>
      </w:r>
      <w:proofErr w:type="spellStart"/>
      <w:r>
        <w:t>WebParts</w:t>
      </w:r>
      <w:proofErr w:type="spellEnd"/>
      <w:r>
        <w:t xml:space="preserve"> with custom </w:t>
      </w:r>
      <w:proofErr w:type="spellStart"/>
      <w:r>
        <w:t>properties.x</w:t>
      </w:r>
      <w:proofErr w:type="spellEnd"/>
    </w:p>
    <w:p w14:paraId="593BCABC" w14:textId="0F5E71F0" w:rsidR="006D5676" w:rsidRDefault="006D5676" w:rsidP="006D5676">
      <w:pPr>
        <w:pStyle w:val="LabStepNumberedLevel2"/>
      </w:pPr>
      <w:r>
        <w:t xml:space="preserve">At this point, you should see the </w:t>
      </w:r>
      <w:proofErr w:type="spellStart"/>
      <w:r>
        <w:t>WebPart</w:t>
      </w:r>
      <w:proofErr w:type="spellEnd"/>
      <w:r>
        <w:t xml:space="preserve"> property pane on the right-hand side of the page.</w:t>
      </w:r>
    </w:p>
    <w:p w14:paraId="322092F3" w14:textId="26326B96"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proofErr w:type="spellStart"/>
      <w:r>
        <w:t>WebPart</w:t>
      </w:r>
      <w:proofErr w:type="spellEnd"/>
      <w:r>
        <w:t>.</w:t>
      </w:r>
    </w:p>
    <w:p w14:paraId="48C1F8EA" w14:textId="28D23577" w:rsidR="005770EE" w:rsidRDefault="005770EE" w:rsidP="005770EE">
      <w:pPr>
        <w:pStyle w:val="LabStepScreenshotLevel2"/>
      </w:pPr>
      <w:r>
        <w:lastRenderedPageBreak/>
        <w:drawing>
          <wp:inline distT="0" distB="0" distL="0" distR="0" wp14:anchorId="70AFDCCB" wp14:editId="2E2783F3">
            <wp:extent cx="2922373" cy="1349163"/>
            <wp:effectExtent l="19050" t="19050" r="11430" b="228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74295" cy="1373134"/>
                    </a:xfrm>
                    <a:prstGeom prst="rect">
                      <a:avLst/>
                    </a:prstGeom>
                    <a:noFill/>
                    <a:ln>
                      <a:solidFill>
                        <a:schemeClr val="tx1">
                          <a:lumMod val="50000"/>
                          <a:lumOff val="50000"/>
                        </a:schemeClr>
                      </a:solidFill>
                    </a:ln>
                  </pic:spPr>
                </pic:pic>
              </a:graphicData>
            </a:graphic>
          </wp:inline>
        </w:drawing>
      </w:r>
    </w:p>
    <w:p w14:paraId="25BBA446" w14:textId="2E1479B9" w:rsidR="005770EE" w:rsidRDefault="00891AF8" w:rsidP="00C87472">
      <w:pPr>
        <w:pStyle w:val="LabStepNumberedLevel2"/>
        <w:numPr>
          <w:ilvl w:val="1"/>
          <w:numId w:val="31"/>
        </w:numPr>
      </w:pPr>
      <w:r>
        <w:t xml:space="preserve">Experiment by updating cosmetic properties and seeing how it affects the </w:t>
      </w:r>
      <w:proofErr w:type="spellStart"/>
      <w:r>
        <w:t>WebPart's</w:t>
      </w:r>
      <w:proofErr w:type="spellEnd"/>
      <w:r>
        <w:t xml:space="preserve"> display.</w:t>
      </w:r>
    </w:p>
    <w:p w14:paraId="41CE3D34" w14:textId="76B6006A" w:rsidR="00891AF8" w:rsidRDefault="00891AF8" w:rsidP="00891AF8">
      <w:pPr>
        <w:pStyle w:val="LabStepScreenshotLevel2"/>
      </w:pPr>
      <w:r>
        <w:drawing>
          <wp:inline distT="0" distB="0" distL="0" distR="0" wp14:anchorId="3F3AD5E6" wp14:editId="376C91C1">
            <wp:extent cx="1779653" cy="1303637"/>
            <wp:effectExtent l="19050" t="19050" r="1143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t="49062"/>
                    <a:stretch/>
                  </pic:blipFill>
                  <pic:spPr bwMode="auto">
                    <a:xfrm>
                      <a:off x="0" y="0"/>
                      <a:ext cx="1828567" cy="133946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7B9EE" w14:textId="16789DE0" w:rsidR="00891AF8" w:rsidRDefault="00891AF8" w:rsidP="00C87472">
      <w:pPr>
        <w:pStyle w:val="LabStepNumberedLevel2"/>
        <w:numPr>
          <w:ilvl w:val="1"/>
          <w:numId w:val="31"/>
        </w:numPr>
      </w:pPr>
      <w:r>
        <w:t xml:space="preserve">When you are done, close the property pane for the </w:t>
      </w:r>
      <w:proofErr w:type="spellStart"/>
      <w:r w:rsidRPr="00891AF8">
        <w:rPr>
          <w:b/>
        </w:rPr>
        <w:t>WalMart</w:t>
      </w:r>
      <w:proofErr w:type="spellEnd"/>
      <w:r w:rsidRPr="00891AF8">
        <w:rPr>
          <w:b/>
        </w:rPr>
        <w:t xml:space="preserve"> Greeter</w:t>
      </w:r>
      <w:r>
        <w:t xml:space="preserve"> </w:t>
      </w:r>
      <w:proofErr w:type="spellStart"/>
      <w:r>
        <w:t>WebPart</w:t>
      </w:r>
      <w:proofErr w:type="spellEnd"/>
      <w:r>
        <w:t xml:space="preserve"> by clicking the X in the upper right corner.</w:t>
      </w:r>
    </w:p>
    <w:p w14:paraId="5B05A82F" w14:textId="6DAC1F21" w:rsidR="005770EE" w:rsidRDefault="005770EE" w:rsidP="005770EE">
      <w:pPr>
        <w:pStyle w:val="LabStepScreenshotLevel2"/>
      </w:pPr>
      <w:r>
        <w:drawing>
          <wp:inline distT="0" distB="0" distL="0" distR="0" wp14:anchorId="7C4CE718" wp14:editId="14EFB2C5">
            <wp:extent cx="2131541" cy="650543"/>
            <wp:effectExtent l="19050" t="19050" r="2159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1249"/>
                    <a:stretch/>
                  </pic:blipFill>
                  <pic:spPr bwMode="auto">
                    <a:xfrm>
                      <a:off x="0" y="0"/>
                      <a:ext cx="2164368" cy="6605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332766" w14:textId="6DDEAD7A" w:rsidR="00891AF8" w:rsidRDefault="00891AF8" w:rsidP="00891AF8">
      <w:pPr>
        <w:pStyle w:val="LabExerciseCallout"/>
      </w:pPr>
      <w:r>
        <w:t>The SharePoint Workbench provides you with a view</w:t>
      </w:r>
      <w:r w:rsidR="00AA3BF7">
        <w:t>er</w:t>
      </w:r>
      <w:r>
        <w:t xml:space="preserve"> </w:t>
      </w:r>
      <w:r w:rsidR="00AA3BF7">
        <w:t xml:space="preserve">which makes it possible to see </w:t>
      </w:r>
      <w:r>
        <w:t xml:space="preserve">how </w:t>
      </w:r>
      <w:proofErr w:type="spellStart"/>
      <w:r>
        <w:t>WebPart</w:t>
      </w:r>
      <w:proofErr w:type="spellEnd"/>
      <w:r>
        <w:t xml:space="preserve"> property values are serialized for storage in SharePoint Online. </w:t>
      </w:r>
      <w:r w:rsidR="00AA3BF7">
        <w:t xml:space="preserve">Keep in mind that the SharePoint Framework defines its own new serialization format which is used for </w:t>
      </w:r>
      <w:proofErr w:type="spellStart"/>
      <w:r w:rsidR="00AA3BF7">
        <w:t>WebPart</w:t>
      </w:r>
      <w:proofErr w:type="spellEnd"/>
      <w:r w:rsidR="00AA3BF7">
        <w:t xml:space="preserve"> instances on modern pages. For backwards compatibility with classic pages, the SharePoint Framework also supports serializing </w:t>
      </w:r>
      <w:proofErr w:type="spellStart"/>
      <w:r w:rsidR="00AA3BF7">
        <w:t>WebPart</w:t>
      </w:r>
      <w:proofErr w:type="spellEnd"/>
      <w:r w:rsidR="00AA3BF7">
        <w:t xml:space="preserve"> instances using the classic </w:t>
      </w:r>
      <w:proofErr w:type="spellStart"/>
      <w:r w:rsidR="00AA3BF7">
        <w:t>WebPart</w:t>
      </w:r>
      <w:proofErr w:type="spellEnd"/>
      <w:r w:rsidR="00AA3BF7">
        <w:t xml:space="preserve"> format.</w:t>
      </w:r>
    </w:p>
    <w:p w14:paraId="7F0380FA" w14:textId="4FAA36C1"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proofErr w:type="spellStart"/>
      <w:r w:rsidR="00AA3BF7">
        <w:t>WebPart</w:t>
      </w:r>
      <w:proofErr w:type="spellEnd"/>
      <w:r w:rsidR="00AA3BF7">
        <w:t xml:space="preserve"> in a serialized format.</w:t>
      </w:r>
    </w:p>
    <w:p w14:paraId="719E6554" w14:textId="4CA9F3DC" w:rsidR="005770EE" w:rsidRDefault="005770EE" w:rsidP="005770EE">
      <w:pPr>
        <w:pStyle w:val="LabStepScreenshotLevel2"/>
      </w:pPr>
      <w:r>
        <w:drawing>
          <wp:inline distT="0" distB="0" distL="0" distR="0" wp14:anchorId="7A3F8BC7" wp14:editId="3CD82639">
            <wp:extent cx="2834711" cy="573206"/>
            <wp:effectExtent l="19050" t="19050" r="2286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54085"/>
                    <a:stretch/>
                  </pic:blipFill>
                  <pic:spPr bwMode="auto">
                    <a:xfrm>
                      <a:off x="0" y="0"/>
                      <a:ext cx="2881621" cy="58269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AD5318D" w:rsidR="005770EE" w:rsidRDefault="005770EE" w:rsidP="005770EE">
      <w:pPr>
        <w:pStyle w:val="LabStepScreenshotLevel2"/>
      </w:pPr>
      <w:r>
        <w:drawing>
          <wp:inline distT="0" distB="0" distL="0" distR="0" wp14:anchorId="038652B4" wp14:editId="03716537">
            <wp:extent cx="4247628" cy="1167714"/>
            <wp:effectExtent l="19050" t="19050" r="19685" b="139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15284" cy="1186313"/>
                    </a:xfrm>
                    <a:prstGeom prst="rect">
                      <a:avLst/>
                    </a:prstGeom>
                    <a:noFill/>
                    <a:ln>
                      <a:solidFill>
                        <a:schemeClr val="tx1">
                          <a:lumMod val="50000"/>
                          <a:lumOff val="50000"/>
                        </a:schemeClr>
                      </a:solidFill>
                    </a:ln>
                  </pic:spPr>
                </pic:pic>
              </a:graphicData>
            </a:graphic>
          </wp:inline>
        </w:drawing>
      </w:r>
    </w:p>
    <w:p w14:paraId="27A249ED" w14:textId="0D8FB9EC" w:rsidR="002C5584" w:rsidRPr="00AB0146" w:rsidRDefault="00495ECF" w:rsidP="002C5584">
      <w:pPr>
        <w:pStyle w:val="Heading3"/>
      </w:pPr>
      <w:r>
        <w:lastRenderedPageBreak/>
        <w:t>Exercise 5</w:t>
      </w:r>
      <w:r w:rsidR="002C5584">
        <w:t xml:space="preserve">: </w:t>
      </w:r>
      <w:r>
        <w:t xml:space="preserve">Test a </w:t>
      </w:r>
      <w:proofErr w:type="spellStart"/>
      <w:r w:rsidR="00AA3BF7">
        <w:t>WebPart</w:t>
      </w:r>
      <w:proofErr w:type="spellEnd"/>
      <w:r w:rsidR="00AA3BF7">
        <w:t xml:space="preserve"> in the SharePoint Online Environment</w:t>
      </w:r>
    </w:p>
    <w:p w14:paraId="17FAC1BF" w14:textId="46905ED1" w:rsidR="002C5584" w:rsidRDefault="002C5584" w:rsidP="002C5584">
      <w:pPr>
        <w:pStyle w:val="LabExerciseLeadIn"/>
      </w:pPr>
      <w:r>
        <w:t>In this exercise</w:t>
      </w:r>
      <w:r w:rsidR="00AA3BF7">
        <w:t>,</w:t>
      </w:r>
      <w:r>
        <w:t xml:space="preserve"> y</w:t>
      </w:r>
      <w:r w:rsidR="00AA3BF7">
        <w:t xml:space="preserve">ou will extend the </w:t>
      </w:r>
      <w:proofErr w:type="spellStart"/>
      <w:r w:rsidR="00AA3BF7">
        <w:t>WebPart</w:t>
      </w:r>
      <w:proofErr w:type="spellEnd"/>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proofErr w:type="spellStart"/>
      <w:r w:rsidR="00F628A4">
        <w:t>WebPart</w:t>
      </w:r>
      <w:proofErr w:type="spellEnd"/>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proofErr w:type="spellStart"/>
      <w:r w:rsidRPr="00F628A4">
        <w:rPr>
          <w:b/>
        </w:rPr>
        <w:t>WalmartGreeterWebPart</w:t>
      </w:r>
      <w:proofErr w:type="spellEnd"/>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proofErr w:type="spellStart"/>
      <w:r w:rsidRPr="00F628A4">
        <w:rPr>
          <w:b/>
        </w:rPr>
        <w:t>WalmartGreeterWebPart.ts</w:t>
      </w:r>
      <w:proofErr w:type="spellEnd"/>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Add the following line of code to the top of the render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w:t>
      </w:r>
      <w:proofErr w:type="spellStart"/>
      <w:r w:rsidRPr="00F628A4">
        <w:rPr>
          <w:b/>
        </w:rPr>
        <w:t>userName</w:t>
      </w:r>
      <w:proofErr w:type="spellEnd"/>
      <w:r w:rsidRPr="00F628A4">
        <w:rPr>
          <w:b/>
        </w:rPr>
        <w:t>}</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t>At this point, the completed implementation of render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1675EDE8" w:rsidR="00C87472" w:rsidRDefault="00C87472" w:rsidP="00C87472">
      <w:pPr>
        <w:pStyle w:val="LabStepCodeBlockLevel2"/>
        <w:rPr>
          <w:color w:val="7F7F7F" w:themeColor="text1" w:themeTint="80"/>
        </w:rPr>
      </w:pPr>
      <w:r w:rsidRPr="00716658">
        <w:rPr>
          <w:color w:val="7F7F7F" w:themeColor="text1" w:themeTint="80"/>
        </w:rPr>
        <w:t>}</w:t>
      </w:r>
    </w:p>
    <w:p w14:paraId="45348E49" w14:textId="7B4696D1" w:rsidR="00716658" w:rsidRDefault="00716658" w:rsidP="00716658">
      <w:pPr>
        <w:pStyle w:val="LabStepNumberedLevel2"/>
      </w:pPr>
      <w:r>
        <w:t>Save your changes</w:t>
      </w:r>
      <w:r w:rsidR="00F628A4">
        <w:t xml:space="preserve"> to </w:t>
      </w:r>
      <w:proofErr w:type="spellStart"/>
      <w:r w:rsidR="00F628A4" w:rsidRPr="00F628A4">
        <w:rPr>
          <w:b/>
        </w:rPr>
        <w:t>WalmartGreeterWebPart.ts</w:t>
      </w:r>
      <w:proofErr w:type="spellEnd"/>
      <w:r w:rsidR="00F628A4">
        <w:t>.</w:t>
      </w:r>
    </w:p>
    <w:p w14:paraId="74BE048E" w14:textId="7903B273" w:rsidR="00716658" w:rsidRDefault="00716658" w:rsidP="00716658">
      <w:pPr>
        <w:pStyle w:val="LabStepNumbered"/>
      </w:pPr>
      <w:r>
        <w:t>Start a debugging session</w:t>
      </w:r>
      <w:r w:rsidR="00F628A4">
        <w:t xml:space="preserve"> with the SharePoint Workbench</w:t>
      </w:r>
      <w:r>
        <w:t>.</w:t>
      </w:r>
    </w:p>
    <w:p w14:paraId="7F318183" w14:textId="0DA15262" w:rsidR="00716658" w:rsidRDefault="00716658" w:rsidP="00716658">
      <w:pPr>
        <w:pStyle w:val="LabStepNumberedLevel2"/>
      </w:pPr>
      <w:r>
        <w:t xml:space="preserve">Press </w:t>
      </w:r>
      <w:r w:rsidRPr="00FB5198">
        <w:rPr>
          <w:b/>
        </w:rPr>
        <w:t>{F5}</w:t>
      </w:r>
      <w:r w:rsidR="00FB5198">
        <w:t xml:space="preserve"> to launch the SharePoint Workbench.</w:t>
      </w:r>
    </w:p>
    <w:p w14:paraId="00E22B5C" w14:textId="66735088" w:rsidR="00FB5198" w:rsidRDefault="00FB5198" w:rsidP="00716658">
      <w:pPr>
        <w:pStyle w:val="LabStepNumberedLevel2"/>
      </w:pPr>
      <w:r>
        <w:t>Add the Walmart Greeter as you have done in previous steps.</w:t>
      </w:r>
    </w:p>
    <w:p w14:paraId="2EA09882" w14:textId="12461724" w:rsidR="00716658" w:rsidRDefault="00FB5198" w:rsidP="00716658">
      <w:pPr>
        <w:pStyle w:val="LabStepNumberedLevel2"/>
      </w:pPr>
      <w:r>
        <w:t xml:space="preserve">When the </w:t>
      </w:r>
      <w:proofErr w:type="spellStart"/>
      <w:r>
        <w:t>WebPart</w:t>
      </w:r>
      <w:proofErr w:type="spellEnd"/>
      <w:r>
        <w:t xml:space="preserve"> displays, you </w:t>
      </w:r>
      <w:r w:rsidR="00716658">
        <w:t xml:space="preserve">should </w:t>
      </w:r>
      <w:r>
        <w:t xml:space="preserve">see the </w:t>
      </w:r>
      <w:proofErr w:type="spellStart"/>
      <w:r>
        <w:t>WebPart</w:t>
      </w:r>
      <w:proofErr w:type="spellEnd"/>
      <w:r>
        <w:t xml:space="preserve"> displays </w:t>
      </w:r>
      <w:r w:rsidR="00716658" w:rsidRPr="00FB5198">
        <w:rPr>
          <w:b/>
        </w:rPr>
        <w:t>User 1</w:t>
      </w:r>
      <w:r>
        <w:t xml:space="preserve"> for the user display name</w:t>
      </w:r>
      <w:r w:rsidR="00716658">
        <w:t>.</w:t>
      </w:r>
    </w:p>
    <w:p w14:paraId="4A0D783C" w14:textId="6850CC31" w:rsidR="00716658" w:rsidRDefault="00716658" w:rsidP="00716658">
      <w:pPr>
        <w:pStyle w:val="LabStepScreenshotLevel2"/>
      </w:pPr>
      <w:r>
        <w:drawing>
          <wp:inline distT="0" distB="0" distL="0" distR="0" wp14:anchorId="4CE9A299" wp14:editId="0CFEECEC">
            <wp:extent cx="3107724" cy="646291"/>
            <wp:effectExtent l="19050" t="19050" r="16510" b="209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186038" cy="662577"/>
                    </a:xfrm>
                    <a:prstGeom prst="rect">
                      <a:avLst/>
                    </a:prstGeom>
                    <a:noFill/>
                    <a:ln>
                      <a:solidFill>
                        <a:schemeClr val="tx1">
                          <a:lumMod val="50000"/>
                          <a:lumOff val="50000"/>
                        </a:schemeClr>
                      </a:solidFill>
                    </a:ln>
                  </pic:spPr>
                </pic:pic>
              </a:graphicData>
            </a:graphic>
          </wp:inline>
        </w:drawing>
      </w:r>
    </w:p>
    <w:p w14:paraId="7EB65AD3" w14:textId="17078D21" w:rsidR="00716658" w:rsidRDefault="00FB5198" w:rsidP="00716658">
      <w:pPr>
        <w:pStyle w:val="LabExerciseCallout"/>
      </w:pPr>
      <w:r>
        <w:t>The local SharePoint Workbench is not connected to any real SharePoint environment. Therefore, it cannot provide any information about users who have authenticated with Office 365 and SharePoint Online.</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proofErr w:type="spellStart"/>
      <w:r w:rsidRPr="00FB5198">
        <w:rPr>
          <w:b/>
        </w:rPr>
        <w:t>launch.json</w:t>
      </w:r>
      <w:proofErr w:type="spellEnd"/>
      <w:r>
        <w:t xml:space="preserve"> file in the </w:t>
      </w:r>
      <w:r w:rsidRPr="00FB5198">
        <w:rPr>
          <w:b/>
        </w:rPr>
        <w:t>.</w:t>
      </w:r>
      <w:proofErr w:type="spellStart"/>
      <w:r w:rsidRPr="00FB5198">
        <w:rPr>
          <w:b/>
        </w:rPr>
        <w:t>vscode</w:t>
      </w:r>
      <w:proofErr w:type="spellEnd"/>
      <w:r>
        <w:t xml:space="preserve"> folder.</w:t>
      </w:r>
    </w:p>
    <w:p w14:paraId="40B353D3" w14:textId="5E947CE1" w:rsidR="00716658" w:rsidRDefault="00716658" w:rsidP="00716658">
      <w:pPr>
        <w:pStyle w:val="LabStepScreenshotLevel2"/>
      </w:pPr>
      <w:r>
        <w:drawing>
          <wp:inline distT="0" distB="0" distL="0" distR="0" wp14:anchorId="4BCFEC60" wp14:editId="10A2C8B1">
            <wp:extent cx="1365422" cy="67482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6">
                      <a:extLst>
                        <a:ext uri="{28A0092B-C50C-407E-A947-70E740481C1C}">
                          <a14:useLocalDpi xmlns:a14="http://schemas.microsoft.com/office/drawing/2010/main" val="0"/>
                        </a:ext>
                      </a:extLst>
                    </a:blip>
                    <a:srcRect b="28524"/>
                    <a:stretch/>
                  </pic:blipFill>
                  <pic:spPr bwMode="auto">
                    <a:xfrm>
                      <a:off x="0" y="0"/>
                      <a:ext cx="1400393" cy="692113"/>
                    </a:xfrm>
                    <a:prstGeom prst="rect">
                      <a:avLst/>
                    </a:prstGeom>
                    <a:noFill/>
                    <a:ln>
                      <a:noFill/>
                    </a:ln>
                    <a:extLst>
                      <a:ext uri="{53640926-AAD7-44D8-BBD7-CCE9431645EC}">
                        <a14:shadowObscured xmlns:a14="http://schemas.microsoft.com/office/drawing/2010/main"/>
                      </a:ext>
                    </a:extLst>
                  </pic:spPr>
                </pic:pic>
              </a:graphicData>
            </a:graphic>
          </wp:inline>
        </w:drawing>
      </w:r>
    </w:p>
    <w:p w14:paraId="184F8A24" w14:textId="329C3A1D" w:rsidR="00074573" w:rsidRDefault="00074573" w:rsidP="00716658">
      <w:pPr>
        <w:pStyle w:val="LabStepNumberedLevel2"/>
      </w:pPr>
      <w:r>
        <w:lastRenderedPageBreak/>
        <w:t xml:space="preserve">Inside </w:t>
      </w:r>
      <w:proofErr w:type="spellStart"/>
      <w:r w:rsidRPr="00074573">
        <w:rPr>
          <w:b/>
        </w:rPr>
        <w:t>launch.json</w:t>
      </w:r>
      <w:proofErr w:type="spellEnd"/>
      <w:r>
        <w:t xml:space="preserve">, you should see that there is currently a single configuration named </w:t>
      </w:r>
      <w:r w:rsidRPr="00074573">
        <w:rPr>
          <w:b/>
        </w:rPr>
        <w:t>Local workbench</w:t>
      </w:r>
      <w:r>
        <w:t>.</w:t>
      </w:r>
    </w:p>
    <w:p w14:paraId="6CB77AC1" w14:textId="59442E96" w:rsidR="00716658" w:rsidRDefault="00FB5198" w:rsidP="00716658">
      <w:pPr>
        <w:pStyle w:val="LabStepNumberedLevel2"/>
      </w:pPr>
      <w:r>
        <w:t>Add a second</w:t>
      </w:r>
      <w:r w:rsidR="00074573">
        <w:t xml:space="preserve"> configuration named </w:t>
      </w:r>
      <w:r w:rsidR="00074573" w:rsidRPr="00074573">
        <w:rPr>
          <w:b/>
        </w:rPr>
        <w:t>SPO workbench</w:t>
      </w:r>
      <w:r w:rsidR="00074573">
        <w:t xml:space="preserve"> as shown in the following code listing.</w:t>
      </w:r>
    </w:p>
    <w:p w14:paraId="78414F67" w14:textId="77777777" w:rsidR="00074573" w:rsidRPr="00074573" w:rsidRDefault="00074573" w:rsidP="00074573">
      <w:pPr>
        <w:pStyle w:val="LabStepCodeBlockLevel2"/>
        <w:rPr>
          <w:color w:val="7F7F7F" w:themeColor="text1" w:themeTint="80"/>
        </w:rPr>
      </w:pPr>
      <w:r w:rsidRPr="00074573">
        <w:rPr>
          <w:color w:val="7F7F7F" w:themeColor="text1" w:themeTint="80"/>
        </w:rPr>
        <w:t>{</w:t>
      </w:r>
    </w:p>
    <w:p w14:paraId="7C900C23"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"version": "0.2.0",</w:t>
      </w:r>
    </w:p>
    <w:p w14:paraId="3D2EA64F"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"configurations": [</w:t>
      </w:r>
    </w:p>
    <w:p w14:paraId="41AEE776"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w:t>
      </w:r>
    </w:p>
    <w:p w14:paraId="6DF26DA2"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"name": "Local workbench",</w:t>
      </w:r>
    </w:p>
    <w:p w14:paraId="0864E2E8"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"type": "chrome",</w:t>
      </w:r>
    </w:p>
    <w:p w14:paraId="216185EC"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"request": "launch",</w:t>
      </w:r>
    </w:p>
    <w:p w14:paraId="355B6595"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"url": "https://localhost:4321/temp/workbench.html",</w:t>
      </w:r>
    </w:p>
    <w:p w14:paraId="0E54DD79"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"webRoot": "${workspaceRoot}",</w:t>
      </w:r>
    </w:p>
    <w:p w14:paraId="68C1245A"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"sourceMaps": true,</w:t>
      </w:r>
    </w:p>
    <w:p w14:paraId="549C6FC7"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"sourceMapPathOverrides": {</w:t>
      </w:r>
    </w:p>
    <w:p w14:paraId="10791264"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"webpack:///../../../src/*": "${webRoot}/src/*",</w:t>
      </w:r>
    </w:p>
    <w:p w14:paraId="0FC34BCA"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"webpack:///../../../../src/*": "${webRoot}/src/*",</w:t>
      </w:r>
    </w:p>
    <w:p w14:paraId="523F4678"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"webpack:///../../../../../src/*": "${webRoot}/src/*"</w:t>
      </w:r>
    </w:p>
    <w:p w14:paraId="607F4B60"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w:t>
      </w:r>
    </w:p>
    <w:p w14:paraId="0E7B7D4A"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"runtimeArgs": [</w:t>
      </w:r>
    </w:p>
    <w:p w14:paraId="32824A70"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"--remote-debugging-port=9222"</w:t>
      </w:r>
    </w:p>
    <w:p w14:paraId="4B6E7A43"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w:t>
      </w:r>
    </w:p>
    <w:p w14:paraId="6855326E" w14:textId="77777777" w:rsidR="00074573" w:rsidRPr="00074573" w:rsidRDefault="00074573" w:rsidP="00074573">
      <w:pPr>
        <w:pStyle w:val="LabStepCodeBlockLevel2"/>
        <w:rPr>
          <w:color w:val="7F7F7F" w:themeColor="text1" w:themeTint="80"/>
        </w:rPr>
      </w:pPr>
      <w:r w:rsidRPr="00074573">
        <w:rPr>
          <w:color w:val="7F7F7F" w:themeColor="text1" w:themeTint="80"/>
        </w:rPr>
        <w:t xml:space="preserve">        },</w:t>
      </w:r>
    </w:p>
    <w:p w14:paraId="277C9ADA" w14:textId="77777777" w:rsidR="00074573" w:rsidRDefault="00074573" w:rsidP="00074573">
      <w:pPr>
        <w:pStyle w:val="LabStepCodeBlockLevel2"/>
      </w:pPr>
      <w:r>
        <w:t xml:space="preserve">        {</w:t>
      </w:r>
    </w:p>
    <w:p w14:paraId="724D5E75" w14:textId="77777777" w:rsidR="00074573" w:rsidRDefault="00074573" w:rsidP="00074573">
      <w:pPr>
        <w:pStyle w:val="LabStepCodeBlockLevel2"/>
      </w:pPr>
      <w:r>
        <w:t xml:space="preserve">            "name": "SPO workbench",</w:t>
      </w:r>
    </w:p>
    <w:p w14:paraId="1D2D905D" w14:textId="77777777" w:rsidR="00074573" w:rsidRDefault="00074573" w:rsidP="00074573">
      <w:pPr>
        <w:pStyle w:val="LabStepCodeBlockLevel2"/>
      </w:pPr>
      <w:r>
        <w:t xml:space="preserve">            "type": "chrome",</w:t>
      </w:r>
    </w:p>
    <w:p w14:paraId="7807FBF3" w14:textId="77777777" w:rsidR="00074573" w:rsidRDefault="00074573" w:rsidP="00074573">
      <w:pPr>
        <w:pStyle w:val="LabStepCodeBlockLevel2"/>
      </w:pPr>
      <w:r>
        <w:t xml:space="preserve">            "request": "launch",</w:t>
      </w:r>
    </w:p>
    <w:p w14:paraId="65599402" w14:textId="77777777" w:rsidR="00074573" w:rsidRDefault="00074573" w:rsidP="00074573">
      <w:pPr>
        <w:pStyle w:val="LabStepCodeBlockLevel2"/>
      </w:pPr>
      <w:r>
        <w:t xml:space="preserve">            "url": "https://YOUROFFICE365TENANT.sharepoint.com/_layouts/workbench.aspx",</w:t>
      </w:r>
    </w:p>
    <w:p w14:paraId="388FFEF2" w14:textId="77777777" w:rsidR="00074573" w:rsidRDefault="00074573" w:rsidP="00074573">
      <w:pPr>
        <w:pStyle w:val="LabStepCodeBlockLevel2"/>
      </w:pPr>
      <w:r>
        <w:t xml:space="preserve">            "webRoot": "${workspaceRoot}",</w:t>
      </w:r>
    </w:p>
    <w:p w14:paraId="07346B2D" w14:textId="77777777" w:rsidR="00074573" w:rsidRDefault="00074573" w:rsidP="00074573">
      <w:pPr>
        <w:pStyle w:val="LabStepCodeBlockLevel2"/>
      </w:pPr>
      <w:r>
        <w:t xml:space="preserve">            "sourceMaps": true,</w:t>
      </w:r>
    </w:p>
    <w:p w14:paraId="010047FC" w14:textId="77777777" w:rsidR="00074573" w:rsidRDefault="00074573" w:rsidP="00074573">
      <w:pPr>
        <w:pStyle w:val="LabStepCodeBlockLevel2"/>
      </w:pPr>
      <w:r>
        <w:t xml:space="preserve">            "sourceMapPathOverrides": {</w:t>
      </w:r>
    </w:p>
    <w:p w14:paraId="02D64F97" w14:textId="77777777" w:rsidR="00074573" w:rsidRDefault="00074573" w:rsidP="00074573">
      <w:pPr>
        <w:pStyle w:val="LabStepCodeBlockLevel2"/>
      </w:pPr>
      <w:r>
        <w:t xml:space="preserve">                "webpack:///../../../src/*": "${webRoot}/src/*",</w:t>
      </w:r>
    </w:p>
    <w:p w14:paraId="72B7FA71" w14:textId="77777777" w:rsidR="00074573" w:rsidRDefault="00074573" w:rsidP="00074573">
      <w:pPr>
        <w:pStyle w:val="LabStepCodeBlockLevel2"/>
      </w:pPr>
      <w:r>
        <w:t xml:space="preserve">                "webpack:///../../../../src/*": "${webRoot}/src/*",</w:t>
      </w:r>
    </w:p>
    <w:p w14:paraId="170FBB4C" w14:textId="77777777" w:rsidR="00074573" w:rsidRDefault="00074573" w:rsidP="00074573">
      <w:pPr>
        <w:pStyle w:val="LabStepCodeBlockLevel2"/>
      </w:pPr>
      <w:r>
        <w:t xml:space="preserve">                "webpack:///../../../../../src/*": "${webRoot}/src/*"</w:t>
      </w:r>
    </w:p>
    <w:p w14:paraId="51910FAD" w14:textId="77777777" w:rsidR="00074573" w:rsidRDefault="00074573" w:rsidP="00074573">
      <w:pPr>
        <w:pStyle w:val="LabStepCodeBlockLevel2"/>
      </w:pPr>
      <w:r>
        <w:t xml:space="preserve">            },</w:t>
      </w:r>
    </w:p>
    <w:p w14:paraId="45133B1C" w14:textId="77777777" w:rsidR="00074573" w:rsidRDefault="00074573" w:rsidP="00074573">
      <w:pPr>
        <w:pStyle w:val="LabStepCodeBlockLevel2"/>
      </w:pPr>
      <w:r>
        <w:t xml:space="preserve">            "runtimeArgs": [</w:t>
      </w:r>
    </w:p>
    <w:p w14:paraId="0DCF8428" w14:textId="77777777" w:rsidR="00074573" w:rsidRDefault="00074573" w:rsidP="00074573">
      <w:pPr>
        <w:pStyle w:val="LabStepCodeBlockLevel2"/>
      </w:pPr>
      <w:r>
        <w:t xml:space="preserve">                "--remote-debugging-port=9222"</w:t>
      </w:r>
    </w:p>
    <w:p w14:paraId="6D0DA3FB" w14:textId="77777777" w:rsidR="00074573" w:rsidRDefault="00074573" w:rsidP="00074573">
      <w:pPr>
        <w:pStyle w:val="LabStepCodeBlockLevel2"/>
      </w:pPr>
      <w:r>
        <w:t xml:space="preserve">            ]</w:t>
      </w:r>
    </w:p>
    <w:p w14:paraId="3F58CFE4" w14:textId="77777777" w:rsidR="00074573" w:rsidRDefault="00074573" w:rsidP="00074573">
      <w:pPr>
        <w:pStyle w:val="LabStepCodeBlockLevel2"/>
      </w:pPr>
      <w:r>
        <w:t xml:space="preserve">        }</w:t>
      </w:r>
    </w:p>
    <w:p w14:paraId="4D2C3378" w14:textId="77777777" w:rsidR="00074573" w:rsidRPr="00074573" w:rsidRDefault="00074573" w:rsidP="00074573">
      <w:pPr>
        <w:pStyle w:val="LabStepCodeBlockLevel2"/>
        <w:rPr>
          <w:color w:val="7F7F7F" w:themeColor="text1" w:themeTint="80"/>
        </w:rPr>
      </w:pPr>
      <w:r>
        <w:t xml:space="preserve">    </w:t>
      </w:r>
      <w:r w:rsidRPr="00074573">
        <w:rPr>
          <w:color w:val="7F7F7F" w:themeColor="text1" w:themeTint="80"/>
        </w:rPr>
        <w:t>]</w:t>
      </w:r>
    </w:p>
    <w:p w14:paraId="5FBF8941" w14:textId="33BF7409" w:rsidR="00C43BF7" w:rsidRDefault="00074573" w:rsidP="00074573">
      <w:pPr>
        <w:pStyle w:val="LabStepCodeBlockLevel2"/>
      </w:pPr>
      <w:r w:rsidRPr="00074573">
        <w:rPr>
          <w:color w:val="7F7F7F" w:themeColor="text1" w:themeTint="80"/>
        </w:rPr>
        <w:t>}</w:t>
      </w:r>
    </w:p>
    <w:p w14:paraId="6D86953C" w14:textId="2DFB1B52" w:rsidR="00074573" w:rsidRDefault="00074573" w:rsidP="00716658">
      <w:pPr>
        <w:pStyle w:val="LabStepNumberedLevel2"/>
      </w:pPr>
      <w:r>
        <w:t>Locate the line with YOUROFFICE365TENANT and replace it with the name of the Office 365 development tenant.</w:t>
      </w:r>
    </w:p>
    <w:p w14:paraId="79F772E2" w14:textId="5358C5E3" w:rsidR="00074573" w:rsidRDefault="00074573" w:rsidP="00074573">
      <w:pPr>
        <w:pStyle w:val="LabStepCodeBlockLevel2"/>
      </w:pPr>
      <w:r w:rsidRPr="00074573">
        <w:rPr>
          <w:color w:val="7F7F7F" w:themeColor="text1" w:themeTint="80"/>
        </w:rPr>
        <w:t>"url": "https://</w:t>
      </w:r>
      <w:r>
        <w:t>YOUROFFICE365TENANT</w:t>
      </w:r>
      <w:r w:rsidRPr="00074573">
        <w:rPr>
          <w:color w:val="7F7F7F" w:themeColor="text1" w:themeTint="80"/>
        </w:rPr>
        <w:t>.sharepoint.com/_layouts/workbench.aspx",</w:t>
      </w:r>
    </w:p>
    <w:p w14:paraId="369278B0" w14:textId="0E3EC675" w:rsidR="00310D76" w:rsidRDefault="00310D76" w:rsidP="00716658">
      <w:pPr>
        <w:pStyle w:val="LabStepNumberedLevel2"/>
      </w:pPr>
      <w:r>
        <w:t>Save your changes</w:t>
      </w:r>
      <w:r w:rsidR="00074573">
        <w:t xml:space="preserve"> and close </w:t>
      </w:r>
      <w:proofErr w:type="spellStart"/>
      <w:r w:rsidR="00074573" w:rsidRPr="00074573">
        <w:rPr>
          <w:b/>
        </w:rPr>
        <w:t>launch.json</w:t>
      </w:r>
      <w:proofErr w:type="spellEnd"/>
      <w:r>
        <w:t>.</w:t>
      </w:r>
    </w:p>
    <w:p w14:paraId="138F4B34" w14:textId="0A31B161"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Pr="00074573">
        <w:rPr>
          <w:b/>
        </w:rPr>
        <w:t>SPO workbench</w:t>
      </w:r>
      <w:r>
        <w:t xml:space="preserve"> </w:t>
      </w:r>
      <w:r w:rsidR="00074573">
        <w:t xml:space="preserve">in the dropdown configuration menu </w:t>
      </w:r>
    </w:p>
    <w:p w14:paraId="501CBB87" w14:textId="2EE43B6B" w:rsidR="00C43BF7" w:rsidRDefault="00C43BF7" w:rsidP="00C43BF7">
      <w:pPr>
        <w:pStyle w:val="LabStepScreenshotLevel2"/>
      </w:pPr>
      <w:r>
        <w:drawing>
          <wp:inline distT="0" distB="0" distL="0" distR="0" wp14:anchorId="093B3242" wp14:editId="5F97C117">
            <wp:extent cx="3015049" cy="970948"/>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34076" cy="977075"/>
                    </a:xfrm>
                    <a:prstGeom prst="rect">
                      <a:avLst/>
                    </a:prstGeom>
                    <a:noFill/>
                    <a:ln>
                      <a:noFill/>
                    </a:ln>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7638DF31" w:rsidR="00C43BF7" w:rsidRDefault="00C43BF7" w:rsidP="00C43BF7">
      <w:pPr>
        <w:pStyle w:val="LabStepScreenshotLevel2"/>
      </w:pPr>
      <w:r>
        <w:drawing>
          <wp:inline distT="0" distB="0" distL="0" distR="0" wp14:anchorId="34834F6B" wp14:editId="0F0CAF69">
            <wp:extent cx="3472249" cy="901951"/>
            <wp:effectExtent l="19050" t="19050" r="13970"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8">
                      <a:extLst>
                        <a:ext uri="{28A0092B-C50C-407E-A947-70E740481C1C}">
                          <a14:useLocalDpi xmlns:a14="http://schemas.microsoft.com/office/drawing/2010/main" val="0"/>
                        </a:ext>
                      </a:extLst>
                    </a:blip>
                    <a:srcRect b="22072"/>
                    <a:stretch/>
                  </pic:blipFill>
                  <pic:spPr bwMode="auto">
                    <a:xfrm>
                      <a:off x="0" y="0"/>
                      <a:ext cx="3481479" cy="90434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957F0A1" w14:textId="4E33A88E" w:rsidR="00C43BF7" w:rsidRDefault="00074573" w:rsidP="00716658">
      <w:pPr>
        <w:pStyle w:val="LabStepNumberedLevel2"/>
      </w:pPr>
      <w:r>
        <w:lastRenderedPageBreak/>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4A271259" w:rsidR="00C43BF7" w:rsidRDefault="00C43BF7" w:rsidP="00C43BF7">
      <w:pPr>
        <w:pStyle w:val="LabStepScreenshotLevel2"/>
      </w:pPr>
      <w:r>
        <w:drawing>
          <wp:inline distT="0" distB="0" distL="0" distR="0" wp14:anchorId="6C73C60E" wp14:editId="23F664BA">
            <wp:extent cx="5157656" cy="1180531"/>
            <wp:effectExtent l="19050" t="19050" r="24130" b="196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38272" cy="1198983"/>
                    </a:xfrm>
                    <a:prstGeom prst="rect">
                      <a:avLst/>
                    </a:prstGeom>
                    <a:noFill/>
                    <a:ln>
                      <a:solidFill>
                        <a:schemeClr val="bg1">
                          <a:lumMod val="65000"/>
                        </a:schemeClr>
                      </a:solidFill>
                    </a:ln>
                  </pic:spPr>
                </pic:pic>
              </a:graphicData>
            </a:graphic>
          </wp:inline>
        </w:drawing>
      </w:r>
    </w:p>
    <w:p w14:paraId="3E2E76E9" w14:textId="76BF8BE2" w:rsidR="00C43BF7" w:rsidRDefault="000714A2" w:rsidP="00716658">
      <w:pPr>
        <w:pStyle w:val="LabStepNumberedLevel2"/>
      </w:pPr>
      <w:r>
        <w:t xml:space="preserve">Add the Walmart Greeter </w:t>
      </w:r>
      <w:proofErr w:type="spellStart"/>
      <w:r>
        <w:t>WebPart</w:t>
      </w:r>
      <w:proofErr w:type="spellEnd"/>
      <w:r>
        <w:t xml:space="preserve"> as you have done in previous steps.</w:t>
      </w:r>
    </w:p>
    <w:p w14:paraId="02B86229" w14:textId="3E261735" w:rsidR="00C43BF7" w:rsidRDefault="00C43BF7" w:rsidP="00C43BF7">
      <w:pPr>
        <w:pStyle w:val="LabStepScreenshotLevel2"/>
      </w:pPr>
      <w:r>
        <w:drawing>
          <wp:inline distT="0" distB="0" distL="0" distR="0" wp14:anchorId="5B99E844" wp14:editId="254FAD85">
            <wp:extent cx="3350525" cy="1665170"/>
            <wp:effectExtent l="19050" t="19050" r="21590"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66242" cy="1672981"/>
                    </a:xfrm>
                    <a:prstGeom prst="rect">
                      <a:avLst/>
                    </a:prstGeom>
                    <a:noFill/>
                    <a:ln>
                      <a:solidFill>
                        <a:schemeClr val="bg1">
                          <a:lumMod val="65000"/>
                        </a:schemeClr>
                      </a:solidFill>
                    </a:ln>
                  </pic:spPr>
                </pic:pic>
              </a:graphicData>
            </a:graphic>
          </wp:inline>
        </w:drawing>
      </w:r>
    </w:p>
    <w:p w14:paraId="565517DB" w14:textId="435E986A" w:rsidR="000714A2" w:rsidRDefault="000714A2" w:rsidP="000714A2">
      <w:pPr>
        <w:pStyle w:val="LabExerciseCallout"/>
      </w:pPr>
      <w:r>
        <w:t xml:space="preserve">Note that quite a few other </w:t>
      </w:r>
      <w:proofErr w:type="spellStart"/>
      <w:r>
        <w:t>WebParts</w:t>
      </w:r>
      <w:proofErr w:type="spellEnd"/>
      <w:r>
        <w:t xml:space="preserve"> are available once you are running inside your own tenancy in SharePoint Online.</w:t>
      </w:r>
    </w:p>
    <w:p w14:paraId="28C40003" w14:textId="54AC7548" w:rsidR="00C43BF7" w:rsidRDefault="000714A2" w:rsidP="00716658">
      <w:pPr>
        <w:pStyle w:val="LabStepNumberedLevel2"/>
      </w:pPr>
      <w:r>
        <w:t xml:space="preserve">The </w:t>
      </w:r>
      <w:proofErr w:type="spellStart"/>
      <w:r>
        <w:t>WebPart</w:t>
      </w:r>
      <w:proofErr w:type="spellEnd"/>
      <w:r>
        <w:t xml:space="preserve"> should now display the actual display name for the user account you have used to sign in.</w:t>
      </w:r>
    </w:p>
    <w:p w14:paraId="1E85600A" w14:textId="69AD3F0E" w:rsidR="00C43BF7" w:rsidRDefault="00C43BF7" w:rsidP="00C43BF7">
      <w:pPr>
        <w:pStyle w:val="LabStepScreenshotLevel2"/>
      </w:pPr>
      <w:r>
        <w:drawing>
          <wp:inline distT="0" distB="0" distL="0" distR="0" wp14:anchorId="57D6AB9B" wp14:editId="59FF2A53">
            <wp:extent cx="4135272" cy="851560"/>
            <wp:effectExtent l="19050" t="19050" r="17780"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01295" cy="865156"/>
                    </a:xfrm>
                    <a:prstGeom prst="rect">
                      <a:avLst/>
                    </a:prstGeom>
                    <a:noFill/>
                    <a:ln>
                      <a:solidFill>
                        <a:schemeClr val="tx1">
                          <a:lumMod val="50000"/>
                          <a:lumOff val="50000"/>
                        </a:schemeClr>
                      </a:solidFill>
                    </a:ln>
                  </pic:spPr>
                </pic:pic>
              </a:graphicData>
            </a:graphic>
          </wp:inline>
        </w:drawing>
      </w:r>
    </w:p>
    <w:p w14:paraId="16AB8ADF" w14:textId="76D487B8" w:rsidR="00561849" w:rsidRDefault="006F0013" w:rsidP="00495ECF">
      <w:pPr>
        <w:pStyle w:val="Heading3"/>
      </w:pPr>
      <w:r>
        <w:t>Exercise 6: Create</w:t>
      </w:r>
      <w:r w:rsidR="00495ECF">
        <w:t xml:space="preserve"> an </w:t>
      </w:r>
      <w:r w:rsidR="00495ECF" w:rsidRPr="00495ECF">
        <w:t>Application Customizer</w:t>
      </w:r>
      <w:r w:rsidR="00495ECF">
        <w:t xml:space="preserve"> using SPFX</w:t>
      </w:r>
    </w:p>
    <w:p w14:paraId="3135F035" w14:textId="5B3D8228" w:rsidR="00495ECF" w:rsidRDefault="00495ECF" w:rsidP="00495ECF"/>
    <w:p w14:paraId="61B7282C" w14:textId="77777777" w:rsidR="00495ECF" w:rsidRPr="00495ECF" w:rsidRDefault="00495ECF" w:rsidP="00495ECF"/>
    <w:sectPr w:rsidR="00495ECF" w:rsidRPr="00495ECF" w:rsidSect="00487314">
      <w:headerReference w:type="default" r:id="rId72"/>
      <w:footerReference w:type="default" r:id="rId73"/>
      <w:headerReference w:type="first" r:id="rId74"/>
      <w:footerReference w:type="first" r:id="rId7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3AEBEB" w14:textId="77777777" w:rsidR="006D36A5" w:rsidRDefault="006D36A5" w:rsidP="005F53BE">
      <w:pPr>
        <w:spacing w:before="0" w:after="0"/>
      </w:pPr>
      <w:r>
        <w:separator/>
      </w:r>
    </w:p>
  </w:endnote>
  <w:endnote w:type="continuationSeparator" w:id="0">
    <w:p w14:paraId="25E3D884" w14:textId="77777777" w:rsidR="006D36A5" w:rsidRDefault="006D36A5"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3C855E22" w:rsidR="004F4142" w:rsidRDefault="004F4142" w:rsidP="00487314">
    <w:pPr>
      <w:pStyle w:val="Footer"/>
      <w:pBdr>
        <w:top w:val="single" w:sz="4" w:space="0" w:color="auto"/>
      </w:pBdr>
    </w:pPr>
    <w:r>
      <w:t>© Critical Path Training. 2017.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4F4142" w:rsidRPr="00487314" w:rsidRDefault="004F4142"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E81E111" w:rsidR="004F4142" w:rsidRDefault="004F4142" w:rsidP="00487314">
    <w:pPr>
      <w:pStyle w:val="Footer"/>
      <w:pBdr>
        <w:top w:val="single" w:sz="4" w:space="0" w:color="auto"/>
      </w:pBdr>
    </w:pPr>
    <w:r>
      <w:t>© Critical Path Training. 2017.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4F4142" w:rsidRPr="00487314" w:rsidRDefault="004F4142"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B8C82" w14:textId="77777777" w:rsidR="006D36A5" w:rsidRDefault="006D36A5" w:rsidP="005F53BE">
      <w:pPr>
        <w:spacing w:before="0" w:after="0"/>
      </w:pPr>
      <w:r>
        <w:separator/>
      </w:r>
    </w:p>
  </w:footnote>
  <w:footnote w:type="continuationSeparator" w:id="0">
    <w:p w14:paraId="69BB078E" w14:textId="77777777" w:rsidR="006D36A5" w:rsidRDefault="006D36A5"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77777777" w:rsidR="004F4142" w:rsidRDefault="004F4142" w:rsidP="00CA7497">
    <w:pPr>
      <w:pStyle w:val="Header"/>
      <w:pBdr>
        <w:bottom w:val="single" w:sz="4" w:space="0" w:color="auto"/>
      </w:pBdr>
      <w:spacing w:before="240"/>
    </w:pPr>
    <w:r>
      <w:t>MSD365: Modern SharePoint and Office 365 Development</w:t>
    </w:r>
  </w:p>
  <w:p w14:paraId="52070944" w14:textId="2D3818BB" w:rsidR="004F4142" w:rsidRPr="00E871B8" w:rsidRDefault="004F4142"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Sep 1, 2018</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4F4142" w:rsidRDefault="004F4142"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15"/>
  <w:activeWritingStyle w:appName="MSWord" w:lang="en-US" w:vendorID="64" w:dllVersion="6" w:nlCheck="1" w:checkStyle="0"/>
  <w:activeWritingStyle w:appName="MSWord" w:lang="en-US" w:vendorID="64" w:dllVersion="0" w:nlCheck="1" w:checkStyle="0"/>
  <w:proofState w:spelling="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45945"/>
    <w:rsid w:val="000479E6"/>
    <w:rsid w:val="0005190B"/>
    <w:rsid w:val="00051ECF"/>
    <w:rsid w:val="0005266B"/>
    <w:rsid w:val="00057D04"/>
    <w:rsid w:val="00063CBD"/>
    <w:rsid w:val="00067C20"/>
    <w:rsid w:val="000714A2"/>
    <w:rsid w:val="000723CB"/>
    <w:rsid w:val="00072406"/>
    <w:rsid w:val="00072FE5"/>
    <w:rsid w:val="00074573"/>
    <w:rsid w:val="000776D1"/>
    <w:rsid w:val="00080712"/>
    <w:rsid w:val="00084B31"/>
    <w:rsid w:val="000877A6"/>
    <w:rsid w:val="000879B8"/>
    <w:rsid w:val="00087E08"/>
    <w:rsid w:val="00092B50"/>
    <w:rsid w:val="000A14CA"/>
    <w:rsid w:val="000A2264"/>
    <w:rsid w:val="000A227D"/>
    <w:rsid w:val="000A2A6C"/>
    <w:rsid w:val="000A38B5"/>
    <w:rsid w:val="000C19D9"/>
    <w:rsid w:val="000C3850"/>
    <w:rsid w:val="000C79A2"/>
    <w:rsid w:val="000C7F80"/>
    <w:rsid w:val="000D734F"/>
    <w:rsid w:val="000E3030"/>
    <w:rsid w:val="000F0CB8"/>
    <w:rsid w:val="000F18E2"/>
    <w:rsid w:val="000F1A35"/>
    <w:rsid w:val="00102AAA"/>
    <w:rsid w:val="001073C1"/>
    <w:rsid w:val="00112856"/>
    <w:rsid w:val="00115581"/>
    <w:rsid w:val="001170EA"/>
    <w:rsid w:val="001174C0"/>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5501"/>
    <w:rsid w:val="0015628C"/>
    <w:rsid w:val="00165D78"/>
    <w:rsid w:val="001769E5"/>
    <w:rsid w:val="00180351"/>
    <w:rsid w:val="00181D53"/>
    <w:rsid w:val="001869FD"/>
    <w:rsid w:val="00186F9B"/>
    <w:rsid w:val="00192368"/>
    <w:rsid w:val="001940C9"/>
    <w:rsid w:val="00194663"/>
    <w:rsid w:val="001A07AE"/>
    <w:rsid w:val="001A51F1"/>
    <w:rsid w:val="001B33F3"/>
    <w:rsid w:val="001B5A3D"/>
    <w:rsid w:val="001C292C"/>
    <w:rsid w:val="001C2F6C"/>
    <w:rsid w:val="001C517E"/>
    <w:rsid w:val="001C66E3"/>
    <w:rsid w:val="001D2760"/>
    <w:rsid w:val="001D4179"/>
    <w:rsid w:val="001D42C4"/>
    <w:rsid w:val="001D4E1C"/>
    <w:rsid w:val="001E3210"/>
    <w:rsid w:val="001E461B"/>
    <w:rsid w:val="001E762F"/>
    <w:rsid w:val="001F1564"/>
    <w:rsid w:val="001F46E0"/>
    <w:rsid w:val="001F549A"/>
    <w:rsid w:val="00202781"/>
    <w:rsid w:val="00207AFB"/>
    <w:rsid w:val="00212921"/>
    <w:rsid w:val="00213886"/>
    <w:rsid w:val="00217FC7"/>
    <w:rsid w:val="00223B5C"/>
    <w:rsid w:val="00223E68"/>
    <w:rsid w:val="00224837"/>
    <w:rsid w:val="00231A55"/>
    <w:rsid w:val="00231B7C"/>
    <w:rsid w:val="00232E61"/>
    <w:rsid w:val="00233079"/>
    <w:rsid w:val="00234E10"/>
    <w:rsid w:val="00234FB2"/>
    <w:rsid w:val="00235224"/>
    <w:rsid w:val="00241454"/>
    <w:rsid w:val="00244D14"/>
    <w:rsid w:val="00252F6E"/>
    <w:rsid w:val="00264831"/>
    <w:rsid w:val="002675E1"/>
    <w:rsid w:val="00272913"/>
    <w:rsid w:val="00274B27"/>
    <w:rsid w:val="00280D4D"/>
    <w:rsid w:val="0028368E"/>
    <w:rsid w:val="00283B66"/>
    <w:rsid w:val="00284833"/>
    <w:rsid w:val="00291A8B"/>
    <w:rsid w:val="00293D68"/>
    <w:rsid w:val="00295325"/>
    <w:rsid w:val="00297A72"/>
    <w:rsid w:val="002A2CD1"/>
    <w:rsid w:val="002B2C0E"/>
    <w:rsid w:val="002B4BBD"/>
    <w:rsid w:val="002B5AC3"/>
    <w:rsid w:val="002C045F"/>
    <w:rsid w:val="002C1180"/>
    <w:rsid w:val="002C5584"/>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6427"/>
    <w:rsid w:val="00352060"/>
    <w:rsid w:val="00357410"/>
    <w:rsid w:val="00357EF9"/>
    <w:rsid w:val="00360BBC"/>
    <w:rsid w:val="00364F73"/>
    <w:rsid w:val="003770A6"/>
    <w:rsid w:val="00377805"/>
    <w:rsid w:val="0038219D"/>
    <w:rsid w:val="003854DC"/>
    <w:rsid w:val="003911B8"/>
    <w:rsid w:val="0039236A"/>
    <w:rsid w:val="003A0E6B"/>
    <w:rsid w:val="003A2FEB"/>
    <w:rsid w:val="003A69CF"/>
    <w:rsid w:val="003B1437"/>
    <w:rsid w:val="003B1E26"/>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52094"/>
    <w:rsid w:val="004543C9"/>
    <w:rsid w:val="00460BCC"/>
    <w:rsid w:val="004615B3"/>
    <w:rsid w:val="00461A75"/>
    <w:rsid w:val="00461D2D"/>
    <w:rsid w:val="004620BD"/>
    <w:rsid w:val="00464A08"/>
    <w:rsid w:val="00465A73"/>
    <w:rsid w:val="004708EB"/>
    <w:rsid w:val="00470E15"/>
    <w:rsid w:val="004719FF"/>
    <w:rsid w:val="0048025F"/>
    <w:rsid w:val="00487314"/>
    <w:rsid w:val="00487FBA"/>
    <w:rsid w:val="004951A6"/>
    <w:rsid w:val="00495ECF"/>
    <w:rsid w:val="004970BB"/>
    <w:rsid w:val="004976B0"/>
    <w:rsid w:val="004A225A"/>
    <w:rsid w:val="004A53A4"/>
    <w:rsid w:val="004A7251"/>
    <w:rsid w:val="004B10B1"/>
    <w:rsid w:val="004B2FB2"/>
    <w:rsid w:val="004C054C"/>
    <w:rsid w:val="004C2E4D"/>
    <w:rsid w:val="004C593E"/>
    <w:rsid w:val="004C7C0D"/>
    <w:rsid w:val="004D23C6"/>
    <w:rsid w:val="004D525D"/>
    <w:rsid w:val="004E14D3"/>
    <w:rsid w:val="004E2880"/>
    <w:rsid w:val="004E3D11"/>
    <w:rsid w:val="004E5A33"/>
    <w:rsid w:val="004E6F38"/>
    <w:rsid w:val="004F0F4C"/>
    <w:rsid w:val="004F4142"/>
    <w:rsid w:val="004F5429"/>
    <w:rsid w:val="004F5600"/>
    <w:rsid w:val="005007D5"/>
    <w:rsid w:val="00504772"/>
    <w:rsid w:val="00504F6D"/>
    <w:rsid w:val="00505BE9"/>
    <w:rsid w:val="00506092"/>
    <w:rsid w:val="0051014C"/>
    <w:rsid w:val="00510744"/>
    <w:rsid w:val="00521A60"/>
    <w:rsid w:val="00523C84"/>
    <w:rsid w:val="00530351"/>
    <w:rsid w:val="00533B7B"/>
    <w:rsid w:val="00537FB3"/>
    <w:rsid w:val="005410FB"/>
    <w:rsid w:val="0054509A"/>
    <w:rsid w:val="005474DB"/>
    <w:rsid w:val="00547674"/>
    <w:rsid w:val="00547B48"/>
    <w:rsid w:val="0055445E"/>
    <w:rsid w:val="00557255"/>
    <w:rsid w:val="005572FB"/>
    <w:rsid w:val="00561849"/>
    <w:rsid w:val="0056217D"/>
    <w:rsid w:val="00564002"/>
    <w:rsid w:val="005673CC"/>
    <w:rsid w:val="0057121D"/>
    <w:rsid w:val="00575E20"/>
    <w:rsid w:val="005770EE"/>
    <w:rsid w:val="00583F39"/>
    <w:rsid w:val="00587247"/>
    <w:rsid w:val="005A0E0F"/>
    <w:rsid w:val="005B07AE"/>
    <w:rsid w:val="005B166C"/>
    <w:rsid w:val="005B372E"/>
    <w:rsid w:val="005B40D1"/>
    <w:rsid w:val="005B51DA"/>
    <w:rsid w:val="005C074B"/>
    <w:rsid w:val="005C4D1B"/>
    <w:rsid w:val="005D0755"/>
    <w:rsid w:val="005E0A0E"/>
    <w:rsid w:val="005E0AF2"/>
    <w:rsid w:val="005E3FEF"/>
    <w:rsid w:val="005E4382"/>
    <w:rsid w:val="005E4913"/>
    <w:rsid w:val="005E5442"/>
    <w:rsid w:val="005E64F6"/>
    <w:rsid w:val="005F030F"/>
    <w:rsid w:val="005F0E38"/>
    <w:rsid w:val="005F2E38"/>
    <w:rsid w:val="005F46CA"/>
    <w:rsid w:val="005F53BE"/>
    <w:rsid w:val="005F5616"/>
    <w:rsid w:val="006005A2"/>
    <w:rsid w:val="00600BFA"/>
    <w:rsid w:val="0060307C"/>
    <w:rsid w:val="0060682E"/>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3BC2"/>
    <w:rsid w:val="0066486F"/>
    <w:rsid w:val="00667196"/>
    <w:rsid w:val="006714F0"/>
    <w:rsid w:val="00671E4D"/>
    <w:rsid w:val="00671F0E"/>
    <w:rsid w:val="00672CBC"/>
    <w:rsid w:val="00673313"/>
    <w:rsid w:val="00674E89"/>
    <w:rsid w:val="00681776"/>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643C"/>
    <w:rsid w:val="006F0013"/>
    <w:rsid w:val="006F0AEB"/>
    <w:rsid w:val="006F14C1"/>
    <w:rsid w:val="006F1D2C"/>
    <w:rsid w:val="006F5F63"/>
    <w:rsid w:val="006F5FD4"/>
    <w:rsid w:val="006F7DEB"/>
    <w:rsid w:val="007011FE"/>
    <w:rsid w:val="00703148"/>
    <w:rsid w:val="00705B94"/>
    <w:rsid w:val="00705D38"/>
    <w:rsid w:val="00707872"/>
    <w:rsid w:val="00716658"/>
    <w:rsid w:val="00716BFE"/>
    <w:rsid w:val="00730267"/>
    <w:rsid w:val="007302BE"/>
    <w:rsid w:val="0073773B"/>
    <w:rsid w:val="00740A3A"/>
    <w:rsid w:val="00741CCD"/>
    <w:rsid w:val="0074666B"/>
    <w:rsid w:val="007501F6"/>
    <w:rsid w:val="007523EB"/>
    <w:rsid w:val="00757E25"/>
    <w:rsid w:val="007752E7"/>
    <w:rsid w:val="0077724E"/>
    <w:rsid w:val="007778F1"/>
    <w:rsid w:val="007809D1"/>
    <w:rsid w:val="00780EA0"/>
    <w:rsid w:val="00790DB9"/>
    <w:rsid w:val="00795368"/>
    <w:rsid w:val="00795BC4"/>
    <w:rsid w:val="007B1806"/>
    <w:rsid w:val="007B1B29"/>
    <w:rsid w:val="007B21CB"/>
    <w:rsid w:val="007C6964"/>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44D91"/>
    <w:rsid w:val="00847BA7"/>
    <w:rsid w:val="0085274C"/>
    <w:rsid w:val="008535D6"/>
    <w:rsid w:val="008615F8"/>
    <w:rsid w:val="0088119A"/>
    <w:rsid w:val="00887204"/>
    <w:rsid w:val="00891AF8"/>
    <w:rsid w:val="008A2AFA"/>
    <w:rsid w:val="008A2D3B"/>
    <w:rsid w:val="008A5092"/>
    <w:rsid w:val="008A5115"/>
    <w:rsid w:val="008B1583"/>
    <w:rsid w:val="008B4A63"/>
    <w:rsid w:val="008C3ADB"/>
    <w:rsid w:val="008C40C4"/>
    <w:rsid w:val="008C4422"/>
    <w:rsid w:val="008C5B00"/>
    <w:rsid w:val="008C5C8B"/>
    <w:rsid w:val="008D1233"/>
    <w:rsid w:val="008D4AE8"/>
    <w:rsid w:val="008E3509"/>
    <w:rsid w:val="008F331D"/>
    <w:rsid w:val="008F404E"/>
    <w:rsid w:val="008F5BD6"/>
    <w:rsid w:val="008F7F45"/>
    <w:rsid w:val="00900F55"/>
    <w:rsid w:val="00902F5A"/>
    <w:rsid w:val="00903DBF"/>
    <w:rsid w:val="00907B71"/>
    <w:rsid w:val="00914A44"/>
    <w:rsid w:val="00920664"/>
    <w:rsid w:val="00921B2E"/>
    <w:rsid w:val="00925FC2"/>
    <w:rsid w:val="0093380E"/>
    <w:rsid w:val="0093401C"/>
    <w:rsid w:val="00934039"/>
    <w:rsid w:val="00936A8E"/>
    <w:rsid w:val="0094174B"/>
    <w:rsid w:val="00941D1D"/>
    <w:rsid w:val="0094230C"/>
    <w:rsid w:val="009501D9"/>
    <w:rsid w:val="00954CD4"/>
    <w:rsid w:val="00961239"/>
    <w:rsid w:val="0096127C"/>
    <w:rsid w:val="00963E42"/>
    <w:rsid w:val="00972EB4"/>
    <w:rsid w:val="009742DC"/>
    <w:rsid w:val="00976A78"/>
    <w:rsid w:val="009815C1"/>
    <w:rsid w:val="009856F4"/>
    <w:rsid w:val="009900A7"/>
    <w:rsid w:val="00991E62"/>
    <w:rsid w:val="00992463"/>
    <w:rsid w:val="00995967"/>
    <w:rsid w:val="009977E6"/>
    <w:rsid w:val="009B3F08"/>
    <w:rsid w:val="009B6044"/>
    <w:rsid w:val="009B7E6E"/>
    <w:rsid w:val="009C0629"/>
    <w:rsid w:val="009C19EC"/>
    <w:rsid w:val="009C2A89"/>
    <w:rsid w:val="009D17E0"/>
    <w:rsid w:val="009E65AB"/>
    <w:rsid w:val="009F18A6"/>
    <w:rsid w:val="009F4B75"/>
    <w:rsid w:val="009F4D25"/>
    <w:rsid w:val="00A01BC1"/>
    <w:rsid w:val="00A030C0"/>
    <w:rsid w:val="00A075EC"/>
    <w:rsid w:val="00A11E74"/>
    <w:rsid w:val="00A1277E"/>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54A0"/>
    <w:rsid w:val="00A86A3B"/>
    <w:rsid w:val="00A908A9"/>
    <w:rsid w:val="00A91038"/>
    <w:rsid w:val="00A92C44"/>
    <w:rsid w:val="00A96745"/>
    <w:rsid w:val="00A9726F"/>
    <w:rsid w:val="00AA36E8"/>
    <w:rsid w:val="00AA3BF7"/>
    <w:rsid w:val="00AA546A"/>
    <w:rsid w:val="00AA5D4C"/>
    <w:rsid w:val="00AB4CD0"/>
    <w:rsid w:val="00AC23BA"/>
    <w:rsid w:val="00AC312E"/>
    <w:rsid w:val="00AC4488"/>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CF4"/>
    <w:rsid w:val="00B062D6"/>
    <w:rsid w:val="00B10EC9"/>
    <w:rsid w:val="00B121FC"/>
    <w:rsid w:val="00B21FCC"/>
    <w:rsid w:val="00B24206"/>
    <w:rsid w:val="00B26346"/>
    <w:rsid w:val="00B31746"/>
    <w:rsid w:val="00B361DA"/>
    <w:rsid w:val="00B377D5"/>
    <w:rsid w:val="00B37B5C"/>
    <w:rsid w:val="00B500BA"/>
    <w:rsid w:val="00B513EA"/>
    <w:rsid w:val="00B523AE"/>
    <w:rsid w:val="00B53AD1"/>
    <w:rsid w:val="00B7272F"/>
    <w:rsid w:val="00B737E4"/>
    <w:rsid w:val="00B839F9"/>
    <w:rsid w:val="00B83FCF"/>
    <w:rsid w:val="00B87FA2"/>
    <w:rsid w:val="00B9404A"/>
    <w:rsid w:val="00B94D7E"/>
    <w:rsid w:val="00B963E6"/>
    <w:rsid w:val="00BA1BC5"/>
    <w:rsid w:val="00BB4431"/>
    <w:rsid w:val="00BB54D8"/>
    <w:rsid w:val="00BB719D"/>
    <w:rsid w:val="00BC5313"/>
    <w:rsid w:val="00BC537F"/>
    <w:rsid w:val="00BC79CA"/>
    <w:rsid w:val="00BE4E45"/>
    <w:rsid w:val="00C00CE5"/>
    <w:rsid w:val="00C01DB5"/>
    <w:rsid w:val="00C106A1"/>
    <w:rsid w:val="00C111B5"/>
    <w:rsid w:val="00C14291"/>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2CB"/>
    <w:rsid w:val="00C76BE7"/>
    <w:rsid w:val="00C8159A"/>
    <w:rsid w:val="00C86E2F"/>
    <w:rsid w:val="00C87472"/>
    <w:rsid w:val="00C90A98"/>
    <w:rsid w:val="00C90D96"/>
    <w:rsid w:val="00C93217"/>
    <w:rsid w:val="00C93595"/>
    <w:rsid w:val="00C9623A"/>
    <w:rsid w:val="00CA03C2"/>
    <w:rsid w:val="00CA2247"/>
    <w:rsid w:val="00CA4309"/>
    <w:rsid w:val="00CA44D0"/>
    <w:rsid w:val="00CA7497"/>
    <w:rsid w:val="00CB0BAD"/>
    <w:rsid w:val="00CB2039"/>
    <w:rsid w:val="00CC11E1"/>
    <w:rsid w:val="00CC1574"/>
    <w:rsid w:val="00CC1FF8"/>
    <w:rsid w:val="00CC30B3"/>
    <w:rsid w:val="00CC4226"/>
    <w:rsid w:val="00CD40F7"/>
    <w:rsid w:val="00CE262E"/>
    <w:rsid w:val="00CE28B8"/>
    <w:rsid w:val="00CE7206"/>
    <w:rsid w:val="00CE7449"/>
    <w:rsid w:val="00CE7AF9"/>
    <w:rsid w:val="00CF0D22"/>
    <w:rsid w:val="00CF4B72"/>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15B2"/>
    <w:rsid w:val="00D73447"/>
    <w:rsid w:val="00D73EA5"/>
    <w:rsid w:val="00D75B6D"/>
    <w:rsid w:val="00D84FBA"/>
    <w:rsid w:val="00D86621"/>
    <w:rsid w:val="00D878CC"/>
    <w:rsid w:val="00D9076D"/>
    <w:rsid w:val="00D92D0C"/>
    <w:rsid w:val="00D9568A"/>
    <w:rsid w:val="00D97AA9"/>
    <w:rsid w:val="00DA2E96"/>
    <w:rsid w:val="00DA2EDA"/>
    <w:rsid w:val="00DA41A0"/>
    <w:rsid w:val="00DA65B1"/>
    <w:rsid w:val="00DA6606"/>
    <w:rsid w:val="00DB1ACE"/>
    <w:rsid w:val="00DB1E3B"/>
    <w:rsid w:val="00DC67C1"/>
    <w:rsid w:val="00DD752E"/>
    <w:rsid w:val="00DE069A"/>
    <w:rsid w:val="00DE3246"/>
    <w:rsid w:val="00DE39FC"/>
    <w:rsid w:val="00DF5737"/>
    <w:rsid w:val="00DF7634"/>
    <w:rsid w:val="00E00875"/>
    <w:rsid w:val="00E01BBA"/>
    <w:rsid w:val="00E02B33"/>
    <w:rsid w:val="00E07604"/>
    <w:rsid w:val="00E13712"/>
    <w:rsid w:val="00E14050"/>
    <w:rsid w:val="00E1408B"/>
    <w:rsid w:val="00E16ED4"/>
    <w:rsid w:val="00E220ED"/>
    <w:rsid w:val="00E243D4"/>
    <w:rsid w:val="00E36ABD"/>
    <w:rsid w:val="00E407D5"/>
    <w:rsid w:val="00E43D3C"/>
    <w:rsid w:val="00E46F12"/>
    <w:rsid w:val="00E46F63"/>
    <w:rsid w:val="00E5023B"/>
    <w:rsid w:val="00E53512"/>
    <w:rsid w:val="00E55AC1"/>
    <w:rsid w:val="00E56605"/>
    <w:rsid w:val="00E66D0E"/>
    <w:rsid w:val="00E70172"/>
    <w:rsid w:val="00E71E62"/>
    <w:rsid w:val="00E81BDA"/>
    <w:rsid w:val="00E83114"/>
    <w:rsid w:val="00E84255"/>
    <w:rsid w:val="00E84F75"/>
    <w:rsid w:val="00E87113"/>
    <w:rsid w:val="00E871B8"/>
    <w:rsid w:val="00E87524"/>
    <w:rsid w:val="00E91320"/>
    <w:rsid w:val="00E92846"/>
    <w:rsid w:val="00E95EF3"/>
    <w:rsid w:val="00EA2440"/>
    <w:rsid w:val="00EA77D4"/>
    <w:rsid w:val="00EA7F11"/>
    <w:rsid w:val="00EB1ADF"/>
    <w:rsid w:val="00EB463B"/>
    <w:rsid w:val="00EC0A91"/>
    <w:rsid w:val="00EC763B"/>
    <w:rsid w:val="00ED0BDB"/>
    <w:rsid w:val="00ED1896"/>
    <w:rsid w:val="00EE11D5"/>
    <w:rsid w:val="00EE6F2C"/>
    <w:rsid w:val="00EE7D78"/>
    <w:rsid w:val="00F03AD8"/>
    <w:rsid w:val="00F10E96"/>
    <w:rsid w:val="00F14A4D"/>
    <w:rsid w:val="00F167A6"/>
    <w:rsid w:val="00F1739B"/>
    <w:rsid w:val="00F17A8C"/>
    <w:rsid w:val="00F2627E"/>
    <w:rsid w:val="00F27094"/>
    <w:rsid w:val="00F2767F"/>
    <w:rsid w:val="00F31349"/>
    <w:rsid w:val="00F34260"/>
    <w:rsid w:val="00F46C5D"/>
    <w:rsid w:val="00F54489"/>
    <w:rsid w:val="00F60A42"/>
    <w:rsid w:val="00F628A4"/>
    <w:rsid w:val="00F635CA"/>
    <w:rsid w:val="00F65BAD"/>
    <w:rsid w:val="00F66D34"/>
    <w:rsid w:val="00F66EDC"/>
    <w:rsid w:val="00F72B52"/>
    <w:rsid w:val="00F76543"/>
    <w:rsid w:val="00F7764B"/>
    <w:rsid w:val="00F87949"/>
    <w:rsid w:val="00F920BA"/>
    <w:rsid w:val="00F965BA"/>
    <w:rsid w:val="00F97F90"/>
    <w:rsid w:val="00FA2CF2"/>
    <w:rsid w:val="00FA4C7B"/>
    <w:rsid w:val="00FA7997"/>
    <w:rsid w:val="00FB0D10"/>
    <w:rsid w:val="00FB31F8"/>
    <w:rsid w:val="00FB5198"/>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hyperlink" Target="https://github.com/SharePoint/sp-dev-docs/blob/master/docs/spfx/debug-in-vscode.md" TargetMode="External"/><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hyperlink" Target="https://localhost"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theme" Target="theme/theme1.xml"/><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6B69C-1CCE-404A-AF25-9916AA2BE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12699</TotalTime>
  <Pages>21</Pages>
  <Words>4268</Words>
  <Characters>24333</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332</cp:revision>
  <cp:lastPrinted>2016-07-23T16:50:00Z</cp:lastPrinted>
  <dcterms:created xsi:type="dcterms:W3CDTF">2013-07-31T17:42:00Z</dcterms:created>
  <dcterms:modified xsi:type="dcterms:W3CDTF">2018-09-01T13:01:00Z</dcterms:modified>
</cp:coreProperties>
</file>