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4C512B5" w:rsidR="00EB1ADF" w:rsidRDefault="00D70DC9" w:rsidP="0048025F">
      <w:pPr>
        <w:pStyle w:val="Heading2"/>
      </w:pPr>
      <w:r>
        <w:t xml:space="preserve">Getting Started with </w:t>
      </w:r>
      <w:r w:rsidR="00010149">
        <w:t>SharePoint Framework</w:t>
      </w:r>
      <w:r>
        <w:t xml:space="preserve"> Development</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5F03B04"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xml:space="preserve"> </w:t>
      </w:r>
      <w:r w:rsidRPr="00E07ECB">
        <w:t xml:space="preserve">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6B827E68"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lastRenderedPageBreak/>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3B2E44BA">
            <wp:extent cx="3839447" cy="1570245"/>
            <wp:effectExtent l="19050" t="19050" r="889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62"/>
                    <a:stretch/>
                  </pic:blipFill>
                  <pic:spPr bwMode="auto">
                    <a:xfrm>
                      <a:off x="0" y="0"/>
                      <a:ext cx="3897170" cy="15938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6F5A5473">
            <wp:extent cx="5182045" cy="1128811"/>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1493" cy="1159187"/>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373EC308" w:rsidR="00CE262E" w:rsidRDefault="00CE262E" w:rsidP="00CE262E">
      <w:pPr>
        <w:pStyle w:val="LabExerciseCallout"/>
      </w:pPr>
      <w:r>
        <w:t xml:space="preserve">The point of these last few steps is to show that you can edit any of the TypeScript or CSS in your project and simply save the </w:t>
      </w:r>
      <w:r w:rsidR="00F65918">
        <w:t>edited</w:t>
      </w:r>
      <w:r>
        <w:t xml:space="preserve">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BE34BE"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4F3EFCF2" w:rsidR="0054509A" w:rsidRDefault="00F20713" w:rsidP="0054509A">
      <w:pPr>
        <w:pStyle w:val="LabStepNumberedLevel2"/>
        <w:numPr>
          <w:ilvl w:val="1"/>
          <w:numId w:val="31"/>
        </w:numPr>
      </w:pPr>
      <w:r>
        <w:t xml:space="preserve">The interface </w:t>
      </w:r>
      <w:r w:rsidR="0054509A">
        <w:t xml:space="preserve">inside </w:t>
      </w:r>
      <w:proofErr w:type="spellStart"/>
      <w:r>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4701D40">
            <wp:extent cx="3782789" cy="908094"/>
            <wp:effectExtent l="19050" t="19050" r="2730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7389" cy="974014"/>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lastRenderedPageBreak/>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lastRenderedPageBreak/>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r w:rsidR="00DD1374">
        <w:t>webpart</w:t>
      </w:r>
      <w:r>
        <w:t>s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289C987F"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 xml:space="preserve">Which type of client-side </w:t>
      </w:r>
      <w:r>
        <w:rPr>
          <w:b/>
        </w:rPr>
        <w:t>extension</w:t>
      </w:r>
      <w:r>
        <w:rPr>
          <w:b/>
        </w:rPr>
        <w:t xml:space="preserve"> to create</w:t>
      </w:r>
      <w:r w:rsidRPr="00295325">
        <w:rPr>
          <w:b/>
        </w:rPr>
        <w:t>?</w:t>
      </w:r>
      <w:r>
        <w:t xml:space="preserve">, select </w:t>
      </w:r>
      <w:r>
        <w:rPr>
          <w:b/>
        </w:rPr>
        <w:t>Application Customer</w:t>
      </w:r>
      <w:r>
        <w:t xml:space="preserve"> and press </w:t>
      </w:r>
      <w:r w:rsidRPr="00295325">
        <w:rPr>
          <w:b/>
        </w:rPr>
        <w:t>Enter</w:t>
      </w:r>
      <w:r>
        <w:t>.</w:t>
      </w:r>
    </w:p>
    <w:p w14:paraId="4AA2CBEF" w14:textId="57B0DC7B"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bookmarkStart w:id="0" w:name="_GoBack"/>
      <w:r>
        <w:drawing>
          <wp:inline distT="0" distB="0" distL="0" distR="0" wp14:anchorId="51BA057B" wp14:editId="7535388A">
            <wp:extent cx="5320632" cy="2686942"/>
            <wp:effectExtent l="19050" t="19050" r="1397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561715" cy="28086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0"/>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4475D60E" w:rsidR="00F81E28" w:rsidRDefault="00D964A0" w:rsidP="00F81E28">
      <w:pPr>
        <w:pStyle w:val="LabStepNumberedLevel2"/>
      </w:pPr>
      <w:r>
        <w:lastRenderedPageBreak/>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1063820A" w:rsidR="00D964A0" w:rsidRDefault="00D964A0" w:rsidP="00D964A0">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87"/>
      <w:footerReference w:type="default" r:id="rId88"/>
      <w:headerReference w:type="first" r:id="rId89"/>
      <w:footerReference w:type="first" r:id="rId9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01D0E" w14:textId="77777777" w:rsidR="00BE34BE" w:rsidRDefault="00BE34BE" w:rsidP="005F53BE">
      <w:pPr>
        <w:spacing w:before="0" w:after="0"/>
      </w:pPr>
      <w:r>
        <w:separator/>
      </w:r>
    </w:p>
  </w:endnote>
  <w:endnote w:type="continuationSeparator" w:id="0">
    <w:p w14:paraId="71B67EE8" w14:textId="77777777" w:rsidR="00BE34BE" w:rsidRDefault="00BE34B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2836D5F" w:rsidR="00177B1D" w:rsidRDefault="00177B1D"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177B1D" w:rsidRPr="00487314" w:rsidRDefault="00177B1D"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509A756A" w:rsidR="00177B1D" w:rsidRDefault="00177B1D"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177B1D" w:rsidRPr="00487314" w:rsidRDefault="00177B1D"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EB776" w14:textId="77777777" w:rsidR="00BE34BE" w:rsidRDefault="00BE34BE" w:rsidP="005F53BE">
      <w:pPr>
        <w:spacing w:before="0" w:after="0"/>
      </w:pPr>
      <w:r>
        <w:separator/>
      </w:r>
    </w:p>
  </w:footnote>
  <w:footnote w:type="continuationSeparator" w:id="0">
    <w:p w14:paraId="76942B8B" w14:textId="77777777" w:rsidR="00BE34BE" w:rsidRDefault="00BE34B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177B1D" w:rsidRDefault="00177B1D" w:rsidP="00CA7497">
    <w:pPr>
      <w:pStyle w:val="Header"/>
      <w:pBdr>
        <w:bottom w:val="single" w:sz="4" w:space="0" w:color="auto"/>
      </w:pBdr>
      <w:spacing w:before="240"/>
    </w:pPr>
    <w:r>
      <w:t>MSD365: Modern SharePoint and Office 365 Development</w:t>
    </w:r>
  </w:p>
  <w:p w14:paraId="52070944" w14:textId="1F662047" w:rsidR="00177B1D" w:rsidRPr="00E871B8" w:rsidRDefault="00177B1D"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1410F">
      <w:rPr>
        <w:rFonts w:cs="Arial"/>
        <w:noProof/>
      </w:rPr>
      <w:t>Sep 11,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177B1D" w:rsidRDefault="00177B1D"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425"/>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1CDA"/>
    <w:rsid w:val="008A2AFA"/>
    <w:rsid w:val="008A2D3B"/>
    <w:rsid w:val="008A4504"/>
    <w:rsid w:val="008A5092"/>
    <w:rsid w:val="008A5115"/>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33C6"/>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C7965-5C54-40E7-A400-338D24B9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13438</TotalTime>
  <Pages>28</Pages>
  <Words>6058</Words>
  <Characters>34535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349</cp:revision>
  <cp:lastPrinted>2018-09-05T17:01:00Z</cp:lastPrinted>
  <dcterms:created xsi:type="dcterms:W3CDTF">2013-07-31T17:42:00Z</dcterms:created>
  <dcterms:modified xsi:type="dcterms:W3CDTF">2018-09-11T20:47:00Z</dcterms:modified>
</cp:coreProperties>
</file>