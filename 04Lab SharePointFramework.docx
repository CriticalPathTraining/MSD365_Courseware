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4C512B5" w:rsidR="00EB1ADF" w:rsidRDefault="00D70DC9" w:rsidP="0048025F">
      <w:pPr>
        <w:pStyle w:val="Heading2"/>
      </w:pPr>
      <w:r>
        <w:t xml:space="preserve">Getting Started with </w:t>
      </w:r>
      <w:r w:rsidR="00010149">
        <w:t>SharePoint Framework</w:t>
      </w:r>
      <w:r>
        <w:t xml:space="preserve"> Development</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5F03B04"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xml:space="preserve"> </w:t>
      </w:r>
      <w:r w:rsidRPr="00E07ECB">
        <w:t xml:space="preserve">and Visual Studio Code as described in </w:t>
      </w:r>
      <w:hyperlink r:id="rId8" w:history="1">
        <w:r w:rsidRPr="00CA7497">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7E55C1D2" w:rsidR="001174C0" w:rsidRDefault="00F10E96" w:rsidP="00F10E96">
      <w:pPr>
        <w:pStyle w:val="LabExerciseCallout"/>
      </w:pPr>
      <w:r>
        <w:t>Now you can create a new SPFx project by creating a new empty folder and running the Yeoman generator to create the starter files.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6B383BE1" w:rsidR="00DD752E" w:rsidRDefault="00F10E96" w:rsidP="00DD752E">
      <w:pPr>
        <w:pStyle w:val="LabStepNumberedLevel2"/>
      </w:pPr>
      <w:r>
        <w:t xml:space="preserve">Type the following command and execute it by pressing </w:t>
      </w:r>
      <w:r w:rsidRPr="00F10E96">
        <w:rPr>
          <w:b/>
        </w:rPr>
        <w:t>Enter</w:t>
      </w:r>
      <w:r>
        <w:t xml:space="preserve"> to create </w:t>
      </w:r>
      <w:r w:rsidR="00295325">
        <w:t xml:space="preserve">move 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479CF110"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he default value which is the name of the folder.</w:t>
      </w:r>
    </w:p>
    <w:p w14:paraId="715216C2" w14:textId="5A68AF83" w:rsidR="00DD752E" w:rsidRDefault="00411BB7" w:rsidP="00DD752E">
      <w:pPr>
        <w:pStyle w:val="LabStepScreenshotLevel2"/>
      </w:pPr>
      <w:r>
        <w:drawing>
          <wp:inline distT="0" distB="0" distL="0" distR="0" wp14:anchorId="2BEFA123" wp14:editId="1E186962">
            <wp:extent cx="4026187" cy="1888435"/>
            <wp:effectExtent l="19050" t="19050" r="1270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087248" cy="1917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69EA6533" w:rsidR="00411BB7" w:rsidRDefault="00411BB7" w:rsidP="00411BB7">
      <w:pPr>
        <w:pStyle w:val="LabStepScreenshotLevel2"/>
      </w:pPr>
      <w:r>
        <w:drawing>
          <wp:inline distT="0" distB="0" distL="0" distR="0" wp14:anchorId="21AAB7AB" wp14:editId="208D99A8">
            <wp:extent cx="5042490" cy="834887"/>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397" cy="882059"/>
                    </a:xfrm>
                    <a:prstGeom prst="rect">
                      <a:avLst/>
                    </a:prstGeom>
                    <a:noFill/>
                    <a:ln>
                      <a:solidFill>
                        <a:schemeClr val="tx1"/>
                      </a:solid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0BB4DC0E" w:rsidR="004F4142" w:rsidRDefault="004F4142" w:rsidP="004F4142">
      <w:pPr>
        <w:pStyle w:val="LabStepScreenshotLevel2"/>
      </w:pPr>
      <w:r>
        <w:drawing>
          <wp:inline distT="0" distB="0" distL="0" distR="0" wp14:anchorId="5024FEAD" wp14:editId="0A830A89">
            <wp:extent cx="5875598" cy="516835"/>
            <wp:effectExtent l="19050" t="19050" r="1143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862" cy="559080"/>
                    </a:xfrm>
                    <a:prstGeom prst="rect">
                      <a:avLst/>
                    </a:prstGeom>
                    <a:noFill/>
                    <a:ln>
                      <a:solidFill>
                        <a:schemeClr val="tx1"/>
                      </a:solid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80EC1ED"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3F851B52" w:rsidR="00DD752E" w:rsidRDefault="004F4142" w:rsidP="00DD752E">
      <w:pPr>
        <w:pStyle w:val="LabStepScreenshotLevel2"/>
      </w:pPr>
      <w:r>
        <w:drawing>
          <wp:inline distT="0" distB="0" distL="0" distR="0" wp14:anchorId="1A9EC396" wp14:editId="70542612">
            <wp:extent cx="6060353" cy="523461"/>
            <wp:effectExtent l="19050" t="19050" r="1714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3726" b="-1489"/>
                    <a:stretch/>
                  </pic:blipFill>
                  <pic:spPr bwMode="auto">
                    <a:xfrm>
                      <a:off x="0" y="0"/>
                      <a:ext cx="6297432" cy="543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EEF4528" w:rsidR="00D715B2" w:rsidRDefault="004F4142" w:rsidP="000776D1">
      <w:pPr>
        <w:pStyle w:val="LabStepScreenshotLevel2"/>
        <w:pBdr>
          <w:bottom w:val="single" w:sz="4" w:space="5" w:color="FFFFFF" w:themeColor="background1"/>
        </w:pBdr>
      </w:pPr>
      <w:r>
        <w:drawing>
          <wp:inline distT="0" distB="0" distL="0" distR="0" wp14:anchorId="6B954B4E" wp14:editId="0B80CCC6">
            <wp:extent cx="5484322" cy="510209"/>
            <wp:effectExtent l="19050" t="19050" r="2159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445" cy="521942"/>
                    </a:xfrm>
                    <a:prstGeom prst="rect">
                      <a:avLst/>
                    </a:prstGeom>
                    <a:noFill/>
                    <a:ln>
                      <a:solidFill>
                        <a:schemeClr val="tx1"/>
                      </a:solid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1CD8E09A" w:rsidR="00D715B2" w:rsidRDefault="004F4142" w:rsidP="00DD752E">
      <w:pPr>
        <w:pStyle w:val="LabStepScreenshotLevel2"/>
      </w:pPr>
      <w:r>
        <w:drawing>
          <wp:inline distT="0" distB="0" distL="0" distR="0" wp14:anchorId="2A0FEB67" wp14:editId="50FB5395">
            <wp:extent cx="4848069" cy="1152939"/>
            <wp:effectExtent l="19050" t="19050" r="1016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362" cy="1157051"/>
                    </a:xfrm>
                    <a:prstGeom prst="rect">
                      <a:avLst/>
                    </a:prstGeom>
                    <a:noFill/>
                    <a:ln>
                      <a:solidFill>
                        <a:schemeClr val="tx1">
                          <a:lumMod val="50000"/>
                          <a:lumOff val="50000"/>
                        </a:schemeClr>
                      </a:solid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59238BBE" w:rsidR="0031671C" w:rsidRDefault="007363D0" w:rsidP="00DD752E">
      <w:pPr>
        <w:pStyle w:val="LabStepScreenshotLevel2"/>
      </w:pPr>
      <w:r>
        <w:drawing>
          <wp:inline distT="0" distB="0" distL="0" distR="0" wp14:anchorId="6E4634C6" wp14:editId="59B3D4E6">
            <wp:extent cx="3848665" cy="1849464"/>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077" cy="1870806"/>
                    </a:xfrm>
                    <a:prstGeom prst="rect">
                      <a:avLst/>
                    </a:prstGeom>
                    <a:noFill/>
                    <a:ln>
                      <a:solidFill>
                        <a:schemeClr val="tx1"/>
                      </a:solid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0CA691F0" w:rsidR="00452094" w:rsidRDefault="000776D1" w:rsidP="00DD752E">
      <w:pPr>
        <w:pStyle w:val="LabStepScreenshotLevel2"/>
      </w:pPr>
      <w:r>
        <w:drawing>
          <wp:inline distT="0" distB="0" distL="0" distR="0" wp14:anchorId="7C133D58" wp14:editId="3F51FEFE">
            <wp:extent cx="4820246" cy="1974574"/>
            <wp:effectExtent l="19050" t="19050" r="1905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470"/>
                    <a:stretch/>
                  </pic:blipFill>
                  <pic:spPr bwMode="auto">
                    <a:xfrm>
                      <a:off x="0" y="0"/>
                      <a:ext cx="4883342" cy="2000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0E4A0DDD" w:rsidR="00452094" w:rsidRDefault="000776D1" w:rsidP="00DD752E">
      <w:pPr>
        <w:pStyle w:val="LabStepScreenshotLevel2"/>
      </w:pPr>
      <w:r>
        <w:drawing>
          <wp:inline distT="0" distB="0" distL="0" distR="0" wp14:anchorId="3EDC0206" wp14:editId="1D0E7646">
            <wp:extent cx="1775792" cy="2214841"/>
            <wp:effectExtent l="19050" t="19050" r="1524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30" cy="2254052"/>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2C9FE2CF" w:rsidR="005673CC" w:rsidRDefault="000776D1" w:rsidP="005673CC">
      <w:pPr>
        <w:pStyle w:val="LabStepScreenshotLevel2"/>
      </w:pPr>
      <w:r>
        <w:drawing>
          <wp:inline distT="0" distB="0" distL="0" distR="0" wp14:anchorId="112C8F8F" wp14:editId="4DEA2749">
            <wp:extent cx="1859202" cy="1755913"/>
            <wp:effectExtent l="19050" t="19050" r="2730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9391" cy="1774980"/>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FF45CE" w:rsidR="00452094" w:rsidRDefault="00C93217" w:rsidP="00DD752E">
      <w:pPr>
        <w:pStyle w:val="LabStepScreenshotLevel2"/>
      </w:pPr>
      <w:r>
        <w:drawing>
          <wp:inline distT="0" distB="0" distL="0" distR="0" wp14:anchorId="2F6362CF" wp14:editId="23EAE1B9">
            <wp:extent cx="3836505" cy="1912569"/>
            <wp:effectExtent l="19050" t="19050" r="1206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23" cy="1929727"/>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4565D81A" w:rsidR="00231A55" w:rsidRDefault="00470E15" w:rsidP="00231A55">
      <w:pPr>
        <w:pStyle w:val="LabStepScreenshotLevel2"/>
      </w:pPr>
      <w:r>
        <w:drawing>
          <wp:inline distT="0" distB="0" distL="0" distR="0" wp14:anchorId="21F4EEF6" wp14:editId="6E2953D8">
            <wp:extent cx="4538870" cy="145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451" cy="1470178"/>
                    </a:xfrm>
                    <a:prstGeom prst="rect">
                      <a:avLst/>
                    </a:prstGeom>
                    <a:noFill/>
                    <a:ln>
                      <a:noFill/>
                    </a:ln>
                  </pic:spPr>
                </pic:pic>
              </a:graphicData>
            </a:graphic>
          </wp:inline>
        </w:drawing>
      </w:r>
    </w:p>
    <w:p w14:paraId="23ABA3B3" w14:textId="23F294F3"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7FEB3266" w:rsidR="007011FE" w:rsidRDefault="00470E15" w:rsidP="007011FE">
      <w:pPr>
        <w:pStyle w:val="LabStepScreenshotLevel2"/>
      </w:pPr>
      <w:r>
        <w:drawing>
          <wp:inline distT="0" distB="0" distL="0" distR="0" wp14:anchorId="575701B4" wp14:editId="4EFF8136">
            <wp:extent cx="6105464" cy="284921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815" cy="2867581"/>
                    </a:xfrm>
                    <a:prstGeom prst="rect">
                      <a:avLst/>
                    </a:prstGeom>
                    <a:noFill/>
                    <a:ln>
                      <a:noFill/>
                    </a:ln>
                  </pic:spPr>
                </pic:pic>
              </a:graphicData>
            </a:graphic>
          </wp:inline>
        </w:drawing>
      </w:r>
    </w:p>
    <w:p w14:paraId="47E7AD6D" w14:textId="1B999CDD" w:rsidR="007011FE" w:rsidRDefault="00DA65B1" w:rsidP="007011FE">
      <w:pPr>
        <w:pStyle w:val="LabStepNumberedLevel2"/>
      </w:pPr>
      <w:r>
        <w:lastRenderedPageBreak/>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8F36DA5" w:rsidR="002C5584" w:rsidRDefault="00470E15" w:rsidP="002C5584">
      <w:pPr>
        <w:pStyle w:val="LabStepScreenshotLevel2"/>
      </w:pPr>
      <w:r>
        <w:drawing>
          <wp:inline distT="0" distB="0" distL="0" distR="0" wp14:anchorId="4E9484E2" wp14:editId="207AEB7D">
            <wp:extent cx="5602173" cy="10137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86"/>
                    <a:stretch/>
                  </pic:blipFill>
                  <pic:spPr bwMode="auto">
                    <a:xfrm>
                      <a:off x="0" y="0"/>
                      <a:ext cx="5751168" cy="1040754"/>
                    </a:xfrm>
                    <a:prstGeom prst="rect">
                      <a:avLst/>
                    </a:prstGeom>
                    <a:noFill/>
                    <a:ln>
                      <a:noFill/>
                    </a:ln>
                    <a:extLst>
                      <a:ext uri="{53640926-AAD7-44D8-BBD7-CCE9431645EC}">
                        <a14:shadowObscured xmlns:a14="http://schemas.microsoft.com/office/drawing/2010/main"/>
                      </a:ext>
                    </a:extLst>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13461E3" w:rsidR="002C5584" w:rsidRDefault="006E1EDC" w:rsidP="006E1EDC">
      <w:pPr>
        <w:pStyle w:val="LabStepNumbered"/>
      </w:pPr>
      <w:r>
        <w:t>Mod</w:t>
      </w:r>
      <w:r w:rsidR="002C5584">
        <w:t>ify the CSS styles in the SCSS file</w:t>
      </w:r>
      <w:r>
        <w:t xml:space="preserve"> named </w:t>
      </w:r>
      <w:proofErr w:type="spellStart"/>
      <w:r w:rsidRPr="006E1EDC">
        <w:rPr>
          <w:b/>
        </w:rPr>
        <w:t>WalmartGreeter.module.scss</w:t>
      </w:r>
      <w:proofErr w:type="spellEnd"/>
      <w:r w:rsidR="002C5584">
        <w:t>.</w:t>
      </w:r>
    </w:p>
    <w:p w14:paraId="22C569CF" w14:textId="6C29A389"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SCSS file named </w:t>
      </w:r>
      <w:proofErr w:type="spellStart"/>
      <w:r w:rsidRPr="006E1EDC">
        <w:rPr>
          <w:b/>
        </w:rPr>
        <w:t>WalmartGreeter.module.scss</w:t>
      </w:r>
      <w:proofErr w:type="spellEnd"/>
      <w:r>
        <w:t>.</w:t>
      </w:r>
    </w:p>
    <w:p w14:paraId="0F69F7DA" w14:textId="31A4E67E" w:rsidR="002C5584" w:rsidRDefault="00470E15" w:rsidP="00BA1BC5">
      <w:pPr>
        <w:pStyle w:val="LabStepScreenshotLevel2"/>
      </w:pPr>
      <w:r>
        <w:drawing>
          <wp:inline distT="0" distB="0" distL="0" distR="0" wp14:anchorId="3ABFE991" wp14:editId="415CDC3F">
            <wp:extent cx="5972346" cy="25908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r="10579" b="463"/>
                    <a:stretch/>
                  </pic:blipFill>
                  <pic:spPr bwMode="auto">
                    <a:xfrm>
                      <a:off x="0" y="0"/>
                      <a:ext cx="5997181" cy="26015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proofErr w:type="spellStart"/>
      <w:r w:rsidRPr="006E1EDC">
        <w:rPr>
          <w:b/>
        </w:rPr>
        <w:t>WalmartGreeter.module.scss</w:t>
      </w:r>
      <w:proofErr w:type="spellEnd"/>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Pr="006E1EDC">
        <w:rPr>
          <w:b/>
        </w:rPr>
        <w:t>WalmartGreeter.module.scss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179ACD97" w:rsidR="006E1EDC" w:rsidRDefault="006E1EDC" w:rsidP="006E1EDC">
      <w:pPr>
        <w:pStyle w:val="LabStepCodeBlockLevel2"/>
      </w:pPr>
      <w:r>
        <w:t xml:space="preserve">    border: 2px solid </w:t>
      </w:r>
      <w:r w:rsidR="00B24206">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6B827E68"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Pr="006E1EDC">
        <w:rPr>
          <w:b/>
        </w:rPr>
        <w:t>WalmartGreeter.module.scss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2C1180" w:rsidRPr="006E1EDC">
        <w:rPr>
          <w:b/>
        </w:rPr>
        <w:t>WalmartGreeter.module.scss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darkblue;</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proofErr w:type="spellStart"/>
      <w:r w:rsidR="002C1180" w:rsidRPr="002C1180">
        <w:rPr>
          <w:b/>
        </w:rPr>
        <w:t>WalmartGreeter.module.scss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t xml:space="preserve">At this point, the contents of </w:t>
      </w:r>
      <w:proofErr w:type="spellStart"/>
      <w:r w:rsidRPr="002C1180">
        <w:rPr>
          <w:b/>
        </w:rPr>
        <w:t>WalmartGreeter.module.scss</w:t>
      </w:r>
      <w:proofErr w:type="spellEnd"/>
      <w:r w:rsidRPr="002C1180">
        <w:t xml:space="preserve"> should match the following code l</w:t>
      </w:r>
      <w:r>
        <w:t>i</w:t>
      </w:r>
      <w:r w:rsidRPr="002C1180">
        <w:t>sting.</w:t>
      </w:r>
    </w:p>
    <w:p w14:paraId="4B450016" w14:textId="77777777" w:rsidR="00DC2031" w:rsidRDefault="00DC2031" w:rsidP="00DC2031">
      <w:pPr>
        <w:pStyle w:val="LabStepCodeBlockLevel2"/>
      </w:pPr>
      <w:r>
        <w:t>$background-color: lightblue;</w:t>
      </w:r>
    </w:p>
    <w:p w14:paraId="31212828" w14:textId="77777777" w:rsidR="00DC2031" w:rsidRDefault="00DC2031" w:rsidP="00DC2031">
      <w:pPr>
        <w:pStyle w:val="LabStepCodeBlockLevel2"/>
      </w:pPr>
      <w:r>
        <w:t>$font-color: darkred;</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77777777"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361C08D7" w:rsidR="00B24206" w:rsidRDefault="002C1180" w:rsidP="00B24206">
      <w:pPr>
        <w:pStyle w:val="LabStepNumberedLevel2"/>
      </w:pPr>
      <w:r>
        <w:t xml:space="preserve">Save your changes to </w:t>
      </w:r>
      <w:proofErr w:type="spellStart"/>
      <w:r w:rsidRPr="002C1180">
        <w:rPr>
          <w:b/>
        </w:rPr>
        <w:t>WalmartGreeter.module.scss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53D7551C">
            <wp:extent cx="2224585" cy="1523377"/>
            <wp:effectExtent l="19050" t="19050" r="2349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8999" cy="1553791"/>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lastRenderedPageBreak/>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0D68476" w:rsidR="00F965BA" w:rsidRDefault="00F965BA" w:rsidP="00F965BA">
      <w:pPr>
        <w:pStyle w:val="LabStepScreenshotLevel2"/>
      </w:pPr>
      <w:r>
        <w:drawing>
          <wp:inline distT="0" distB="0" distL="0" distR="0" wp14:anchorId="432D5D35" wp14:editId="22890FBF">
            <wp:extent cx="3848668" cy="1399289"/>
            <wp:effectExtent l="19050" t="19050" r="19050"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6315" cy="1427520"/>
                    </a:xfrm>
                    <a:prstGeom prst="rect">
                      <a:avLst/>
                    </a:prstGeom>
                    <a:noFill/>
                    <a:ln>
                      <a:solidFill>
                        <a:schemeClr val="tx1"/>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7A8B5F9C">
            <wp:extent cx="3069544" cy="1338470"/>
            <wp:effectExtent l="19050" t="19050" r="1714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681" cy="1384315"/>
                    </a:xfrm>
                    <a:prstGeom prst="rect">
                      <a:avLst/>
                    </a:prstGeom>
                    <a:noFill/>
                    <a:ln>
                      <a:solidFill>
                        <a:schemeClr val="tx1"/>
                      </a:solidFill>
                    </a:ln>
                  </pic:spPr>
                </pic:pic>
              </a:graphicData>
            </a:graphic>
          </wp:inline>
        </w:drawing>
      </w:r>
    </w:p>
    <w:p w14:paraId="3A834B36" w14:textId="67F2788C" w:rsidR="002C5584" w:rsidRDefault="00B24206" w:rsidP="002C5584">
      <w:pPr>
        <w:pStyle w:val="LabStepNumberedLevel2"/>
      </w:pPr>
      <w:r>
        <w:t xml:space="preserve">Inside the </w:t>
      </w:r>
      <w:proofErr w:type="spellStart"/>
      <w:r w:rsidRPr="00B24206">
        <w:rPr>
          <w:b/>
        </w:rPr>
        <w:t>preconfiguredEntries</w:t>
      </w:r>
      <w:proofErr w:type="spellEnd"/>
      <w:r>
        <w:t xml:space="preserve"> section, modify the </w:t>
      </w:r>
      <w:r>
        <w:rPr>
          <w:b/>
        </w:rPr>
        <w:t xml:space="preserve">default </w:t>
      </w:r>
      <w:r>
        <w:t xml:space="preserve">value of </w:t>
      </w:r>
      <w:r w:rsidRPr="00B24206">
        <w:rPr>
          <w:b/>
        </w:rPr>
        <w:t>title</w:t>
      </w:r>
      <w:r>
        <w:t xml:space="preserve"> from </w:t>
      </w:r>
      <w:proofErr w:type="spellStart"/>
      <w:r w:rsidRPr="00B24206">
        <w:rPr>
          <w:b/>
        </w:rPr>
        <w:t>WalmartGreeter</w:t>
      </w:r>
      <w:proofErr w:type="spellEnd"/>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233243AE" w:rsidR="004E5A33" w:rsidRDefault="007523EB" w:rsidP="006F5FD4">
      <w:pPr>
        <w:pStyle w:val="LabStepScreenshotLevel2"/>
      </w:pPr>
      <w:r>
        <w:drawing>
          <wp:inline distT="0" distB="0" distL="0" distR="0" wp14:anchorId="7CBB5370" wp14:editId="7AA58421">
            <wp:extent cx="3657809" cy="1490870"/>
            <wp:effectExtent l="19050" t="19050" r="1905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095" cy="1523594"/>
                    </a:xfrm>
                    <a:prstGeom prst="rect">
                      <a:avLst/>
                    </a:prstGeom>
                    <a:noFill/>
                    <a:ln>
                      <a:solidFill>
                        <a:schemeClr val="tx1"/>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25E14AC9" w:rsidR="006F5FD4" w:rsidRDefault="006F5FD4" w:rsidP="006F5FD4">
      <w:pPr>
        <w:pStyle w:val="LabExerciseCallout"/>
      </w:pPr>
      <w:r>
        <w:t>Now you have done enough initial work on the project to test it for the first time.</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19BD8EE7">
            <wp:extent cx="2711669" cy="766427"/>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6870" cy="773550"/>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2C5584">
      <w:pPr>
        <w:pStyle w:val="LabStepScreenshotLevel2"/>
      </w:pPr>
      <w:r>
        <w:drawing>
          <wp:inline distT="0" distB="0" distL="0" distR="0" wp14:anchorId="5C6E3C6A" wp14:editId="3B2E44BA">
            <wp:extent cx="3839447" cy="1570245"/>
            <wp:effectExtent l="19050" t="19050" r="889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662"/>
                    <a:stretch/>
                  </pic:blipFill>
                  <pic:spPr bwMode="auto">
                    <a:xfrm>
                      <a:off x="0" y="0"/>
                      <a:ext cx="3897170" cy="159385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6F5A5473">
            <wp:extent cx="5182045" cy="1128811"/>
            <wp:effectExtent l="19050" t="19050" r="19050"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1493" cy="1159187"/>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lastRenderedPageBreak/>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1D78A575">
            <wp:extent cx="4155243" cy="868018"/>
            <wp:effectExtent l="19050" t="19050" r="1714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599" cy="921152"/>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50875FED">
            <wp:extent cx="4130034" cy="894522"/>
            <wp:effectExtent l="19050" t="19050" r="23495"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1208" cy="933762"/>
                    </a:xfrm>
                    <a:prstGeom prst="rect">
                      <a:avLst/>
                    </a:prstGeom>
                    <a:noFill/>
                    <a:ln>
                      <a:solidFill>
                        <a:schemeClr val="tx1">
                          <a:lumMod val="50000"/>
                          <a:lumOff val="50000"/>
                        </a:schemeClr>
                      </a:solidFill>
                    </a:ln>
                  </pic:spPr>
                </pic:pic>
              </a:graphicData>
            </a:graphic>
          </wp:inline>
        </w:drawing>
      </w:r>
    </w:p>
    <w:p w14:paraId="1DF1874D" w14:textId="373EC308" w:rsidR="00CE262E" w:rsidRDefault="00CE262E" w:rsidP="00CE262E">
      <w:pPr>
        <w:pStyle w:val="LabExerciseCallout"/>
      </w:pPr>
      <w:r>
        <w:t xml:space="preserve">The point of these last few steps is to show that you can edit any of the TypeScript or CSS in your project and simply save the </w:t>
      </w:r>
      <w:r w:rsidR="00F65918">
        <w:t>edited</w:t>
      </w:r>
      <w:r>
        <w:t xml:space="preserve"> files 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D70DC9" w:rsidP="00FA4C7B">
      <w:pPr>
        <w:pStyle w:val="LabExerciseCallout"/>
      </w:pPr>
      <w:hyperlink r:id="rId47"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EB6A01D" w:rsidR="00A1277E" w:rsidRDefault="00A1277E" w:rsidP="00A1277E">
      <w:pPr>
        <w:pStyle w:val="LabStepScreenshotLevel2"/>
      </w:pPr>
      <w:r>
        <w:drawing>
          <wp:inline distT="0" distB="0" distL="0" distR="0" wp14:anchorId="296A298B" wp14:editId="12283645">
            <wp:extent cx="3060503" cy="1789043"/>
            <wp:effectExtent l="0" t="0" r="698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9612"/>
                    <a:stretch/>
                  </pic:blipFill>
                  <pic:spPr bwMode="auto">
                    <a:xfrm>
                      <a:off x="0" y="0"/>
                      <a:ext cx="3078378" cy="1799492"/>
                    </a:xfrm>
                    <a:prstGeom prst="rect">
                      <a:avLst/>
                    </a:prstGeom>
                    <a:noFill/>
                    <a:ln>
                      <a:noFill/>
                    </a:ln>
                    <a:extLst>
                      <a:ext uri="{53640926-AAD7-44D8-BBD7-CCE9431645EC}">
                        <a14:shadowObscured xmlns:a14="http://schemas.microsoft.com/office/drawing/2010/main"/>
                      </a:ext>
                    </a:extLst>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w:t>
      </w:r>
      <w:proofErr w:type="spellStart"/>
      <w:r w:rsidR="00FA4C7B" w:rsidRPr="00F548B5">
        <w:rPr>
          <w:b/>
        </w:rPr>
        <w:t>no</w:t>
      </w:r>
      <w:r>
        <w:rPr>
          <w:b/>
        </w:rPr>
        <w:t>browser</w:t>
      </w:r>
      <w:proofErr w:type="spellEnd"/>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0C621CFE" w:rsidR="00FA4C7B" w:rsidRDefault="00FA4C7B" w:rsidP="00FA4C7B">
      <w:pPr>
        <w:pStyle w:val="LabStepNumberedLevel2"/>
      </w:pPr>
      <w:r>
        <w:t xml:space="preserve">Click the </w:t>
      </w:r>
      <w:r w:rsidRPr="004E6F38">
        <w:rPr>
          <w:b/>
        </w:rPr>
        <w:t>Debug</w:t>
      </w:r>
      <w:r>
        <w:t xml:space="preserve"> tab in the left navigation.</w:t>
      </w:r>
    </w:p>
    <w:p w14:paraId="2AFEF54C" w14:textId="0F231CE8" w:rsidR="00667196" w:rsidRDefault="00667196" w:rsidP="00667196">
      <w:pPr>
        <w:pStyle w:val="LabStepScreenshotLevel2"/>
      </w:pPr>
      <w:r>
        <w:drawing>
          <wp:inline distT="0" distB="0" distL="0" distR="0" wp14:anchorId="3EAEBB94" wp14:editId="7622A115">
            <wp:extent cx="2464367" cy="14709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b="14066"/>
                    <a:stretch/>
                  </pic:blipFill>
                  <pic:spPr bwMode="auto">
                    <a:xfrm>
                      <a:off x="0" y="0"/>
                      <a:ext cx="2531319" cy="1510956"/>
                    </a:xfrm>
                    <a:prstGeom prst="rect">
                      <a:avLst/>
                    </a:prstGeom>
                    <a:noFill/>
                    <a:ln>
                      <a:noFill/>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444A909E">
            <wp:extent cx="3248219" cy="715618"/>
            <wp:effectExtent l="19050" t="19050" r="95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92" b="39390"/>
                    <a:stretch/>
                  </pic:blipFill>
                  <pic:spPr bwMode="auto">
                    <a:xfrm>
                      <a:off x="0" y="0"/>
                      <a:ext cx="3261903" cy="7186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lastRenderedPageBreak/>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drawing>
          <wp:inline distT="0" distB="0" distL="0" distR="0" wp14:anchorId="0052FBC6" wp14:editId="11109679">
            <wp:extent cx="3900407" cy="1881241"/>
            <wp:effectExtent l="19050" t="19050" r="2413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9484"/>
                    <a:stretch/>
                  </pic:blipFill>
                  <pic:spPr bwMode="auto">
                    <a:xfrm>
                      <a:off x="0" y="0"/>
                      <a:ext cx="3972998" cy="1916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5F429A99"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54509A">
        <w:t xml:space="preserve"> source files named</w:t>
      </w:r>
      <w:r w:rsidR="008A2AFA">
        <w:t xml:space="preserve"> </w:t>
      </w:r>
      <w:proofErr w:type="spellStart"/>
      <w:r w:rsidR="008A2AFA" w:rsidRPr="0054509A">
        <w:rPr>
          <w:b/>
        </w:rPr>
        <w:t>IWalmartGreeterWebPartProps.ts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2100AEB" w:rsidR="0054509A" w:rsidRDefault="00F20713" w:rsidP="0054509A">
      <w:pPr>
        <w:pStyle w:val="LabStepScreenshotLevel2"/>
      </w:pPr>
      <w:r>
        <w:drawing>
          <wp:inline distT="0" distB="0" distL="0" distR="0" wp14:anchorId="006CFED1" wp14:editId="14D8C69B">
            <wp:extent cx="2464231" cy="361002"/>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4"/>
                    <a:stretch/>
                  </pic:blipFill>
                  <pic:spPr bwMode="auto">
                    <a:xfrm>
                      <a:off x="0" y="0"/>
                      <a:ext cx="2594200" cy="380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1766B4EB" w:rsidR="0054509A" w:rsidRDefault="00F20713" w:rsidP="0054509A">
      <w:pPr>
        <w:pStyle w:val="LabStepNumberedLevel2"/>
        <w:numPr>
          <w:ilvl w:val="1"/>
          <w:numId w:val="31"/>
        </w:numPr>
      </w:pPr>
      <w:r>
        <w:t xml:space="preserve">The interface </w:t>
      </w:r>
      <w:r w:rsidR="0054509A">
        <w:t xml:space="preserve">inside </w:t>
      </w:r>
      <w:proofErr w:type="spellStart"/>
      <w:r>
        <w:rPr>
          <w:b/>
        </w:rPr>
        <w:t>IWalmartGreeterWebPart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190925E2" w:rsidR="0054509A" w:rsidRDefault="00F20713" w:rsidP="0054509A">
      <w:pPr>
        <w:pStyle w:val="LabStepScreenshotLevel2"/>
      </w:pPr>
      <w:r>
        <w:drawing>
          <wp:inline distT="0" distB="0" distL="0" distR="0" wp14:anchorId="6DE91FA2" wp14:editId="2F743258">
            <wp:extent cx="2350576" cy="6832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1429" cy="695106"/>
                    </a:xfrm>
                    <a:prstGeom prst="rect">
                      <a:avLst/>
                    </a:prstGeom>
                    <a:noFill/>
                    <a:ln>
                      <a:noFill/>
                    </a:ln>
                  </pic:spPr>
                </pic:pic>
              </a:graphicData>
            </a:graphic>
          </wp:inline>
        </w:drawing>
      </w:r>
    </w:p>
    <w:p w14:paraId="3EC47401" w14:textId="040BAC71" w:rsidR="0054509A" w:rsidRDefault="0054509A" w:rsidP="0054509A">
      <w:pPr>
        <w:pStyle w:val="LabStepNumberedLevel2"/>
        <w:numPr>
          <w:ilvl w:val="1"/>
          <w:numId w:val="31"/>
        </w:numPr>
      </w:pPr>
      <w:r>
        <w:t xml:space="preserve">Save your changes and close </w:t>
      </w:r>
      <w:proofErr w:type="spellStart"/>
      <w:r w:rsidR="00F20713">
        <w:rPr>
          <w:b/>
        </w:rPr>
        <w:t>IWalmartGreeterWebPart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lastRenderedPageBreak/>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lastRenderedPageBreak/>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6D60F2">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4701D40">
            <wp:extent cx="3782789" cy="908094"/>
            <wp:effectExtent l="19050" t="19050" r="2730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57389" cy="974014"/>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lastRenderedPageBreak/>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6E28EA7F">
            <wp:extent cx="2774197" cy="1280755"/>
            <wp:effectExtent l="19050" t="19050" r="2667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33906" cy="130832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4AD55421">
            <wp:extent cx="1601492" cy="1173130"/>
            <wp:effectExtent l="19050" t="19050" r="1778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062"/>
                    <a:stretch/>
                  </pic:blipFill>
                  <pic:spPr bwMode="auto">
                    <a:xfrm>
                      <a:off x="0" y="0"/>
                      <a:ext cx="1659934" cy="121594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lastRenderedPageBreak/>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lastRenderedPageBreak/>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04A2FDD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://msd0910.sharepoint.com</w:t>
      </w:r>
      <w:r w:rsidR="005F2A6E" w:rsidRPr="005F2A6E">
        <w:rPr>
          <w:color w:val="auto"/>
        </w:rPr>
        <w:t>/_layouts/workbench.aspx</w:t>
      </w:r>
      <w:r w:rsidRPr="00074573">
        <w:rPr>
          <w:color w:val="7F7F7F" w:themeColor="text1" w:themeTint="80"/>
        </w:rPr>
        <w:t>",</w:t>
      </w:r>
    </w:p>
    <w:p w14:paraId="666A0864" w14:textId="7C5B0333"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lastRenderedPageBreak/>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766605A3" w:rsidR="00C43BF7" w:rsidRDefault="001A1A0F" w:rsidP="00C43BF7">
      <w:pPr>
        <w:pStyle w:val="LabStepScreenshotLevel2"/>
      </w:pPr>
      <w:r>
        <w:drawing>
          <wp:inline distT="0" distB="0" distL="0" distR="0" wp14:anchorId="371222F9" wp14:editId="7BF17E38">
            <wp:extent cx="4594835" cy="1458259"/>
            <wp:effectExtent l="19050" t="19050" r="1587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864" cy="1462077"/>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69597EC7" w:rsidR="00C43BF7" w:rsidRDefault="001A1A0F" w:rsidP="00C43BF7">
      <w:pPr>
        <w:pStyle w:val="LabStepScreenshotLevel2"/>
      </w:pPr>
      <w:r>
        <w:drawing>
          <wp:inline distT="0" distB="0" distL="0" distR="0" wp14:anchorId="0493DA40" wp14:editId="3E996701">
            <wp:extent cx="3735295" cy="1471973"/>
            <wp:effectExtent l="19050" t="19050" r="1778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65899" cy="1484033"/>
                    </a:xfrm>
                    <a:prstGeom prst="rect">
                      <a:avLst/>
                    </a:prstGeom>
                    <a:noFill/>
                    <a:ln>
                      <a:solidFill>
                        <a:schemeClr val="tx1">
                          <a:lumMod val="50000"/>
                          <a:lumOff val="50000"/>
                        </a:schemeClr>
                      </a:solidFill>
                    </a:ln>
                  </pic:spPr>
                </pic:pic>
              </a:graphicData>
            </a:graphic>
          </wp:inline>
        </w:drawing>
      </w:r>
    </w:p>
    <w:p w14:paraId="565517DB" w14:textId="4FE94A8B" w:rsidR="000714A2" w:rsidRDefault="000714A2" w:rsidP="000714A2">
      <w:pPr>
        <w:pStyle w:val="LabExerciseCallout"/>
      </w:pPr>
      <w:r>
        <w:t xml:space="preserve">Note that quite a few other </w:t>
      </w:r>
      <w:r w:rsidR="001A1A0F">
        <w:t xml:space="preserve">standard </w:t>
      </w:r>
      <w:r w:rsidR="00DD1374">
        <w:t>webpart</w:t>
      </w:r>
      <w:r>
        <w:t>s are available once you are running inside your own tenancy in SharePoint Online.</w:t>
      </w:r>
    </w:p>
    <w:p w14:paraId="28C40003" w14:textId="348CCED2" w:rsidR="00C43BF7" w:rsidRDefault="000714A2" w:rsidP="00716658">
      <w:pPr>
        <w:pStyle w:val="LabStepNumberedLevel2"/>
      </w:pPr>
      <w:r>
        <w:t xml:space="preserve">The </w:t>
      </w:r>
      <w:r w:rsidR="00DD1374">
        <w:t>webpart</w:t>
      </w:r>
      <w:r>
        <w:t xml:space="preserve"> should now display the actual display name for the user account you have used to sign in.</w:t>
      </w:r>
    </w:p>
    <w:p w14:paraId="1E85600A" w14:textId="45411697"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lastRenderedPageBreak/>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77777777" w:rsidR="00FB55B4" w:rsidRDefault="00FB55B4" w:rsidP="00FB55B4">
      <w:pPr>
        <w:pStyle w:val="LabStepNumberedLevel2"/>
      </w:pPr>
      <w:r>
        <w:t xml:space="preserve">Type the following command and execute it by pressing </w:t>
      </w:r>
      <w:r w:rsidRPr="00F10E96">
        <w:rPr>
          <w:b/>
        </w:rPr>
        <w:t>Enter</w:t>
      </w:r>
      <w:r>
        <w:t xml:space="preserve"> to create move 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4F2815B5" w14:textId="77777777"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687F7E72" w:rsidR="00FB55B4"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CF4F9A">
        <w:rPr>
          <w:b/>
        </w:rPr>
        <w:t>N</w:t>
      </w: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4AA2CBEF" w14:textId="76C5F5FC"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7B2B932C" w:rsidR="00FB55B4" w:rsidRDefault="00CF4F9A" w:rsidP="00FB55B4">
      <w:pPr>
        <w:pStyle w:val="LabStepScreenshotLevel2"/>
      </w:pPr>
      <w:r>
        <w:drawing>
          <wp:inline distT="0" distB="0" distL="0" distR="0" wp14:anchorId="51BA057B" wp14:editId="383B534F">
            <wp:extent cx="5680558" cy="2868706"/>
            <wp:effectExtent l="19050" t="19050" r="1587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2833"/>
                    <a:stretch/>
                  </pic:blipFill>
                  <pic:spPr bwMode="auto">
                    <a:xfrm>
                      <a:off x="0" y="0"/>
                      <a:ext cx="5914405" cy="298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03632" w14:textId="77777777" w:rsidR="00FB55B4" w:rsidRDefault="00FB55B4" w:rsidP="00FB55B4">
      <w:pPr>
        <w:pStyle w:val="LabExerciseCallout"/>
      </w:pPr>
      <w:r>
        <w:t>Once you have answered all the questions, the Yeoman generator will run and add the starter files to your project folder.</w:t>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8C4EC18" w:rsidR="00FB55B4" w:rsidRDefault="00CF4F9A" w:rsidP="00FB55B4">
      <w:pPr>
        <w:pStyle w:val="LabStepScreenshotLevel2"/>
      </w:pPr>
      <w:r>
        <w:drawing>
          <wp:inline distT="0" distB="0" distL="0" distR="0" wp14:anchorId="1AD8EC03" wp14:editId="63B089B4">
            <wp:extent cx="3300586" cy="1243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3692" cy="1266874"/>
                    </a:xfrm>
                    <a:prstGeom prst="rect">
                      <a:avLst/>
                    </a:prstGeom>
                    <a:noFill/>
                    <a:ln>
                      <a:noFill/>
                    </a:ln>
                  </pic:spPr>
                </pic:pic>
              </a:graphicData>
            </a:graphic>
          </wp:inline>
        </w:drawing>
      </w:r>
    </w:p>
    <w:p w14:paraId="0EF694D9" w14:textId="77777777" w:rsidR="00FB55B4" w:rsidRDefault="00FB55B4" w:rsidP="00FB55B4">
      <w:pPr>
        <w:pStyle w:val="LabStepNumbered"/>
      </w:pPr>
      <w:r>
        <w:lastRenderedPageBreak/>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6DD7B2B6" w:rsidR="00FB55B4" w:rsidRDefault="00205CE6" w:rsidP="00FB55B4">
      <w:pPr>
        <w:pStyle w:val="LabStepScreenshotLevel2"/>
      </w:pPr>
      <w:r>
        <w:drawing>
          <wp:inline distT="0" distB="0" distL="0" distR="0" wp14:anchorId="6E0D7F9E" wp14:editId="094DC030">
            <wp:extent cx="3608779" cy="1440329"/>
            <wp:effectExtent l="19050" t="19050" r="1079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18446"/>
                    <a:stretch/>
                  </pic:blipFill>
                  <pic:spPr bwMode="auto">
                    <a:xfrm>
                      <a:off x="0" y="0"/>
                      <a:ext cx="3822515" cy="152563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166F457B" w:rsidR="00FB55B4" w:rsidRDefault="00205CE6" w:rsidP="00FB55B4">
      <w:pPr>
        <w:pStyle w:val="LabStepScreenshotLevel2"/>
      </w:pPr>
      <w:r>
        <w:drawing>
          <wp:inline distT="0" distB="0" distL="0" distR="0" wp14:anchorId="3AF472EB" wp14:editId="137B2897">
            <wp:extent cx="2462306" cy="2828091"/>
            <wp:effectExtent l="19050" t="19050" r="146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1623"/>
                    <a:stretch/>
                  </pic:blipFill>
                  <pic:spPr bwMode="auto">
                    <a:xfrm>
                      <a:off x="0" y="0"/>
                      <a:ext cx="2560154" cy="294047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58DC6AA5">
            <wp:extent cx="3382683" cy="1227346"/>
            <wp:effectExtent l="19050" t="19050" r="825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7493" cy="1283516"/>
                    </a:xfrm>
                    <a:prstGeom prst="rect">
                      <a:avLst/>
                    </a:prstGeom>
                    <a:noFill/>
                    <a:ln>
                      <a:solidFill>
                        <a:schemeClr val="tx1"/>
                      </a:solidFill>
                    </a:ln>
                  </pic:spPr>
                </pic:pic>
              </a:graphicData>
            </a:graphic>
          </wp:inline>
        </w:drawing>
      </w:r>
    </w:p>
    <w:p w14:paraId="7102ED42" w14:textId="3CED050B" w:rsidR="00FB55B4" w:rsidRDefault="00BA5CC6" w:rsidP="00FB55B4">
      <w:pPr>
        <w:pStyle w:val="LabExerciseCallout"/>
      </w:pPr>
      <w:r>
        <w:lastRenderedPageBreak/>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7238C8A1" w:rsidR="00A86E21" w:rsidRDefault="00BF0451" w:rsidP="00A86E21">
      <w:pPr>
        <w:pStyle w:val="LabStepNumberedLevel2"/>
      </w:pPr>
      <w:r>
        <w:t>At this point, the application customizer manifest file should appear as the one shown in the following screenshot.</w:t>
      </w:r>
    </w:p>
    <w:p w14:paraId="6CE39D11" w14:textId="1F829712" w:rsidR="00A86E21" w:rsidRDefault="00A86E21" w:rsidP="00A86E21">
      <w:pPr>
        <w:pStyle w:val="LabStepScreenshotLevel2"/>
      </w:pPr>
      <w:r>
        <w:drawing>
          <wp:inline distT="0" distB="0" distL="0" distR="0" wp14:anchorId="78BC688B" wp14:editId="06A758B1">
            <wp:extent cx="4800057" cy="1512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7369" cy="1552152"/>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6DBACA9C" w:rsidR="00A86E21" w:rsidRDefault="00A86E21" w:rsidP="00A86E21">
      <w:pPr>
        <w:pStyle w:val="LabStepScreenshotLevel2"/>
      </w:pPr>
      <w:r>
        <w:drawing>
          <wp:inline distT="0" distB="0" distL="0" distR="0" wp14:anchorId="66F71CF7" wp14:editId="192CBEB7">
            <wp:extent cx="3238052" cy="770965"/>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3899" cy="798548"/>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3A586963" w:rsidR="007640D1" w:rsidRDefault="008C5872" w:rsidP="007640D1">
      <w:pPr>
        <w:pStyle w:val="LabStepNumberedLevel2"/>
      </w:pPr>
      <w:r>
        <w:t xml:space="preserve">Inspect the </w:t>
      </w:r>
      <w:r w:rsidR="007640D1" w:rsidRPr="008C5872">
        <w:rPr>
          <w:b/>
        </w:rPr>
        <w:t>render</w:t>
      </w:r>
      <w:r w:rsidR="007640D1">
        <w:t xml:space="preserve"> method</w:t>
      </w:r>
      <w:r>
        <w:t xml:space="preserve"> implementation that was added when you created by the project with the Yeoman generator</w:t>
      </w:r>
      <w:r w:rsidR="007640D1">
        <w:t>.</w:t>
      </w:r>
    </w:p>
    <w:p w14:paraId="185A4BF5" w14:textId="77777777" w:rsidR="007640D1" w:rsidRDefault="007640D1" w:rsidP="007640D1">
      <w:pPr>
        <w:pStyle w:val="LabStepCodeBlockLevel2"/>
      </w:pPr>
      <w:r>
        <w:t>@override</w:t>
      </w:r>
    </w:p>
    <w:p w14:paraId="5B20BB76" w14:textId="77777777" w:rsidR="007640D1" w:rsidRDefault="007640D1" w:rsidP="007640D1">
      <w:pPr>
        <w:pStyle w:val="LabStepCodeBlockLevel2"/>
      </w:pPr>
      <w:r>
        <w:t>public onInit(): Promise&lt;void&gt; {</w:t>
      </w:r>
    </w:p>
    <w:p w14:paraId="11C48652" w14:textId="77777777" w:rsidR="007640D1" w:rsidRDefault="007640D1" w:rsidP="007640D1">
      <w:pPr>
        <w:pStyle w:val="LabStepCodeBlockLevel2"/>
      </w:pPr>
      <w:r>
        <w:t xml:space="preserve">  Log.info(LOG_SOURCE, `Initialized ${strings.Title}`);</w:t>
      </w:r>
    </w:p>
    <w:p w14:paraId="3B61B335" w14:textId="77777777" w:rsidR="007640D1" w:rsidRDefault="007640D1" w:rsidP="007640D1">
      <w:pPr>
        <w:pStyle w:val="LabStepCodeBlockLevel2"/>
      </w:pPr>
    </w:p>
    <w:p w14:paraId="2E24D3AB" w14:textId="77777777" w:rsidR="007640D1" w:rsidRDefault="007640D1" w:rsidP="007640D1">
      <w:pPr>
        <w:pStyle w:val="LabStepCodeBlockLevel2"/>
      </w:pPr>
      <w:r>
        <w:t xml:space="preserve">  let message: string = this.properties.testMessage;</w:t>
      </w:r>
    </w:p>
    <w:p w14:paraId="55D911AC" w14:textId="77777777" w:rsidR="007640D1" w:rsidRDefault="007640D1" w:rsidP="007640D1">
      <w:pPr>
        <w:pStyle w:val="LabStepCodeBlockLevel2"/>
      </w:pPr>
      <w:r>
        <w:t xml:space="preserve">  if (!message) {</w:t>
      </w:r>
    </w:p>
    <w:p w14:paraId="0387E96D" w14:textId="77777777" w:rsidR="007640D1" w:rsidRDefault="007640D1" w:rsidP="007640D1">
      <w:pPr>
        <w:pStyle w:val="LabStepCodeBlockLevel2"/>
      </w:pPr>
      <w:r>
        <w:t xml:space="preserve">    message = '(No properties were provided.)';</w:t>
      </w:r>
    </w:p>
    <w:p w14:paraId="1012AA55" w14:textId="77777777" w:rsidR="007640D1" w:rsidRDefault="007640D1" w:rsidP="007640D1">
      <w:pPr>
        <w:pStyle w:val="LabStepCodeBlockLevel2"/>
      </w:pPr>
      <w:r>
        <w:t xml:space="preserve">  }</w:t>
      </w:r>
    </w:p>
    <w:p w14:paraId="371D270B" w14:textId="77777777" w:rsidR="007640D1" w:rsidRDefault="007640D1" w:rsidP="007640D1">
      <w:pPr>
        <w:pStyle w:val="LabStepCodeBlockLevel2"/>
      </w:pPr>
    </w:p>
    <w:p w14:paraId="746F9241" w14:textId="77777777" w:rsidR="007640D1" w:rsidRDefault="007640D1" w:rsidP="007640D1">
      <w:pPr>
        <w:pStyle w:val="LabStepCodeBlockLevel2"/>
      </w:pPr>
      <w:r>
        <w:t xml:space="preserve">  Dialog.alert(`Hello from ${strings.Title}:\n\n${message}`);</w:t>
      </w:r>
    </w:p>
    <w:p w14:paraId="774ACFD4" w14:textId="77777777" w:rsidR="007640D1" w:rsidRDefault="007640D1" w:rsidP="007640D1">
      <w:pPr>
        <w:pStyle w:val="LabStepCodeBlockLevel2"/>
      </w:pPr>
    </w:p>
    <w:p w14:paraId="0C1400EA" w14:textId="77777777" w:rsidR="007640D1" w:rsidRDefault="007640D1" w:rsidP="007640D1">
      <w:pPr>
        <w:pStyle w:val="LabStepCodeBlockLevel2"/>
      </w:pPr>
      <w:r>
        <w:t xml:space="preserve">  return Promise.resolve();</w:t>
      </w:r>
    </w:p>
    <w:p w14:paraId="5D7ECF82" w14:textId="7673BF16" w:rsidR="007640D1" w:rsidRDefault="007640D1" w:rsidP="007640D1">
      <w:pPr>
        <w:pStyle w:val="LabStepCodeBlockLevel2"/>
      </w:pPr>
      <w:r>
        <w:t>}</w:t>
      </w:r>
    </w:p>
    <w:p w14:paraId="7CE16BF8" w14:textId="55835698" w:rsidR="008C5872" w:rsidRDefault="008C5872" w:rsidP="008C5872">
      <w:pPr>
        <w:pStyle w:val="LabExerciseCallout"/>
      </w:pPr>
      <w:r>
        <w:t xml:space="preserve">While the code in </w:t>
      </w:r>
      <w:r w:rsidRPr="008C5872">
        <w:rPr>
          <w:b/>
        </w:rPr>
        <w:t>render</w:t>
      </w:r>
      <w:r>
        <w:t xml:space="preserve"> only displays a 'hello world' dialog, it provides enough to test the application customizer in the browser.</w:t>
      </w:r>
    </w:p>
    <w:p w14:paraId="14CE1FD6" w14:textId="27E9C112"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77777777" w:rsidR="008C5872" w:rsidRDefault="008C5872" w:rsidP="008C5872">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C586637" w14:textId="77777777" w:rsidR="008C5872" w:rsidRDefault="008C5872" w:rsidP="008C5872">
      <w:pPr>
        <w:pStyle w:val="LabStepCodeBlockLevel2"/>
      </w:pPr>
      <w:r w:rsidRPr="001E461B">
        <w:t>gulp serve --nobrowser</w:t>
      </w:r>
    </w:p>
    <w:p w14:paraId="61B7282C" w14:textId="49F47A96" w:rsidR="00495ECF" w:rsidRDefault="008C5872" w:rsidP="008C5872">
      <w:pPr>
        <w:pStyle w:val="LabStepNumberedLevel2"/>
      </w:pPr>
      <w:r>
        <w:lastRenderedPageBreak/>
        <w:t xml:space="preserve">In the Chrome browser, log on to the SharePoint Online </w:t>
      </w:r>
      <w:r w:rsidR="00AA7530">
        <w:t xml:space="preserve">team </w:t>
      </w:r>
      <w:r>
        <w:t>site where you will do your testing.</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0F5DD0BD">
            <wp:extent cx="3359650" cy="1095504"/>
            <wp:effectExtent l="19050" t="1905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16829" cy="1114149"/>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77777777" w:rsidR="00AA7530" w:rsidRDefault="00AA7530" w:rsidP="00AA7530">
      <w:pPr>
        <w:pStyle w:val="LabStepScreenshotLevel2"/>
      </w:pPr>
      <w:r>
        <w:drawing>
          <wp:inline distT="0" distB="0" distL="0" distR="0" wp14:anchorId="750D2438" wp14:editId="14337D45">
            <wp:extent cx="4237147" cy="1231153"/>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86748" cy="1245565"/>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091486E5">
            <wp:extent cx="5982447" cy="490455"/>
            <wp:effectExtent l="19050" t="19050" r="1841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1200" cy="500191"/>
                    </a:xfrm>
                    <a:prstGeom prst="rect">
                      <a:avLst/>
                    </a:prstGeom>
                    <a:noFill/>
                    <a:ln>
                      <a:solidFill>
                        <a:schemeClr val="tx1">
                          <a:lumMod val="65000"/>
                          <a:lumOff val="35000"/>
                        </a:schemeClr>
                      </a:solid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330DD925" w:rsidR="00A83F0D" w:rsidRDefault="00AA61B8" w:rsidP="002D3CAE">
      <w:pPr>
        <w:pStyle w:val="LabStepScreenshotLevel2"/>
      </w:pPr>
      <w:r>
        <w:drawing>
          <wp:inline distT="0" distB="0" distL="0" distR="0" wp14:anchorId="0700BF34" wp14:editId="75E9C333">
            <wp:extent cx="2598965" cy="1488814"/>
            <wp:effectExtent l="19050" t="19050" r="1143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2610965" cy="149568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1A0D61" w14:textId="4475D60E" w:rsidR="00F81E28" w:rsidRDefault="00D964A0" w:rsidP="00F81E28">
      <w:pPr>
        <w:pStyle w:val="LabStepNumberedLevel2"/>
      </w:pPr>
      <w:r>
        <w:lastRenderedPageBreak/>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142F4FB6" w:rsidR="002D3CAE" w:rsidRDefault="002D3CAE" w:rsidP="002D3CAE">
      <w:pPr>
        <w:pStyle w:val="LabStepScreenshotLevel2"/>
      </w:pPr>
      <w:r>
        <w:drawing>
          <wp:inline distT="0" distB="0" distL="0" distR="0" wp14:anchorId="4FA264CD" wp14:editId="0BB6345C">
            <wp:extent cx="2563906" cy="1061858"/>
            <wp:effectExtent l="19050" t="19050" r="273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0867" cy="1073024"/>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Click OK to dismiss the Alert dialog.</w:t>
      </w:r>
    </w:p>
    <w:p w14:paraId="4581D071" w14:textId="1063820A" w:rsidR="00D964A0" w:rsidRDefault="00D964A0" w:rsidP="00D964A0">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0667C423" w:rsidR="00492461" w:rsidRDefault="00492461" w:rsidP="002D3CAE">
      <w:pPr>
        <w:pStyle w:val="LabStepNumberedLevel2"/>
      </w:pPr>
      <w:r>
        <w:t>The page URL should still contain the query string parameters you pasted in earlier.</w:t>
      </w:r>
    </w:p>
    <w:p w14:paraId="55DC231E" w14:textId="657631BD" w:rsidR="00492461" w:rsidRDefault="00492461" w:rsidP="002D3CAE">
      <w:pPr>
        <w:pStyle w:val="LabStepNumberedLevel2"/>
      </w:pPr>
      <w:r>
        <w:t>You should now see an Alert dialog with the updated message.</w:t>
      </w:r>
    </w:p>
    <w:p w14:paraId="57FC5062" w14:textId="025EFCA6" w:rsidR="002D3CAE" w:rsidRDefault="002B5247" w:rsidP="002B5247">
      <w:pPr>
        <w:pStyle w:val="LabStepScreenshotLevel2"/>
      </w:pPr>
      <w:r>
        <w:drawing>
          <wp:inline distT="0" distB="0" distL="0" distR="0" wp14:anchorId="004BF092" wp14:editId="3B20E434">
            <wp:extent cx="914400" cy="886646"/>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4988" cy="90660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6A8CC140" w:rsidR="002B5247" w:rsidRDefault="00492461" w:rsidP="002B5247">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2B5247" w:rsidRPr="00492461">
        <w:rPr>
          <w:b/>
        </w:rPr>
        <w:t>MyApplicationCustomizerStyles.module.scss</w:t>
      </w:r>
      <w:proofErr w:type="spellEnd"/>
      <w:r w:rsidR="002B5247">
        <w:t>.</w:t>
      </w:r>
    </w:p>
    <w:p w14:paraId="39BBDA5E" w14:textId="427576D2" w:rsidR="002B5247" w:rsidRDefault="002B5247" w:rsidP="002B5247">
      <w:pPr>
        <w:pStyle w:val="LabStepScreenshotLevel2"/>
      </w:pPr>
      <w:r>
        <w:drawing>
          <wp:inline distT="0" distB="0" distL="0" distR="0" wp14:anchorId="203BAF58" wp14:editId="458A7FB0">
            <wp:extent cx="2333296" cy="976651"/>
            <wp:effectExtent l="19050" t="19050" r="1016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8187" cy="991255"/>
                    </a:xfrm>
                    <a:prstGeom prst="rect">
                      <a:avLst/>
                    </a:prstGeom>
                    <a:noFill/>
                    <a:ln>
                      <a:solidFill>
                        <a:schemeClr val="tx1"/>
                      </a:solidFill>
                    </a:ln>
                  </pic:spPr>
                </pic:pic>
              </a:graphicData>
            </a:graphic>
          </wp:inline>
        </w:drawing>
      </w:r>
    </w:p>
    <w:p w14:paraId="0C3CDAAA" w14:textId="5C89D5D5" w:rsidR="002B5247" w:rsidRDefault="00492461" w:rsidP="002B5247">
      <w:pPr>
        <w:pStyle w:val="LabStepNumberedLevel2"/>
      </w:pPr>
      <w:r>
        <w:lastRenderedPageBreak/>
        <w:t xml:space="preserve">Add the following SCSS code into </w:t>
      </w:r>
      <w:proofErr w:type="spellStart"/>
      <w:r w:rsidRPr="00492461">
        <w:rPr>
          <w:b/>
        </w:rPr>
        <w:t>MyApplicationCustomizerStyles.module.scss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64AF1BA5" w:rsidR="00746206" w:rsidRDefault="00492461" w:rsidP="002B5247">
      <w:pPr>
        <w:pStyle w:val="LabStepNumberedLevel2"/>
      </w:pPr>
      <w:r>
        <w:t xml:space="preserve">Save and close </w:t>
      </w:r>
      <w:proofErr w:type="spellStart"/>
      <w:r w:rsidRPr="00492461">
        <w:rPr>
          <w:b/>
        </w:rPr>
        <w:t>MyApplicationCustomizerStyles.module.scss</w:t>
      </w:r>
      <w:proofErr w:type="spellEnd"/>
      <w:r>
        <w:t>.</w:t>
      </w:r>
    </w:p>
    <w:p w14:paraId="2CC47C2F" w14:textId="6312A750" w:rsidR="0007348B" w:rsidRDefault="0007348B" w:rsidP="002B5247">
      <w:pPr>
        <w:pStyle w:val="LabStepNumberedLevel2"/>
      </w:pPr>
      <w:r>
        <w:t xml:space="preserve">Run the </w:t>
      </w:r>
      <w:r w:rsidRPr="0007348B">
        <w:rPr>
          <w:b/>
        </w:rPr>
        <w:t>gulp build</w:t>
      </w:r>
      <w:r>
        <w:t xml:space="preserve"> command from the Terminal console to build the project which will build out the CSS module code.</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5711333D" w:rsidR="002B5247" w:rsidRDefault="00E66CBB" w:rsidP="00E66CBB">
      <w:pPr>
        <w:pStyle w:val="LabStepCodeBlockLevel2"/>
      </w:pPr>
      <w:r>
        <w:t>import styles from './MyApplicationCustomizerStyles.module.scss'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bookmarkStart w:id="0" w:name="_GoBack"/>
      <w:r w:rsidRPr="00C97D57">
        <w:rPr>
          <w:b/>
        </w:rPr>
        <w:t>AllItems.aspx</w:t>
      </w:r>
      <w:bookmarkEnd w:id="0"/>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77777777" w:rsidR="0007348B" w:rsidRDefault="0007348B" w:rsidP="0007348B">
      <w:pPr>
        <w:pStyle w:val="LabStepScreenshotLevel2"/>
      </w:pPr>
      <w:r>
        <w:drawing>
          <wp:inline distT="0" distB="0" distL="0" distR="0" wp14:anchorId="33023D2E" wp14:editId="43031EE3">
            <wp:extent cx="3104398" cy="1778351"/>
            <wp:effectExtent l="19050" t="19050" r="2032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3142747" cy="180031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r>
        <w:drawing>
          <wp:inline distT="0" distB="0" distL="0" distR="0" wp14:anchorId="76AD0388" wp14:editId="4495AD27">
            <wp:extent cx="4303059" cy="1740756"/>
            <wp:effectExtent l="19050" t="19050" r="2159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4221" cy="1745272"/>
                    </a:xfrm>
                    <a:prstGeom prst="rect">
                      <a:avLst/>
                    </a:prstGeom>
                    <a:noFill/>
                    <a:ln>
                      <a:solidFill>
                        <a:schemeClr val="tx1">
                          <a:lumMod val="50000"/>
                          <a:lumOff val="50000"/>
                        </a:schemeClr>
                      </a:solidFill>
                    </a:ln>
                  </pic:spPr>
                </pic:pic>
              </a:graphicData>
            </a:graphic>
          </wp:inline>
        </w:drawing>
      </w:r>
    </w:p>
    <w:p w14:paraId="252E15A4" w14:textId="5B91C551"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Pr="00492461">
        <w:rPr>
          <w:b/>
        </w:rPr>
        <w:t>MyApplicationCustomizerStyles.module.scss</w:t>
      </w:r>
      <w:proofErr w:type="spellEnd"/>
      <w:r>
        <w:t>. At this point, you can simply save your edits in Visual Studio Code and then refresh the browser to see how your changes look.</w:t>
      </w:r>
    </w:p>
    <w:p w14:paraId="024B910B" w14:textId="1052D7C5" w:rsidR="008A4504" w:rsidRDefault="008A4504" w:rsidP="00F81E28">
      <w:pPr>
        <w:pStyle w:val="LabStepNumberedLevel2"/>
      </w:pPr>
      <w:r>
        <w:t>When you are done with your work, close the browser window, return to Visual Studio Code and stop the debugging session.</w:t>
      </w:r>
    </w:p>
    <w:p w14:paraId="552C5F5B" w14:textId="77777777" w:rsidR="00345C7A" w:rsidRDefault="00345C7A" w:rsidP="00345C7A">
      <w:pPr>
        <w:pStyle w:val="LabStepNumbered"/>
        <w:numPr>
          <w:ilvl w:val="0"/>
          <w:numId w:val="0"/>
        </w:numPr>
        <w:ind w:left="360" w:hanging="360"/>
      </w:pP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default" r:id="rId87"/>
      <w:footerReference w:type="default" r:id="rId88"/>
      <w:headerReference w:type="first" r:id="rId89"/>
      <w:footerReference w:type="first" r:id="rId9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7B72D" w14:textId="77777777" w:rsidR="007D143B" w:rsidRDefault="007D143B" w:rsidP="005F53BE">
      <w:pPr>
        <w:spacing w:before="0" w:after="0"/>
      </w:pPr>
      <w:r>
        <w:separator/>
      </w:r>
    </w:p>
  </w:endnote>
  <w:endnote w:type="continuationSeparator" w:id="0">
    <w:p w14:paraId="3C184765" w14:textId="77777777" w:rsidR="007D143B" w:rsidRDefault="007D143B"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2836D5F" w:rsidR="00D70DC9" w:rsidRDefault="00D70DC9"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D70DC9" w:rsidRPr="00487314" w:rsidRDefault="00D70DC9"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509A756A" w:rsidR="00D70DC9" w:rsidRDefault="00D70DC9"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D70DC9" w:rsidRPr="00487314" w:rsidRDefault="00D70DC9"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E05F0" w14:textId="77777777" w:rsidR="007D143B" w:rsidRDefault="007D143B" w:rsidP="005F53BE">
      <w:pPr>
        <w:spacing w:before="0" w:after="0"/>
      </w:pPr>
      <w:r>
        <w:separator/>
      </w:r>
    </w:p>
  </w:footnote>
  <w:footnote w:type="continuationSeparator" w:id="0">
    <w:p w14:paraId="7BFC5AFC" w14:textId="77777777" w:rsidR="007D143B" w:rsidRDefault="007D143B"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D70DC9" w:rsidRDefault="00D70DC9" w:rsidP="00CA7497">
    <w:pPr>
      <w:pStyle w:val="Header"/>
      <w:pBdr>
        <w:bottom w:val="single" w:sz="4" w:space="0" w:color="auto"/>
      </w:pBdr>
      <w:spacing w:before="240"/>
    </w:pPr>
    <w:r>
      <w:t>MSD365: Modern SharePoint and Office 365 Development</w:t>
    </w:r>
  </w:p>
  <w:p w14:paraId="52070944" w14:textId="4DC35F0E" w:rsidR="00D70DC9" w:rsidRPr="00E871B8" w:rsidRDefault="00D70DC9"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Sep 8,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D70DC9" w:rsidRDefault="00D70DC9"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2B50"/>
    <w:rsid w:val="0009349B"/>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4C3"/>
    <w:rsid w:val="00165D78"/>
    <w:rsid w:val="001769E5"/>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7410"/>
    <w:rsid w:val="00357EF9"/>
    <w:rsid w:val="00360BBC"/>
    <w:rsid w:val="00364F73"/>
    <w:rsid w:val="003770A6"/>
    <w:rsid w:val="00377805"/>
    <w:rsid w:val="0038219D"/>
    <w:rsid w:val="003854DC"/>
    <w:rsid w:val="003911B8"/>
    <w:rsid w:val="0039236A"/>
    <w:rsid w:val="003A0E6B"/>
    <w:rsid w:val="003A2FEB"/>
    <w:rsid w:val="003A69CF"/>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52094"/>
    <w:rsid w:val="004543C9"/>
    <w:rsid w:val="00460BCC"/>
    <w:rsid w:val="004615B3"/>
    <w:rsid w:val="00461A75"/>
    <w:rsid w:val="00461D2D"/>
    <w:rsid w:val="004620BD"/>
    <w:rsid w:val="00464A08"/>
    <w:rsid w:val="00465A73"/>
    <w:rsid w:val="004708EB"/>
    <w:rsid w:val="00470E15"/>
    <w:rsid w:val="004719FF"/>
    <w:rsid w:val="0048025F"/>
    <w:rsid w:val="00487314"/>
    <w:rsid w:val="00487FBA"/>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67196"/>
    <w:rsid w:val="006714F0"/>
    <w:rsid w:val="00671E4D"/>
    <w:rsid w:val="00671F0E"/>
    <w:rsid w:val="00672CBC"/>
    <w:rsid w:val="00673313"/>
    <w:rsid w:val="00674E89"/>
    <w:rsid w:val="00681776"/>
    <w:rsid w:val="006855E4"/>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91AF8"/>
    <w:rsid w:val="008A1CDA"/>
    <w:rsid w:val="008A2AFA"/>
    <w:rsid w:val="008A2D3B"/>
    <w:rsid w:val="008A4504"/>
    <w:rsid w:val="008A5092"/>
    <w:rsid w:val="008A5115"/>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2C44"/>
    <w:rsid w:val="00A96745"/>
    <w:rsid w:val="00A9726F"/>
    <w:rsid w:val="00AA36E8"/>
    <w:rsid w:val="00AA3BF7"/>
    <w:rsid w:val="00AA546A"/>
    <w:rsid w:val="00AA5D4C"/>
    <w:rsid w:val="00AA61B8"/>
    <w:rsid w:val="00AA7530"/>
    <w:rsid w:val="00AB4CD0"/>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CF4"/>
    <w:rsid w:val="00B062D6"/>
    <w:rsid w:val="00B10EC9"/>
    <w:rsid w:val="00B121FC"/>
    <w:rsid w:val="00B21FCC"/>
    <w:rsid w:val="00B24206"/>
    <w:rsid w:val="00B26346"/>
    <w:rsid w:val="00B3096C"/>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4E45"/>
    <w:rsid w:val="00BE56E4"/>
    <w:rsid w:val="00BF0451"/>
    <w:rsid w:val="00C00CE5"/>
    <w:rsid w:val="00C01DB5"/>
    <w:rsid w:val="00C106A1"/>
    <w:rsid w:val="00C111B5"/>
    <w:rsid w:val="00C14291"/>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84FBA"/>
    <w:rsid w:val="00D86621"/>
    <w:rsid w:val="00D878CC"/>
    <w:rsid w:val="00D9076D"/>
    <w:rsid w:val="00D92D0C"/>
    <w:rsid w:val="00D9568A"/>
    <w:rsid w:val="00D964A0"/>
    <w:rsid w:val="00D97AA9"/>
    <w:rsid w:val="00DA2E96"/>
    <w:rsid w:val="00DA2EDA"/>
    <w:rsid w:val="00DA41A0"/>
    <w:rsid w:val="00DA65B1"/>
    <w:rsid w:val="00DA6606"/>
    <w:rsid w:val="00DB1ACE"/>
    <w:rsid w:val="00DB1E3B"/>
    <w:rsid w:val="00DB5CBF"/>
    <w:rsid w:val="00DC02DE"/>
    <w:rsid w:val="00DC2031"/>
    <w:rsid w:val="00DC67C1"/>
    <w:rsid w:val="00DD1374"/>
    <w:rsid w:val="00DD168F"/>
    <w:rsid w:val="00DD752E"/>
    <w:rsid w:val="00DE069A"/>
    <w:rsid w:val="00DE3246"/>
    <w:rsid w:val="00DE39FC"/>
    <w:rsid w:val="00DF4995"/>
    <w:rsid w:val="00DF5737"/>
    <w:rsid w:val="00DF7634"/>
    <w:rsid w:val="00E00875"/>
    <w:rsid w:val="00E01BBA"/>
    <w:rsid w:val="00E02B33"/>
    <w:rsid w:val="00E07604"/>
    <w:rsid w:val="00E13712"/>
    <w:rsid w:val="00E14050"/>
    <w:rsid w:val="00E1408B"/>
    <w:rsid w:val="00E16ED4"/>
    <w:rsid w:val="00E220ED"/>
    <w:rsid w:val="00E243D4"/>
    <w:rsid w:val="00E36ABD"/>
    <w:rsid w:val="00E407D5"/>
    <w:rsid w:val="00E43D3C"/>
    <w:rsid w:val="00E46F12"/>
    <w:rsid w:val="00E46F63"/>
    <w:rsid w:val="00E5023B"/>
    <w:rsid w:val="00E53512"/>
    <w:rsid w:val="00E55AC1"/>
    <w:rsid w:val="00E56605"/>
    <w:rsid w:val="00E66CBB"/>
    <w:rsid w:val="00E66D0E"/>
    <w:rsid w:val="00E70172"/>
    <w:rsid w:val="00E71E62"/>
    <w:rsid w:val="00E81BDA"/>
    <w:rsid w:val="00E83114"/>
    <w:rsid w:val="00E84255"/>
    <w:rsid w:val="00E84F75"/>
    <w:rsid w:val="00E87113"/>
    <w:rsid w:val="00E871B8"/>
    <w:rsid w:val="00E87524"/>
    <w:rsid w:val="00E91320"/>
    <w:rsid w:val="00E92846"/>
    <w:rsid w:val="00E95EF3"/>
    <w:rsid w:val="00EA2440"/>
    <w:rsid w:val="00EA77D4"/>
    <w:rsid w:val="00EA7F11"/>
    <w:rsid w:val="00EB1ADF"/>
    <w:rsid w:val="00EB463B"/>
    <w:rsid w:val="00EC0A91"/>
    <w:rsid w:val="00EC763B"/>
    <w:rsid w:val="00ED0BDB"/>
    <w:rsid w:val="00ED1896"/>
    <w:rsid w:val="00EE11D5"/>
    <w:rsid w:val="00EE6F2C"/>
    <w:rsid w:val="00EE7D78"/>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github.com/SharePoint/sp-dev-docs/blob/master/docs/spfx/debug-in-vscode.md"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2FBF9-50CA-46D6-8311-6DD3F7D75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13414</TotalTime>
  <Pages>28</Pages>
  <Words>6043</Words>
  <Characters>34449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343</cp:revision>
  <cp:lastPrinted>2018-09-05T17:01:00Z</cp:lastPrinted>
  <dcterms:created xsi:type="dcterms:W3CDTF">2013-07-31T17:42:00Z</dcterms:created>
  <dcterms:modified xsi:type="dcterms:W3CDTF">2018-09-08T16:58:00Z</dcterms:modified>
</cp:coreProperties>
</file>