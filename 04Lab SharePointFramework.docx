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E92E58A" w:rsidR="00CB2039" w:rsidRDefault="00270E0F" w:rsidP="0048025F">
      <w:pPr>
        <w:pStyle w:val="LabExerciseCallout"/>
      </w:pPr>
      <w:r w:rsidRPr="005C7841">
        <w:rPr>
          <w:b/>
        </w:rPr>
        <w:t xml:space="preserve">Lab </w:t>
      </w:r>
      <w:r>
        <w:rPr>
          <w:b/>
        </w:rPr>
        <w:t>Prerequisite</w:t>
      </w:r>
      <w:r w:rsidRPr="005C7841">
        <w:t xml:space="preserve">: </w:t>
      </w:r>
      <w:r w:rsidRPr="00E07ECB">
        <w:t>This lab assumes you’ve already installed</w:t>
      </w:r>
      <w:r w:rsidR="00A91705">
        <w:t xml:space="preserve"> </w:t>
      </w:r>
      <w:r w:rsidRPr="00E07ECB">
        <w:t xml:space="preserve">Visual Studio Code </w:t>
      </w:r>
      <w:r w:rsidR="00A91705">
        <w:t>and Node.js</w:t>
      </w:r>
      <w:r w:rsidR="00A91705" w:rsidRPr="00E07ECB">
        <w:t xml:space="preserve"> </w:t>
      </w:r>
      <w:r w:rsidR="00A91705">
        <w:t xml:space="preserve">version 8.x </w:t>
      </w:r>
      <w:r w:rsidRPr="00E07ECB">
        <w:t xml:space="preserve">as described in </w:t>
      </w:r>
      <w:hyperlink r:id="rId8" w:history="1">
        <w:r w:rsidRPr="0076508A">
          <w:rPr>
            <w:rStyle w:val="Hyperlink"/>
          </w:rPr>
          <w:t>setup.pdf</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6DF102AF" w:rsidR="001174C0" w:rsidRDefault="001174C0" w:rsidP="001174C0">
      <w:pPr>
        <w:pStyle w:val="LabStepNumberedLevel2"/>
      </w:pPr>
      <w:r>
        <w:t xml:space="preserve">Run </w:t>
      </w:r>
      <w:r w:rsidR="00F10E96">
        <w:t xml:space="preserve">the following </w:t>
      </w:r>
      <w:proofErr w:type="spellStart"/>
      <w:r w:rsidR="00F10E96" w:rsidRPr="00F10E96">
        <w:rPr>
          <w:b/>
        </w:rPr>
        <w:t>npm</w:t>
      </w:r>
      <w:proofErr w:type="spellEnd"/>
      <w:r w:rsidR="00F10E96">
        <w:t xml:space="preserve"> command to globally install the packages for </w:t>
      </w:r>
      <w:r w:rsidR="00F10E96" w:rsidRPr="00F10E96">
        <w:rPr>
          <w:b/>
        </w:rPr>
        <w:t>gulp</w:t>
      </w:r>
      <w:r w:rsidR="00F10E96">
        <w:t xml:space="preserve"> </w:t>
      </w:r>
      <w:r w:rsidR="005F140C">
        <w:t xml:space="preserve">version 3 </w:t>
      </w:r>
      <w:r w:rsidR="00F10E96">
        <w:t>and the Yeoman Generator (</w:t>
      </w:r>
      <w:proofErr w:type="spellStart"/>
      <w:r w:rsidR="00F10E96" w:rsidRPr="00F10E96">
        <w:rPr>
          <w:b/>
        </w:rPr>
        <w:t>yo</w:t>
      </w:r>
      <w:proofErr w:type="spellEnd"/>
      <w:r w:rsidR="00F10E96">
        <w:t>)</w:t>
      </w:r>
      <w:r>
        <w:t>.</w:t>
      </w:r>
    </w:p>
    <w:p w14:paraId="73E004AC" w14:textId="5F419371" w:rsidR="001174C0" w:rsidRDefault="001174C0" w:rsidP="001174C0">
      <w:pPr>
        <w:pStyle w:val="LabStepCodeBlockLevel2"/>
      </w:pPr>
      <w:r w:rsidRPr="001174C0">
        <w:t>npm install -g gulp</w:t>
      </w:r>
      <w:r w:rsidR="005F140C">
        <w:t>@3</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proofErr w:type="spellStart"/>
      <w:r w:rsidR="00F10E96" w:rsidRPr="00F10E96">
        <w:rPr>
          <w:b/>
        </w:rPr>
        <w:t>npm</w:t>
      </w:r>
      <w:proofErr w:type="spellEnd"/>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D06911E" w:rsidR="001174C0" w:rsidRDefault="001174C0" w:rsidP="001174C0">
      <w:pPr>
        <w:pStyle w:val="LabStepCodeBlockLevel2"/>
      </w:pPr>
      <w:r w:rsidRPr="001174C0">
        <w:t>npm install -g @microsoft/generator-sharepoint</w:t>
      </w:r>
      <w:r w:rsidR="004C140D">
        <w:t>@1.8.1</w:t>
      </w:r>
    </w:p>
    <w:p w14:paraId="7F070530" w14:textId="33335461" w:rsidR="001174C0" w:rsidRDefault="004C140D" w:rsidP="00F10E96">
      <w:pPr>
        <w:pStyle w:val="LabExerciseCallout"/>
      </w:pPr>
      <w:r>
        <w:t xml:space="preserve">As of April 29, 2019, the must current </w:t>
      </w:r>
      <w:r w:rsidR="00A91705">
        <w:t xml:space="preserve">version of the SharePoint Framework project template is version </w:t>
      </w:r>
      <w:r w:rsidR="00A91705" w:rsidRPr="00A91705">
        <w:rPr>
          <w:b/>
        </w:rPr>
        <w:t>1.</w:t>
      </w:r>
      <w:r>
        <w:rPr>
          <w:b/>
        </w:rPr>
        <w:t>8</w:t>
      </w:r>
      <w:r w:rsidR="00A91705" w:rsidRPr="00A91705">
        <w:rPr>
          <w:b/>
        </w:rPr>
        <w:t>.1</w:t>
      </w:r>
      <w:r w:rsidR="00F10E96">
        <w:t>.</w:t>
      </w:r>
      <w:r>
        <w:t xml:space="preserve"> We recommend you use version </w:t>
      </w:r>
      <w:r w:rsidRPr="004C140D">
        <w:rPr>
          <w:b/>
        </w:rPr>
        <w:t>1.8.1</w:t>
      </w:r>
      <w:r w:rsidRPr="004C140D">
        <w:t xml:space="preserve"> as you work through the labs </w:t>
      </w:r>
      <w:r>
        <w:t>because that is the version that was used to create these lab instructions.</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1C88A7FA">
            <wp:extent cx="2821037" cy="547635"/>
            <wp:effectExtent l="19050" t="19050" r="1778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77922" cy="752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07EB129">
            <wp:extent cx="3115652" cy="999811"/>
            <wp:effectExtent l="19050" t="19050" r="889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2853" cy="1008540"/>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511D8CA9">
            <wp:extent cx="4288948" cy="20116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357944" cy="2044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2A9182D1" w:rsidR="00411BB7" w:rsidRDefault="008A62E4" w:rsidP="00411BB7">
      <w:pPr>
        <w:pStyle w:val="LabStepScreenshotLevel2"/>
      </w:pPr>
      <w:r>
        <w:drawing>
          <wp:inline distT="0" distB="0" distL="0" distR="0" wp14:anchorId="6360B97E" wp14:editId="1830F780">
            <wp:extent cx="5364480" cy="82943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284" cy="841466"/>
                    </a:xfrm>
                    <a:prstGeom prst="rect">
                      <a:avLst/>
                    </a:prstGeom>
                    <a:noFill/>
                    <a:ln>
                      <a:no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32E06C15" w:rsidR="004F4142" w:rsidRDefault="008A62E4" w:rsidP="004F4142">
      <w:pPr>
        <w:pStyle w:val="LabStepScreenshotLevel2"/>
      </w:pPr>
      <w:r>
        <w:drawing>
          <wp:inline distT="0" distB="0" distL="0" distR="0" wp14:anchorId="1D79C6BD" wp14:editId="2914EB50">
            <wp:extent cx="6118860" cy="517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7084" cy="527272"/>
                    </a:xfrm>
                    <a:prstGeom prst="rect">
                      <a:avLst/>
                    </a:prstGeom>
                    <a:noFill/>
                    <a:ln>
                      <a:no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253E910"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6CB57266" w:rsidR="00DD752E" w:rsidRDefault="00DB5013" w:rsidP="00DD752E">
      <w:pPr>
        <w:pStyle w:val="LabStepScreenshotLevel2"/>
      </w:pPr>
      <w:r>
        <w:drawing>
          <wp:inline distT="0" distB="0" distL="0" distR="0" wp14:anchorId="337900A0" wp14:editId="17685AA5">
            <wp:extent cx="4359215" cy="469608"/>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189" cy="477038"/>
                    </a:xfrm>
                    <a:prstGeom prst="rect">
                      <a:avLst/>
                    </a:prstGeom>
                    <a:noFill/>
                    <a:ln>
                      <a:noFill/>
                    </a:ln>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3D83B94" w:rsidR="00D715B2" w:rsidRDefault="00812087" w:rsidP="000776D1">
      <w:pPr>
        <w:pStyle w:val="LabStepScreenshotLevel2"/>
        <w:pBdr>
          <w:bottom w:val="single" w:sz="4" w:space="5" w:color="FFFFFF" w:themeColor="background1"/>
        </w:pBdr>
      </w:pPr>
      <w:r>
        <w:drawing>
          <wp:inline distT="0" distB="0" distL="0" distR="0" wp14:anchorId="6465C979" wp14:editId="1D8E0945">
            <wp:extent cx="4974566" cy="6354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9204" cy="648845"/>
                    </a:xfrm>
                    <a:prstGeom prst="rect">
                      <a:avLst/>
                    </a:prstGeom>
                    <a:noFill/>
                    <a:ln>
                      <a:no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0F2EA620" w:rsidR="00D715B2" w:rsidRDefault="008A62E4" w:rsidP="00DD752E">
      <w:pPr>
        <w:pStyle w:val="LabStepScreenshotLevel2"/>
      </w:pPr>
      <w:r>
        <w:drawing>
          <wp:inline distT="0" distB="0" distL="0" distR="0" wp14:anchorId="5B118470" wp14:editId="09FE509D">
            <wp:extent cx="4724400" cy="73730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499" cy="748553"/>
                    </a:xfrm>
                    <a:prstGeom prst="rect">
                      <a:avLst/>
                    </a:prstGeom>
                    <a:noFill/>
                    <a:ln>
                      <a:no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0970D7FF" w:rsidR="0031671C" w:rsidRDefault="0000189A" w:rsidP="00DD752E">
      <w:pPr>
        <w:pStyle w:val="LabStepScreenshotLevel2"/>
      </w:pPr>
      <w:r>
        <w:drawing>
          <wp:inline distT="0" distB="0" distL="0" distR="0" wp14:anchorId="605FA385" wp14:editId="7E5C2926">
            <wp:extent cx="5470372" cy="236136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316" cy="2375584"/>
                    </a:xfrm>
                    <a:prstGeom prst="rect">
                      <a:avLst/>
                    </a:prstGeom>
                    <a:noFill/>
                    <a:ln>
                      <a:no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7BED33C4" w:rsidR="00452094" w:rsidRDefault="00490268" w:rsidP="00DD752E">
      <w:pPr>
        <w:pStyle w:val="LabStepScreenshotLevel2"/>
      </w:pPr>
      <w:r>
        <w:drawing>
          <wp:inline distT="0" distB="0" distL="0" distR="0" wp14:anchorId="7E1E7719" wp14:editId="24A367FE">
            <wp:extent cx="6316579" cy="1784434"/>
            <wp:effectExtent l="19050" t="19050" r="27305"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1116" cy="1797016"/>
                    </a:xfrm>
                    <a:prstGeom prst="rect">
                      <a:avLst/>
                    </a:prstGeom>
                    <a:noFill/>
                    <a:ln>
                      <a:solidFill>
                        <a:schemeClr val="tx1"/>
                      </a:solidFill>
                    </a:ln>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54F8C818" w:rsidR="00452094" w:rsidRDefault="008A62E4" w:rsidP="00DD752E">
      <w:pPr>
        <w:pStyle w:val="LabStepScreenshotLevel2"/>
      </w:pPr>
      <w:r>
        <w:drawing>
          <wp:inline distT="0" distB="0" distL="0" distR="0" wp14:anchorId="074C3F04" wp14:editId="4665DBE2">
            <wp:extent cx="2478505" cy="2164881"/>
            <wp:effectExtent l="19050" t="19050" r="17145"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914" cy="2180087"/>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71E9F846" w:rsidR="005673CC" w:rsidRDefault="00490268" w:rsidP="005673CC">
      <w:pPr>
        <w:pStyle w:val="LabStepScreenshotLevel2"/>
      </w:pPr>
      <w:r>
        <w:drawing>
          <wp:inline distT="0" distB="0" distL="0" distR="0" wp14:anchorId="0B74B167" wp14:editId="0CE400C9">
            <wp:extent cx="2067647" cy="1810753"/>
            <wp:effectExtent l="19050" t="19050" r="2794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0212" cy="1839272"/>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98CA7D" w:rsidR="00452094" w:rsidRDefault="00490268" w:rsidP="00DD752E">
      <w:pPr>
        <w:pStyle w:val="LabStepScreenshotLevel2"/>
      </w:pPr>
      <w:r>
        <w:drawing>
          <wp:inline distT="0" distB="0" distL="0" distR="0" wp14:anchorId="12A15FDE" wp14:editId="1135DEE8">
            <wp:extent cx="4411789" cy="1979194"/>
            <wp:effectExtent l="19050" t="19050" r="2730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9063" cy="1991429"/>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proofErr w:type="spellStart"/>
      <w:r w:rsidRPr="00D70DC9">
        <w:rPr>
          <w:b/>
        </w:rPr>
        <w:t>npm</w:t>
      </w:r>
      <w:proofErr w:type="spellEnd"/>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587B4978" w:rsidR="00231A55" w:rsidRDefault="00DF5F2A" w:rsidP="00231A55">
      <w:pPr>
        <w:pStyle w:val="LabStepScreenshotLevel2"/>
      </w:pPr>
      <w:r>
        <w:drawing>
          <wp:inline distT="0" distB="0" distL="0" distR="0" wp14:anchorId="6601A169" wp14:editId="63CDB622">
            <wp:extent cx="4977580" cy="1714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489" cy="1732035"/>
                    </a:xfrm>
                    <a:prstGeom prst="rect">
                      <a:avLst/>
                    </a:prstGeom>
                    <a:noFill/>
                    <a:ln>
                      <a:noFill/>
                    </a:ln>
                  </pic:spPr>
                </pic:pic>
              </a:graphicData>
            </a:graphic>
          </wp:inline>
        </w:drawing>
      </w:r>
    </w:p>
    <w:p w14:paraId="51E35D39" w14:textId="00C51A08" w:rsidR="00DF5F2A" w:rsidRDefault="00DF5F2A" w:rsidP="00231A55">
      <w:pPr>
        <w:pStyle w:val="LabStepNumbered"/>
      </w:pPr>
      <w:r>
        <w:t xml:space="preserve">Run the gulp task named </w:t>
      </w:r>
      <w:r w:rsidRPr="00DF5F2A">
        <w:rPr>
          <w:b/>
        </w:rPr>
        <w:t>build</w:t>
      </w:r>
      <w:r>
        <w:t xml:space="preserve"> to build the current project.</w:t>
      </w:r>
    </w:p>
    <w:p w14:paraId="5C0DA5C8" w14:textId="2E17694B" w:rsidR="00DF5F2A" w:rsidRDefault="00DF5F2A" w:rsidP="00DF5F2A">
      <w:pPr>
        <w:pStyle w:val="LabStepNumberedLevel2"/>
      </w:pPr>
      <w:r>
        <w:t xml:space="preserve">Type and execute the following command to execute the gulp task named </w:t>
      </w:r>
      <w:r>
        <w:rPr>
          <w:b/>
        </w:rPr>
        <w:t xml:space="preserve">build </w:t>
      </w:r>
      <w:r>
        <w:t>that is provided by SPFx.</w:t>
      </w:r>
    </w:p>
    <w:p w14:paraId="129DDC99" w14:textId="2A8FD06A" w:rsidR="00DF5F2A" w:rsidRDefault="00DF5F2A" w:rsidP="00DF5F2A">
      <w:pPr>
        <w:pStyle w:val="LabStepCodeBlockLevel2"/>
      </w:pPr>
      <w:r w:rsidRPr="00452094">
        <w:t xml:space="preserve">gulp </w:t>
      </w:r>
      <w:r>
        <w:t>build</w:t>
      </w:r>
    </w:p>
    <w:p w14:paraId="517DBF13" w14:textId="291F30EF" w:rsidR="00DF5F2A" w:rsidRDefault="00DF5F2A" w:rsidP="00DF5F2A">
      <w:pPr>
        <w:pStyle w:val="LabStepNumberedLevel2"/>
      </w:pPr>
      <w:r>
        <w:t xml:space="preserve">Verify that the </w:t>
      </w:r>
      <w:r>
        <w:rPr>
          <w:b/>
        </w:rPr>
        <w:t xml:space="preserve">build </w:t>
      </w:r>
      <w:r>
        <w:t>gulp task begins to execute.</w:t>
      </w:r>
    </w:p>
    <w:p w14:paraId="79C1D4C3" w14:textId="18FBFB1A" w:rsidR="00DF5F2A" w:rsidRDefault="00DF5F2A" w:rsidP="00DF5F2A">
      <w:pPr>
        <w:pStyle w:val="LabStepScreenshotLevel2"/>
      </w:pPr>
      <w:r>
        <w:drawing>
          <wp:inline distT="0" distB="0" distL="0" distR="0" wp14:anchorId="48363179" wp14:editId="56711415">
            <wp:extent cx="5505236" cy="757990"/>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565" cy="777724"/>
                    </a:xfrm>
                    <a:prstGeom prst="rect">
                      <a:avLst/>
                    </a:prstGeom>
                    <a:noFill/>
                    <a:ln>
                      <a:noFill/>
                    </a:ln>
                  </pic:spPr>
                </pic:pic>
              </a:graphicData>
            </a:graphic>
          </wp:inline>
        </w:drawing>
      </w:r>
    </w:p>
    <w:p w14:paraId="5405888D" w14:textId="4F95B6C4" w:rsidR="00DF5F2A" w:rsidRDefault="00DF5F2A" w:rsidP="00DF5F2A">
      <w:pPr>
        <w:pStyle w:val="LabStepNumberedLevel2"/>
      </w:pPr>
      <w:r>
        <w:t xml:space="preserve">Wait until you can verify the build task has completed successfully and built the </w:t>
      </w:r>
      <w:proofErr w:type="spellStart"/>
      <w:r w:rsidRPr="00DF5F2A">
        <w:rPr>
          <w:b/>
        </w:rPr>
        <w:t>spfx</w:t>
      </w:r>
      <w:proofErr w:type="spellEnd"/>
      <w:r w:rsidRPr="00DF5F2A">
        <w:rPr>
          <w:b/>
        </w:rPr>
        <w:t>-lab</w:t>
      </w:r>
      <w:r>
        <w:t xml:space="preserve"> project.</w:t>
      </w:r>
    </w:p>
    <w:p w14:paraId="3D914C67" w14:textId="1D0BB670" w:rsidR="00DF5F2A" w:rsidRDefault="00DF5F2A" w:rsidP="00DF5F2A">
      <w:pPr>
        <w:pStyle w:val="LabStepScreenshotLevel2"/>
      </w:pPr>
      <w:r>
        <w:drawing>
          <wp:inline distT="0" distB="0" distL="0" distR="0" wp14:anchorId="02A6B1A1" wp14:editId="77BAF692">
            <wp:extent cx="3585011" cy="108284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3816" cy="1100604"/>
                    </a:xfrm>
                    <a:prstGeom prst="rect">
                      <a:avLst/>
                    </a:prstGeom>
                    <a:noFill/>
                    <a:ln>
                      <a:noFill/>
                    </a:ln>
                  </pic:spPr>
                </pic:pic>
              </a:graphicData>
            </a:graphic>
          </wp:inline>
        </w:drawing>
      </w:r>
    </w:p>
    <w:p w14:paraId="23ABA3B3" w14:textId="2CA51439"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lastRenderedPageBreak/>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69D76B7B" w:rsidR="007011FE" w:rsidRDefault="000C6A11" w:rsidP="007011FE">
      <w:pPr>
        <w:pStyle w:val="LabStepScreenshotLevel2"/>
      </w:pPr>
      <w:r>
        <w:drawing>
          <wp:inline distT="0" distB="0" distL="0" distR="0" wp14:anchorId="78CBB137" wp14:editId="59699011">
            <wp:extent cx="4114800" cy="2108072"/>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3863" cy="2122962"/>
                    </a:xfrm>
                    <a:prstGeom prst="rect">
                      <a:avLst/>
                    </a:prstGeom>
                    <a:noFill/>
                    <a:ln>
                      <a:noFill/>
                    </a:ln>
                  </pic:spPr>
                </pic:pic>
              </a:graphicData>
            </a:graphic>
          </wp:inline>
        </w:drawing>
      </w:r>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C8B3471" w:rsidR="002C5584" w:rsidRDefault="00AF7A09" w:rsidP="002C5584">
      <w:pPr>
        <w:pStyle w:val="LabStepScreenshotLevel2"/>
      </w:pPr>
      <w:r>
        <w:drawing>
          <wp:inline distT="0" distB="0" distL="0" distR="0" wp14:anchorId="0EA45D50" wp14:editId="68873C01">
            <wp:extent cx="4932947" cy="986589"/>
            <wp:effectExtent l="0" t="0" r="127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5159" cy="999031"/>
                    </a:xfrm>
                    <a:prstGeom prst="rect">
                      <a:avLst/>
                    </a:prstGeom>
                    <a:noFill/>
                    <a:ln>
                      <a:noFill/>
                    </a:ln>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0AF816A" w:rsidR="002C5584" w:rsidRDefault="006E1EDC" w:rsidP="006E1EDC">
      <w:pPr>
        <w:pStyle w:val="LabStepNumbered"/>
      </w:pPr>
      <w:r>
        <w:t>Mod</w:t>
      </w:r>
      <w:r w:rsidR="002C5584">
        <w:t>ify the CSS styles in the SCSS file</w:t>
      </w:r>
      <w:r>
        <w:t xml:space="preserve"> named </w:t>
      </w:r>
      <w:proofErr w:type="spellStart"/>
      <w:r w:rsidR="000D521B" w:rsidRPr="00DA65B1">
        <w:rPr>
          <w:b/>
        </w:rPr>
        <w:t>WalmartGreeterWebPart</w:t>
      </w:r>
      <w:r w:rsidRPr="006E1EDC">
        <w:rPr>
          <w:b/>
        </w:rPr>
        <w:t>.module.scss</w:t>
      </w:r>
      <w:proofErr w:type="spellEnd"/>
      <w:r w:rsidR="002C5584">
        <w:t>.</w:t>
      </w:r>
    </w:p>
    <w:p w14:paraId="22C569CF" w14:textId="339A6548"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file named </w:t>
      </w:r>
      <w:proofErr w:type="spellStart"/>
      <w:r w:rsidR="000D521B" w:rsidRPr="00DA65B1">
        <w:rPr>
          <w:b/>
        </w:rPr>
        <w:t>WalmartGreeterWebPart</w:t>
      </w:r>
      <w:r w:rsidRPr="006E1EDC">
        <w:rPr>
          <w:b/>
        </w:rPr>
        <w:t>.module.scss</w:t>
      </w:r>
      <w:proofErr w:type="spellEnd"/>
      <w:r>
        <w:t>.</w:t>
      </w:r>
    </w:p>
    <w:p w14:paraId="0F69F7DA" w14:textId="7B19997B" w:rsidR="002C5584" w:rsidRDefault="000D521B" w:rsidP="00BA1BC5">
      <w:pPr>
        <w:pStyle w:val="LabStepScreenshotLevel2"/>
      </w:pPr>
      <w:r>
        <w:drawing>
          <wp:inline distT="0" distB="0" distL="0" distR="0" wp14:anchorId="44576666" wp14:editId="79CE4F18">
            <wp:extent cx="5924621" cy="1961148"/>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4641" cy="1981016"/>
                    </a:xfrm>
                    <a:prstGeom prst="rect">
                      <a:avLst/>
                    </a:prstGeom>
                    <a:noFill/>
                    <a:ln>
                      <a:noFill/>
                    </a:ln>
                  </pic:spPr>
                </pic:pic>
              </a:graphicData>
            </a:graphic>
          </wp:inline>
        </w:drawing>
      </w:r>
    </w:p>
    <w:p w14:paraId="65129590" w14:textId="5066B093" w:rsidR="006E1EDC" w:rsidRPr="006E1EDC" w:rsidRDefault="006E1EDC" w:rsidP="006E1EDC">
      <w:pPr>
        <w:pStyle w:val="LabStepNumberedLevel2"/>
      </w:pPr>
      <w:r>
        <w:lastRenderedPageBreak/>
        <w:t xml:space="preserve">Delete all the existing content inside </w:t>
      </w:r>
      <w:proofErr w:type="spellStart"/>
      <w:r w:rsidR="000D521B" w:rsidRPr="00DA65B1">
        <w:rPr>
          <w:b/>
        </w:rPr>
        <w:t>WalmartGreeterWebPart</w:t>
      </w:r>
      <w:r w:rsidRPr="006E1EDC">
        <w:rPr>
          <w:b/>
        </w:rPr>
        <w:t>.module.scss</w:t>
      </w:r>
      <w:proofErr w:type="spellEnd"/>
      <w:r>
        <w:rPr>
          <w:b/>
        </w:rPr>
        <w:t>.</w:t>
      </w:r>
    </w:p>
    <w:p w14:paraId="631C8E00" w14:textId="67C8C5E3"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000D521B" w:rsidRPr="00DA65B1">
        <w:rPr>
          <w:b/>
        </w:rPr>
        <w:t>WalmartGreeterWebPart</w:t>
      </w:r>
      <w:r w:rsidRPr="006E1EDC">
        <w:rPr>
          <w:b/>
        </w:rPr>
        <w:t>.module.scss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2636D44" w:rsidR="006E1EDC" w:rsidRDefault="006E1EDC" w:rsidP="006E1EDC">
      <w:pPr>
        <w:pStyle w:val="LabStepCodeBlockLevel2"/>
      </w:pPr>
      <w:r>
        <w:t xml:space="preserve">    padding: 12px;</w:t>
      </w:r>
    </w:p>
    <w:p w14:paraId="6B63C110" w14:textId="77777777" w:rsidR="000D521B" w:rsidRDefault="000D521B" w:rsidP="006E1EDC">
      <w:pPr>
        <w:pStyle w:val="LabStepCodeBlockLevel2"/>
      </w:pPr>
    </w:p>
    <w:p w14:paraId="5BAE9493" w14:textId="0039D55E" w:rsidR="006E1EDC" w:rsidRDefault="006E1EDC" w:rsidP="006E1EDC">
      <w:pPr>
        <w:pStyle w:val="LabStepCodeBlockLevel2"/>
      </w:pPr>
      <w:r>
        <w:t>}</w:t>
      </w:r>
    </w:p>
    <w:p w14:paraId="7481D0DD" w14:textId="5E488CDC"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000D521B" w:rsidRPr="00DA65B1">
        <w:rPr>
          <w:b/>
        </w:rPr>
        <w:t>WalmartGreeterWebPart</w:t>
      </w:r>
      <w:r w:rsidRPr="006E1EDC">
        <w:rPr>
          <w:b/>
        </w:rPr>
        <w:t>.module.scss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0D521B" w:rsidRPr="00DA65B1">
        <w:rPr>
          <w:b/>
        </w:rPr>
        <w:t>WalmartGreeterWebPart</w:t>
      </w:r>
      <w:r w:rsidR="002C1180" w:rsidRPr="006E1EDC">
        <w:rPr>
          <w:b/>
        </w:rPr>
        <w:t>.module.scss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0695263" w:rsidR="006E1EDC" w:rsidRDefault="006E1EDC" w:rsidP="002C1180">
      <w:pPr>
        <w:pStyle w:val="LabStepNumberedLevel2"/>
      </w:pPr>
      <w:r>
        <w:t xml:space="preserve">Add </w:t>
      </w:r>
      <w:r w:rsidR="002C1180">
        <w:t xml:space="preserve">two new variables to the top of </w:t>
      </w:r>
      <w:proofErr w:type="spellStart"/>
      <w:r w:rsidR="000D521B" w:rsidRPr="00DA65B1">
        <w:rPr>
          <w:b/>
        </w:rPr>
        <w:t>WalmartGreeterWebPart</w:t>
      </w:r>
      <w:r w:rsidR="002C1180" w:rsidRPr="002C1180">
        <w:rPr>
          <w:b/>
        </w:rPr>
        <w:t>.module.scss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7E6D73AC" w:rsidR="00B24206" w:rsidRDefault="002C1180" w:rsidP="00B24206">
      <w:pPr>
        <w:pStyle w:val="LabStepNumberedLevel2"/>
      </w:pPr>
      <w:r>
        <w:t xml:space="preserve">At this point, the contents of </w:t>
      </w:r>
      <w:proofErr w:type="spellStart"/>
      <w:r w:rsidR="000D521B" w:rsidRPr="00DA65B1">
        <w:rPr>
          <w:b/>
        </w:rPr>
        <w:t>WalmartGreeterWebPart</w:t>
      </w:r>
      <w:r w:rsidRPr="002C1180">
        <w:rPr>
          <w:b/>
        </w:rPr>
        <w:t>.module.scss</w:t>
      </w:r>
      <w:proofErr w:type="spellEnd"/>
      <w:r w:rsidRPr="002C1180">
        <w:t xml:space="preserve"> should match the following code l</w:t>
      </w:r>
      <w:r>
        <w:t>i</w:t>
      </w:r>
      <w:r w:rsidRPr="002C1180">
        <w:t>sting.</w:t>
      </w:r>
    </w:p>
    <w:p w14:paraId="4B450016" w14:textId="79CC117A" w:rsidR="00DC2031" w:rsidRDefault="00DC2031" w:rsidP="00DC2031">
      <w:pPr>
        <w:pStyle w:val="LabStepCodeBlockLevel2"/>
      </w:pPr>
      <w:r>
        <w:t xml:space="preserve">$background-color: </w:t>
      </w:r>
      <w:r w:rsidR="001562B0">
        <w:t>lightyellow</w:t>
      </w:r>
      <w:r>
        <w:t>;</w:t>
      </w:r>
    </w:p>
    <w:p w14:paraId="31212828" w14:textId="689B9600" w:rsidR="00DC2031" w:rsidRDefault="00DC2031" w:rsidP="00DC2031">
      <w:pPr>
        <w:pStyle w:val="LabStepCodeBlockLevel2"/>
      </w:pPr>
      <w:r>
        <w:t xml:space="preserve">$font-color: </w:t>
      </w:r>
      <w:r w:rsidR="001562B0">
        <w:t>darkblue</w:t>
      </w:r>
      <w:r>
        <w:t>;</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0A0A9DD4"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1FF8B928" w:rsidR="00B24206" w:rsidRDefault="002C1180" w:rsidP="00B24206">
      <w:pPr>
        <w:pStyle w:val="LabStepNumberedLevel2"/>
      </w:pPr>
      <w:r>
        <w:t xml:space="preserve">Save your changes to </w:t>
      </w:r>
      <w:proofErr w:type="spellStart"/>
      <w:r w:rsidR="000D521B" w:rsidRPr="00DA65B1">
        <w:rPr>
          <w:b/>
        </w:rPr>
        <w:t>WalmartGreeterWebPart</w:t>
      </w:r>
      <w:r w:rsidRPr="002C1180">
        <w:rPr>
          <w:b/>
        </w:rPr>
        <w:t>.module.scss</w:t>
      </w:r>
      <w:proofErr w:type="spellEnd"/>
      <w:r w:rsidR="00B24206">
        <w:t xml:space="preserve"> and leave this file open.</w:t>
      </w:r>
    </w:p>
    <w:p w14:paraId="159908D3" w14:textId="0808A13D" w:rsidR="00DA65B1" w:rsidRDefault="00DA65B1" w:rsidP="00DA65B1">
      <w:pPr>
        <w:pStyle w:val="LabStepNumbered"/>
      </w:pPr>
      <w:r>
        <w:lastRenderedPageBreak/>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69E63B9D">
            <wp:extent cx="2408962" cy="1491915"/>
            <wp:effectExtent l="19050" t="19050" r="1079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b="9561"/>
                    <a:stretch/>
                  </pic:blipFill>
                  <pic:spPr bwMode="auto">
                    <a:xfrm>
                      <a:off x="0" y="0"/>
                      <a:ext cx="2461564" cy="152449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828D15" w14:textId="592B9CA7" w:rsidR="007523EB" w:rsidRPr="00F965BA" w:rsidRDefault="00D70DC9" w:rsidP="00F965BA">
      <w:pPr>
        <w:pStyle w:val="LabExerciseCallout"/>
      </w:pPr>
      <w:r>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F98CFC8" w:rsidR="00F965BA" w:rsidRDefault="000D521B" w:rsidP="00F965BA">
      <w:pPr>
        <w:pStyle w:val="LabStepScreenshotLevel2"/>
      </w:pPr>
      <w:r>
        <w:drawing>
          <wp:inline distT="0" distB="0" distL="0" distR="0" wp14:anchorId="6BECBF5B" wp14:editId="12B0172A">
            <wp:extent cx="4764119" cy="185286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9453"/>
                    <a:stretch/>
                  </pic:blipFill>
                  <pic:spPr bwMode="auto">
                    <a:xfrm>
                      <a:off x="0" y="0"/>
                      <a:ext cx="4802645" cy="1867847"/>
                    </a:xfrm>
                    <a:prstGeom prst="rect">
                      <a:avLst/>
                    </a:prstGeom>
                    <a:noFill/>
                    <a:ln>
                      <a:noFill/>
                    </a:ln>
                    <a:extLst>
                      <a:ext uri="{53640926-AAD7-44D8-BBD7-CCE9431645EC}">
                        <a14:shadowObscured xmlns:a14="http://schemas.microsoft.com/office/drawing/2010/main"/>
                      </a:ext>
                    </a:extLst>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22AE6043" w:rsidR="002C5584" w:rsidRDefault="000D521B" w:rsidP="002C5584">
      <w:pPr>
        <w:pStyle w:val="LabStepScreenshotLevel2"/>
      </w:pPr>
      <w:r>
        <w:drawing>
          <wp:inline distT="0" distB="0" distL="0" distR="0" wp14:anchorId="04324B19" wp14:editId="57AF320D">
            <wp:extent cx="3471111" cy="1520176"/>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512" cy="1530862"/>
                    </a:xfrm>
                    <a:prstGeom prst="rect">
                      <a:avLst/>
                    </a:prstGeom>
                    <a:noFill/>
                    <a:ln>
                      <a:noFill/>
                    </a:ln>
                  </pic:spPr>
                </pic:pic>
              </a:graphicData>
            </a:graphic>
          </wp:inline>
        </w:drawing>
      </w:r>
    </w:p>
    <w:p w14:paraId="3A834B36" w14:textId="16BA84C1" w:rsidR="002C5584" w:rsidRDefault="00950ABF" w:rsidP="002C5584">
      <w:pPr>
        <w:pStyle w:val="LabStepNumberedLevel2"/>
      </w:pPr>
      <w:r>
        <w:t>In</w:t>
      </w:r>
      <w:r w:rsidR="00B24206">
        <w:t xml:space="preserve"> the </w:t>
      </w:r>
      <w:proofErr w:type="spellStart"/>
      <w:r w:rsidR="00B24206" w:rsidRPr="00B24206">
        <w:rPr>
          <w:b/>
        </w:rPr>
        <w:t>preconfiguredEntries</w:t>
      </w:r>
      <w:proofErr w:type="spellEnd"/>
      <w:r w:rsidR="00B24206">
        <w:t xml:space="preserve"> section, </w:t>
      </w:r>
      <w:r>
        <w:t xml:space="preserve">set </w:t>
      </w:r>
      <w:r w:rsidR="00B24206">
        <w:t xml:space="preserve">the </w:t>
      </w:r>
      <w:r w:rsidR="00B24206">
        <w:rPr>
          <w:b/>
        </w:rPr>
        <w:t xml:space="preserve">default </w:t>
      </w:r>
      <w:r w:rsidR="00B24206">
        <w:t xml:space="preserve">value of </w:t>
      </w:r>
      <w:r w:rsidR="00B24206" w:rsidRPr="00B24206">
        <w:rPr>
          <w:b/>
        </w:rPr>
        <w:t>title</w:t>
      </w:r>
      <w:r w:rsidR="00B24206">
        <w:t xml:space="preserve"> </w:t>
      </w:r>
      <w:r>
        <w:t xml:space="preserve">to </w:t>
      </w:r>
      <w:r w:rsidR="00B24206" w:rsidRPr="00B24206">
        <w:rPr>
          <w:b/>
        </w:rPr>
        <w:t>Walmart Greeter</w:t>
      </w:r>
      <w:r>
        <w:t xml:space="preserve"> as shown in the following JSON.</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350A258F" w:rsidR="005A0E0F" w:rsidRDefault="001562B0" w:rsidP="00B377D5">
      <w:pPr>
        <w:pStyle w:val="LabStepNumberedLevel2"/>
      </w:pPr>
      <w:r>
        <w:lastRenderedPageBreak/>
        <w:t>Your edit</w:t>
      </w:r>
      <w:r w:rsidR="006F5FD4">
        <w:t xml:space="preserve"> should match what is shown in the following screenshot.</w:t>
      </w:r>
    </w:p>
    <w:p w14:paraId="7545FB5C" w14:textId="4B4C6CC1" w:rsidR="004E5A33" w:rsidRDefault="000F00B5" w:rsidP="006F5FD4">
      <w:pPr>
        <w:pStyle w:val="LabStepScreenshotLevel2"/>
      </w:pPr>
      <w:r>
        <w:drawing>
          <wp:inline distT="0" distB="0" distL="0" distR="0" wp14:anchorId="209B54F2" wp14:editId="7CEDCCE7">
            <wp:extent cx="3531268" cy="1343512"/>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t="1980"/>
                    <a:stretch/>
                  </pic:blipFill>
                  <pic:spPr bwMode="auto">
                    <a:xfrm>
                      <a:off x="0" y="0"/>
                      <a:ext cx="3572714" cy="1359281"/>
                    </a:xfrm>
                    <a:prstGeom prst="rect">
                      <a:avLst/>
                    </a:prstGeom>
                    <a:noFill/>
                    <a:ln>
                      <a:noFill/>
                    </a:ln>
                    <a:extLst>
                      <a:ext uri="{53640926-AAD7-44D8-BBD7-CCE9431645EC}">
                        <a14:shadowObscured xmlns:a14="http://schemas.microsoft.com/office/drawing/2010/main"/>
                      </a:ext>
                    </a:extLst>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1F6E22F1" w:rsidR="006F5FD4" w:rsidRDefault="006F5FD4" w:rsidP="006F5FD4">
      <w:pPr>
        <w:pStyle w:val="LabExerciseCallout"/>
      </w:pPr>
      <w:r>
        <w:t>Now you have done enough initial work on the project to test it for the first time.</w:t>
      </w:r>
      <w:r w:rsidR="00950ABF">
        <w:t xml:space="preserve"> Check to make sure you have saved your changes to all three files that you edited within the current project.</w:t>
      </w:r>
    </w:p>
    <w:p w14:paraId="03E70F14" w14:textId="3EB4E8D4" w:rsidR="002C5584" w:rsidRPr="00AB0146" w:rsidRDefault="002C5584" w:rsidP="002C5584">
      <w:pPr>
        <w:pStyle w:val="Heading3"/>
      </w:pPr>
      <w:r>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16922DA7">
            <wp:extent cx="3755366" cy="1368622"/>
            <wp:effectExtent l="19050" t="19050" r="1714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249" cy="1382064"/>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1EBEB5A3">
            <wp:extent cx="4043111" cy="1473868"/>
            <wp:effectExtent l="19050" t="19050" r="1460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0346" cy="1498378"/>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lastRenderedPageBreak/>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4DFB1352">
            <wp:extent cx="3254542" cy="823515"/>
            <wp:effectExtent l="19050" t="19050" r="2222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5550" cy="844013"/>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0F388F54">
            <wp:extent cx="3194385" cy="783350"/>
            <wp:effectExtent l="19050" t="19050" r="2540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451" t="26569" b="19356"/>
                    <a:stretch/>
                  </pic:blipFill>
                  <pic:spPr bwMode="auto">
                    <a:xfrm>
                      <a:off x="0" y="0"/>
                      <a:ext cx="3223993" cy="79061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5CBCB2BA">
            <wp:extent cx="3235206" cy="914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0436" cy="927184"/>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1562B0">
      <w:pPr>
        <w:pStyle w:val="LabStepScreenshotLevel2"/>
        <w:pBdr>
          <w:bottom w:val="single" w:sz="4" w:space="0" w:color="FFFFFF" w:themeColor="background1"/>
        </w:pBdr>
      </w:pPr>
      <w:r>
        <w:drawing>
          <wp:inline distT="0" distB="0" distL="0" distR="0" wp14:anchorId="5C6E3C6A" wp14:editId="232630F0">
            <wp:extent cx="3092116" cy="1264603"/>
            <wp:effectExtent l="19050" t="19050" r="13335"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662"/>
                    <a:stretch/>
                  </pic:blipFill>
                  <pic:spPr bwMode="auto">
                    <a:xfrm>
                      <a:off x="0" y="0"/>
                      <a:ext cx="3163688" cy="12938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3AA65501">
            <wp:extent cx="4428308" cy="964624"/>
            <wp:effectExtent l="19050" t="19050" r="10795" b="260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8054" cy="997243"/>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lastRenderedPageBreak/>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3A785744">
            <wp:extent cx="3615490" cy="755265"/>
            <wp:effectExtent l="19050" t="19050" r="23495"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3083" cy="813253"/>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4CA95F26">
            <wp:extent cx="3555332" cy="770047"/>
            <wp:effectExtent l="19050" t="19050" r="2667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4259" cy="817464"/>
                    </a:xfrm>
                    <a:prstGeom prst="rect">
                      <a:avLst/>
                    </a:prstGeom>
                    <a:noFill/>
                    <a:ln>
                      <a:solidFill>
                        <a:schemeClr val="tx1">
                          <a:lumMod val="50000"/>
                          <a:lumOff val="50000"/>
                        </a:schemeClr>
                      </a:solidFill>
                    </a:ln>
                  </pic:spPr>
                </pic:pic>
              </a:graphicData>
            </a:graphic>
          </wp:inline>
        </w:drawing>
      </w:r>
    </w:p>
    <w:p w14:paraId="1DF1874D" w14:textId="78479979" w:rsidR="00CE262E" w:rsidRDefault="00CE262E" w:rsidP="00CE262E">
      <w:pPr>
        <w:pStyle w:val="LabExerciseCallout"/>
      </w:pPr>
      <w:r>
        <w:t xml:space="preserve">The point of these last few steps is to show that you can edit any of the TypeScript or </w:t>
      </w:r>
      <w:r w:rsidR="001562B0">
        <w:t>S</w:t>
      </w:r>
      <w:r>
        <w:t xml:space="preserve">CSS </w:t>
      </w:r>
      <w:r w:rsidR="001562B0">
        <w:t xml:space="preserve">source files </w:t>
      </w:r>
      <w:r>
        <w:t xml:space="preserve">in your project and simply save </w:t>
      </w:r>
      <w:r w:rsidR="001562B0">
        <w:t xml:space="preserve">your changes </w:t>
      </w:r>
      <w:r>
        <w:t>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6">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lastRenderedPageBreak/>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F50D0B" w:rsidP="00FA4C7B">
      <w:pPr>
        <w:pStyle w:val="LabExerciseCallout"/>
      </w:pPr>
      <w:hyperlink r:id="rId49"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576DCFB0" w:rsidR="00A1277E" w:rsidRDefault="007A7E21" w:rsidP="00A1277E">
      <w:pPr>
        <w:pStyle w:val="LabStepScreenshotLevel2"/>
      </w:pPr>
      <w:r>
        <w:drawing>
          <wp:inline distT="0" distB="0" distL="0" distR="0" wp14:anchorId="081877D8" wp14:editId="117F8E79">
            <wp:extent cx="5000746" cy="383807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4910" cy="3856619"/>
                    </a:xfrm>
                    <a:prstGeom prst="rect">
                      <a:avLst/>
                    </a:prstGeom>
                    <a:noFill/>
                    <a:ln>
                      <a:noFill/>
                    </a:ln>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lastRenderedPageBreak/>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7405872D"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to start the web server</w:t>
      </w:r>
      <w:r w:rsidR="00AF7A09">
        <w:t xml:space="preserve"> and launch</w:t>
      </w:r>
      <w:r w:rsidR="00FA4C7B">
        <w:t xml:space="preserve"> the browser. </w:t>
      </w:r>
    </w:p>
    <w:p w14:paraId="74A0F951" w14:textId="3F498F1B" w:rsidR="00FA4C7B" w:rsidRDefault="00AF7A09" w:rsidP="00FA4C7B">
      <w:pPr>
        <w:pStyle w:val="LabStepCodeBlockLevel2"/>
      </w:pPr>
      <w:r>
        <w:t>gulp serve</w:t>
      </w:r>
    </w:p>
    <w:p w14:paraId="2D31D6A1" w14:textId="3FA3651D" w:rsidR="006622CC" w:rsidRDefault="006622CC" w:rsidP="006622CC">
      <w:pPr>
        <w:pStyle w:val="LabExerciseCallout"/>
      </w:pPr>
      <w:r>
        <w:t xml:space="preserve">The </w:t>
      </w:r>
      <w:r w:rsidRPr="006622CC">
        <w:rPr>
          <w:b/>
        </w:rPr>
        <w:t>gulp serve</w:t>
      </w:r>
      <w:r>
        <w:t xml:space="preserve"> command accepts a </w:t>
      </w:r>
      <w:r w:rsidRPr="006622CC">
        <w:rPr>
          <w:b/>
        </w:rPr>
        <w:t>--</w:t>
      </w:r>
      <w:proofErr w:type="spellStart"/>
      <w:r w:rsidRPr="006622CC">
        <w:rPr>
          <w:b/>
        </w:rPr>
        <w:t>nobrowser</w:t>
      </w:r>
      <w:proofErr w:type="spellEnd"/>
      <w:r>
        <w:t xml:space="preserve"> argument, but it does not work correctly since SPFx 1.6. The current workaround for debugging SPFx projects is to execute </w:t>
      </w:r>
      <w:r w:rsidRPr="006622CC">
        <w:rPr>
          <w:b/>
        </w:rPr>
        <w:t>gulp serve</w:t>
      </w:r>
      <w:r>
        <w:t xml:space="preserve"> without the </w:t>
      </w:r>
      <w:r w:rsidRPr="006622CC">
        <w:rPr>
          <w:b/>
        </w:rPr>
        <w:t>--</w:t>
      </w:r>
      <w:proofErr w:type="spellStart"/>
      <w:r w:rsidRPr="006622CC">
        <w:rPr>
          <w:b/>
        </w:rPr>
        <w:t>nobrowser</w:t>
      </w:r>
      <w:proofErr w:type="spellEnd"/>
      <w:r>
        <w:t xml:space="preserve"> argument and then to close the browser once it opens. After that, you should be able to begin a debugging sessions with the Chrome browser.</w:t>
      </w:r>
    </w:p>
    <w:p w14:paraId="4153C848" w14:textId="2FC17EFF" w:rsidR="00AF7A09" w:rsidRDefault="00AF7A09" w:rsidP="00FA4C7B">
      <w:pPr>
        <w:pStyle w:val="LabStepNumberedLevel2"/>
      </w:pPr>
      <w:r>
        <w:t>After the browser window opens, close it and return to Visual Studio Code.</w:t>
      </w:r>
    </w:p>
    <w:p w14:paraId="5E897F3A" w14:textId="131FAD9B" w:rsidR="00FA4C7B" w:rsidRDefault="00FA4C7B" w:rsidP="00FA4C7B">
      <w:pPr>
        <w:pStyle w:val="LabStepNumberedLevel2"/>
      </w:pPr>
      <w:r>
        <w:t xml:space="preserve">Click the </w:t>
      </w:r>
      <w:r w:rsidRPr="004E6F38">
        <w:rPr>
          <w:b/>
        </w:rPr>
        <w:t>Debug</w:t>
      </w:r>
      <w:r>
        <w:t xml:space="preserve"> tab in the left navigation.</w:t>
      </w:r>
    </w:p>
    <w:p w14:paraId="2AFEF54C" w14:textId="5AFC0221" w:rsidR="00667196" w:rsidRDefault="007A7E21" w:rsidP="00667196">
      <w:pPr>
        <w:pStyle w:val="LabStepScreenshotLevel2"/>
      </w:pPr>
      <w:r>
        <w:drawing>
          <wp:inline distT="0" distB="0" distL="0" distR="0" wp14:anchorId="00453B37" wp14:editId="0E92746B">
            <wp:extent cx="3418115" cy="1711168"/>
            <wp:effectExtent l="19050" t="19050" r="11430"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87709" cy="1796070"/>
                    </a:xfrm>
                    <a:prstGeom prst="rect">
                      <a:avLst/>
                    </a:prstGeom>
                    <a:noFill/>
                    <a:ln>
                      <a:solidFill>
                        <a:schemeClr val="tx1">
                          <a:lumMod val="50000"/>
                          <a:lumOff val="50000"/>
                        </a:schemeClr>
                      </a:solidFill>
                    </a:ln>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08A44F3" w:rsidR="00FA4C7B" w:rsidRDefault="007A7E21" w:rsidP="00FA4C7B">
      <w:pPr>
        <w:pStyle w:val="LabStepScreenshotLevel2"/>
      </w:pPr>
      <w:r>
        <w:drawing>
          <wp:inline distT="0" distB="0" distL="0" distR="0" wp14:anchorId="222FF430" wp14:editId="567457DC">
            <wp:extent cx="5723850" cy="80554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5719" cy="819879"/>
                    </a:xfrm>
                    <a:prstGeom prst="rect">
                      <a:avLst/>
                    </a:prstGeom>
                    <a:noFill/>
                    <a:ln>
                      <a:noFill/>
                    </a:ln>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6BD1D863">
            <wp:extent cx="4441372" cy="1711608"/>
            <wp:effectExtent l="19050" t="19050" r="1651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3597" cy="1758711"/>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lastRenderedPageBreak/>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3334BF2" w:rsidR="00FA4C7B" w:rsidRDefault="00F016F1" w:rsidP="00D54B4F">
      <w:pPr>
        <w:pStyle w:val="LabStepScreenshotLevel2"/>
      </w:pPr>
      <w:r>
        <w:drawing>
          <wp:inline distT="0" distB="0" distL="0" distR="0" wp14:anchorId="55AB2F35" wp14:editId="13EFDE1F">
            <wp:extent cx="4978400" cy="1223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96938" cy="1227814"/>
                    </a:xfrm>
                    <a:prstGeom prst="rect">
                      <a:avLst/>
                    </a:prstGeom>
                    <a:noFill/>
                    <a:ln>
                      <a:noFill/>
                    </a:ln>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2E4B5F67" w:rsidR="00AD64B0" w:rsidRDefault="00F016F1" w:rsidP="00D54B4F">
      <w:pPr>
        <w:pStyle w:val="LabStepScreenshotLevel2"/>
      </w:pPr>
      <w:r>
        <w:drawing>
          <wp:inline distT="0" distB="0" distL="0" distR="0" wp14:anchorId="019F526D" wp14:editId="35827A35">
            <wp:extent cx="5314210" cy="129902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6227" cy="1304411"/>
                    </a:xfrm>
                    <a:prstGeom prst="rect">
                      <a:avLst/>
                    </a:prstGeom>
                    <a:noFill/>
                    <a:ln>
                      <a:noFill/>
                    </a:ln>
                  </pic:spPr>
                </pic:pic>
              </a:graphicData>
            </a:graphic>
          </wp:inline>
        </w:drawing>
      </w:r>
    </w:p>
    <w:p w14:paraId="17539046" w14:textId="514BF5E3" w:rsidR="00D54B4F" w:rsidRDefault="00D54B4F" w:rsidP="00D54B4F">
      <w:pPr>
        <w:pStyle w:val="LabStepNumberedLevel2"/>
      </w:pPr>
      <w:r>
        <w:t>Experiment with the button on the debugging toolbar which let you step into and step over code while debugging</w:t>
      </w:r>
    </w:p>
    <w:p w14:paraId="2E902995" w14:textId="202F868B" w:rsidR="00AD64B0" w:rsidRDefault="00F016F1" w:rsidP="00D54B4F">
      <w:pPr>
        <w:pStyle w:val="LabStepScreenshotLevel2"/>
      </w:pPr>
      <w:r>
        <w:drawing>
          <wp:inline distT="0" distB="0" distL="0" distR="0" wp14:anchorId="66096C80" wp14:editId="0F649186">
            <wp:extent cx="2140585" cy="3994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0585" cy="399415"/>
                    </a:xfrm>
                    <a:prstGeom prst="rect">
                      <a:avLst/>
                    </a:prstGeom>
                    <a:noFill/>
                    <a:ln>
                      <a:no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0595BEEF"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091581">
        <w:t xml:space="preserve"> source file</w:t>
      </w:r>
      <w:r w:rsidR="0054509A">
        <w:t xml:space="preserve"> named</w:t>
      </w:r>
      <w:r w:rsidR="008A2AFA">
        <w:t xml:space="preserve"> </w:t>
      </w:r>
      <w:proofErr w:type="spellStart"/>
      <w:r w:rsidR="00091581">
        <w:rPr>
          <w:b/>
        </w:rPr>
        <w:t>WalmartGreeterWebPart</w:t>
      </w:r>
      <w:r w:rsidR="00091581" w:rsidRPr="0054509A">
        <w:rPr>
          <w:b/>
        </w:rPr>
        <w:t>.ts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lastRenderedPageBreak/>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2AC418D0" w:rsidR="0054509A" w:rsidRDefault="00664C41" w:rsidP="0054509A">
      <w:pPr>
        <w:pStyle w:val="LabStepScreenshotLevel2"/>
      </w:pPr>
      <w:r>
        <w:drawing>
          <wp:inline distT="0" distB="0" distL="0" distR="0" wp14:anchorId="52423C9C" wp14:editId="790EC046">
            <wp:extent cx="2895600" cy="53102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356" cy="537947"/>
                    </a:xfrm>
                    <a:prstGeom prst="rect">
                      <a:avLst/>
                    </a:prstGeom>
                    <a:noFill/>
                    <a:ln>
                      <a:no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B007F8C" w:rsidR="0054509A" w:rsidRDefault="00F20713" w:rsidP="0054509A">
      <w:pPr>
        <w:pStyle w:val="LabStepNumberedLevel2"/>
        <w:numPr>
          <w:ilvl w:val="1"/>
          <w:numId w:val="31"/>
        </w:numPr>
      </w:pPr>
      <w:r>
        <w:t xml:space="preserve">The interface </w:t>
      </w:r>
      <w:r w:rsidR="0054509A">
        <w:t xml:space="preserve">inside </w:t>
      </w:r>
      <w:proofErr w:type="spellStart"/>
      <w:r w:rsidR="00664C41" w:rsidRPr="00664C41">
        <w:rPr>
          <w:b/>
        </w:rPr>
        <w:t>I</w:t>
      </w:r>
      <w:r w:rsidRPr="00664C41">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549DE92E" w:rsidR="0054509A" w:rsidRDefault="00664C41" w:rsidP="0054509A">
      <w:pPr>
        <w:pStyle w:val="LabStepScreenshotLevel2"/>
      </w:pPr>
      <w:r>
        <w:drawing>
          <wp:inline distT="0" distB="0" distL="0" distR="0" wp14:anchorId="7B1D0302" wp14:editId="2730E29B">
            <wp:extent cx="2706914" cy="861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2906" cy="869625"/>
                    </a:xfrm>
                    <a:prstGeom prst="rect">
                      <a:avLst/>
                    </a:prstGeom>
                    <a:noFill/>
                    <a:ln>
                      <a:no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lastRenderedPageBreak/>
        <w:t>Customize the property pane editing experience</w:t>
      </w:r>
      <w:r w:rsidR="00465A73">
        <w:t xml:space="preserve"> for </w:t>
      </w:r>
      <w:r w:rsidR="00D22148">
        <w:t xml:space="preserve">each of the four </w:t>
      </w:r>
      <w:r w:rsidR="00465A73">
        <w:t>custom properties</w:t>
      </w:r>
      <w:r>
        <w:t>.</w:t>
      </w:r>
    </w:p>
    <w:p w14:paraId="23E9AA54" w14:textId="47D5FE2C"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w:t>
      </w:r>
      <w:r w:rsidR="0035009C">
        <w:rPr>
          <w:b/>
        </w:rPr>
        <w:t xml:space="preserve"> </w:t>
      </w:r>
      <w:r w:rsidR="0035009C" w:rsidRPr="0035009C">
        <w:rPr>
          <w:b/>
        </w:rPr>
        <w:t>@</w:t>
      </w:r>
      <w:proofErr w:type="spellStart"/>
      <w:r w:rsidR="0035009C" w:rsidRPr="0035009C">
        <w:rPr>
          <w:b/>
        </w:rPr>
        <w:t>microsoft</w:t>
      </w:r>
      <w:proofErr w:type="spellEnd"/>
      <w:r w:rsidR="0035009C" w:rsidRPr="0035009C">
        <w:rPr>
          <w:b/>
        </w:rPr>
        <w:t>/</w:t>
      </w:r>
      <w:proofErr w:type="spellStart"/>
      <w:r w:rsidR="0035009C" w:rsidRPr="0035009C">
        <w:rPr>
          <w:b/>
        </w:rPr>
        <w:t>sp</w:t>
      </w:r>
      <w:proofErr w:type="spellEnd"/>
      <w:r w:rsidR="0035009C" w:rsidRPr="0035009C">
        <w:rPr>
          <w:b/>
        </w:rPr>
        <w:t>-property-pane</w:t>
      </w:r>
      <w:r>
        <w:t>.</w:t>
      </w:r>
    </w:p>
    <w:p w14:paraId="29DB69E2" w14:textId="77777777" w:rsidR="0035009C" w:rsidRDefault="0035009C" w:rsidP="0035009C">
      <w:pPr>
        <w:pStyle w:val="LabStepCodeBlockLevel2"/>
      </w:pPr>
      <w:r>
        <w:t>import {</w:t>
      </w:r>
    </w:p>
    <w:p w14:paraId="6179D1C6" w14:textId="77777777" w:rsidR="0035009C" w:rsidRDefault="0035009C" w:rsidP="0035009C">
      <w:pPr>
        <w:pStyle w:val="LabStepCodeBlockLevel2"/>
      </w:pPr>
      <w:r>
        <w:t xml:space="preserve">  IPropertyPaneConfiguration,</w:t>
      </w:r>
    </w:p>
    <w:p w14:paraId="19718E7F" w14:textId="77777777" w:rsidR="0035009C" w:rsidRDefault="0035009C" w:rsidP="0035009C">
      <w:pPr>
        <w:pStyle w:val="LabStepCodeBlockLevel2"/>
      </w:pPr>
      <w:r>
        <w:t xml:space="preserve">  PropertyPaneTextField</w:t>
      </w:r>
    </w:p>
    <w:p w14:paraId="67069062" w14:textId="34745164" w:rsidR="00DF5737" w:rsidRDefault="0035009C" w:rsidP="0035009C">
      <w:pPr>
        <w:pStyle w:val="LabStepCodeBlockLevel2"/>
      </w:pPr>
      <w:r>
        <w:t>} from '@microsoft/sp-property-pane';</w:t>
      </w:r>
    </w:p>
    <w:p w14:paraId="195B3846" w14:textId="385D93DE" w:rsidR="00DF5737" w:rsidRDefault="00465A73" w:rsidP="005770EE">
      <w:pPr>
        <w:pStyle w:val="LabStepNumberedLevel2"/>
        <w:numPr>
          <w:ilvl w:val="1"/>
          <w:numId w:val="31"/>
        </w:numPr>
      </w:pPr>
      <w:r>
        <w:t xml:space="preserve">Extend this </w:t>
      </w:r>
      <w:r w:rsidRPr="0035009C">
        <w:rPr>
          <w:b/>
        </w:rPr>
        <w:t>import</w:t>
      </w:r>
      <w:r>
        <w:t xml:space="preserve">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1FC40043"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import {</w:t>
      </w:r>
    </w:p>
    <w:p w14:paraId="3D4ACE4D"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 xml:space="preserve">  IPropertyPaneConfiguration,</w:t>
      </w:r>
    </w:p>
    <w:p w14:paraId="79D93025"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 xml:space="preserve">  PropertyPaneTextField,</w:t>
      </w:r>
    </w:p>
    <w:p w14:paraId="1C18E2EB"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PropertyPaneToggle, </w:t>
      </w:r>
    </w:p>
    <w:p w14:paraId="01C6255F"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PropertyPaneDropdown,</w:t>
      </w:r>
    </w:p>
    <w:p w14:paraId="29945261"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PropertyPaneSlider</w:t>
      </w:r>
    </w:p>
    <w:p w14:paraId="455DF96F" w14:textId="5EB1294C" w:rsidR="00DF5737" w:rsidRDefault="0035009C" w:rsidP="001F03ED">
      <w:pPr>
        <w:pStyle w:val="LabStepCodeBlockLevel2"/>
        <w:pBdr>
          <w:left w:val="single" w:sz="2" w:space="0" w:color="C0C0C0"/>
        </w:pBdr>
      </w:pPr>
      <w:r w:rsidRPr="0035009C">
        <w:rPr>
          <w:color w:val="7F7F7F" w:themeColor="text1" w:themeTint="80"/>
        </w:rPr>
        <w:t>} from '@microsoft/sp-property-pane';</w:t>
      </w:r>
      <w:r w:rsidR="00DF5737" w:rsidRPr="00DF5737">
        <w:rPr>
          <w:color w:val="7F7F7F" w:themeColor="text1" w:themeTint="80"/>
        </w:rPr>
        <w:t>;</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4D49F9CA" w:rsidR="00DF5737" w:rsidRDefault="00371587" w:rsidP="00DF5737">
      <w:pPr>
        <w:pStyle w:val="LabStepCodeBlockLevel2"/>
      </w:pPr>
      <w:r>
        <w:t xml:space="preserve">  </w:t>
      </w:r>
      <w:r w:rsidR="00DF5737">
        <w:t>return {</w:t>
      </w:r>
    </w:p>
    <w:p w14:paraId="5367A4A1" w14:textId="08104D89" w:rsidR="00DF5737" w:rsidRDefault="00DF5737" w:rsidP="00DF5737">
      <w:pPr>
        <w:pStyle w:val="LabStepCodeBlockLevel2"/>
      </w:pPr>
      <w:r>
        <w:t xml:space="preserve">  </w:t>
      </w:r>
      <w:r w:rsidR="00371587">
        <w:t xml:space="preserve">  </w:t>
      </w:r>
      <w:r>
        <w:t>pages: [</w:t>
      </w:r>
      <w:r w:rsidR="00BC79CA">
        <w:t>{</w:t>
      </w:r>
    </w:p>
    <w:p w14:paraId="4A239346" w14:textId="0288ECBB" w:rsidR="00DF5737" w:rsidRDefault="00DF5737" w:rsidP="00DF5737">
      <w:pPr>
        <w:pStyle w:val="LabStepCodeBlockLevel2"/>
      </w:pPr>
      <w:r>
        <w:t xml:space="preserve">      header: { description: "Greeter Web Part" },</w:t>
      </w:r>
    </w:p>
    <w:p w14:paraId="41B26CE8" w14:textId="2B911507" w:rsidR="00AB656A" w:rsidRDefault="00DF5737" w:rsidP="00BC79CA">
      <w:pPr>
        <w:pStyle w:val="LabStepCodeBlockLevel2"/>
      </w:pPr>
      <w:r>
        <w:t xml:space="preserve">      groups: [</w:t>
      </w:r>
    </w:p>
    <w:p w14:paraId="03C1AA35" w14:textId="77777777" w:rsidR="00AB656A" w:rsidRDefault="00AB656A" w:rsidP="00BC79CA">
      <w:pPr>
        <w:pStyle w:val="LabStepCodeBlockLevel2"/>
      </w:pPr>
    </w:p>
    <w:p w14:paraId="3DDD8111" w14:textId="7A3DFD36" w:rsidR="00DF5737" w:rsidRDefault="00AB656A" w:rsidP="00BC79CA">
      <w:pPr>
        <w:pStyle w:val="LabStepCodeBlockLevel2"/>
      </w:pPr>
      <w:r>
        <w:t xml:space="preserve">      </w:t>
      </w:r>
      <w:r w:rsidR="00DF5737">
        <w:t>]</w:t>
      </w:r>
    </w:p>
    <w:p w14:paraId="128666EA" w14:textId="6C92DF05"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7996EF55" w14:textId="2E6878DB" w:rsidR="00225226" w:rsidRDefault="00225226" w:rsidP="00225226">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33C2E8F4" w14:textId="246609E9"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Pr="00371587" w:rsidRDefault="00BC79CA" w:rsidP="00BC79CA">
      <w:pPr>
        <w:pStyle w:val="LabStepCodeBlockLevel2"/>
        <w:rPr>
          <w:color w:val="7F7F7F" w:themeColor="text1" w:themeTint="80"/>
        </w:rPr>
      </w:pPr>
      <w:r w:rsidRPr="00371587">
        <w:rPr>
          <w:color w:val="7F7F7F" w:themeColor="text1" w:themeTint="80"/>
        </w:rPr>
        <w:t>groups: [</w:t>
      </w:r>
    </w:p>
    <w:p w14:paraId="480BB4E0" w14:textId="424B3765" w:rsidR="00BC79CA" w:rsidRDefault="00664C41" w:rsidP="00BC79CA">
      <w:pPr>
        <w:pStyle w:val="LabStepCodeBlockLevel2"/>
      </w:pPr>
      <w:r>
        <w:t xml:space="preserve">  </w:t>
      </w:r>
      <w:r w:rsidR="00BC79CA">
        <w:t>{</w:t>
      </w:r>
    </w:p>
    <w:p w14:paraId="0426CC98" w14:textId="37128876" w:rsidR="00BC79CA" w:rsidRDefault="00BC79CA" w:rsidP="00BC79CA">
      <w:pPr>
        <w:pStyle w:val="LabStepCodeBlockLevel2"/>
      </w:pPr>
      <w:r>
        <w:t xml:space="preserve">  </w:t>
      </w:r>
      <w:r w:rsidR="00664C41">
        <w:t xml:space="preserve">  </w:t>
      </w:r>
      <w:r>
        <w:t>groupName: "General Properties",</w:t>
      </w:r>
    </w:p>
    <w:p w14:paraId="27B84894" w14:textId="60D467E4" w:rsidR="00BC79CA" w:rsidRDefault="00BC79CA" w:rsidP="00BC79CA">
      <w:pPr>
        <w:pStyle w:val="LabStepCodeBlockLevel2"/>
      </w:pPr>
      <w:r>
        <w:t xml:space="preserve">  </w:t>
      </w:r>
      <w:r w:rsidR="00664C41">
        <w:t xml:space="preserve">  </w:t>
      </w:r>
      <w:r>
        <w:t>groupFields: []</w:t>
      </w:r>
    </w:p>
    <w:p w14:paraId="68D147B9" w14:textId="27B3AD00" w:rsidR="00BC79CA" w:rsidRDefault="00664C41" w:rsidP="00BC79CA">
      <w:pPr>
        <w:pStyle w:val="LabStepCodeBlockLevel2"/>
      </w:pPr>
      <w:r>
        <w:t xml:space="preserve">  </w:t>
      </w:r>
      <w:r w:rsidR="00BC79CA">
        <w:t>},</w:t>
      </w:r>
    </w:p>
    <w:p w14:paraId="6161D084" w14:textId="3861A740" w:rsidR="00BC79CA" w:rsidRDefault="00664C41" w:rsidP="00BC79CA">
      <w:pPr>
        <w:pStyle w:val="LabStepCodeBlockLevel2"/>
      </w:pPr>
      <w:r>
        <w:t xml:space="preserve">  </w:t>
      </w:r>
      <w:r w:rsidR="00BC79CA">
        <w:t>{</w:t>
      </w:r>
    </w:p>
    <w:p w14:paraId="715C6FC5" w14:textId="3B790119" w:rsidR="00BC79CA" w:rsidRDefault="00BC79CA" w:rsidP="00BC79CA">
      <w:pPr>
        <w:pStyle w:val="LabStepCodeBlockLevel2"/>
      </w:pPr>
      <w:r>
        <w:t xml:space="preserve">  </w:t>
      </w:r>
      <w:r w:rsidR="00664C41">
        <w:t xml:space="preserve">  </w:t>
      </w:r>
      <w:r>
        <w:t>groupName: "Cosmetic Properties",</w:t>
      </w:r>
    </w:p>
    <w:p w14:paraId="63A44DEF" w14:textId="2E7D6549" w:rsidR="00BC79CA" w:rsidRDefault="00BC79CA" w:rsidP="00BC79CA">
      <w:pPr>
        <w:pStyle w:val="LabStepCodeBlockLevel2"/>
      </w:pPr>
      <w:r>
        <w:t xml:space="preserve">  </w:t>
      </w:r>
      <w:r w:rsidR="00664C41">
        <w:t xml:space="preserve">  </w:t>
      </w:r>
      <w:r>
        <w:t>groupFields: []</w:t>
      </w:r>
    </w:p>
    <w:p w14:paraId="76A6C472" w14:textId="68505AA5" w:rsidR="00BC79CA" w:rsidRDefault="00664C41" w:rsidP="00BC79CA">
      <w:pPr>
        <w:pStyle w:val="LabStepCodeBlockLevel2"/>
      </w:pPr>
      <w:r>
        <w:t xml:space="preserve">  </w:t>
      </w:r>
      <w:r w:rsidR="00BC79CA">
        <w:t>}</w:t>
      </w:r>
    </w:p>
    <w:p w14:paraId="7621510F" w14:textId="772FA2D5" w:rsidR="00664C41" w:rsidRPr="00371587" w:rsidRDefault="00664C41" w:rsidP="00BC79CA">
      <w:pPr>
        <w:pStyle w:val="LabStepCodeBlockLevel2"/>
        <w:rPr>
          <w:color w:val="7F7F7F" w:themeColor="text1" w:themeTint="80"/>
        </w:rPr>
      </w:pPr>
      <w:r w:rsidRPr="00371587">
        <w:rPr>
          <w:color w:val="7F7F7F" w:themeColor="text1" w:themeTint="80"/>
        </w:rP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5152514B" w14:textId="5CFD435E" w:rsidR="00CA63AF" w:rsidRDefault="00CA63AF" w:rsidP="00CA63AF">
      <w:pPr>
        <w:pStyle w:val="LabStepCodeBlockLevel2"/>
        <w:rPr>
          <w:color w:val="7F7F7F" w:themeColor="text1" w:themeTint="80"/>
        </w:rPr>
      </w:pPr>
      <w:r w:rsidRPr="00CA63AF">
        <w:rPr>
          <w:color w:val="7F7F7F" w:themeColor="text1" w:themeTint="80"/>
        </w:rPr>
        <w:t>groupName: "General Properties",</w:t>
      </w:r>
    </w:p>
    <w:p w14:paraId="08835A71" w14:textId="0F628343"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32316383" w14:textId="77777777" w:rsidR="00CA63AF" w:rsidRPr="00CA63AF" w:rsidRDefault="00CA63AF" w:rsidP="00CA63AF">
      <w:pPr>
        <w:pStyle w:val="LabStepCodeBlockLevel2"/>
        <w:rPr>
          <w:color w:val="auto"/>
        </w:rPr>
      </w:pPr>
      <w:r w:rsidRPr="00CA63AF">
        <w:rPr>
          <w:color w:val="auto"/>
        </w:rPr>
        <w:t xml:space="preserve">  PropertyPaneTextField('greeting', { label: 'Greeting' })</w:t>
      </w:r>
    </w:p>
    <w:p w14:paraId="639D9BBF" w14:textId="2BC376DA" w:rsidR="00780EA0" w:rsidRPr="00664C41" w:rsidRDefault="00CA63AF" w:rsidP="00CA63AF">
      <w:pPr>
        <w:pStyle w:val="LabStepCodeBlockLevel2"/>
        <w:rPr>
          <w:color w:val="7F7F7F" w:themeColor="text1" w:themeTint="80"/>
        </w:rPr>
      </w:pPr>
      <w:r w:rsidRPr="00CA63AF">
        <w:rPr>
          <w:color w:val="7F7F7F" w:themeColor="text1" w:themeTint="80"/>
        </w:rPr>
        <w:t>]</w:t>
      </w:r>
    </w:p>
    <w:p w14:paraId="2560E471" w14:textId="78CC5F6C" w:rsidR="00AB656A" w:rsidRDefault="00AB656A" w:rsidP="00DF5737">
      <w:pPr>
        <w:pStyle w:val="LabStepNumberedLevel2"/>
        <w:numPr>
          <w:ilvl w:val="1"/>
          <w:numId w:val="31"/>
        </w:numPr>
      </w:pPr>
      <w:r>
        <w:t xml:space="preserve">The first group in the </w:t>
      </w:r>
      <w:r w:rsidRPr="00AB656A">
        <w:rPr>
          <w:b/>
        </w:rPr>
        <w:t>groups</w:t>
      </w:r>
      <w:r>
        <w:t xml:space="preserve"> node should look like this.</w:t>
      </w:r>
    </w:p>
    <w:p w14:paraId="3A27172F" w14:textId="0AF4BA5C" w:rsidR="00AB656A" w:rsidRDefault="00AB656A" w:rsidP="00AB656A">
      <w:pPr>
        <w:pStyle w:val="LabStepScreenshotLevel2"/>
      </w:pPr>
      <w:r>
        <w:drawing>
          <wp:inline distT="0" distB="0" distL="0" distR="0" wp14:anchorId="32B8B964" wp14:editId="43541180">
            <wp:extent cx="3314052" cy="899886"/>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63793" cy="913393"/>
                    </a:xfrm>
                    <a:prstGeom prst="rect">
                      <a:avLst/>
                    </a:prstGeom>
                    <a:noFill/>
                    <a:ln>
                      <a:noFill/>
                    </a:ln>
                  </pic:spPr>
                </pic:pic>
              </a:graphicData>
            </a:graphic>
          </wp:inline>
        </w:drawing>
      </w:r>
    </w:p>
    <w:p w14:paraId="7DB6B040" w14:textId="49B0F983" w:rsidR="00780EA0" w:rsidRDefault="00780EA0" w:rsidP="00DF5737">
      <w:pPr>
        <w:pStyle w:val="LabStepNumberedLevel2"/>
        <w:numPr>
          <w:ilvl w:val="1"/>
          <w:numId w:val="31"/>
        </w:numPr>
      </w:pPr>
      <w:r>
        <w:lastRenderedPageBreak/>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6E952045" w14:textId="04E4B251" w:rsidR="00CA63AF" w:rsidRDefault="00CA63AF" w:rsidP="00CA63AF">
      <w:pPr>
        <w:pStyle w:val="LabStepCodeBlockLevel2"/>
        <w:rPr>
          <w:color w:val="7F7F7F" w:themeColor="text1" w:themeTint="80"/>
        </w:rPr>
      </w:pPr>
      <w:r w:rsidRPr="00CA63AF">
        <w:rPr>
          <w:color w:val="7F7F7F" w:themeColor="text1" w:themeTint="80"/>
        </w:rPr>
        <w:t>groupName: "Cosmetic Properties",</w:t>
      </w:r>
    </w:p>
    <w:p w14:paraId="3250C47A" w14:textId="7B0E4C61"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5F8E43F3" w14:textId="77777777" w:rsidR="00CA63AF" w:rsidRDefault="00CA63AF" w:rsidP="00CA63AF">
      <w:pPr>
        <w:pStyle w:val="LabStepCodeBlockLevel2"/>
      </w:pPr>
      <w:r>
        <w:t xml:space="preserve">  PropertyPaneToggle('fontBold', {</w:t>
      </w:r>
    </w:p>
    <w:p w14:paraId="6FD1B3FD" w14:textId="77777777" w:rsidR="00CA63AF" w:rsidRDefault="00CA63AF" w:rsidP="00CA63AF">
      <w:pPr>
        <w:pStyle w:val="LabStepCodeBlockLevel2"/>
      </w:pPr>
      <w:r>
        <w:t xml:space="preserve">    label: 'Font Bold',</w:t>
      </w:r>
    </w:p>
    <w:p w14:paraId="5AF2F4A2" w14:textId="77777777" w:rsidR="00CA63AF" w:rsidRDefault="00CA63AF" w:rsidP="00CA63AF">
      <w:pPr>
        <w:pStyle w:val="LabStepCodeBlockLevel2"/>
      </w:pPr>
      <w:r>
        <w:t xml:space="preserve">    onText: 'On',</w:t>
      </w:r>
    </w:p>
    <w:p w14:paraId="359FD148" w14:textId="77777777" w:rsidR="00CA63AF" w:rsidRDefault="00CA63AF" w:rsidP="00CA63AF">
      <w:pPr>
        <w:pStyle w:val="LabStepCodeBlockLevel2"/>
      </w:pPr>
      <w:r>
        <w:t xml:space="preserve">    offText: 'Off'</w:t>
      </w:r>
    </w:p>
    <w:p w14:paraId="4F2C763F" w14:textId="77777777" w:rsidR="00CA63AF" w:rsidRDefault="00CA63AF" w:rsidP="00CA63AF">
      <w:pPr>
        <w:pStyle w:val="LabStepCodeBlockLevel2"/>
      </w:pPr>
      <w:r>
        <w:t xml:space="preserve">  }),</w:t>
      </w:r>
    </w:p>
    <w:p w14:paraId="77C1267A" w14:textId="77777777" w:rsidR="00CA63AF" w:rsidRDefault="00CA63AF" w:rsidP="00CA63AF">
      <w:pPr>
        <w:pStyle w:val="LabStepCodeBlockLevel2"/>
      </w:pPr>
      <w:r>
        <w:t xml:space="preserve">  PropertyPaneDropdown('fontType', {</w:t>
      </w:r>
    </w:p>
    <w:p w14:paraId="47EDFD1F" w14:textId="77777777" w:rsidR="00CA63AF" w:rsidRDefault="00CA63AF" w:rsidP="00CA63AF">
      <w:pPr>
        <w:pStyle w:val="LabStepCodeBlockLevel2"/>
      </w:pPr>
      <w:r>
        <w:t xml:space="preserve">    label: 'Font Type',</w:t>
      </w:r>
    </w:p>
    <w:p w14:paraId="10147032" w14:textId="77777777" w:rsidR="00CA63AF" w:rsidRDefault="00CA63AF" w:rsidP="00CA63AF">
      <w:pPr>
        <w:pStyle w:val="LabStepCodeBlockLevel2"/>
      </w:pPr>
      <w:r>
        <w:t xml:space="preserve">    options: [</w:t>
      </w:r>
    </w:p>
    <w:p w14:paraId="7B20F126" w14:textId="77777777" w:rsidR="00CA63AF" w:rsidRDefault="00CA63AF" w:rsidP="00CA63AF">
      <w:pPr>
        <w:pStyle w:val="LabStepCodeBlockLevel2"/>
      </w:pPr>
      <w:r>
        <w:t xml:space="preserve">      { key: 'Arial', text: 'Arial' },</w:t>
      </w:r>
    </w:p>
    <w:p w14:paraId="39D0277B" w14:textId="77777777" w:rsidR="00CA63AF" w:rsidRDefault="00CA63AF" w:rsidP="00CA63AF">
      <w:pPr>
        <w:pStyle w:val="LabStepCodeBlockLevel2"/>
      </w:pPr>
      <w:r>
        <w:t xml:space="preserve">      { key: 'Times New Roman', text: 'Times New Roman' },</w:t>
      </w:r>
    </w:p>
    <w:p w14:paraId="01876A16" w14:textId="77777777" w:rsidR="00CA63AF" w:rsidRDefault="00CA63AF" w:rsidP="00CA63AF">
      <w:pPr>
        <w:pStyle w:val="LabStepCodeBlockLevel2"/>
      </w:pPr>
      <w:r>
        <w:t xml:space="preserve">      { key: 'Courier,', text: 'Courier' },</w:t>
      </w:r>
    </w:p>
    <w:p w14:paraId="42FD7DA6" w14:textId="77777777" w:rsidR="00CA63AF" w:rsidRDefault="00CA63AF" w:rsidP="00CA63AF">
      <w:pPr>
        <w:pStyle w:val="LabStepCodeBlockLevel2"/>
      </w:pPr>
      <w:r>
        <w:t xml:space="preserve">      { key: 'Verdana', text: 'Verdana' }</w:t>
      </w:r>
    </w:p>
    <w:p w14:paraId="11CA10DE" w14:textId="77777777" w:rsidR="00CA63AF" w:rsidRDefault="00CA63AF" w:rsidP="00CA63AF">
      <w:pPr>
        <w:pStyle w:val="LabStepCodeBlockLevel2"/>
      </w:pPr>
      <w:r>
        <w:t xml:space="preserve">    ]</w:t>
      </w:r>
    </w:p>
    <w:p w14:paraId="0FF5BF23" w14:textId="77777777" w:rsidR="00CA63AF" w:rsidRDefault="00CA63AF" w:rsidP="00CA63AF">
      <w:pPr>
        <w:pStyle w:val="LabStepCodeBlockLevel2"/>
      </w:pPr>
      <w:r>
        <w:t xml:space="preserve">  }),</w:t>
      </w:r>
    </w:p>
    <w:p w14:paraId="61B254D0" w14:textId="77777777" w:rsidR="00CA63AF" w:rsidRDefault="00CA63AF" w:rsidP="00CA63AF">
      <w:pPr>
        <w:pStyle w:val="LabStepCodeBlockLevel2"/>
      </w:pPr>
      <w:r>
        <w:t xml:space="preserve">  PropertyPaneSlider("fontSize", {</w:t>
      </w:r>
    </w:p>
    <w:p w14:paraId="116CAB1F" w14:textId="77777777" w:rsidR="00CA63AF" w:rsidRDefault="00CA63AF" w:rsidP="00CA63AF">
      <w:pPr>
        <w:pStyle w:val="LabStepCodeBlockLevel2"/>
      </w:pPr>
      <w:r>
        <w:t xml:space="preserve">    label: "Font Size",</w:t>
      </w:r>
    </w:p>
    <w:p w14:paraId="10ED8BE5" w14:textId="77777777" w:rsidR="00CA63AF" w:rsidRDefault="00CA63AF" w:rsidP="00CA63AF">
      <w:pPr>
        <w:pStyle w:val="LabStepCodeBlockLevel2"/>
      </w:pPr>
      <w:r>
        <w:t xml:space="preserve">    min: 24,</w:t>
      </w:r>
    </w:p>
    <w:p w14:paraId="041C9C8C" w14:textId="77777777" w:rsidR="00CA63AF" w:rsidRDefault="00CA63AF" w:rsidP="00CA63AF">
      <w:pPr>
        <w:pStyle w:val="LabStepCodeBlockLevel2"/>
      </w:pPr>
      <w:r>
        <w:t xml:space="preserve">    max: 64</w:t>
      </w:r>
    </w:p>
    <w:p w14:paraId="58AE5DDB" w14:textId="5694527F" w:rsidR="00CA63AF" w:rsidRDefault="00371587" w:rsidP="00CA63AF">
      <w:pPr>
        <w:pStyle w:val="LabStepCodeBlockLevel2"/>
      </w:pPr>
      <w:r>
        <w:t xml:space="preserve">  })</w:t>
      </w:r>
    </w:p>
    <w:p w14:paraId="07746413" w14:textId="345380D6" w:rsidR="00780EA0" w:rsidRPr="00CA63AF" w:rsidRDefault="00CA63AF" w:rsidP="00CA63AF">
      <w:pPr>
        <w:pStyle w:val="LabStepCodeBlockLevel2"/>
        <w:rPr>
          <w:color w:val="7F7F7F" w:themeColor="text1" w:themeTint="80"/>
        </w:rPr>
      </w:pPr>
      <w:r w:rsidRPr="00CA63AF">
        <w:rPr>
          <w:color w:val="7F7F7F" w:themeColor="text1" w:themeTint="80"/>
        </w:rPr>
        <w:t>]</w:t>
      </w:r>
    </w:p>
    <w:p w14:paraId="52B36C61" w14:textId="568A8D89" w:rsidR="00225226" w:rsidRDefault="00225226" w:rsidP="00DF5737">
      <w:pPr>
        <w:pStyle w:val="LabStepNumberedLevel2"/>
        <w:numPr>
          <w:ilvl w:val="1"/>
          <w:numId w:val="31"/>
        </w:numPr>
      </w:pPr>
      <w:r>
        <w:t xml:space="preserve">Your implementation of </w:t>
      </w:r>
      <w:proofErr w:type="spellStart"/>
      <w:r w:rsidRPr="00780EA0">
        <w:rPr>
          <w:b/>
        </w:rPr>
        <w:t>getPropertyPaneConfiguration</w:t>
      </w:r>
      <w:proofErr w:type="spellEnd"/>
      <w:r>
        <w:t xml:space="preserve"> should match the following screenshot.</w:t>
      </w:r>
    </w:p>
    <w:p w14:paraId="3F7AD1A4" w14:textId="52B1F1A6" w:rsidR="00225226" w:rsidRDefault="00225226" w:rsidP="00225226">
      <w:pPr>
        <w:pStyle w:val="LabStepScreenshotLevel2"/>
      </w:pPr>
      <w:r>
        <w:drawing>
          <wp:inline distT="0" distB="0" distL="0" distR="0" wp14:anchorId="43F0A9D2" wp14:editId="0F5AAB30">
            <wp:extent cx="4288971" cy="4606274"/>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30989" cy="4651400"/>
                    </a:xfrm>
                    <a:prstGeom prst="rect">
                      <a:avLst/>
                    </a:prstGeom>
                    <a:noFill/>
                    <a:ln>
                      <a:noFill/>
                    </a:ln>
                  </pic:spPr>
                </pic:pic>
              </a:graphicData>
            </a:graphic>
          </wp:inline>
        </w:drawing>
      </w:r>
    </w:p>
    <w:p w14:paraId="001188E4" w14:textId="343AE6C2"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lastRenderedPageBreak/>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2D76257">
            <wp:extent cx="4081133" cy="979714"/>
            <wp:effectExtent l="19050" t="19050" r="1524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93829" cy="1054780"/>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133CFA78">
            <wp:extent cx="4134208" cy="1908629"/>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7084" cy="1969974"/>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039247B6">
            <wp:extent cx="2258807" cy="1654628"/>
            <wp:effectExtent l="19050" t="19050" r="2730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9062"/>
                    <a:stretch/>
                  </pic:blipFill>
                  <pic:spPr bwMode="auto">
                    <a:xfrm>
                      <a:off x="0" y="0"/>
                      <a:ext cx="2392371" cy="17524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lastRenderedPageBreak/>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lastRenderedPageBreak/>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lastRenderedPageBreak/>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3EF6A1A2"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w:t>
      </w:r>
      <w:r w:rsidR="00225226">
        <w:rPr>
          <w:color w:val="auto"/>
        </w:rPr>
        <w:t>cpt2019</w:t>
      </w:r>
      <w:r w:rsidR="00DD168F" w:rsidRPr="00DD168F">
        <w:rPr>
          <w:color w:val="auto"/>
        </w:rPr>
        <w:t>.sharepoint.com</w:t>
      </w:r>
      <w:r w:rsidR="005F2A6E" w:rsidRPr="005F2A6E">
        <w:rPr>
          <w:color w:val="auto"/>
        </w:rPr>
        <w:t>/_layouts/workbench.aspx</w:t>
      </w:r>
      <w:r w:rsidRPr="00074573">
        <w:rPr>
          <w:color w:val="7F7F7F" w:themeColor="text1" w:themeTint="80"/>
        </w:rPr>
        <w:t>",</w:t>
      </w:r>
    </w:p>
    <w:p w14:paraId="666A0864" w14:textId="356958E6"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25844ABF" w14:textId="705CBEAA" w:rsidR="00517088" w:rsidRDefault="00517088" w:rsidP="00517088">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1">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6DDEE30C" w:rsidR="00C43BF7" w:rsidRDefault="00517088" w:rsidP="00C43BF7">
      <w:pPr>
        <w:pStyle w:val="LabStepScreenshotLevel2"/>
      </w:pPr>
      <w:r>
        <w:drawing>
          <wp:inline distT="0" distB="0" distL="0" distR="0" wp14:anchorId="09477F3D" wp14:editId="6C0921FA">
            <wp:extent cx="3788229" cy="1426397"/>
            <wp:effectExtent l="19050" t="19050" r="22225"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25657" cy="1440490"/>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48DD0D04" w:rsidR="00C43BF7" w:rsidRDefault="00517088" w:rsidP="00C43BF7">
      <w:pPr>
        <w:pStyle w:val="LabStepScreenshotLevel2"/>
      </w:pPr>
      <w:r>
        <w:drawing>
          <wp:inline distT="0" distB="0" distL="0" distR="0" wp14:anchorId="09D02892" wp14:editId="64681BE7">
            <wp:extent cx="3395090" cy="1444171"/>
            <wp:effectExtent l="19050" t="19050" r="1524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26732" cy="1457631"/>
                    </a:xfrm>
                    <a:prstGeom prst="rect">
                      <a:avLst/>
                    </a:prstGeom>
                    <a:noFill/>
                    <a:ln>
                      <a:solidFill>
                        <a:schemeClr val="tx1">
                          <a:lumMod val="50000"/>
                          <a:lumOff val="50000"/>
                        </a:schemeClr>
                      </a:solidFill>
                    </a:ln>
                  </pic:spPr>
                </pic:pic>
              </a:graphicData>
            </a:graphic>
          </wp:inline>
        </w:drawing>
      </w:r>
    </w:p>
    <w:p w14:paraId="565517DB" w14:textId="40B7186A" w:rsidR="000714A2" w:rsidRDefault="000714A2" w:rsidP="000714A2">
      <w:pPr>
        <w:pStyle w:val="LabExerciseCallout"/>
      </w:pPr>
      <w:r>
        <w:t xml:space="preserve">Note that quite a few other </w:t>
      </w:r>
      <w:r w:rsidR="001A1A0F">
        <w:t xml:space="preserve">standard </w:t>
      </w:r>
      <w:r w:rsidR="00DD1374">
        <w:t>webpart</w:t>
      </w:r>
      <w:r>
        <w:t>s are available once you are</w:t>
      </w:r>
      <w:r w:rsidR="00517088">
        <w:t xml:space="preserve"> running inside your own tenant</w:t>
      </w:r>
      <w:r>
        <w:t xml:space="preserve"> in SharePoint Online.</w:t>
      </w:r>
    </w:p>
    <w:p w14:paraId="28C40003" w14:textId="348CCED2" w:rsidR="00C43BF7" w:rsidRDefault="000714A2" w:rsidP="00716658">
      <w:pPr>
        <w:pStyle w:val="LabStepNumberedLevel2"/>
      </w:pPr>
      <w:r>
        <w:lastRenderedPageBreak/>
        <w:t xml:space="preserve">The </w:t>
      </w:r>
      <w:r w:rsidR="00DD1374">
        <w:t>webpart</w:t>
      </w:r>
      <w:r>
        <w:t xml:space="preserve"> should now display the actual display name for the user account you have used to sign in.</w:t>
      </w:r>
    </w:p>
    <w:p w14:paraId="1E85600A" w14:textId="2F935321"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41E8E39E" w14:textId="64EF6F2E" w:rsidR="00517088" w:rsidRDefault="00517088" w:rsidP="00517088">
      <w:pPr>
        <w:pStyle w:val="LabStepNumberedLevel2"/>
      </w:pPr>
      <w:r>
        <w:t>Close the browser and return to Visual Studio Code.</w:t>
      </w:r>
    </w:p>
    <w:p w14:paraId="50891CA3" w14:textId="4586D24B" w:rsidR="00517088" w:rsidRDefault="00517088" w:rsidP="00517088">
      <w:pPr>
        <w:pStyle w:val="LabStepNumberedLevel2"/>
      </w:pPr>
      <w:r>
        <w:t xml:space="preserve">Stop the current debugging session by issuing a </w:t>
      </w:r>
      <w:r w:rsidRPr="00517088">
        <w:rPr>
          <w:b/>
        </w:rPr>
        <w:t>CTRL+C</w:t>
      </w:r>
      <w:r>
        <w:t xml:space="preserve"> command at the Terminal console.</w:t>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2D419929" w14:textId="0B92EAF5" w:rsidR="00AC1DFE" w:rsidRDefault="00AC1DFE" w:rsidP="00AC1DFE">
      <w:pPr>
        <w:pStyle w:val="LabExerciseCallout"/>
      </w:pPr>
      <w:r>
        <w:t>You will now move through the wizard experience of creating a new SPFx project. The main difference between this exercise and earlier exercises is that you will be creating an application customizer instead of a webpart.</w:t>
      </w:r>
    </w:p>
    <w:p w14:paraId="4F2815B5" w14:textId="2E8E899A"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40AB2806" w:rsidR="00FB55B4" w:rsidRDefault="00FB55B4" w:rsidP="001C5A2A">
      <w:pPr>
        <w:pStyle w:val="LabStepNumberedLevel2"/>
      </w:pPr>
      <w:r>
        <w:t xml:space="preserve">When prompted </w:t>
      </w:r>
      <w:r w:rsidRPr="001E01D6">
        <w:rPr>
          <w:b/>
        </w:rPr>
        <w:t>Do you want to allow the tenant admin the choice of being able to deploy to all sites immediately without running any feature deployment or adding apps in sites (y/N)?</w:t>
      </w:r>
      <w:r>
        <w:t>, type "</w:t>
      </w:r>
      <w:r w:rsidR="00A210A1" w:rsidRPr="001E01D6">
        <w:rPr>
          <w:b/>
        </w:rPr>
        <w:t>y</w:t>
      </w:r>
      <w:r>
        <w:t xml:space="preserve">" and press </w:t>
      </w:r>
      <w:r w:rsidRPr="001E01D6">
        <w:rPr>
          <w:b/>
        </w:rPr>
        <w:t>Enter</w:t>
      </w:r>
      <w:r>
        <w:t xml:space="preserve"> to accept the option.</w:t>
      </w:r>
    </w:p>
    <w:p w14:paraId="6DD901F4" w14:textId="315F04C2" w:rsidR="00F55590" w:rsidRDefault="00F55590" w:rsidP="00FB55B4">
      <w:pPr>
        <w:pStyle w:val="LabStepNumberedLevel2"/>
      </w:pPr>
      <w:r>
        <w:t xml:space="preserve">When prompted </w:t>
      </w:r>
      <w:r w:rsidR="00FE7CE0" w:rsidRPr="00FE7CE0">
        <w:rPr>
          <w:b/>
        </w:rPr>
        <w:t>Will the components in the solution require permissions to access web APIs that are unique and not shared with other components in the tenant? (y/N)</w:t>
      </w:r>
      <w:r w:rsidR="00FE7CE0">
        <w:t>? Type "</w:t>
      </w:r>
      <w:r w:rsidR="00FE7CE0" w:rsidRPr="00FE7CE0">
        <w:rPr>
          <w:b/>
        </w:rPr>
        <w:t>N</w:t>
      </w:r>
      <w:r w:rsidR="00FE7CE0">
        <w:t>" and press ENTER to accept the option,</w:t>
      </w:r>
    </w:p>
    <w:p w14:paraId="708794E2" w14:textId="3AD3E3DA"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0325CCD9"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5C3048B1" w14:textId="1A1DC1BB" w:rsidR="00AC1DFE" w:rsidRDefault="00AC1DFE" w:rsidP="00AC1DFE">
      <w:pPr>
        <w:pStyle w:val="LabExerciseCallout"/>
      </w:pPr>
      <w:r>
        <w:lastRenderedPageBreak/>
        <w:t xml:space="preserve">Once you have answer the next question, the Yeoman generator will </w:t>
      </w:r>
      <w:r w:rsidR="00E413E9">
        <w:t xml:space="preserve">automatically </w:t>
      </w:r>
      <w:r>
        <w:t>run and add the starter files to your project folder.</w:t>
      </w:r>
    </w:p>
    <w:p w14:paraId="4656A35A" w14:textId="11FEFECB" w:rsidR="00FB55B4" w:rsidRDefault="00FB55B4" w:rsidP="00BA5CC6">
      <w:pPr>
        <w:pStyle w:val="LabStepNumberedLevel2"/>
      </w:pPr>
      <w:r>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5160BBEB" w:rsidR="00FB55B4" w:rsidRDefault="00A210A1" w:rsidP="00FB55B4">
      <w:pPr>
        <w:pStyle w:val="LabStepScreenshotLevel2"/>
      </w:pPr>
      <w:r>
        <w:drawing>
          <wp:inline distT="0" distB="0" distL="0" distR="0" wp14:anchorId="44BB6CBA" wp14:editId="4621D6B9">
            <wp:extent cx="4172857" cy="102300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5998"/>
                    <a:stretch/>
                  </pic:blipFill>
                  <pic:spPr bwMode="auto">
                    <a:xfrm>
                      <a:off x="0" y="0"/>
                      <a:ext cx="4217168" cy="1033870"/>
                    </a:xfrm>
                    <a:prstGeom prst="rect">
                      <a:avLst/>
                    </a:prstGeom>
                    <a:noFill/>
                    <a:ln>
                      <a:noFill/>
                    </a:ln>
                    <a:extLst>
                      <a:ext uri="{53640926-AAD7-44D8-BBD7-CCE9431645EC}">
                        <a14:shadowObscured xmlns:a14="http://schemas.microsoft.com/office/drawing/2010/main"/>
                      </a:ext>
                    </a:extLst>
                  </pic:spPr>
                </pic:pic>
              </a:graphicData>
            </a:graphic>
          </wp:inline>
        </w:drawing>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161B8822" w:rsidR="00FB55B4" w:rsidRDefault="00FE7CE0" w:rsidP="00FB55B4">
      <w:pPr>
        <w:pStyle w:val="LabStepScreenshotLevel2"/>
      </w:pPr>
      <w:r>
        <w:drawing>
          <wp:inline distT="0" distB="0" distL="0" distR="0" wp14:anchorId="6D721F0A" wp14:editId="6E149780">
            <wp:extent cx="3583073" cy="1532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23039" cy="1592233"/>
                    </a:xfrm>
                    <a:prstGeom prst="rect">
                      <a:avLst/>
                    </a:prstGeom>
                    <a:noFill/>
                    <a:ln>
                      <a:noFill/>
                    </a:ln>
                  </pic:spPr>
                </pic:pic>
              </a:graphicData>
            </a:graphic>
          </wp:inline>
        </w:drawing>
      </w:r>
    </w:p>
    <w:p w14:paraId="0EF694D9" w14:textId="77777777" w:rsidR="00FB55B4" w:rsidRDefault="00FB55B4" w:rsidP="00FB55B4">
      <w:pPr>
        <w:pStyle w:val="LabStepNumbered"/>
      </w:pPr>
      <w:r>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0B71422D" w:rsidR="00FB55B4" w:rsidRDefault="00A210A1" w:rsidP="00FB55B4">
      <w:pPr>
        <w:pStyle w:val="LabStepScreenshotLevel2"/>
      </w:pPr>
      <w:r>
        <w:drawing>
          <wp:inline distT="0" distB="0" distL="0" distR="0" wp14:anchorId="715961B4" wp14:editId="708F51A8">
            <wp:extent cx="4316139" cy="89988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29705"/>
                    <a:stretch/>
                  </pic:blipFill>
                  <pic:spPr bwMode="auto">
                    <a:xfrm>
                      <a:off x="0" y="0"/>
                      <a:ext cx="4349312" cy="906801"/>
                    </a:xfrm>
                    <a:prstGeom prst="rect">
                      <a:avLst/>
                    </a:prstGeom>
                    <a:noFill/>
                    <a:ln>
                      <a:noFill/>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27258B4A" w:rsidR="00FB55B4" w:rsidRDefault="00A210A1" w:rsidP="00FB55B4">
      <w:pPr>
        <w:pStyle w:val="LabStepScreenshotLevel2"/>
      </w:pPr>
      <w:r>
        <w:drawing>
          <wp:inline distT="0" distB="0" distL="0" distR="0" wp14:anchorId="799A411C" wp14:editId="46818DC2">
            <wp:extent cx="1505233" cy="212020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52817" cy="2187226"/>
                    </a:xfrm>
                    <a:prstGeom prst="rect">
                      <a:avLst/>
                    </a:prstGeom>
                    <a:noFill/>
                    <a:ln>
                      <a:noFill/>
                    </a:ln>
                  </pic:spPr>
                </pic:pic>
              </a:graphicData>
            </a:graphic>
          </wp:inline>
        </w:drawing>
      </w:r>
    </w:p>
    <w:p w14:paraId="21F43BE3" w14:textId="3E9E95E2" w:rsidR="00BA5CC6" w:rsidRDefault="00BA5CC6" w:rsidP="00BA5CC6">
      <w:pPr>
        <w:pStyle w:val="LabExerciseCallout"/>
      </w:pPr>
      <w:r>
        <w:lastRenderedPageBreak/>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08C0B74E">
            <wp:extent cx="2436725" cy="588715"/>
            <wp:effectExtent l="19050" t="19050" r="2095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0">
                      <a:extLst>
                        <a:ext uri="{28A0092B-C50C-407E-A947-70E740481C1C}">
                          <a14:useLocalDpi xmlns:a14="http://schemas.microsoft.com/office/drawing/2010/main" val="0"/>
                        </a:ext>
                      </a:extLst>
                    </a:blip>
                    <a:srcRect t="33412"/>
                    <a:stretch/>
                  </pic:blipFill>
                  <pic:spPr bwMode="auto">
                    <a:xfrm>
                      <a:off x="0" y="0"/>
                      <a:ext cx="2580301" cy="6234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ED42" w14:textId="3CED050B" w:rsidR="00FB55B4" w:rsidRDefault="00BA5CC6" w:rsidP="00FB55B4">
      <w:pPr>
        <w:pStyle w:val="LabExerciseCallout"/>
      </w:pPr>
      <w:r>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1890B313" w:rsidR="00A86E21" w:rsidRDefault="00BF0451" w:rsidP="00A86E21">
      <w:pPr>
        <w:pStyle w:val="LabStepNumberedLevel2"/>
      </w:pPr>
      <w:r>
        <w:t>At this point, the application customizer manifest file should appear as the one shown in the following screenshot</w:t>
      </w:r>
      <w:r w:rsidR="00A210A1">
        <w:t xml:space="preserve"> and you should be able to see the </w:t>
      </w:r>
      <w:r w:rsidR="00A210A1" w:rsidRPr="00A210A1">
        <w:rPr>
          <w:b/>
        </w:rPr>
        <w:t>id</w:t>
      </w:r>
      <w:r w:rsidR="00A210A1">
        <w:t xml:space="preserve"> property which contains a unique GUID.</w:t>
      </w:r>
      <w:r>
        <w:t>.</w:t>
      </w:r>
    </w:p>
    <w:p w14:paraId="6CE39D11" w14:textId="19881F22" w:rsidR="00A86E21" w:rsidRDefault="00A210A1" w:rsidP="00A86E21">
      <w:pPr>
        <w:pStyle w:val="LabStepScreenshotLevel2"/>
      </w:pPr>
      <w:r>
        <w:drawing>
          <wp:inline distT="0" distB="0" distL="0" distR="0" wp14:anchorId="3C6B6BDE" wp14:editId="4EF749D1">
            <wp:extent cx="3923881" cy="964150"/>
            <wp:effectExtent l="0" t="0" r="63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85650" cy="979327"/>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488EEFAC" w:rsidR="00A86E21" w:rsidRDefault="009A5917" w:rsidP="00A86E21">
      <w:pPr>
        <w:pStyle w:val="LabStepScreenshotLevel2"/>
      </w:pPr>
      <w:r>
        <w:drawing>
          <wp:inline distT="0" distB="0" distL="0" distR="0" wp14:anchorId="599A8710" wp14:editId="79291078">
            <wp:extent cx="2503715" cy="677939"/>
            <wp:effectExtent l="19050" t="19050" r="11430" b="273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9106" cy="698353"/>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165BAA32" w:rsidR="007640D1" w:rsidRDefault="008C5872" w:rsidP="009A5917">
      <w:pPr>
        <w:pStyle w:val="LabStepNumberedLevel2"/>
      </w:pPr>
      <w:r>
        <w:t xml:space="preserve">Inspect the </w:t>
      </w:r>
      <w:proofErr w:type="spellStart"/>
      <w:r w:rsidR="009A5917" w:rsidRPr="009A5917">
        <w:rPr>
          <w:b/>
        </w:rPr>
        <w:t>onInit</w:t>
      </w:r>
      <w:proofErr w:type="spellEnd"/>
      <w:r w:rsidR="009A5917">
        <w:rPr>
          <w:b/>
        </w:rPr>
        <w:t xml:space="preserve"> </w:t>
      </w:r>
      <w:r w:rsidR="007640D1">
        <w:t>method</w:t>
      </w:r>
      <w:r>
        <w:t xml:space="preserve"> implementation that was added when you created by the project with the Yeoman generator</w:t>
      </w:r>
      <w:r w:rsidR="007640D1">
        <w:t>.</w:t>
      </w:r>
    </w:p>
    <w:p w14:paraId="03BB69AA" w14:textId="77777777" w:rsidR="009A5917" w:rsidRDefault="009A5917" w:rsidP="009A5917">
      <w:pPr>
        <w:pStyle w:val="LabStepCodeBlockLevel2"/>
      </w:pPr>
      <w:r>
        <w:t>@override</w:t>
      </w:r>
    </w:p>
    <w:p w14:paraId="47D148F1" w14:textId="77777777" w:rsidR="009A5917" w:rsidRDefault="009A5917" w:rsidP="009A5917">
      <w:pPr>
        <w:pStyle w:val="LabStepCodeBlockLevel2"/>
      </w:pPr>
      <w:r>
        <w:t>public onInit(): Promise&lt;void&gt; {</w:t>
      </w:r>
    </w:p>
    <w:p w14:paraId="42E82981" w14:textId="77777777" w:rsidR="009A5917" w:rsidRDefault="009A5917" w:rsidP="009A5917">
      <w:pPr>
        <w:pStyle w:val="LabStepCodeBlockLevel2"/>
      </w:pPr>
      <w:r>
        <w:t xml:space="preserve">  Log.info(LOG_SOURCE, `Initialized ${strings.Title}`);</w:t>
      </w:r>
    </w:p>
    <w:p w14:paraId="5F8D1F8A" w14:textId="77777777" w:rsidR="009A5917" w:rsidRDefault="009A5917" w:rsidP="009A5917">
      <w:pPr>
        <w:pStyle w:val="LabStepCodeBlockLevel2"/>
      </w:pPr>
    </w:p>
    <w:p w14:paraId="43FFDDA1" w14:textId="77777777" w:rsidR="009A5917" w:rsidRDefault="009A5917" w:rsidP="009A5917">
      <w:pPr>
        <w:pStyle w:val="LabStepCodeBlockLevel2"/>
      </w:pPr>
      <w:r>
        <w:t xml:space="preserve">  let message: string = this.properties.testMessage;</w:t>
      </w:r>
    </w:p>
    <w:p w14:paraId="49E643ED" w14:textId="77777777" w:rsidR="009A5917" w:rsidRDefault="009A5917" w:rsidP="009A5917">
      <w:pPr>
        <w:pStyle w:val="LabStepCodeBlockLevel2"/>
      </w:pPr>
      <w:r>
        <w:t xml:space="preserve">  if (!message) {</w:t>
      </w:r>
    </w:p>
    <w:p w14:paraId="21C8BE28" w14:textId="77777777" w:rsidR="009A5917" w:rsidRDefault="009A5917" w:rsidP="009A5917">
      <w:pPr>
        <w:pStyle w:val="LabStepCodeBlockLevel2"/>
      </w:pPr>
      <w:r>
        <w:t xml:space="preserve">    message = '(No properties were provided.)';</w:t>
      </w:r>
    </w:p>
    <w:p w14:paraId="2D33BCF4" w14:textId="77777777" w:rsidR="009A5917" w:rsidRDefault="009A5917" w:rsidP="009A5917">
      <w:pPr>
        <w:pStyle w:val="LabStepCodeBlockLevel2"/>
      </w:pPr>
      <w:r>
        <w:t xml:space="preserve">  }</w:t>
      </w:r>
    </w:p>
    <w:p w14:paraId="34E4ADDD" w14:textId="77777777" w:rsidR="009A5917" w:rsidRDefault="009A5917" w:rsidP="009A5917">
      <w:pPr>
        <w:pStyle w:val="LabStepCodeBlockLevel2"/>
      </w:pPr>
    </w:p>
    <w:p w14:paraId="43EECD3A" w14:textId="77777777" w:rsidR="009A5917" w:rsidRDefault="009A5917" w:rsidP="009A5917">
      <w:pPr>
        <w:pStyle w:val="LabStepCodeBlockLevel2"/>
      </w:pPr>
      <w:r>
        <w:t xml:space="preserve">  Dialog.alert(`Hello from ${strings.Title}:\n\n${message}`);</w:t>
      </w:r>
    </w:p>
    <w:p w14:paraId="3B441106" w14:textId="77777777" w:rsidR="009A5917" w:rsidRDefault="009A5917" w:rsidP="009A5917">
      <w:pPr>
        <w:pStyle w:val="LabStepCodeBlockLevel2"/>
      </w:pPr>
    </w:p>
    <w:p w14:paraId="3D4DDCAF" w14:textId="77777777" w:rsidR="009A5917" w:rsidRDefault="009A5917" w:rsidP="009A5917">
      <w:pPr>
        <w:pStyle w:val="LabStepCodeBlockLevel2"/>
      </w:pPr>
      <w:r>
        <w:t xml:space="preserve">  return Promise.resolve();</w:t>
      </w:r>
    </w:p>
    <w:p w14:paraId="5D7ECF82" w14:textId="6F1806AE" w:rsidR="007640D1" w:rsidRDefault="009A5917" w:rsidP="009A5917">
      <w:pPr>
        <w:pStyle w:val="LabStepCodeBlockLevel2"/>
      </w:pPr>
      <w:r>
        <w:t>}</w:t>
      </w:r>
    </w:p>
    <w:p w14:paraId="7CE16BF8" w14:textId="427B224E" w:rsidR="008C5872" w:rsidRDefault="008C5872" w:rsidP="008C5872">
      <w:pPr>
        <w:pStyle w:val="LabExerciseCallout"/>
      </w:pPr>
      <w:r>
        <w:lastRenderedPageBreak/>
        <w:t xml:space="preserve">While the code in </w:t>
      </w:r>
      <w:proofErr w:type="spellStart"/>
      <w:r w:rsidR="009A5917">
        <w:rPr>
          <w:b/>
        </w:rPr>
        <w:t>oninit</w:t>
      </w:r>
      <w:proofErr w:type="spellEnd"/>
      <w:r>
        <w:t xml:space="preserve"> only displays a 'hello world' dialog, it provides enough to test the application customizer in the browser.</w:t>
      </w:r>
    </w:p>
    <w:p w14:paraId="7EE2E7AD" w14:textId="55725708" w:rsidR="009A5917" w:rsidRDefault="009A5917" w:rsidP="009A5917">
      <w:pPr>
        <w:pStyle w:val="LabStepNumbered"/>
      </w:pPr>
      <w:r>
        <w:t xml:space="preserve">Add support </w:t>
      </w:r>
      <w:r w:rsidR="00E413E9">
        <w:t xml:space="preserve">to the project </w:t>
      </w:r>
      <w:r>
        <w:t>for testing and debugging in the SharePoint Online environment.</w:t>
      </w:r>
    </w:p>
    <w:p w14:paraId="61DEDFC4" w14:textId="77777777" w:rsidR="009A5917" w:rsidRDefault="009A5917" w:rsidP="009A5917">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3E3B4F39" w14:textId="77777777" w:rsidR="009A5917" w:rsidRDefault="009A5917" w:rsidP="009A5917">
      <w:pPr>
        <w:pStyle w:val="LabStepScreenshotLevel2"/>
      </w:pPr>
      <w:r>
        <w:drawing>
          <wp:inline distT="0" distB="0" distL="0" distR="0" wp14:anchorId="3749B485" wp14:editId="046FD748">
            <wp:extent cx="2167329" cy="1071154"/>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2271382" cy="1122580"/>
                    </a:xfrm>
                    <a:prstGeom prst="rect">
                      <a:avLst/>
                    </a:prstGeom>
                    <a:noFill/>
                    <a:ln>
                      <a:noFill/>
                    </a:ln>
                    <a:extLst>
                      <a:ext uri="{53640926-AAD7-44D8-BBD7-CCE9431645EC}">
                        <a14:shadowObscured xmlns:a14="http://schemas.microsoft.com/office/drawing/2010/main"/>
                      </a:ext>
                    </a:extLst>
                  </pic:spPr>
                </pic:pic>
              </a:graphicData>
            </a:graphic>
          </wp:inline>
        </w:drawing>
      </w:r>
    </w:p>
    <w:p w14:paraId="53805FAA" w14:textId="1684CC1C" w:rsidR="009A5917" w:rsidRDefault="009A5917" w:rsidP="009A5917">
      <w:pPr>
        <w:pStyle w:val="LabExerciseCallout"/>
      </w:pPr>
      <w:r>
        <w:t xml:space="preserve">As you learned in an earlier exercise, a new SPFx project is created with a </w:t>
      </w:r>
      <w:proofErr w:type="spellStart"/>
      <w:r w:rsidRPr="00074573">
        <w:rPr>
          <w:b/>
        </w:rPr>
        <w:t>launch.json</w:t>
      </w:r>
      <w:proofErr w:type="spellEnd"/>
      <w:r w:rsidRPr="009A5917">
        <w:t xml:space="preserve"> which </w:t>
      </w:r>
      <w:r>
        <w:t xml:space="preserve">already contains two debug configurations named </w:t>
      </w:r>
      <w:r w:rsidRPr="00074573">
        <w:rPr>
          <w:b/>
        </w:rPr>
        <w:t>Local workbench</w:t>
      </w:r>
      <w:r>
        <w:t xml:space="preserve"> and </w:t>
      </w:r>
      <w:r w:rsidRPr="005F2A6E">
        <w:rPr>
          <w:b/>
        </w:rPr>
        <w:t>Hosted workbench</w:t>
      </w:r>
      <w:r>
        <w:t xml:space="preserve">. You must modify the </w:t>
      </w:r>
      <w:r w:rsidRPr="009A5917">
        <w:rPr>
          <w:b/>
        </w:rPr>
        <w:t>Hosted workbench</w:t>
      </w:r>
      <w:r>
        <w:t xml:space="preserve"> configuration to add the URL to your SharePoint Online site.</w:t>
      </w:r>
    </w:p>
    <w:p w14:paraId="380312E3" w14:textId="17D1CE0C" w:rsidR="009A5917" w:rsidRDefault="009A5917" w:rsidP="009A5917">
      <w:pPr>
        <w:pStyle w:val="LabStepNumberedLevel2"/>
      </w:pPr>
      <w:r>
        <w:t xml:space="preserve">Locate the </w:t>
      </w:r>
      <w:proofErr w:type="spellStart"/>
      <w:r w:rsidRPr="009A5917">
        <w:rPr>
          <w:b/>
        </w:rPr>
        <w:t>url</w:t>
      </w:r>
      <w:proofErr w:type="spellEnd"/>
      <w:r>
        <w:t xml:space="preserve"> property of the </w:t>
      </w:r>
      <w:r w:rsidRPr="009A5917">
        <w:rPr>
          <w:b/>
        </w:rPr>
        <w:t>Hosted workbench</w:t>
      </w:r>
      <w:r>
        <w:t xml:space="preserve"> configuration and update it for your SharePoint Online test site.</w:t>
      </w:r>
    </w:p>
    <w:p w14:paraId="68F86767" w14:textId="7C76AEA8" w:rsidR="009A5917" w:rsidRDefault="009A5917" w:rsidP="009A5917">
      <w:pPr>
        <w:pStyle w:val="LabStepCodeBlockLevel2"/>
      </w:pPr>
      <w:r w:rsidRPr="00074573">
        <w:rPr>
          <w:color w:val="7F7F7F" w:themeColor="text1" w:themeTint="80"/>
        </w:rPr>
        <w:t>"url": "</w:t>
      </w:r>
      <w:r>
        <w:rPr>
          <w:color w:val="auto"/>
        </w:rPr>
        <w:t>https</w:t>
      </w:r>
      <w:r w:rsidRPr="00DD168F">
        <w:rPr>
          <w:color w:val="auto"/>
        </w:rPr>
        <w:t>://</w:t>
      </w:r>
      <w:r>
        <w:rPr>
          <w:color w:val="auto"/>
        </w:rPr>
        <w:t>cpt2019</w:t>
      </w:r>
      <w:r w:rsidRPr="00DD168F">
        <w:rPr>
          <w:color w:val="auto"/>
        </w:rPr>
        <w:t>.sharepoint.com</w:t>
      </w:r>
      <w:r w:rsidR="00E413E9" w:rsidRPr="00074573">
        <w:rPr>
          <w:color w:val="7F7F7F" w:themeColor="text1" w:themeTint="80"/>
        </w:rPr>
        <w:t xml:space="preserve"> </w:t>
      </w:r>
      <w:r w:rsidRPr="00074573">
        <w:rPr>
          <w:color w:val="7F7F7F" w:themeColor="text1" w:themeTint="80"/>
        </w:rPr>
        <w:t>",</w:t>
      </w:r>
    </w:p>
    <w:p w14:paraId="1CA3CB90" w14:textId="77777777" w:rsidR="009A5917" w:rsidRDefault="009A5917" w:rsidP="009A5917">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52C5116D" w14:textId="77777777" w:rsidR="009A5917" w:rsidRDefault="009A5917" w:rsidP="009A5917">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6D3A72B0" w14:textId="70176D7F" w:rsidR="009A5917" w:rsidRDefault="009A5917" w:rsidP="009A5917">
      <w:pPr>
        <w:pStyle w:val="LabStepNumberedLevel2"/>
      </w:pPr>
      <w:r>
        <w:t xml:space="preserve">Save your changes and close </w:t>
      </w:r>
      <w:proofErr w:type="spellStart"/>
      <w:r w:rsidRPr="00074573">
        <w:rPr>
          <w:b/>
        </w:rPr>
        <w:t>launch.json</w:t>
      </w:r>
      <w:proofErr w:type="spellEnd"/>
      <w:r>
        <w:t>.</w:t>
      </w:r>
    </w:p>
    <w:p w14:paraId="4DD094C0" w14:textId="3C2EA0D1" w:rsidR="00E413E9" w:rsidRDefault="00E413E9" w:rsidP="00E413E9">
      <w:pPr>
        <w:pStyle w:val="LabExerciseCallout"/>
      </w:pPr>
      <w:r>
        <w:t xml:space="preserve">Note that the </w:t>
      </w:r>
      <w:proofErr w:type="spellStart"/>
      <w:r w:rsidRPr="00E413E9">
        <w:rPr>
          <w:b/>
        </w:rPr>
        <w:t>url</w:t>
      </w:r>
      <w:proofErr w:type="spellEnd"/>
      <w:r>
        <w:t xml:space="preserve"> property references to root URL of the SharePoint site and does not include </w:t>
      </w:r>
      <w:r w:rsidRPr="00E413E9">
        <w:rPr>
          <w:b/>
          <w:color w:val="auto"/>
        </w:rPr>
        <w:t>_layouts/workbench.aspx</w:t>
      </w:r>
      <w:r>
        <w:rPr>
          <w:color w:val="auto"/>
        </w:rPr>
        <w:t xml:space="preserve"> at the end as the </w:t>
      </w:r>
      <w:proofErr w:type="spellStart"/>
      <w:r w:rsidRPr="00E413E9">
        <w:rPr>
          <w:b/>
          <w:color w:val="auto"/>
        </w:rPr>
        <w:t>url</w:t>
      </w:r>
      <w:proofErr w:type="spellEnd"/>
      <w:r>
        <w:rPr>
          <w:color w:val="auto"/>
        </w:rPr>
        <w:t xml:space="preserve"> property did when testing webparts.</w:t>
      </w:r>
    </w:p>
    <w:p w14:paraId="14CE1FD6" w14:textId="0D8CF4C0"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4581FCB3" w:rsidR="008C5872" w:rsidRDefault="008C5872" w:rsidP="008C5872">
      <w:pPr>
        <w:pStyle w:val="LabStepNumberedLevel2"/>
      </w:pPr>
      <w:r>
        <w:t xml:space="preserve">Execute the </w:t>
      </w:r>
      <w:r w:rsidRPr="001E461B">
        <w:rPr>
          <w:b/>
        </w:rPr>
        <w:t>gulp serve</w:t>
      </w:r>
      <w:r>
        <w:t xml:space="preserve"> task </w:t>
      </w:r>
      <w:r w:rsidR="00E413E9">
        <w:t xml:space="preserve">with the </w:t>
      </w:r>
      <w:r w:rsidR="00E413E9" w:rsidRPr="00E413E9">
        <w:rPr>
          <w:b/>
        </w:rPr>
        <w:t>--</w:t>
      </w:r>
      <w:proofErr w:type="spellStart"/>
      <w:r w:rsidR="00E413E9" w:rsidRPr="00E413E9">
        <w:rPr>
          <w:b/>
        </w:rPr>
        <w:t>nobrowser</w:t>
      </w:r>
      <w:proofErr w:type="spellEnd"/>
      <w:r w:rsidR="00E413E9">
        <w:t xml:space="preserve"> argument </w:t>
      </w:r>
      <w:r>
        <w:t xml:space="preserve">to start the web server </w:t>
      </w:r>
      <w:r w:rsidR="009A5917">
        <w:t>and to launch</w:t>
      </w:r>
      <w:r>
        <w:t xml:space="preserve"> the browser. </w:t>
      </w:r>
    </w:p>
    <w:p w14:paraId="7C586637" w14:textId="765913A8" w:rsidR="008C5872" w:rsidRDefault="00352509" w:rsidP="008C5872">
      <w:pPr>
        <w:pStyle w:val="LabStepCodeBlockLevel2"/>
      </w:pPr>
      <w:r>
        <w:t>gulp serve</w:t>
      </w:r>
      <w:r w:rsidR="00E413E9">
        <w:t xml:space="preserve"> --nobrowser</w:t>
      </w:r>
    </w:p>
    <w:p w14:paraId="56D5AE71" w14:textId="77777777" w:rsidR="00352509" w:rsidRDefault="00352509" w:rsidP="00352509">
      <w:pPr>
        <w:pStyle w:val="LabStepNumberedLevel2"/>
      </w:pPr>
      <w:r>
        <w:t xml:space="preserve">Navigate to the </w:t>
      </w:r>
      <w:r w:rsidRPr="00074573">
        <w:rPr>
          <w:b/>
        </w:rPr>
        <w:t>Debug</w:t>
      </w:r>
      <w:r>
        <w:t xml:space="preserve"> tab and then select </w:t>
      </w:r>
      <w:r>
        <w:rPr>
          <w:b/>
        </w:rPr>
        <w:t>Hosted</w:t>
      </w:r>
      <w:r w:rsidRPr="00074573">
        <w:rPr>
          <w:b/>
        </w:rPr>
        <w:t xml:space="preserve"> workbench</w:t>
      </w:r>
      <w:r>
        <w:t xml:space="preserve"> in the dropdown configuration menu </w:t>
      </w:r>
    </w:p>
    <w:p w14:paraId="212E8B0A" w14:textId="77777777" w:rsidR="00352509" w:rsidRDefault="00352509" w:rsidP="00352509">
      <w:pPr>
        <w:pStyle w:val="LabStepNumberedLevel2"/>
      </w:pPr>
      <w:r>
        <w:t xml:space="preserve">Click on the button with the green arrow or press </w:t>
      </w:r>
      <w:r w:rsidRPr="00074573">
        <w:rPr>
          <w:b/>
        </w:rPr>
        <w:t>{F5}</w:t>
      </w:r>
      <w:r>
        <w:t xml:space="preserve"> to start a new debugging session.</w:t>
      </w:r>
    </w:p>
    <w:p w14:paraId="1198B51C" w14:textId="77777777" w:rsidR="00352509" w:rsidRDefault="00352509" w:rsidP="00352509">
      <w:pPr>
        <w:pStyle w:val="LabStepScreenshotLevel2"/>
      </w:pPr>
      <w:r>
        <w:drawing>
          <wp:inline distT="0" distB="0" distL="0" distR="0" wp14:anchorId="6848A251" wp14:editId="0790B761">
            <wp:extent cx="3385358" cy="493304"/>
            <wp:effectExtent l="19050" t="19050" r="24765" b="215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2">
                      <a:extLst>
                        <a:ext uri="{28A0092B-C50C-407E-A947-70E740481C1C}">
                          <a14:useLocalDpi xmlns:a14="http://schemas.microsoft.com/office/drawing/2010/main" val="0"/>
                        </a:ext>
                      </a:extLst>
                    </a:blip>
                    <a:srcRect t="44272"/>
                    <a:stretch/>
                  </pic:blipFill>
                  <pic:spPr bwMode="auto">
                    <a:xfrm>
                      <a:off x="0" y="0"/>
                      <a:ext cx="3417931" cy="4980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68A8AC" w14:textId="77777777" w:rsidR="00352509" w:rsidRDefault="00352509" w:rsidP="00352509">
      <w:pPr>
        <w:pStyle w:val="LabStepNumberedLevel2"/>
      </w:pPr>
      <w:r>
        <w:t>The Chrome browser should launch using a URL inside the SharePoint Online environment.</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0A209928" w:rsidR="002D3CAE" w:rsidRDefault="00011156" w:rsidP="002D3CAE">
      <w:pPr>
        <w:pStyle w:val="LabStepScreenshotLevel2"/>
      </w:pPr>
      <w:r>
        <w:drawing>
          <wp:inline distT="0" distB="0" distL="0" distR="0" wp14:anchorId="64DDABF5" wp14:editId="78D9C0B8">
            <wp:extent cx="3166969" cy="1397726"/>
            <wp:effectExtent l="19050" t="19050" r="1460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216849" cy="1419740"/>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lastRenderedPageBreak/>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3809621A" w:rsidR="00AA7530" w:rsidRDefault="006E3ED5" w:rsidP="00AA7530">
      <w:pPr>
        <w:pStyle w:val="LabStepScreenshotLevel2"/>
      </w:pPr>
      <w:r>
        <w:drawing>
          <wp:inline distT="0" distB="0" distL="0" distR="0" wp14:anchorId="31D3412B" wp14:editId="54AA331D">
            <wp:extent cx="4602266" cy="1397725"/>
            <wp:effectExtent l="19050" t="19050" r="2730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669219" cy="1418059"/>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499764E2">
            <wp:extent cx="5885543" cy="452734"/>
            <wp:effectExtent l="19050" t="19050" r="2032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r="2179" b="8216"/>
                    <a:stretch/>
                  </pic:blipFill>
                  <pic:spPr bwMode="auto">
                    <a:xfrm>
                      <a:off x="0" y="0"/>
                      <a:ext cx="6122230" cy="4709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08343594" w:rsidR="00A83F0D" w:rsidRDefault="00011156" w:rsidP="002D3CAE">
      <w:pPr>
        <w:pStyle w:val="LabStepScreenshotLevel2"/>
      </w:pPr>
      <w:r>
        <w:drawing>
          <wp:inline distT="0" distB="0" distL="0" distR="0" wp14:anchorId="3770A2D5" wp14:editId="706CFDB6">
            <wp:extent cx="3289489" cy="1201783"/>
            <wp:effectExtent l="19050" t="19050" r="2540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5757" cy="1225993"/>
                    </a:xfrm>
                    <a:prstGeom prst="rect">
                      <a:avLst/>
                    </a:prstGeom>
                    <a:noFill/>
                    <a:ln>
                      <a:solidFill>
                        <a:schemeClr val="tx1">
                          <a:lumMod val="50000"/>
                          <a:lumOff val="50000"/>
                        </a:schemeClr>
                      </a:solidFill>
                    </a:ln>
                  </pic:spPr>
                </pic:pic>
              </a:graphicData>
            </a:graphic>
          </wp:inline>
        </w:drawing>
      </w:r>
    </w:p>
    <w:p w14:paraId="621A0D61" w14:textId="4475D60E" w:rsidR="00F81E28" w:rsidRDefault="00D964A0" w:rsidP="00F81E28">
      <w:pPr>
        <w:pStyle w:val="LabStepNumberedLevel2"/>
      </w:pPr>
      <w:r>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3D6E7AB3" w:rsidR="002D3CAE" w:rsidRDefault="00011156" w:rsidP="002D3CAE">
      <w:pPr>
        <w:pStyle w:val="LabStepScreenshotLevel2"/>
      </w:pPr>
      <w:r>
        <w:drawing>
          <wp:inline distT="0" distB="0" distL="0" distR="0" wp14:anchorId="7A6A67A8" wp14:editId="01E4F707">
            <wp:extent cx="2717074" cy="1088479"/>
            <wp:effectExtent l="19050" t="19050" r="2667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94039" cy="1119312"/>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 xml:space="preserve">Click </w:t>
      </w:r>
      <w:r w:rsidRPr="00E413E9">
        <w:rPr>
          <w:b/>
        </w:rPr>
        <w:t>OK</w:t>
      </w:r>
      <w:r>
        <w:t xml:space="preserve"> to dismiss the Alert dialog.</w:t>
      </w:r>
    </w:p>
    <w:p w14:paraId="4581D071" w14:textId="1063820A" w:rsidR="00D964A0" w:rsidRDefault="00D964A0" w:rsidP="00E413E9">
      <w:pPr>
        <w:pStyle w:val="LabStepNumberedLevel2"/>
      </w:pPr>
      <w:r>
        <w:lastRenderedPageBreak/>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390C66E2" w:rsidR="00492461" w:rsidRDefault="00492461" w:rsidP="00E413E9">
      <w:pPr>
        <w:pStyle w:val="LabExerciseCallout"/>
      </w:pPr>
      <w:r>
        <w:t>The page URL should still contain the query string parameters you pasted in earlier.</w:t>
      </w:r>
      <w:r w:rsidR="00E413E9">
        <w:t xml:space="preserve"> If the page no longer contains the query string parameters required for debugging, you should copy and paste them from Notepad as you did earlier.</w:t>
      </w:r>
    </w:p>
    <w:p w14:paraId="55DC231E" w14:textId="657631BD" w:rsidR="00492461" w:rsidRDefault="00492461" w:rsidP="002D3CAE">
      <w:pPr>
        <w:pStyle w:val="LabStepNumberedLevel2"/>
      </w:pPr>
      <w:r>
        <w:t>You should now see an Alert dialog with the updated message.</w:t>
      </w:r>
    </w:p>
    <w:p w14:paraId="57FC5062" w14:textId="4DBB81FB" w:rsidR="002D3CAE" w:rsidRDefault="00011156" w:rsidP="002B5247">
      <w:pPr>
        <w:pStyle w:val="LabStepScreenshotLevel2"/>
      </w:pPr>
      <w:r>
        <w:drawing>
          <wp:inline distT="0" distB="0" distL="0" distR="0" wp14:anchorId="6405C1C6" wp14:editId="2E82675D">
            <wp:extent cx="1600200" cy="14478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0200" cy="1447800"/>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5145146A" w:rsidR="002B5247" w:rsidRDefault="00492461" w:rsidP="006E3ED5">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6E3ED5" w:rsidRPr="006E3ED5">
        <w:rPr>
          <w:b/>
        </w:rPr>
        <w:t>MyFirstExtensionApplicationCustomizer.module.scss</w:t>
      </w:r>
      <w:proofErr w:type="spellEnd"/>
      <w:r w:rsidR="002B5247">
        <w:t>.</w:t>
      </w:r>
    </w:p>
    <w:p w14:paraId="39BBDA5E" w14:textId="4EE91C72" w:rsidR="002B5247" w:rsidRDefault="006E3ED5" w:rsidP="002B5247">
      <w:pPr>
        <w:pStyle w:val="LabStepScreenshotLevel2"/>
      </w:pPr>
      <w:r>
        <w:drawing>
          <wp:inline distT="0" distB="0" distL="0" distR="0" wp14:anchorId="594F4A0F" wp14:editId="17E61AA1">
            <wp:extent cx="5470811" cy="1841863"/>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55222" cy="1870282"/>
                    </a:xfrm>
                    <a:prstGeom prst="rect">
                      <a:avLst/>
                    </a:prstGeom>
                    <a:noFill/>
                    <a:ln>
                      <a:noFill/>
                    </a:ln>
                  </pic:spPr>
                </pic:pic>
              </a:graphicData>
            </a:graphic>
          </wp:inline>
        </w:drawing>
      </w:r>
    </w:p>
    <w:p w14:paraId="0C3CDAAA" w14:textId="550E9CAA" w:rsidR="002B5247" w:rsidRDefault="00492461" w:rsidP="002B5247">
      <w:pPr>
        <w:pStyle w:val="LabStepNumberedLevel2"/>
      </w:pPr>
      <w:r>
        <w:lastRenderedPageBreak/>
        <w:t xml:space="preserve">Add the following SCSS code into </w:t>
      </w:r>
      <w:proofErr w:type="spellStart"/>
      <w:r w:rsidR="006E3ED5" w:rsidRPr="006E3ED5">
        <w:rPr>
          <w:b/>
        </w:rPr>
        <w:t>MyFirstExtensionApplicationCustomizer</w:t>
      </w:r>
      <w:r w:rsidRPr="00492461">
        <w:rPr>
          <w:b/>
        </w:rPr>
        <w:t>.module.scss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1E70BD79" w:rsidR="00746206" w:rsidRDefault="00492461" w:rsidP="002B5247">
      <w:pPr>
        <w:pStyle w:val="LabStepNumberedLevel2"/>
      </w:pPr>
      <w:r>
        <w:t xml:space="preserve">Save and close </w:t>
      </w:r>
      <w:proofErr w:type="spellStart"/>
      <w:r w:rsidR="006E3ED5" w:rsidRPr="006E3ED5">
        <w:rPr>
          <w:b/>
        </w:rPr>
        <w:t>MyFirstExtensionApplicationCustomizer</w:t>
      </w:r>
      <w:r w:rsidRPr="00492461">
        <w:rPr>
          <w:b/>
        </w:rPr>
        <w:t>.module.scss</w:t>
      </w:r>
      <w:proofErr w:type="spellEnd"/>
      <w:r>
        <w:t>.</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31CEDD77" w:rsidR="002B5247" w:rsidRDefault="00E66CBB" w:rsidP="00E66CBB">
      <w:pPr>
        <w:pStyle w:val="LabStepCodeBlockLevel2"/>
      </w:pPr>
      <w:r>
        <w:t>import styles from './</w:t>
      </w:r>
      <w:r w:rsidR="00AC1DFE" w:rsidRPr="00AC1DFE">
        <w:t>MyFirstExtensionApplicationCustomizer</w:t>
      </w:r>
      <w:r>
        <w:t>.module.scss'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011156">
      <w:pPr>
        <w:pStyle w:val="LabStepCodeBlockLevel2"/>
        <w:ind w:left="864"/>
      </w:pPr>
      <w:r>
        <w:t>export default class MyFirstExtensionApplicationCustomizer</w:t>
      </w:r>
    </w:p>
    <w:p w14:paraId="3BB20341" w14:textId="77777777" w:rsidR="00E66CBB" w:rsidRDefault="00E66CBB" w:rsidP="00011156">
      <w:pPr>
        <w:pStyle w:val="LabStepCodeBlockLevel2"/>
        <w:ind w:left="864"/>
      </w:pPr>
      <w:r>
        <w:t xml:space="preserve">               extends BaseApplicationCustomizer&lt;any&gt; {</w:t>
      </w:r>
    </w:p>
    <w:p w14:paraId="3733A0F7" w14:textId="77777777" w:rsidR="00E66CBB" w:rsidRDefault="00E66CBB" w:rsidP="00011156">
      <w:pPr>
        <w:pStyle w:val="LabStepCodeBlockLevel2"/>
        <w:ind w:left="864"/>
      </w:pPr>
    </w:p>
    <w:p w14:paraId="52B30117" w14:textId="77777777" w:rsidR="00E66CBB" w:rsidRDefault="00E66CBB" w:rsidP="00011156">
      <w:pPr>
        <w:pStyle w:val="LabStepCodeBlockLevel2"/>
        <w:ind w:left="864"/>
      </w:pPr>
      <w:r>
        <w:t xml:space="preserve">  private PageHeader: PlaceholderContent | undefined;</w:t>
      </w:r>
    </w:p>
    <w:p w14:paraId="383DB5A2" w14:textId="77777777" w:rsidR="00E66CBB" w:rsidRDefault="00E66CBB" w:rsidP="00011156">
      <w:pPr>
        <w:pStyle w:val="LabStepCodeBlockLevel2"/>
        <w:ind w:left="864"/>
      </w:pPr>
      <w:r>
        <w:t xml:space="preserve">  private PageFooter: PlaceholderContent | undefined;</w:t>
      </w:r>
    </w:p>
    <w:p w14:paraId="3C1EF8FB" w14:textId="4A029C0C" w:rsidR="00E66CBB" w:rsidRDefault="00E66CBB" w:rsidP="00011156">
      <w:pPr>
        <w:pStyle w:val="LabStepCodeBlockLevel2"/>
        <w:ind w:left="864"/>
      </w:pPr>
    </w:p>
    <w:p w14:paraId="0AF26CCE" w14:textId="77777777" w:rsidR="00E66CBB" w:rsidRDefault="00E66CBB" w:rsidP="00011156">
      <w:pPr>
        <w:pStyle w:val="LabStepCodeBlockLevel2"/>
        <w:ind w:left="864"/>
      </w:pPr>
      <w:r>
        <w:t xml:space="preserve">  @override</w:t>
      </w:r>
    </w:p>
    <w:p w14:paraId="1144C985" w14:textId="77777777" w:rsidR="00E66CBB" w:rsidRDefault="00E66CBB" w:rsidP="00011156">
      <w:pPr>
        <w:pStyle w:val="LabStepCodeBlockLevel2"/>
        <w:ind w:left="864"/>
      </w:pPr>
      <w:r>
        <w:t xml:space="preserve">  public onInit(): Promise&lt;void&gt; {</w:t>
      </w:r>
    </w:p>
    <w:p w14:paraId="16F3AD04" w14:textId="77777777" w:rsidR="00E66CBB" w:rsidRDefault="00E66CBB" w:rsidP="00011156">
      <w:pPr>
        <w:pStyle w:val="LabStepCodeBlockLevel2"/>
        <w:ind w:left="864"/>
      </w:pPr>
      <w:r>
        <w:t xml:space="preserve">  }</w:t>
      </w:r>
    </w:p>
    <w:p w14:paraId="61295D70" w14:textId="77777777" w:rsidR="00E66CBB" w:rsidRDefault="00E66CBB" w:rsidP="00011156">
      <w:pPr>
        <w:pStyle w:val="LabStepCodeBlockLevel2"/>
        <w:ind w:left="864"/>
      </w:pPr>
    </w:p>
    <w:p w14:paraId="0B429B3D" w14:textId="77777777" w:rsidR="00E66CBB" w:rsidRDefault="00E66CBB" w:rsidP="00011156">
      <w:pPr>
        <w:pStyle w:val="LabStepCodeBlockLevel2"/>
        <w:ind w:left="864"/>
      </w:pPr>
      <w:r>
        <w:t xml:space="preserve">  private RenderPlaceHolders(): void {</w:t>
      </w:r>
    </w:p>
    <w:p w14:paraId="61307F93" w14:textId="77777777" w:rsidR="00E66CBB" w:rsidRDefault="00E66CBB" w:rsidP="00011156">
      <w:pPr>
        <w:pStyle w:val="LabStepCodeBlockLevel2"/>
        <w:ind w:left="864"/>
      </w:pPr>
      <w:r>
        <w:t xml:space="preserve">  }</w:t>
      </w:r>
    </w:p>
    <w:p w14:paraId="61F3B8EF" w14:textId="77777777" w:rsidR="00E66CBB" w:rsidRDefault="00E66CBB" w:rsidP="00011156">
      <w:pPr>
        <w:pStyle w:val="LabStepCodeBlockLevel2"/>
        <w:ind w:left="864"/>
      </w:pPr>
    </w:p>
    <w:p w14:paraId="1C22AE05" w14:textId="5E0AA2A8" w:rsidR="00BE56E4" w:rsidRDefault="00E66CBB" w:rsidP="00011156">
      <w:pPr>
        <w:pStyle w:val="LabStepCodeBlockLevel2"/>
        <w:ind w:left="864"/>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555FA0F0" w:rsidR="0007348B" w:rsidRDefault="00EC0913" w:rsidP="0007348B">
      <w:pPr>
        <w:pStyle w:val="LabStepScreenshotLevel2"/>
      </w:pPr>
      <w:r>
        <w:drawing>
          <wp:inline distT="0" distB="0" distL="0" distR="0" wp14:anchorId="50AE0196" wp14:editId="0632CAC5">
            <wp:extent cx="4791212" cy="1750423"/>
            <wp:effectExtent l="19050" t="19050" r="952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30445" cy="1801291"/>
                    </a:xfrm>
                    <a:prstGeom prst="rect">
                      <a:avLst/>
                    </a:prstGeom>
                    <a:noFill/>
                    <a:ln>
                      <a:solidFill>
                        <a:schemeClr val="tx1">
                          <a:lumMod val="50000"/>
                          <a:lumOff val="50000"/>
                        </a:schemeClr>
                      </a:solidFill>
                    </a:ln>
                  </pic:spPr>
                </pic:pic>
              </a:graphicData>
            </a:graphic>
          </wp:inline>
        </w:drawing>
      </w:r>
    </w:p>
    <w:p w14:paraId="03035C8D" w14:textId="5D025D3D" w:rsidR="0007348B" w:rsidRDefault="0007348B" w:rsidP="0007348B">
      <w:pPr>
        <w:pStyle w:val="LabStepNumberedLevel2"/>
      </w:pPr>
      <w:r>
        <w:lastRenderedPageBreak/>
        <w:t>When the Application Custom</w:t>
      </w:r>
      <w:r w:rsidR="00A8426C">
        <w:t>izer</w:t>
      </w:r>
      <w:bookmarkStart w:id="0" w:name="_GoBack"/>
      <w:bookmarkEnd w:id="0"/>
      <w:r>
        <w:t xml:space="preserve"> runs, </w:t>
      </w:r>
      <w:r w:rsidR="008A4504">
        <w:t>it should generate a page header and page footer as shown in the following screenshot</w:t>
      </w:r>
      <w:r>
        <w:t>.</w:t>
      </w:r>
    </w:p>
    <w:p w14:paraId="192671FB" w14:textId="749E7627" w:rsidR="001D5E4C" w:rsidRDefault="00EC0913" w:rsidP="00E66CBB">
      <w:pPr>
        <w:pStyle w:val="LabStepScreenshotLevel2"/>
      </w:pPr>
      <w:r>
        <w:drawing>
          <wp:inline distT="0" distB="0" distL="0" distR="0" wp14:anchorId="1980DFBF" wp14:editId="65CDA308">
            <wp:extent cx="5089490" cy="2354691"/>
            <wp:effectExtent l="19050" t="19050" r="1651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1023" cy="2369280"/>
                    </a:xfrm>
                    <a:prstGeom prst="rect">
                      <a:avLst/>
                    </a:prstGeom>
                    <a:noFill/>
                    <a:ln>
                      <a:solidFill>
                        <a:schemeClr val="tx1">
                          <a:lumMod val="50000"/>
                          <a:lumOff val="50000"/>
                        </a:schemeClr>
                      </a:solidFill>
                    </a:ln>
                  </pic:spPr>
                </pic:pic>
              </a:graphicData>
            </a:graphic>
          </wp:inline>
        </w:drawing>
      </w:r>
    </w:p>
    <w:p w14:paraId="252E15A4" w14:textId="57E06718"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00AC1DFE" w:rsidRPr="007640D1">
        <w:rPr>
          <w:b/>
        </w:rPr>
        <w:t>MyFirstExtensionApplicationCustomizer</w:t>
      </w:r>
      <w:r w:rsidRPr="00492461">
        <w:rPr>
          <w:b/>
        </w:rPr>
        <w:t>.module.scss</w:t>
      </w:r>
      <w:proofErr w:type="spellEnd"/>
      <w:r>
        <w:t>. At this point, you can simply save your edits in Visual Studio Code and then refresh the browser to see how your changes look.</w:t>
      </w:r>
    </w:p>
    <w:p w14:paraId="552C5F5B" w14:textId="3AE14797" w:rsidR="00345C7A" w:rsidRDefault="008A4504" w:rsidP="005969A5">
      <w:pPr>
        <w:pStyle w:val="LabStepNumberedLevel2"/>
      </w:pPr>
      <w:r>
        <w:t>When you are done with your work, close the browser window, return to Visual Studio Code and stop the debugging session.</w:t>
      </w: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even" r:id="rId91"/>
      <w:headerReference w:type="default" r:id="rId92"/>
      <w:footerReference w:type="even" r:id="rId93"/>
      <w:footerReference w:type="default" r:id="rId94"/>
      <w:headerReference w:type="first" r:id="rId95"/>
      <w:footerReference w:type="first" r:id="rId9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A25F2" w14:textId="77777777" w:rsidR="00F50D0B" w:rsidRDefault="00F50D0B" w:rsidP="005F53BE">
      <w:pPr>
        <w:spacing w:before="0" w:after="0"/>
      </w:pPr>
      <w:r>
        <w:separator/>
      </w:r>
    </w:p>
  </w:endnote>
  <w:endnote w:type="continuationSeparator" w:id="0">
    <w:p w14:paraId="25BEAE06" w14:textId="77777777" w:rsidR="00F50D0B" w:rsidRDefault="00F50D0B"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1285D" w14:textId="77777777" w:rsidR="0000189A" w:rsidRDefault="000018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A3BC239" w:rsidR="0000189A" w:rsidRDefault="0000189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00189A" w:rsidRPr="00487314" w:rsidRDefault="0000189A"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00189A" w:rsidRDefault="0000189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00189A" w:rsidRPr="00487314" w:rsidRDefault="0000189A"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D7740" w14:textId="77777777" w:rsidR="00F50D0B" w:rsidRDefault="00F50D0B" w:rsidP="005F53BE">
      <w:pPr>
        <w:spacing w:before="0" w:after="0"/>
      </w:pPr>
      <w:r>
        <w:separator/>
      </w:r>
    </w:p>
  </w:footnote>
  <w:footnote w:type="continuationSeparator" w:id="0">
    <w:p w14:paraId="638EEB6C" w14:textId="77777777" w:rsidR="00F50D0B" w:rsidRDefault="00F50D0B"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E2B1" w14:textId="77777777" w:rsidR="0000189A" w:rsidRDefault="000018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00189A" w:rsidRDefault="0000189A" w:rsidP="00CA7497">
    <w:pPr>
      <w:pStyle w:val="Header"/>
      <w:pBdr>
        <w:bottom w:val="single" w:sz="4" w:space="0" w:color="auto"/>
      </w:pBdr>
      <w:spacing w:before="240"/>
    </w:pPr>
    <w:r>
      <w:t>MSD365: Modern SharePoint and Office 365 Development</w:t>
    </w:r>
  </w:p>
  <w:p w14:paraId="52070944" w14:textId="7CA852E8" w:rsidR="0000189A" w:rsidRPr="00E871B8" w:rsidRDefault="0000189A"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A8426C">
      <w:rPr>
        <w:rFonts w:cs="Arial"/>
        <w:noProof/>
      </w:rPr>
      <w:t>Apr 30,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00189A" w:rsidRDefault="0000189A"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2"/>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189A"/>
    <w:rsid w:val="00002CAD"/>
    <w:rsid w:val="00005DFC"/>
    <w:rsid w:val="00006431"/>
    <w:rsid w:val="00010149"/>
    <w:rsid w:val="00011156"/>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1581"/>
    <w:rsid w:val="00092B50"/>
    <w:rsid w:val="0009349B"/>
    <w:rsid w:val="000A14CA"/>
    <w:rsid w:val="000A2264"/>
    <w:rsid w:val="000A227D"/>
    <w:rsid w:val="000A2A6C"/>
    <w:rsid w:val="000A38B5"/>
    <w:rsid w:val="000B3CE4"/>
    <w:rsid w:val="000C19D9"/>
    <w:rsid w:val="000C3850"/>
    <w:rsid w:val="000C6A11"/>
    <w:rsid w:val="000C79A2"/>
    <w:rsid w:val="000C7F80"/>
    <w:rsid w:val="000D521B"/>
    <w:rsid w:val="000D734F"/>
    <w:rsid w:val="000E3030"/>
    <w:rsid w:val="000F00B5"/>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562B0"/>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01D6"/>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25226"/>
    <w:rsid w:val="00231A55"/>
    <w:rsid w:val="00231B7C"/>
    <w:rsid w:val="00232E61"/>
    <w:rsid w:val="00233079"/>
    <w:rsid w:val="00234E10"/>
    <w:rsid w:val="00234FB2"/>
    <w:rsid w:val="00235224"/>
    <w:rsid w:val="00241454"/>
    <w:rsid w:val="00244D14"/>
    <w:rsid w:val="00252F6E"/>
    <w:rsid w:val="00264831"/>
    <w:rsid w:val="002675E1"/>
    <w:rsid w:val="00270E0F"/>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009C"/>
    <w:rsid w:val="00352060"/>
    <w:rsid w:val="00352509"/>
    <w:rsid w:val="00357410"/>
    <w:rsid w:val="00357EF9"/>
    <w:rsid w:val="00360425"/>
    <w:rsid w:val="00360BBC"/>
    <w:rsid w:val="00364F73"/>
    <w:rsid w:val="00371587"/>
    <w:rsid w:val="003770A6"/>
    <w:rsid w:val="00377805"/>
    <w:rsid w:val="0038219D"/>
    <w:rsid w:val="003854DC"/>
    <w:rsid w:val="003911B8"/>
    <w:rsid w:val="0039236A"/>
    <w:rsid w:val="003A0E6B"/>
    <w:rsid w:val="003A2FEB"/>
    <w:rsid w:val="003A69CF"/>
    <w:rsid w:val="003A6E23"/>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31465"/>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0268"/>
    <w:rsid w:val="00492461"/>
    <w:rsid w:val="004951A6"/>
    <w:rsid w:val="00495ECF"/>
    <w:rsid w:val="004970BB"/>
    <w:rsid w:val="004976B0"/>
    <w:rsid w:val="004A225A"/>
    <w:rsid w:val="004A53A4"/>
    <w:rsid w:val="004A7251"/>
    <w:rsid w:val="004B10B1"/>
    <w:rsid w:val="004B2FB2"/>
    <w:rsid w:val="004B5EFB"/>
    <w:rsid w:val="004C054C"/>
    <w:rsid w:val="004C140D"/>
    <w:rsid w:val="004C2E4D"/>
    <w:rsid w:val="004C593E"/>
    <w:rsid w:val="004C7C0D"/>
    <w:rsid w:val="004D23C6"/>
    <w:rsid w:val="004D525D"/>
    <w:rsid w:val="004E14D3"/>
    <w:rsid w:val="004E2880"/>
    <w:rsid w:val="004E3D11"/>
    <w:rsid w:val="004E5A33"/>
    <w:rsid w:val="004E6F38"/>
    <w:rsid w:val="004E7EB5"/>
    <w:rsid w:val="004F0F4C"/>
    <w:rsid w:val="004F4142"/>
    <w:rsid w:val="004F5429"/>
    <w:rsid w:val="004F5600"/>
    <w:rsid w:val="005007D5"/>
    <w:rsid w:val="00502053"/>
    <w:rsid w:val="00504772"/>
    <w:rsid w:val="00504F6D"/>
    <w:rsid w:val="00505BE9"/>
    <w:rsid w:val="00506092"/>
    <w:rsid w:val="0051014C"/>
    <w:rsid w:val="00510744"/>
    <w:rsid w:val="00517088"/>
    <w:rsid w:val="00521A60"/>
    <w:rsid w:val="00521B92"/>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969A5"/>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140C"/>
    <w:rsid w:val="005F2A6E"/>
    <w:rsid w:val="005F2E38"/>
    <w:rsid w:val="005F46CA"/>
    <w:rsid w:val="005F53BE"/>
    <w:rsid w:val="005F5616"/>
    <w:rsid w:val="006005A2"/>
    <w:rsid w:val="00600BFA"/>
    <w:rsid w:val="0060307C"/>
    <w:rsid w:val="0060682E"/>
    <w:rsid w:val="00606B52"/>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22CC"/>
    <w:rsid w:val="00663BC2"/>
    <w:rsid w:val="0066486F"/>
    <w:rsid w:val="00664C41"/>
    <w:rsid w:val="00667196"/>
    <w:rsid w:val="006714F0"/>
    <w:rsid w:val="00671E4D"/>
    <w:rsid w:val="00671F0E"/>
    <w:rsid w:val="00672CBC"/>
    <w:rsid w:val="00673313"/>
    <w:rsid w:val="00674E89"/>
    <w:rsid w:val="00681776"/>
    <w:rsid w:val="006855E4"/>
    <w:rsid w:val="0068643C"/>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3ED5"/>
    <w:rsid w:val="006E643C"/>
    <w:rsid w:val="006F0013"/>
    <w:rsid w:val="006F0AEB"/>
    <w:rsid w:val="006F14C1"/>
    <w:rsid w:val="006F1D2C"/>
    <w:rsid w:val="006F5F63"/>
    <w:rsid w:val="006F5FD4"/>
    <w:rsid w:val="006F7DEB"/>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A7E21"/>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2087"/>
    <w:rsid w:val="008146B2"/>
    <w:rsid w:val="00820E46"/>
    <w:rsid w:val="008211E3"/>
    <w:rsid w:val="00825785"/>
    <w:rsid w:val="008419DE"/>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62E4"/>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0ABF"/>
    <w:rsid w:val="00954CD4"/>
    <w:rsid w:val="00961239"/>
    <w:rsid w:val="0096127C"/>
    <w:rsid w:val="00963E42"/>
    <w:rsid w:val="00972EB4"/>
    <w:rsid w:val="009742DC"/>
    <w:rsid w:val="00976A78"/>
    <w:rsid w:val="009815C1"/>
    <w:rsid w:val="009856F4"/>
    <w:rsid w:val="009900A7"/>
    <w:rsid w:val="00991E62"/>
    <w:rsid w:val="00992463"/>
    <w:rsid w:val="00992634"/>
    <w:rsid w:val="00995967"/>
    <w:rsid w:val="009977E6"/>
    <w:rsid w:val="009A5917"/>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1731B"/>
    <w:rsid w:val="00A2068D"/>
    <w:rsid w:val="00A210A1"/>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426C"/>
    <w:rsid w:val="00A854A0"/>
    <w:rsid w:val="00A86A3B"/>
    <w:rsid w:val="00A86E21"/>
    <w:rsid w:val="00A908A9"/>
    <w:rsid w:val="00A91038"/>
    <w:rsid w:val="00A91705"/>
    <w:rsid w:val="00A92C44"/>
    <w:rsid w:val="00A96745"/>
    <w:rsid w:val="00A9726F"/>
    <w:rsid w:val="00AA36E8"/>
    <w:rsid w:val="00AA3BF7"/>
    <w:rsid w:val="00AA546A"/>
    <w:rsid w:val="00AA5D4C"/>
    <w:rsid w:val="00AA61B8"/>
    <w:rsid w:val="00AA7530"/>
    <w:rsid w:val="00AB4CD0"/>
    <w:rsid w:val="00AB656A"/>
    <w:rsid w:val="00AC1DFE"/>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A09"/>
    <w:rsid w:val="00AF7CF4"/>
    <w:rsid w:val="00B062D6"/>
    <w:rsid w:val="00B10EC9"/>
    <w:rsid w:val="00B121FC"/>
    <w:rsid w:val="00B21FCC"/>
    <w:rsid w:val="00B24206"/>
    <w:rsid w:val="00B26346"/>
    <w:rsid w:val="00B3096C"/>
    <w:rsid w:val="00B31746"/>
    <w:rsid w:val="00B361DA"/>
    <w:rsid w:val="00B377D5"/>
    <w:rsid w:val="00B37B5C"/>
    <w:rsid w:val="00B44C9A"/>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63AF"/>
    <w:rsid w:val="00CA7497"/>
    <w:rsid w:val="00CB0BAD"/>
    <w:rsid w:val="00CB2039"/>
    <w:rsid w:val="00CC11E1"/>
    <w:rsid w:val="00CC1574"/>
    <w:rsid w:val="00CC1FF8"/>
    <w:rsid w:val="00CC285D"/>
    <w:rsid w:val="00CC30B3"/>
    <w:rsid w:val="00CC4226"/>
    <w:rsid w:val="00CD40F7"/>
    <w:rsid w:val="00CE0620"/>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77209"/>
    <w:rsid w:val="00D84FBA"/>
    <w:rsid w:val="00D86621"/>
    <w:rsid w:val="00D878CC"/>
    <w:rsid w:val="00D9076D"/>
    <w:rsid w:val="00D92D0C"/>
    <w:rsid w:val="00D9568A"/>
    <w:rsid w:val="00D964A0"/>
    <w:rsid w:val="00D96739"/>
    <w:rsid w:val="00D97AA9"/>
    <w:rsid w:val="00DA2E96"/>
    <w:rsid w:val="00DA2EDA"/>
    <w:rsid w:val="00DA41A0"/>
    <w:rsid w:val="00DA65B1"/>
    <w:rsid w:val="00DA6606"/>
    <w:rsid w:val="00DB1ACE"/>
    <w:rsid w:val="00DB1E3B"/>
    <w:rsid w:val="00DB5013"/>
    <w:rsid w:val="00DB5CBF"/>
    <w:rsid w:val="00DC02DE"/>
    <w:rsid w:val="00DC2031"/>
    <w:rsid w:val="00DC67C1"/>
    <w:rsid w:val="00DD1374"/>
    <w:rsid w:val="00DD168F"/>
    <w:rsid w:val="00DD752E"/>
    <w:rsid w:val="00DE069A"/>
    <w:rsid w:val="00DE3246"/>
    <w:rsid w:val="00DE39FC"/>
    <w:rsid w:val="00DF4995"/>
    <w:rsid w:val="00DF5737"/>
    <w:rsid w:val="00DF5F2A"/>
    <w:rsid w:val="00DF7634"/>
    <w:rsid w:val="00E00875"/>
    <w:rsid w:val="00E01BBA"/>
    <w:rsid w:val="00E02B33"/>
    <w:rsid w:val="00E07604"/>
    <w:rsid w:val="00E13712"/>
    <w:rsid w:val="00E14050"/>
    <w:rsid w:val="00E1408B"/>
    <w:rsid w:val="00E16ED4"/>
    <w:rsid w:val="00E17DF2"/>
    <w:rsid w:val="00E220ED"/>
    <w:rsid w:val="00E243D4"/>
    <w:rsid w:val="00E36ABD"/>
    <w:rsid w:val="00E407D5"/>
    <w:rsid w:val="00E413E9"/>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91320"/>
    <w:rsid w:val="00E92846"/>
    <w:rsid w:val="00E95EF3"/>
    <w:rsid w:val="00EA2440"/>
    <w:rsid w:val="00EA77D4"/>
    <w:rsid w:val="00EA7F11"/>
    <w:rsid w:val="00EB1ADF"/>
    <w:rsid w:val="00EB463B"/>
    <w:rsid w:val="00EC0913"/>
    <w:rsid w:val="00EC0A91"/>
    <w:rsid w:val="00EC33C6"/>
    <w:rsid w:val="00EC763B"/>
    <w:rsid w:val="00ED0BDB"/>
    <w:rsid w:val="00ED1896"/>
    <w:rsid w:val="00EE11D5"/>
    <w:rsid w:val="00EE6F2C"/>
    <w:rsid w:val="00EE7D78"/>
    <w:rsid w:val="00F016F1"/>
    <w:rsid w:val="00F03AD8"/>
    <w:rsid w:val="00F10E96"/>
    <w:rsid w:val="00F14A4D"/>
    <w:rsid w:val="00F167A6"/>
    <w:rsid w:val="00F1739B"/>
    <w:rsid w:val="00F17A8C"/>
    <w:rsid w:val="00F20713"/>
    <w:rsid w:val="00F2627E"/>
    <w:rsid w:val="00F27094"/>
    <w:rsid w:val="00F2767F"/>
    <w:rsid w:val="00F31349"/>
    <w:rsid w:val="00F34260"/>
    <w:rsid w:val="00F46C5D"/>
    <w:rsid w:val="00F50D0B"/>
    <w:rsid w:val="00F54489"/>
    <w:rsid w:val="00F55590"/>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E7CE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sChild>
        <w:div w:id="607469136">
          <w:marLeft w:val="0"/>
          <w:marRight w:val="0"/>
          <w:marTop w:val="0"/>
          <w:marBottom w:val="0"/>
          <w:divBdr>
            <w:top w:val="none" w:sz="0" w:space="0" w:color="auto"/>
            <w:left w:val="none" w:sz="0" w:space="0" w:color="auto"/>
            <w:bottom w:val="none" w:sz="0" w:space="0" w:color="auto"/>
            <w:right w:val="none" w:sz="0" w:space="0" w:color="auto"/>
          </w:divBdr>
          <w:divsChild>
            <w:div w:id="1489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05625765">
      <w:bodyDiv w:val="1"/>
      <w:marLeft w:val="0"/>
      <w:marRight w:val="0"/>
      <w:marTop w:val="0"/>
      <w:marBottom w:val="0"/>
      <w:divBdr>
        <w:top w:val="none" w:sz="0" w:space="0" w:color="auto"/>
        <w:left w:val="none" w:sz="0" w:space="0" w:color="auto"/>
        <w:bottom w:val="none" w:sz="0" w:space="0" w:color="auto"/>
        <w:right w:val="none" w:sz="0" w:space="0" w:color="auto"/>
      </w:divBdr>
      <w:divsChild>
        <w:div w:id="1412047847">
          <w:marLeft w:val="0"/>
          <w:marRight w:val="0"/>
          <w:marTop w:val="0"/>
          <w:marBottom w:val="0"/>
          <w:divBdr>
            <w:top w:val="none" w:sz="0" w:space="0" w:color="auto"/>
            <w:left w:val="none" w:sz="0" w:space="0" w:color="auto"/>
            <w:bottom w:val="none" w:sz="0" w:space="0" w:color="auto"/>
            <w:right w:val="none" w:sz="0" w:space="0" w:color="auto"/>
          </w:divBdr>
          <w:divsChild>
            <w:div w:id="1096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SharePoint/sp-dev-docs/blob/master/docs/spfx/debug-in-vscode.md"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footer" Target="footer1.xml"/><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7EC6A-FF74-451C-931A-045AE608A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14161</TotalTime>
  <Pages>30</Pages>
  <Words>6499</Words>
  <Characters>37047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367</cp:revision>
  <cp:lastPrinted>2018-09-05T17:01:00Z</cp:lastPrinted>
  <dcterms:created xsi:type="dcterms:W3CDTF">2013-07-31T17:42:00Z</dcterms:created>
  <dcterms:modified xsi:type="dcterms:W3CDTF">2019-04-30T15:35:00Z</dcterms:modified>
</cp:coreProperties>
</file>