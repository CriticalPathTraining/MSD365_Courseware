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5F03B04"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xml:space="preserve"> </w:t>
      </w:r>
      <w:r w:rsidRPr="00E07ECB">
        <w:t xml:space="preserve">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w:t>
      </w:r>
      <w:proofErr w:type="spellStart"/>
      <w:r>
        <w:t>SPFx</w:t>
      </w:r>
      <w:proofErr w:type="spellEnd"/>
      <w:r>
        <w:t xml:space="preserve">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80EC1ED"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59238BBE" w:rsidR="0031671C" w:rsidRDefault="007363D0" w:rsidP="00DD752E">
      <w:pPr>
        <w:pStyle w:val="LabStepScreenshotLevel2"/>
      </w:pPr>
      <w:r>
        <w:drawing>
          <wp:inline distT="0" distB="0" distL="0" distR="0" wp14:anchorId="6E4634C6" wp14:editId="59B3D4E6">
            <wp:extent cx="3848665" cy="1849464"/>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077" cy="1870806"/>
                    </a:xfrm>
                    <a:prstGeom prst="rect">
                      <a:avLst/>
                    </a:prstGeom>
                    <a:noFill/>
                    <a:ln>
                      <a:solidFill>
                        <a:schemeClr val="tx1"/>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23F294F3"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t>
      </w:r>
      <w:proofErr w:type="spellStart"/>
      <w:r w:rsidRPr="00DA65B1">
        <w:rPr>
          <w:b/>
        </w:rPr>
        <w:t>webparts</w:t>
      </w:r>
      <w:proofErr w:type="spellEnd"/>
      <w:r w:rsidRPr="00DA65B1">
        <w:rPr>
          <w:b/>
        </w:rPr>
        <w:t>/</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t>
      </w:r>
      <w:proofErr w:type="spellStart"/>
      <w:r w:rsidRPr="006E1EDC">
        <w:rPr>
          <w:b/>
        </w:rPr>
        <w:t>webparts</w:t>
      </w:r>
      <w:proofErr w:type="spellEnd"/>
      <w:r w:rsidRPr="006E1EDC">
        <w:rPr>
          <w:b/>
        </w:rPr>
        <w:t>/</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6B827E68"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4B450016" w14:textId="77777777" w:rsidR="00DC2031" w:rsidRDefault="00DC2031" w:rsidP="00DC2031">
      <w:pPr>
        <w:pStyle w:val="LabStepCodeBlockLevel2"/>
      </w:pPr>
      <w:r>
        <w:t>$background-color: lightblue;</w:t>
      </w:r>
    </w:p>
    <w:p w14:paraId="31212828" w14:textId="77777777" w:rsidR="00DC2031" w:rsidRDefault="00DC2031" w:rsidP="00DC2031">
      <w:pPr>
        <w:pStyle w:val="LabStepCodeBlockLevel2"/>
      </w:pPr>
      <w:r>
        <w:t>$font-color: darkred;</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77777777"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t>
      </w:r>
      <w:proofErr w:type="spellStart"/>
      <w:r w:rsidRPr="00B24206">
        <w:rPr>
          <w:b/>
        </w:rPr>
        <w:t>webparts</w:t>
      </w:r>
      <w:proofErr w:type="spellEnd"/>
      <w:r w:rsidRPr="00B24206">
        <w:rPr>
          <w:b/>
        </w:rPr>
        <w:t>/</w:t>
      </w:r>
      <w:proofErr w:type="spellStart"/>
      <w:r w:rsidRPr="00B24206">
        <w:rPr>
          <w:b/>
        </w:rPr>
        <w:t>walmartGreeter</w:t>
      </w:r>
      <w:proofErr w:type="spellEnd"/>
      <w:r>
        <w:t xml:space="preserve">, open the </w:t>
      </w:r>
      <w:proofErr w:type="spellStart"/>
      <w:r w:rsidR="00DD1374">
        <w:t>webpart</w:t>
      </w:r>
      <w:proofErr w:type="spellEnd"/>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53D7551C">
            <wp:extent cx="2224585" cy="1523377"/>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8999" cy="1553791"/>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lastRenderedPageBreak/>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2890FBF">
            <wp:extent cx="3848668" cy="1399289"/>
            <wp:effectExtent l="19050" t="19050" r="1905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6315" cy="1427520"/>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3B2E44BA">
            <wp:extent cx="3839447" cy="1570245"/>
            <wp:effectExtent l="19050" t="19050" r="889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62"/>
                    <a:stretch/>
                  </pic:blipFill>
                  <pic:spPr bwMode="auto">
                    <a:xfrm>
                      <a:off x="0" y="0"/>
                      <a:ext cx="3897170" cy="159385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6F5A5473">
            <wp:extent cx="5182045" cy="1128811"/>
            <wp:effectExtent l="19050" t="19050" r="1905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1493" cy="1159187"/>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w:t>
      </w:r>
      <w:proofErr w:type="spellStart"/>
      <w:r w:rsidRPr="0062446D">
        <w:rPr>
          <w:b/>
        </w:rPr>
        <w:t>SPFx</w:t>
      </w:r>
      <w:proofErr w:type="spellEnd"/>
      <w:r w:rsidRPr="0062446D">
        <w:rPr>
          <w:b/>
        </w:rPr>
        <w:t xml:space="preserve">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373EC308" w:rsidR="00CE262E" w:rsidRDefault="00CE262E" w:rsidP="00CE262E">
      <w:pPr>
        <w:pStyle w:val="LabExerciseCallout"/>
      </w:pPr>
      <w:r>
        <w:t xml:space="preserve">The point of these last few steps is to show that you can edit any of the TypeScript or CSS in your project and simply save the </w:t>
      </w:r>
      <w:r w:rsidR="00F65918">
        <w:t>edited</w:t>
      </w:r>
      <w:r>
        <w:t xml:space="preserve">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484A70"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11109679">
            <wp:extent cx="3900407" cy="1881241"/>
            <wp:effectExtent l="19050" t="19050" r="241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3972998" cy="1916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5F429A99"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2100AEB" w:rsidR="0054509A" w:rsidRDefault="00F20713" w:rsidP="0054509A">
      <w:pPr>
        <w:pStyle w:val="LabStepScreenshotLevel2"/>
      </w:pPr>
      <w:r>
        <w:drawing>
          <wp:inline distT="0" distB="0" distL="0" distR="0" wp14:anchorId="006CFED1" wp14:editId="14D8C69B">
            <wp:extent cx="2464231" cy="361002"/>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4"/>
                    <a:stretch/>
                  </pic:blipFill>
                  <pic:spPr bwMode="auto">
                    <a:xfrm>
                      <a:off x="0" y="0"/>
                      <a:ext cx="2594200" cy="380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4F3EFCF2" w:rsidR="0054509A" w:rsidRDefault="00F20713" w:rsidP="0054509A">
      <w:pPr>
        <w:pStyle w:val="LabStepNumberedLevel2"/>
        <w:numPr>
          <w:ilvl w:val="1"/>
          <w:numId w:val="31"/>
        </w:numPr>
      </w:pPr>
      <w:r>
        <w:t xml:space="preserve">The interface </w:t>
      </w:r>
      <w:r w:rsidR="0054509A">
        <w:t xml:space="preserve">inside </w:t>
      </w:r>
      <w:proofErr w:type="spellStart"/>
      <w:r>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190925E2" w:rsidR="0054509A" w:rsidRDefault="00F20713" w:rsidP="0054509A">
      <w:pPr>
        <w:pStyle w:val="LabStepScreenshotLevel2"/>
      </w:pPr>
      <w:r>
        <w:drawing>
          <wp:inline distT="0" distB="0" distL="0" distR="0" wp14:anchorId="6DE91FA2" wp14:editId="2F743258">
            <wp:extent cx="2350576" cy="6832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1429" cy="695106"/>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lastRenderedPageBreak/>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t>
      </w:r>
      <w:proofErr w:type="spellStart"/>
      <w:r w:rsidRPr="00465A73">
        <w:rPr>
          <w:b/>
        </w:rPr>
        <w:t>webpart</w:t>
      </w:r>
      <w:proofErr w:type="spellEnd"/>
      <w:r w:rsidRPr="00465A73">
        <w:rPr>
          <w:b/>
        </w:rPr>
        <w: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lastRenderedPageBreak/>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4701D40">
            <wp:extent cx="3782789" cy="908094"/>
            <wp:effectExtent l="19050" t="19050" r="2730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7389" cy="974014"/>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lastRenderedPageBreak/>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6E28EA7F">
            <wp:extent cx="2774197" cy="1280755"/>
            <wp:effectExtent l="19050" t="19050" r="2667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33906" cy="130832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4AD55421">
            <wp:extent cx="1601492" cy="1173130"/>
            <wp:effectExtent l="19050" t="19050" r="1778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62"/>
                    <a:stretch/>
                  </pic:blipFill>
                  <pic:spPr bwMode="auto">
                    <a:xfrm>
                      <a:off x="0" y="0"/>
                      <a:ext cx="1659934" cy="121594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proofErr w:type="spellStart"/>
      <w:r w:rsidR="00DD1374">
        <w:t>webpart</w:t>
      </w:r>
      <w:proofErr w:type="spellEnd"/>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lastRenderedPageBreak/>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04A2FDD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://msd0910.sharepoint.com</w:t>
      </w:r>
      <w:r w:rsidR="005F2A6E" w:rsidRPr="005F2A6E">
        <w:rPr>
          <w:color w:val="auto"/>
        </w:rPr>
        <w:t>/_layouts/workbench.aspx</w:t>
      </w:r>
      <w:r w:rsidRPr="00074573">
        <w:rPr>
          <w:color w:val="7F7F7F" w:themeColor="text1" w:themeTint="80"/>
        </w:rPr>
        <w:t>",</w:t>
      </w:r>
    </w:p>
    <w:p w14:paraId="666A0864" w14:textId="7C5B0333"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766605A3" w:rsidR="00C43BF7" w:rsidRDefault="001A1A0F" w:rsidP="00C43BF7">
      <w:pPr>
        <w:pStyle w:val="LabStepScreenshotLevel2"/>
      </w:pPr>
      <w:r>
        <w:drawing>
          <wp:inline distT="0" distB="0" distL="0" distR="0" wp14:anchorId="371222F9" wp14:editId="7BF17E38">
            <wp:extent cx="4594835" cy="1458259"/>
            <wp:effectExtent l="19050" t="19050" r="1587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864" cy="1462077"/>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69597EC7" w:rsidR="00C43BF7" w:rsidRDefault="001A1A0F" w:rsidP="00C43BF7">
      <w:pPr>
        <w:pStyle w:val="LabStepScreenshotLevel2"/>
      </w:pPr>
      <w:r>
        <w:drawing>
          <wp:inline distT="0" distB="0" distL="0" distR="0" wp14:anchorId="0493DA40" wp14:editId="3E996701">
            <wp:extent cx="3735295" cy="1471973"/>
            <wp:effectExtent l="19050" t="19050" r="1778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5899" cy="1484033"/>
                    </a:xfrm>
                    <a:prstGeom prst="rect">
                      <a:avLst/>
                    </a:prstGeom>
                    <a:noFill/>
                    <a:ln>
                      <a:solidFill>
                        <a:schemeClr val="tx1">
                          <a:lumMod val="50000"/>
                          <a:lumOff val="50000"/>
                        </a:schemeClr>
                      </a:solidFill>
                    </a:ln>
                  </pic:spPr>
                </pic:pic>
              </a:graphicData>
            </a:graphic>
          </wp:inline>
        </w:drawing>
      </w:r>
    </w:p>
    <w:p w14:paraId="565517DB" w14:textId="4FE94A8B" w:rsidR="000714A2" w:rsidRDefault="000714A2" w:rsidP="000714A2">
      <w:pPr>
        <w:pStyle w:val="LabExerciseCallout"/>
      </w:pPr>
      <w:r>
        <w:t xml:space="preserve">Note that quite a few other </w:t>
      </w:r>
      <w:r w:rsidR="001A1A0F">
        <w:t xml:space="preserve">standard </w:t>
      </w:r>
      <w:r w:rsidR="00DD1374">
        <w:t>webpart</w:t>
      </w:r>
      <w:r>
        <w:t>s are available once you are running inside your own tenancy in SharePoint Online.</w:t>
      </w:r>
    </w:p>
    <w:p w14:paraId="28C40003" w14:textId="348CCED2" w:rsidR="00C43BF7" w:rsidRDefault="000714A2" w:rsidP="00716658">
      <w:pPr>
        <w:pStyle w:val="LabStepNumberedLevel2"/>
      </w:pPr>
      <w:r>
        <w:t xml:space="preserve">The </w:t>
      </w:r>
      <w:r w:rsidR="00DD1374">
        <w:t>webpart</w:t>
      </w:r>
      <w:r>
        <w:t xml:space="preserve"> should now display the actual display name for the user account you have used to sign in.</w:t>
      </w:r>
    </w:p>
    <w:p w14:paraId="1E85600A" w14:textId="45411697"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lastRenderedPageBreak/>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4F2815B5" w14:textId="289C987F"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687F7E72" w:rsidR="00FB55B4"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CF4F9A">
        <w:rPr>
          <w:b/>
        </w:rPr>
        <w:t>N</w:t>
      </w: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57B0DC7B"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7B2B932C" w:rsidR="00FB55B4" w:rsidRDefault="00CF4F9A" w:rsidP="00FB55B4">
      <w:pPr>
        <w:pStyle w:val="LabStepScreenshotLevel2"/>
      </w:pPr>
      <w:r>
        <w:drawing>
          <wp:inline distT="0" distB="0" distL="0" distR="0" wp14:anchorId="51BA057B" wp14:editId="7535388A">
            <wp:extent cx="5320632" cy="2686942"/>
            <wp:effectExtent l="19050" t="19050" r="1397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2833"/>
                    <a:stretch/>
                  </pic:blipFill>
                  <pic:spPr bwMode="auto">
                    <a:xfrm>
                      <a:off x="0" y="0"/>
                      <a:ext cx="5561715" cy="28086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03632" w14:textId="77777777" w:rsidR="00FB55B4" w:rsidRDefault="00FB55B4" w:rsidP="00FB55B4">
      <w:pPr>
        <w:pStyle w:val="LabExerciseCallout"/>
      </w:pPr>
      <w:r>
        <w:t>Once you have answered all the questions, the Yeoman generator will run and add the starter files to your project folder.</w:t>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8C4EC18" w:rsidR="00FB55B4" w:rsidRDefault="00CF4F9A" w:rsidP="00FB55B4">
      <w:pPr>
        <w:pStyle w:val="LabStepScreenshotLevel2"/>
      </w:pPr>
      <w:r>
        <w:drawing>
          <wp:inline distT="0" distB="0" distL="0" distR="0" wp14:anchorId="1AD8EC03" wp14:editId="63B089B4">
            <wp:extent cx="3300586" cy="1243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3692" cy="1266874"/>
                    </a:xfrm>
                    <a:prstGeom prst="rect">
                      <a:avLst/>
                    </a:prstGeom>
                    <a:noFill/>
                    <a:ln>
                      <a:noFill/>
                    </a:ln>
                  </pic:spPr>
                </pic:pic>
              </a:graphicData>
            </a:graphic>
          </wp:inline>
        </w:drawing>
      </w:r>
    </w:p>
    <w:p w14:paraId="0EF694D9" w14:textId="77777777" w:rsidR="00FB55B4" w:rsidRDefault="00FB55B4" w:rsidP="00FB55B4">
      <w:pPr>
        <w:pStyle w:val="LabStepNumbered"/>
      </w:pPr>
      <w:r>
        <w:lastRenderedPageBreak/>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6DD7B2B6" w:rsidR="00FB55B4" w:rsidRDefault="00205CE6" w:rsidP="00FB55B4">
      <w:pPr>
        <w:pStyle w:val="LabStepScreenshotLevel2"/>
      </w:pPr>
      <w:r>
        <w:drawing>
          <wp:inline distT="0" distB="0" distL="0" distR="0" wp14:anchorId="6E0D7F9E" wp14:editId="094DC030">
            <wp:extent cx="3608779" cy="1440329"/>
            <wp:effectExtent l="19050" t="19050" r="1079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18446"/>
                    <a:stretch/>
                  </pic:blipFill>
                  <pic:spPr bwMode="auto">
                    <a:xfrm>
                      <a:off x="0" y="0"/>
                      <a:ext cx="3822515" cy="152563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166F457B" w:rsidR="00FB55B4" w:rsidRDefault="00205CE6" w:rsidP="00FB55B4">
      <w:pPr>
        <w:pStyle w:val="LabStepScreenshotLevel2"/>
      </w:pPr>
      <w:r>
        <w:drawing>
          <wp:inline distT="0" distB="0" distL="0" distR="0" wp14:anchorId="3AF472EB" wp14:editId="137B2897">
            <wp:extent cx="2462306" cy="2828091"/>
            <wp:effectExtent l="19050" t="19050" r="146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1623"/>
                    <a:stretch/>
                  </pic:blipFill>
                  <pic:spPr bwMode="auto">
                    <a:xfrm>
                      <a:off x="0" y="0"/>
                      <a:ext cx="2560154" cy="294047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58DC6AA5">
            <wp:extent cx="3382683" cy="1227346"/>
            <wp:effectExtent l="19050" t="19050" r="825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7493" cy="1283516"/>
                    </a:xfrm>
                    <a:prstGeom prst="rect">
                      <a:avLst/>
                    </a:prstGeom>
                    <a:noFill/>
                    <a:ln>
                      <a:solidFill>
                        <a:schemeClr val="tx1"/>
                      </a:solidFill>
                    </a:ln>
                  </pic:spPr>
                </pic:pic>
              </a:graphicData>
            </a:graphic>
          </wp:inline>
        </w:drawing>
      </w:r>
    </w:p>
    <w:p w14:paraId="7102ED42" w14:textId="3CED050B" w:rsidR="00FB55B4" w:rsidRDefault="00BA5CC6" w:rsidP="00FB55B4">
      <w:pPr>
        <w:pStyle w:val="LabExerciseCallout"/>
      </w:pPr>
      <w:r>
        <w:lastRenderedPageBreak/>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7238C8A1" w:rsidR="00A86E21" w:rsidRDefault="00BF0451" w:rsidP="00A86E21">
      <w:pPr>
        <w:pStyle w:val="LabStepNumberedLevel2"/>
      </w:pPr>
      <w:r>
        <w:t>At this point, the application customizer manifest file should appear as the one shown in the following screenshot.</w:t>
      </w:r>
    </w:p>
    <w:p w14:paraId="6CE39D11" w14:textId="1F829712" w:rsidR="00A86E21" w:rsidRDefault="00A86E21" w:rsidP="00A86E21">
      <w:pPr>
        <w:pStyle w:val="LabStepScreenshotLevel2"/>
      </w:pPr>
      <w:r>
        <w:drawing>
          <wp:inline distT="0" distB="0" distL="0" distR="0" wp14:anchorId="78BC688B" wp14:editId="06A758B1">
            <wp:extent cx="4800057" cy="1512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7369" cy="1552152"/>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6DBACA9C" w:rsidR="00A86E21" w:rsidRDefault="00A86E21" w:rsidP="00A86E21">
      <w:pPr>
        <w:pStyle w:val="LabStepScreenshotLevel2"/>
      </w:pPr>
      <w:r>
        <w:drawing>
          <wp:inline distT="0" distB="0" distL="0" distR="0" wp14:anchorId="66F71CF7" wp14:editId="192CBEB7">
            <wp:extent cx="3238052" cy="77096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3899" cy="798548"/>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3A586963" w:rsidR="007640D1" w:rsidRDefault="008C5872" w:rsidP="007640D1">
      <w:pPr>
        <w:pStyle w:val="LabStepNumberedLevel2"/>
      </w:pPr>
      <w:r>
        <w:t xml:space="preserve">Inspect the </w:t>
      </w:r>
      <w:r w:rsidR="007640D1" w:rsidRPr="008C5872">
        <w:rPr>
          <w:b/>
        </w:rPr>
        <w:t>render</w:t>
      </w:r>
      <w:r w:rsidR="007640D1">
        <w:t xml:space="preserve"> method</w:t>
      </w:r>
      <w:r>
        <w:t xml:space="preserve"> implementation that was added when you created by the project with the Yeoman generator</w:t>
      </w:r>
      <w:r w:rsidR="007640D1">
        <w:t>.</w:t>
      </w:r>
    </w:p>
    <w:p w14:paraId="185A4BF5" w14:textId="77777777" w:rsidR="007640D1" w:rsidRDefault="007640D1" w:rsidP="007640D1">
      <w:pPr>
        <w:pStyle w:val="LabStepCodeBlockLevel2"/>
      </w:pPr>
      <w:r>
        <w:t>@override</w:t>
      </w:r>
    </w:p>
    <w:p w14:paraId="5B20BB76" w14:textId="77777777" w:rsidR="007640D1" w:rsidRDefault="007640D1" w:rsidP="007640D1">
      <w:pPr>
        <w:pStyle w:val="LabStepCodeBlockLevel2"/>
      </w:pPr>
      <w:r>
        <w:t>public onInit(): Promise&lt;void&gt; {</w:t>
      </w:r>
    </w:p>
    <w:p w14:paraId="11C48652" w14:textId="77777777" w:rsidR="007640D1" w:rsidRDefault="007640D1" w:rsidP="007640D1">
      <w:pPr>
        <w:pStyle w:val="LabStepCodeBlockLevel2"/>
      </w:pPr>
      <w:r>
        <w:t xml:space="preserve">  Log.info(LOG_SOURCE, `Initialized ${strings.Title}`);</w:t>
      </w:r>
    </w:p>
    <w:p w14:paraId="3B61B335" w14:textId="77777777" w:rsidR="007640D1" w:rsidRDefault="007640D1" w:rsidP="007640D1">
      <w:pPr>
        <w:pStyle w:val="LabStepCodeBlockLevel2"/>
      </w:pPr>
    </w:p>
    <w:p w14:paraId="2E24D3AB" w14:textId="77777777" w:rsidR="007640D1" w:rsidRDefault="007640D1" w:rsidP="007640D1">
      <w:pPr>
        <w:pStyle w:val="LabStepCodeBlockLevel2"/>
      </w:pPr>
      <w:r>
        <w:t xml:space="preserve">  let message: string = this.properties.testMessage;</w:t>
      </w:r>
    </w:p>
    <w:p w14:paraId="55D911AC" w14:textId="77777777" w:rsidR="007640D1" w:rsidRDefault="007640D1" w:rsidP="007640D1">
      <w:pPr>
        <w:pStyle w:val="LabStepCodeBlockLevel2"/>
      </w:pPr>
      <w:r>
        <w:t xml:space="preserve">  if (!message) {</w:t>
      </w:r>
    </w:p>
    <w:p w14:paraId="0387E96D" w14:textId="77777777" w:rsidR="007640D1" w:rsidRDefault="007640D1" w:rsidP="007640D1">
      <w:pPr>
        <w:pStyle w:val="LabStepCodeBlockLevel2"/>
      </w:pPr>
      <w:r>
        <w:t xml:space="preserve">    message = '(No properties were provided.)';</w:t>
      </w:r>
    </w:p>
    <w:p w14:paraId="1012AA55" w14:textId="77777777" w:rsidR="007640D1" w:rsidRDefault="007640D1" w:rsidP="007640D1">
      <w:pPr>
        <w:pStyle w:val="LabStepCodeBlockLevel2"/>
      </w:pPr>
      <w:r>
        <w:t xml:space="preserve">  }</w:t>
      </w:r>
    </w:p>
    <w:p w14:paraId="371D270B" w14:textId="77777777" w:rsidR="007640D1" w:rsidRDefault="007640D1" w:rsidP="007640D1">
      <w:pPr>
        <w:pStyle w:val="LabStepCodeBlockLevel2"/>
      </w:pPr>
    </w:p>
    <w:p w14:paraId="746F9241" w14:textId="77777777" w:rsidR="007640D1" w:rsidRDefault="007640D1" w:rsidP="007640D1">
      <w:pPr>
        <w:pStyle w:val="LabStepCodeBlockLevel2"/>
      </w:pPr>
      <w:r>
        <w:t xml:space="preserve">  Dialog.alert(`Hello from ${strings.Title}:\n\n${message}`);</w:t>
      </w:r>
    </w:p>
    <w:p w14:paraId="774ACFD4" w14:textId="77777777" w:rsidR="007640D1" w:rsidRDefault="007640D1" w:rsidP="007640D1">
      <w:pPr>
        <w:pStyle w:val="LabStepCodeBlockLevel2"/>
      </w:pPr>
    </w:p>
    <w:p w14:paraId="0C1400EA" w14:textId="77777777" w:rsidR="007640D1" w:rsidRDefault="007640D1" w:rsidP="007640D1">
      <w:pPr>
        <w:pStyle w:val="LabStepCodeBlockLevel2"/>
      </w:pPr>
      <w:r>
        <w:t xml:space="preserve">  return Promise.resolve();</w:t>
      </w:r>
    </w:p>
    <w:p w14:paraId="5D7ECF82" w14:textId="7673BF16" w:rsidR="007640D1" w:rsidRDefault="007640D1" w:rsidP="007640D1">
      <w:pPr>
        <w:pStyle w:val="LabStepCodeBlockLevel2"/>
      </w:pPr>
      <w:r>
        <w:t>}</w:t>
      </w:r>
    </w:p>
    <w:p w14:paraId="7CE16BF8" w14:textId="55835698" w:rsidR="008C5872" w:rsidRDefault="008C5872" w:rsidP="008C5872">
      <w:pPr>
        <w:pStyle w:val="LabExerciseCallout"/>
      </w:pPr>
      <w:r>
        <w:t xml:space="preserve">While the code in </w:t>
      </w:r>
      <w:r w:rsidRPr="008C5872">
        <w:rPr>
          <w:b/>
        </w:rPr>
        <w:t>render</w:t>
      </w:r>
      <w:r>
        <w:t xml:space="preserve"> only displays a 'hello world' dialog, it provides enough to test the application customizer in the browser.</w:t>
      </w:r>
    </w:p>
    <w:p w14:paraId="14CE1FD6" w14:textId="27E9C112"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77777777" w:rsidR="008C5872" w:rsidRDefault="008C5872" w:rsidP="008C5872">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C586637" w14:textId="77777777" w:rsidR="008C5872" w:rsidRDefault="008C5872" w:rsidP="008C5872">
      <w:pPr>
        <w:pStyle w:val="LabStepCodeBlockLevel2"/>
      </w:pPr>
      <w:r w:rsidRPr="001E461B">
        <w:t>gulp serve --nobrowser</w:t>
      </w:r>
    </w:p>
    <w:p w14:paraId="61B7282C" w14:textId="49F47A96" w:rsidR="00495ECF" w:rsidRDefault="008C5872" w:rsidP="008C5872">
      <w:pPr>
        <w:pStyle w:val="LabStepNumberedLevel2"/>
      </w:pPr>
      <w:r>
        <w:lastRenderedPageBreak/>
        <w:t xml:space="preserve">In the Chrome browser, log on to the SharePoint Online </w:t>
      </w:r>
      <w:r w:rsidR="00AA7530">
        <w:t xml:space="preserve">team </w:t>
      </w:r>
      <w:r>
        <w:t>site where you will do your testing.</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0F5DD0BD">
            <wp:extent cx="3359650" cy="1095504"/>
            <wp:effectExtent l="19050" t="1905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6829" cy="1114149"/>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77777777" w:rsidR="00AA7530" w:rsidRDefault="00AA7530" w:rsidP="00AA7530">
      <w:pPr>
        <w:pStyle w:val="LabStepScreenshotLevel2"/>
      </w:pPr>
      <w:r>
        <w:drawing>
          <wp:inline distT="0" distB="0" distL="0" distR="0" wp14:anchorId="750D2438" wp14:editId="14337D45">
            <wp:extent cx="4237147" cy="1231153"/>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6748" cy="1245565"/>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091486E5">
            <wp:extent cx="5982447" cy="490455"/>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1200" cy="500191"/>
                    </a:xfrm>
                    <a:prstGeom prst="rect">
                      <a:avLst/>
                    </a:prstGeom>
                    <a:noFill/>
                    <a:ln>
                      <a:solidFill>
                        <a:schemeClr val="tx1">
                          <a:lumMod val="65000"/>
                          <a:lumOff val="35000"/>
                        </a:schemeClr>
                      </a:solid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330DD925" w:rsidR="00A83F0D" w:rsidRDefault="00AA61B8" w:rsidP="002D3CAE">
      <w:pPr>
        <w:pStyle w:val="LabStepScreenshotLevel2"/>
      </w:pPr>
      <w:r>
        <w:drawing>
          <wp:inline distT="0" distB="0" distL="0" distR="0" wp14:anchorId="0700BF34" wp14:editId="75E9C333">
            <wp:extent cx="2598965" cy="1488814"/>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2610965" cy="149568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1A0D61" w14:textId="4475D60E" w:rsidR="00F81E28" w:rsidRDefault="00D964A0" w:rsidP="00F81E28">
      <w:pPr>
        <w:pStyle w:val="LabStepNumberedLevel2"/>
      </w:pPr>
      <w:r>
        <w:lastRenderedPageBreak/>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142F4FB6" w:rsidR="002D3CAE" w:rsidRDefault="002D3CAE" w:rsidP="002D3CAE">
      <w:pPr>
        <w:pStyle w:val="LabStepScreenshotLevel2"/>
      </w:pPr>
      <w:r>
        <w:drawing>
          <wp:inline distT="0" distB="0" distL="0" distR="0" wp14:anchorId="4FA264CD" wp14:editId="0BB6345C">
            <wp:extent cx="2563906" cy="1061858"/>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0867" cy="1073024"/>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Click OK to dismiss the Alert dialog.</w:t>
      </w:r>
    </w:p>
    <w:p w14:paraId="4581D071" w14:textId="1063820A" w:rsidR="00D964A0" w:rsidRDefault="00D964A0" w:rsidP="00D964A0">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0667C423" w:rsidR="00492461" w:rsidRDefault="00492461" w:rsidP="002D3CAE">
      <w:pPr>
        <w:pStyle w:val="LabStepNumberedLevel2"/>
      </w:pPr>
      <w:r>
        <w:t>The page URL should still contain the query string parameters you pasted in earlier.</w:t>
      </w:r>
    </w:p>
    <w:p w14:paraId="55DC231E" w14:textId="657631BD" w:rsidR="00492461" w:rsidRDefault="00492461" w:rsidP="002D3CAE">
      <w:pPr>
        <w:pStyle w:val="LabStepNumberedLevel2"/>
      </w:pPr>
      <w:r>
        <w:t>You should now see an Alert dialog with the updated message.</w:t>
      </w:r>
    </w:p>
    <w:p w14:paraId="57FC5062" w14:textId="025EFCA6" w:rsidR="002D3CAE" w:rsidRDefault="002B5247" w:rsidP="002B5247">
      <w:pPr>
        <w:pStyle w:val="LabStepScreenshotLevel2"/>
      </w:pPr>
      <w:r>
        <w:drawing>
          <wp:inline distT="0" distB="0" distL="0" distR="0" wp14:anchorId="004BF092" wp14:editId="3B20E434">
            <wp:extent cx="914400" cy="886646"/>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4988" cy="90660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6A8CC140" w:rsidR="002B5247" w:rsidRDefault="00492461" w:rsidP="002B5247">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2B5247" w:rsidRPr="00492461">
        <w:rPr>
          <w:b/>
        </w:rPr>
        <w:t>MyApplicationCustomizerStyles.module.scss</w:t>
      </w:r>
      <w:proofErr w:type="spellEnd"/>
      <w:r w:rsidR="002B5247">
        <w:t>.</w:t>
      </w:r>
    </w:p>
    <w:p w14:paraId="39BBDA5E" w14:textId="427576D2" w:rsidR="002B5247" w:rsidRDefault="002B5247" w:rsidP="002B5247">
      <w:pPr>
        <w:pStyle w:val="LabStepScreenshotLevel2"/>
      </w:pPr>
      <w:r>
        <w:drawing>
          <wp:inline distT="0" distB="0" distL="0" distR="0" wp14:anchorId="203BAF58" wp14:editId="458A7FB0">
            <wp:extent cx="2333296" cy="976651"/>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8187" cy="991255"/>
                    </a:xfrm>
                    <a:prstGeom prst="rect">
                      <a:avLst/>
                    </a:prstGeom>
                    <a:noFill/>
                    <a:ln>
                      <a:solidFill>
                        <a:schemeClr val="tx1"/>
                      </a:solidFill>
                    </a:ln>
                  </pic:spPr>
                </pic:pic>
              </a:graphicData>
            </a:graphic>
          </wp:inline>
        </w:drawing>
      </w:r>
    </w:p>
    <w:p w14:paraId="0C3CDAAA" w14:textId="5C89D5D5" w:rsidR="002B5247" w:rsidRDefault="00492461" w:rsidP="002B5247">
      <w:pPr>
        <w:pStyle w:val="LabStepNumberedLevel2"/>
      </w:pPr>
      <w:r>
        <w:lastRenderedPageBreak/>
        <w:t xml:space="preserve">Add the following SCSS code into </w:t>
      </w:r>
      <w:proofErr w:type="spellStart"/>
      <w:r w:rsidRPr="00492461">
        <w:rPr>
          <w:b/>
        </w:rPr>
        <w:t>MyApplicationCustomizerStyles.module.scss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64AF1BA5" w:rsidR="00746206" w:rsidRDefault="00492461" w:rsidP="002B5247">
      <w:pPr>
        <w:pStyle w:val="LabStepNumberedLevel2"/>
      </w:pPr>
      <w:r>
        <w:t xml:space="preserve">Save and close </w:t>
      </w:r>
      <w:proofErr w:type="spellStart"/>
      <w:r w:rsidRPr="00492461">
        <w:rPr>
          <w:b/>
        </w:rPr>
        <w:t>MyApplicationCustomizerStyles.module.scss</w:t>
      </w:r>
      <w:proofErr w:type="spellEnd"/>
      <w:r>
        <w:t>.</w:t>
      </w:r>
    </w:p>
    <w:p w14:paraId="2CC47C2F" w14:textId="6312A750" w:rsidR="0007348B" w:rsidRDefault="0007348B" w:rsidP="002B5247">
      <w:pPr>
        <w:pStyle w:val="LabStepNumberedLevel2"/>
      </w:pPr>
      <w:r>
        <w:t xml:space="preserve">Run the </w:t>
      </w:r>
      <w:r w:rsidRPr="0007348B">
        <w:rPr>
          <w:b/>
        </w:rPr>
        <w:t>gulp build</w:t>
      </w:r>
      <w:r>
        <w:t xml:space="preserve"> command from the Terminal console to build the project which will build out the CSS module code.</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5711333D" w:rsidR="002B5247" w:rsidRDefault="00E66CBB" w:rsidP="00E66CBB">
      <w:pPr>
        <w:pStyle w:val="LabStepCodeBlockLevel2"/>
      </w:pPr>
      <w:r>
        <w:t>import styles from './MyApplicationCustomizerStyles.module.scss'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77777777" w:rsidR="0007348B" w:rsidRDefault="0007348B" w:rsidP="0007348B">
      <w:pPr>
        <w:pStyle w:val="LabStepScreenshotLevel2"/>
      </w:pPr>
      <w:r>
        <w:drawing>
          <wp:inline distT="0" distB="0" distL="0" distR="0" wp14:anchorId="33023D2E" wp14:editId="43031EE3">
            <wp:extent cx="3104398" cy="1778351"/>
            <wp:effectExtent l="19050" t="19050" r="203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3142747" cy="180031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4495AD27">
            <wp:extent cx="4303059" cy="1740756"/>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221" cy="1745272"/>
                    </a:xfrm>
                    <a:prstGeom prst="rect">
                      <a:avLst/>
                    </a:prstGeom>
                    <a:noFill/>
                    <a:ln>
                      <a:solidFill>
                        <a:schemeClr val="tx1">
                          <a:lumMod val="50000"/>
                          <a:lumOff val="50000"/>
                        </a:schemeClr>
                      </a:solidFill>
                    </a:ln>
                  </pic:spPr>
                </pic:pic>
              </a:graphicData>
            </a:graphic>
          </wp:inline>
        </w:drawing>
      </w:r>
    </w:p>
    <w:p w14:paraId="252E15A4" w14:textId="5B91C551"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Pr="00492461">
        <w:rPr>
          <w:b/>
        </w:rPr>
        <w:t>MyApplicationCustomizerStyles.module.scss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87"/>
      <w:headerReference w:type="default" r:id="rId88"/>
      <w:footerReference w:type="even" r:id="rId89"/>
      <w:footerReference w:type="default" r:id="rId90"/>
      <w:headerReference w:type="first" r:id="rId91"/>
      <w:footerReference w:type="first" r:id="rId9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08B54" w14:textId="77777777" w:rsidR="00484A70" w:rsidRDefault="00484A70" w:rsidP="005F53BE">
      <w:pPr>
        <w:spacing w:before="0" w:after="0"/>
      </w:pPr>
      <w:r>
        <w:separator/>
      </w:r>
    </w:p>
  </w:endnote>
  <w:endnote w:type="continuationSeparator" w:id="0">
    <w:p w14:paraId="6C57CB3C" w14:textId="77777777" w:rsidR="00484A70" w:rsidRDefault="00484A7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C16924" w:rsidRDefault="00C169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177B1D" w:rsidRDefault="00C16924" w:rsidP="00487314">
    <w:pPr>
      <w:pStyle w:val="Footer"/>
      <w:pBdr>
        <w:top w:val="single" w:sz="4" w:space="0" w:color="auto"/>
      </w:pBdr>
    </w:pPr>
    <w:r>
      <w:t xml:space="preserve">© Critical Path Training 2019 - All Rights </w:t>
    </w:r>
    <w:r>
      <w:t>Reserved</w:t>
    </w:r>
    <w:bookmarkStart w:id="0" w:name="_GoBack"/>
    <w:bookmarkEnd w:id="0"/>
    <w:r w:rsidR="00177B1D">
      <w:tab/>
    </w:r>
    <w:r w:rsidR="00177B1D">
      <w:tab/>
    </w:r>
    <w:r w:rsidR="00177B1D">
      <w:fldChar w:fldCharType="begin"/>
    </w:r>
    <w:r w:rsidR="00177B1D">
      <w:instrText xml:space="preserve"> PAGE  \* MERGEFORMAT </w:instrText>
    </w:r>
    <w:r w:rsidR="00177B1D">
      <w:fldChar w:fldCharType="separate"/>
    </w:r>
    <w:r w:rsidR="00177B1D">
      <w:rPr>
        <w:noProof/>
      </w:rPr>
      <w:t>20</w:t>
    </w:r>
    <w:r w:rsidR="00177B1D">
      <w:fldChar w:fldCharType="end"/>
    </w:r>
  </w:p>
  <w:p w14:paraId="4FCAA96B" w14:textId="77777777" w:rsidR="00177B1D" w:rsidRPr="00487314" w:rsidRDefault="00177B1D"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177B1D" w:rsidRDefault="00C16924" w:rsidP="00487314">
    <w:pPr>
      <w:pStyle w:val="Footer"/>
      <w:pBdr>
        <w:top w:val="single" w:sz="4" w:space="0" w:color="auto"/>
      </w:pBdr>
    </w:pPr>
    <w:r>
      <w:t>© Critical Path Training 2019 - All Rights Reserved</w:t>
    </w:r>
    <w:r w:rsidR="00177B1D">
      <w:tab/>
    </w:r>
    <w:r w:rsidR="00177B1D">
      <w:tab/>
    </w:r>
    <w:r w:rsidR="00177B1D">
      <w:fldChar w:fldCharType="begin"/>
    </w:r>
    <w:r w:rsidR="00177B1D">
      <w:instrText xml:space="preserve"> PAGE  \* MERGEFORMAT </w:instrText>
    </w:r>
    <w:r w:rsidR="00177B1D">
      <w:fldChar w:fldCharType="separate"/>
    </w:r>
    <w:r w:rsidR="00177B1D">
      <w:rPr>
        <w:noProof/>
      </w:rPr>
      <w:t>1</w:t>
    </w:r>
    <w:r w:rsidR="00177B1D">
      <w:fldChar w:fldCharType="end"/>
    </w:r>
  </w:p>
  <w:p w14:paraId="6C229EA0" w14:textId="77777777" w:rsidR="00177B1D" w:rsidRPr="00487314" w:rsidRDefault="00177B1D"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F5137" w14:textId="77777777" w:rsidR="00484A70" w:rsidRDefault="00484A70" w:rsidP="005F53BE">
      <w:pPr>
        <w:spacing w:before="0" w:after="0"/>
      </w:pPr>
      <w:r>
        <w:separator/>
      </w:r>
    </w:p>
  </w:footnote>
  <w:footnote w:type="continuationSeparator" w:id="0">
    <w:p w14:paraId="1F9E6854" w14:textId="77777777" w:rsidR="00484A70" w:rsidRDefault="00484A7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C16924" w:rsidRDefault="00C169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177B1D" w:rsidRDefault="00177B1D" w:rsidP="00CA7497">
    <w:pPr>
      <w:pStyle w:val="Header"/>
      <w:pBdr>
        <w:bottom w:val="single" w:sz="4" w:space="0" w:color="auto"/>
      </w:pBdr>
      <w:spacing w:before="240"/>
    </w:pPr>
    <w:r>
      <w:t>MSD365: Modern SharePoint and Office 365 Development</w:t>
    </w:r>
  </w:p>
  <w:p w14:paraId="52070944" w14:textId="700F2FA0" w:rsidR="00177B1D" w:rsidRPr="00E871B8" w:rsidRDefault="00177B1D"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16924">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177B1D" w:rsidRDefault="00177B1D"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2B50"/>
    <w:rsid w:val="0009349B"/>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7410"/>
    <w:rsid w:val="00357EF9"/>
    <w:rsid w:val="00360425"/>
    <w:rsid w:val="00360BBC"/>
    <w:rsid w:val="00364F73"/>
    <w:rsid w:val="003770A6"/>
    <w:rsid w:val="00377805"/>
    <w:rsid w:val="0038219D"/>
    <w:rsid w:val="003854DC"/>
    <w:rsid w:val="003911B8"/>
    <w:rsid w:val="0039236A"/>
    <w:rsid w:val="003A0E6B"/>
    <w:rsid w:val="003A2FEB"/>
    <w:rsid w:val="003A69CF"/>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55E4"/>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2C44"/>
    <w:rsid w:val="00A96745"/>
    <w:rsid w:val="00A9726F"/>
    <w:rsid w:val="00AA36E8"/>
    <w:rsid w:val="00AA3BF7"/>
    <w:rsid w:val="00AA546A"/>
    <w:rsid w:val="00AA5D4C"/>
    <w:rsid w:val="00AA61B8"/>
    <w:rsid w:val="00AA7530"/>
    <w:rsid w:val="00AB4CD0"/>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7AA9"/>
    <w:rsid w:val="00DA2E96"/>
    <w:rsid w:val="00DA2EDA"/>
    <w:rsid w:val="00DA41A0"/>
    <w:rsid w:val="00DA65B1"/>
    <w:rsid w:val="00DA6606"/>
    <w:rsid w:val="00DB1ACE"/>
    <w:rsid w:val="00DB1E3B"/>
    <w:rsid w:val="00DB5CBF"/>
    <w:rsid w:val="00DC02DE"/>
    <w:rsid w:val="00DC2031"/>
    <w:rsid w:val="00DC67C1"/>
    <w:rsid w:val="00DD1374"/>
    <w:rsid w:val="00DD168F"/>
    <w:rsid w:val="00DD752E"/>
    <w:rsid w:val="00DE069A"/>
    <w:rsid w:val="00DE3246"/>
    <w:rsid w:val="00DE39FC"/>
    <w:rsid w:val="00DF4995"/>
    <w:rsid w:val="00DF5737"/>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A91"/>
    <w:rsid w:val="00EC33C6"/>
    <w:rsid w:val="00EC763B"/>
    <w:rsid w:val="00ED0BDB"/>
    <w:rsid w:val="00ED1896"/>
    <w:rsid w:val="00EE11D5"/>
    <w:rsid w:val="00EE6F2C"/>
    <w:rsid w:val="00EE7D78"/>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607D0-3F40-44F5-8A8E-67C37F22E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13439</TotalTime>
  <Pages>28</Pages>
  <Words>6056</Words>
  <Characters>34525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352</cp:revision>
  <cp:lastPrinted>2018-09-05T17:01:00Z</cp:lastPrinted>
  <dcterms:created xsi:type="dcterms:W3CDTF">2013-07-31T17:42:00Z</dcterms:created>
  <dcterms:modified xsi:type="dcterms:W3CDTF">2019-01-03T19:45:00Z</dcterms:modified>
</cp:coreProperties>
</file>