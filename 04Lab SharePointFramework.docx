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224251B4"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w:t>
      </w:r>
      <w:r w:rsidR="009857D5">
        <w:t>10</w:t>
      </w:r>
      <w:r w:rsidR="00A91705">
        <w:t xml:space="preserve">.x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6DF102AF" w:rsidR="001174C0" w:rsidRDefault="001174C0" w:rsidP="001174C0">
      <w:pPr>
        <w:pStyle w:val="LabStepNumberedLevel2"/>
      </w:pPr>
      <w:r>
        <w:t xml:space="preserve">Run </w:t>
      </w:r>
      <w:r w:rsidR="00F10E96">
        <w:t xml:space="preserve">the following </w:t>
      </w:r>
      <w:proofErr w:type="spellStart"/>
      <w:r w:rsidR="00F10E96" w:rsidRPr="00F10E96">
        <w:rPr>
          <w:b/>
        </w:rPr>
        <w:t>npm</w:t>
      </w:r>
      <w:proofErr w:type="spellEnd"/>
      <w:r w:rsidR="00F10E96">
        <w:t xml:space="preserve"> command to globally install the packages for </w:t>
      </w:r>
      <w:r w:rsidR="00F10E96" w:rsidRPr="00F10E96">
        <w:rPr>
          <w:b/>
        </w:rPr>
        <w:t>gulp</w:t>
      </w:r>
      <w:r w:rsidR="00F10E96">
        <w:t xml:space="preserve"> </w:t>
      </w:r>
      <w:r w:rsidR="005F140C">
        <w:t xml:space="preserve">version 3 </w:t>
      </w:r>
      <w:r w:rsidR="00F10E96">
        <w:t>and the Yeoman Generator (</w:t>
      </w:r>
      <w:proofErr w:type="spellStart"/>
      <w:r w:rsidR="00F10E96" w:rsidRPr="00F10E96">
        <w:rPr>
          <w:b/>
        </w:rPr>
        <w:t>yo</w:t>
      </w:r>
      <w:proofErr w:type="spellEnd"/>
      <w:r w:rsidR="00F10E96">
        <w:t>)</w:t>
      </w:r>
      <w:r>
        <w:t>.</w:t>
      </w:r>
    </w:p>
    <w:p w14:paraId="73E004AC" w14:textId="5F419371" w:rsidR="001174C0" w:rsidRDefault="001174C0" w:rsidP="001174C0">
      <w:pPr>
        <w:pStyle w:val="LabStepCodeBlockLevel2"/>
      </w:pPr>
      <w:r w:rsidRPr="001174C0">
        <w:t>npm install -g gulp</w:t>
      </w:r>
      <w:r w:rsidR="005F140C">
        <w:t>@3</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proofErr w:type="spellStart"/>
      <w:r w:rsidR="00F10E96" w:rsidRPr="00F10E96">
        <w:rPr>
          <w:b/>
        </w:rPr>
        <w:t>npm</w:t>
      </w:r>
      <w:proofErr w:type="spellEnd"/>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41D88DBE" w:rsidR="001174C0" w:rsidRDefault="001174C0" w:rsidP="001174C0">
      <w:pPr>
        <w:pStyle w:val="LabStepCodeBlockLevel2"/>
      </w:pPr>
      <w:r w:rsidRPr="001174C0">
        <w:t>npm install -g @microsoft/generator-sharepoint</w:t>
      </w:r>
      <w:r w:rsidR="004C140D">
        <w:t>@1.</w:t>
      </w:r>
      <w:r w:rsidR="009857D5">
        <w:t>9.1</w:t>
      </w:r>
    </w:p>
    <w:p w14:paraId="7F070530" w14:textId="4B0A66CE" w:rsidR="001174C0" w:rsidRDefault="004C140D" w:rsidP="00F10E96">
      <w:pPr>
        <w:pStyle w:val="LabExerciseCallout"/>
      </w:pPr>
      <w:r>
        <w:t xml:space="preserve">As of </w:t>
      </w:r>
      <w:r w:rsidR="009857D5">
        <w:t xml:space="preserve">December of </w:t>
      </w:r>
      <w:r>
        <w:t xml:space="preserve">2019, the must current </w:t>
      </w:r>
      <w:r w:rsidR="00A91705">
        <w:t xml:space="preserve">version of the SharePoint Framework project template is version </w:t>
      </w:r>
      <w:r w:rsidR="00A91705" w:rsidRPr="00A91705">
        <w:rPr>
          <w:b/>
        </w:rPr>
        <w:t>1.</w:t>
      </w:r>
      <w:r w:rsidR="009857D5">
        <w:rPr>
          <w:b/>
        </w:rPr>
        <w:t>9.1</w:t>
      </w:r>
      <w:r w:rsidR="00F10E96">
        <w:t>.</w:t>
      </w:r>
      <w:r>
        <w:t xml:space="preserve"> We recommend you use version </w:t>
      </w:r>
      <w:r w:rsidRPr="004C140D">
        <w:rPr>
          <w:b/>
        </w:rPr>
        <w:t>1.</w:t>
      </w:r>
      <w:r w:rsidR="009857D5">
        <w:rPr>
          <w:b/>
        </w:rPr>
        <w:t>9.1</w:t>
      </w:r>
      <w:r w:rsidRPr="004C140D">
        <w:t xml:space="preserve"> as you work through the labs </w:t>
      </w:r>
      <w:r>
        <w:t>because that is the version that was used to create these lab instructions.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1C88A7FA">
            <wp:extent cx="2821037" cy="547635"/>
            <wp:effectExtent l="19050" t="19050" r="1778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77922" cy="752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07EB129">
            <wp:extent cx="3115652" cy="999811"/>
            <wp:effectExtent l="19050" t="19050" r="889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53" cy="1008540"/>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23D7DC44" w:rsidR="004F4142" w:rsidRDefault="00B1485C" w:rsidP="004F4142">
      <w:pPr>
        <w:pStyle w:val="LabStepScreenshotLevel2"/>
      </w:pPr>
      <w:r>
        <w:drawing>
          <wp:inline distT="0" distB="0" distL="0" distR="0" wp14:anchorId="03F80F7D" wp14:editId="4048340F">
            <wp:extent cx="5998234" cy="508843"/>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0633" cy="522620"/>
                    </a:xfrm>
                    <a:prstGeom prst="rect">
                      <a:avLst/>
                    </a:prstGeom>
                    <a:noFill/>
                    <a:ln>
                      <a:noFill/>
                    </a:ln>
                  </pic:spPr>
                </pic:pic>
              </a:graphicData>
            </a:graphic>
          </wp:inline>
        </w:drawing>
      </w:r>
    </w:p>
    <w:p w14:paraId="7C507F70" w14:textId="112C3019" w:rsidR="00B1485C" w:rsidRDefault="00B1485C" w:rsidP="00B1485C">
      <w:pPr>
        <w:pStyle w:val="LabStepNumberedLevel2"/>
      </w:pPr>
      <w:r>
        <w:t>When prompted</w:t>
      </w:r>
      <w:r>
        <w:rPr>
          <w:b/>
        </w:rPr>
        <w:t xml:space="preserve"> </w:t>
      </w:r>
      <w:r w:rsidR="00E12479" w:rsidRPr="00E12479">
        <w:rPr>
          <w:b/>
        </w:rPr>
        <w:t>Will the components in the solution require permissions to access web APIs that are unique and not shared with other components in the tenant? (y/N)</w:t>
      </w:r>
      <w:r w:rsidRPr="00295325">
        <w:rPr>
          <w:b/>
        </w:rPr>
        <w:t>?</w:t>
      </w:r>
      <w:r>
        <w:t>, type "</w:t>
      </w:r>
      <w:r w:rsidR="00E12479">
        <w:rPr>
          <w:b/>
        </w:rPr>
        <w:t>N</w:t>
      </w:r>
      <w:r>
        <w:t xml:space="preserve">" and press </w:t>
      </w:r>
      <w:r w:rsidRPr="00295325">
        <w:rPr>
          <w:b/>
        </w:rPr>
        <w:t>Enter</w:t>
      </w:r>
      <w:r>
        <w:t xml:space="preserve"> to accept the option.</w:t>
      </w:r>
    </w:p>
    <w:p w14:paraId="3735E407" w14:textId="2919F813" w:rsidR="00B1485C" w:rsidRDefault="00E12479" w:rsidP="00B1485C">
      <w:pPr>
        <w:pStyle w:val="LabStepScreenshotLevel2"/>
      </w:pPr>
      <w:r>
        <w:drawing>
          <wp:inline distT="0" distB="0" distL="0" distR="0" wp14:anchorId="67AA6F0A" wp14:editId="33D4AB14">
            <wp:extent cx="5946475" cy="309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1921" cy="329127"/>
                    </a:xfrm>
                    <a:prstGeom prst="rect">
                      <a:avLst/>
                    </a:prstGeom>
                    <a:noFill/>
                    <a:ln>
                      <a:noFill/>
                    </a:ln>
                  </pic:spPr>
                </pic:pic>
              </a:graphicData>
            </a:graphic>
          </wp:inline>
        </w:drawing>
      </w:r>
    </w:p>
    <w:p w14:paraId="0341C762" w14:textId="115EF3A1"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CB123B4" w:rsidR="00DD752E" w:rsidRDefault="00E12479" w:rsidP="00DD752E">
      <w:pPr>
        <w:pStyle w:val="LabStepScreenshotLevel2"/>
      </w:pPr>
      <w:r>
        <w:drawing>
          <wp:inline distT="0" distB="0" distL="0" distR="0" wp14:anchorId="5050721B" wp14:editId="4059E462">
            <wp:extent cx="5364480" cy="593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917" b="5689"/>
                    <a:stretch/>
                  </pic:blipFill>
                  <pic:spPr bwMode="auto">
                    <a:xfrm>
                      <a:off x="0" y="0"/>
                      <a:ext cx="5490488" cy="607942"/>
                    </a:xfrm>
                    <a:prstGeom prst="rect">
                      <a:avLst/>
                    </a:prstGeom>
                    <a:noFill/>
                    <a:ln>
                      <a:noFill/>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7BFAF7BF" w:rsidR="00DD752E" w:rsidRDefault="00E12479" w:rsidP="00DD752E">
      <w:pPr>
        <w:pStyle w:val="LabStepScreenshotLevel2"/>
      </w:pPr>
      <w:r>
        <w:drawing>
          <wp:inline distT="0" distB="0" distL="0" distR="0" wp14:anchorId="3C3A052F" wp14:editId="48019C50">
            <wp:extent cx="3624531" cy="362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789" cy="365035"/>
                    </a:xfrm>
                    <a:prstGeom prst="rect">
                      <a:avLst/>
                    </a:prstGeom>
                    <a:noFill/>
                    <a:ln>
                      <a:noFill/>
                    </a:ln>
                  </pic:spPr>
                </pic:pic>
              </a:graphicData>
            </a:graphic>
          </wp:inline>
        </w:drawing>
      </w:r>
    </w:p>
    <w:p w14:paraId="1A49B2A2" w14:textId="14C9F5A0" w:rsidR="00295325" w:rsidRDefault="00295325" w:rsidP="00295325">
      <w:pPr>
        <w:pStyle w:val="LabStepNumberedLevel2"/>
      </w:pPr>
      <w:r>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10B93495" w:rsidR="00D715B2" w:rsidRDefault="00E12479" w:rsidP="000776D1">
      <w:pPr>
        <w:pStyle w:val="LabStepScreenshotLevel2"/>
        <w:pBdr>
          <w:bottom w:val="single" w:sz="4" w:space="5" w:color="FFFFFF" w:themeColor="background1"/>
        </w:pBdr>
      </w:pPr>
      <w:r>
        <w:drawing>
          <wp:inline distT="0" distB="0" distL="0" distR="0" wp14:anchorId="1AA55FA2" wp14:editId="06A0C0E9">
            <wp:extent cx="4680602" cy="54058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13747"/>
                    <a:stretch/>
                  </pic:blipFill>
                  <pic:spPr bwMode="auto">
                    <a:xfrm>
                      <a:off x="0" y="0"/>
                      <a:ext cx="4690594" cy="541743"/>
                    </a:xfrm>
                    <a:prstGeom prst="rect">
                      <a:avLst/>
                    </a:prstGeom>
                    <a:noFill/>
                    <a:ln>
                      <a:noFill/>
                    </a:ln>
                    <a:extLst>
                      <a:ext uri="{53640926-AAD7-44D8-BBD7-CCE9431645EC}">
                        <a14:shadowObscured xmlns:a14="http://schemas.microsoft.com/office/drawing/2010/main"/>
                      </a:ext>
                    </a:extLst>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4110A52A" w:rsidR="0031671C" w:rsidRDefault="00E12479" w:rsidP="00DD752E">
      <w:pPr>
        <w:pStyle w:val="LabStepScreenshotLevel2"/>
      </w:pPr>
      <w:r>
        <w:drawing>
          <wp:inline distT="0" distB="0" distL="0" distR="0" wp14:anchorId="156E3465" wp14:editId="7403C304">
            <wp:extent cx="4842294" cy="17426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2509" cy="1757160"/>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256CE757" w:rsidR="00452094" w:rsidRDefault="009F4B16" w:rsidP="00DD752E">
      <w:pPr>
        <w:pStyle w:val="LabStepScreenshotLevel2"/>
      </w:pPr>
      <w:r>
        <w:drawing>
          <wp:inline distT="0" distB="0" distL="0" distR="0" wp14:anchorId="49B1220F" wp14:editId="0DB44441">
            <wp:extent cx="5248814" cy="1740683"/>
            <wp:effectExtent l="19050" t="19050" r="2857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5410" cy="1749503"/>
                    </a:xfrm>
                    <a:prstGeom prst="rect">
                      <a:avLst/>
                    </a:prstGeom>
                    <a:noFill/>
                    <a:ln>
                      <a:solidFill>
                        <a:schemeClr val="accent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D9B3261" w:rsidR="00452094" w:rsidRDefault="009F4B16" w:rsidP="00DD752E">
      <w:pPr>
        <w:pStyle w:val="LabStepScreenshotLevel2"/>
      </w:pPr>
      <w:r>
        <w:drawing>
          <wp:inline distT="0" distB="0" distL="0" distR="0" wp14:anchorId="0E81E985" wp14:editId="58C7FF17">
            <wp:extent cx="1332430" cy="2160558"/>
            <wp:effectExtent l="19050" t="19050" r="2032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0313" cy="2173340"/>
                    </a:xfrm>
                    <a:prstGeom prst="rect">
                      <a:avLst/>
                    </a:prstGeom>
                    <a:noFill/>
                    <a:ln>
                      <a:solidFill>
                        <a:schemeClr val="tx1">
                          <a:lumMod val="50000"/>
                          <a:lumOff val="50000"/>
                        </a:schemeClr>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0FB67283" w:rsidR="005673CC" w:rsidRDefault="009F4B16" w:rsidP="005673CC">
      <w:pPr>
        <w:pStyle w:val="LabStepScreenshotLevel2"/>
      </w:pPr>
      <w:r>
        <w:drawing>
          <wp:inline distT="0" distB="0" distL="0" distR="0" wp14:anchorId="2D244EB9" wp14:editId="637F48B6">
            <wp:extent cx="2600276" cy="2162354"/>
            <wp:effectExtent l="19050" t="19050" r="1016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340" cy="2169892"/>
                    </a:xfrm>
                    <a:prstGeom prst="rect">
                      <a:avLst/>
                    </a:prstGeom>
                    <a:noFill/>
                    <a:ln>
                      <a:solidFill>
                        <a:schemeClr val="tx1">
                          <a:lumMod val="50000"/>
                          <a:lumOff val="50000"/>
                        </a:schemeClr>
                      </a:solidFill>
                    </a:ln>
                  </pic:spPr>
                </pic:pic>
              </a:graphicData>
            </a:graphic>
          </wp:inline>
        </w:drawing>
      </w:r>
    </w:p>
    <w:p w14:paraId="2AB678C8" w14:textId="63C19DD7" w:rsidR="00231A55" w:rsidRDefault="005673CC" w:rsidP="005673CC">
      <w:pPr>
        <w:pStyle w:val="LabStepNumberedLevel2"/>
      </w:pPr>
      <w:r>
        <w:t>The Terminal should provide a console with its current directory located at your project folder.</w:t>
      </w:r>
    </w:p>
    <w:p w14:paraId="3EFD2A86" w14:textId="71420E99" w:rsidR="00452094" w:rsidRDefault="009F4B16" w:rsidP="00DD752E">
      <w:pPr>
        <w:pStyle w:val="LabStepScreenshotLevel2"/>
      </w:pPr>
      <w:r>
        <w:drawing>
          <wp:inline distT="0" distB="0" distL="0" distR="0" wp14:anchorId="63BD9993" wp14:editId="064A1984">
            <wp:extent cx="3599939" cy="1677479"/>
            <wp:effectExtent l="19050" t="19050" r="1968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8880" cy="1700284"/>
                    </a:xfrm>
                    <a:prstGeom prst="rect">
                      <a:avLst/>
                    </a:prstGeom>
                    <a:noFill/>
                    <a:ln>
                      <a:solidFill>
                        <a:schemeClr val="tx1">
                          <a:lumMod val="50000"/>
                          <a:lumOff val="50000"/>
                        </a:schemeClr>
                      </a:solidFill>
                    </a:ln>
                  </pic:spPr>
                </pic:pic>
              </a:graphicData>
            </a:graphic>
          </wp:inline>
        </w:drawing>
      </w:r>
    </w:p>
    <w:p w14:paraId="10683B40" w14:textId="5F654E91" w:rsidR="005673CC" w:rsidRDefault="005673CC" w:rsidP="005673CC">
      <w:pPr>
        <w:pStyle w:val="LabExerciseCallout"/>
      </w:pPr>
      <w:r>
        <w:t xml:space="preserve">Now you have the ability to run </w:t>
      </w:r>
      <w:proofErr w:type="spellStart"/>
      <w:r w:rsidRPr="00D70DC9">
        <w:rPr>
          <w:b/>
        </w:rPr>
        <w:t>npm</w:t>
      </w:r>
      <w:proofErr w:type="spellEnd"/>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5"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0874D70C" w:rsidR="00231A55" w:rsidRDefault="009F4B16" w:rsidP="00231A55">
      <w:pPr>
        <w:pStyle w:val="LabStepScreenshotLevel2"/>
      </w:pPr>
      <w:r>
        <w:drawing>
          <wp:inline distT="0" distB="0" distL="0" distR="0" wp14:anchorId="683084BA" wp14:editId="1A94B9F6">
            <wp:extent cx="3668745" cy="1372678"/>
            <wp:effectExtent l="19050" t="19050" r="2730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2355" cy="1381512"/>
                    </a:xfrm>
                    <a:prstGeom prst="rect">
                      <a:avLst/>
                    </a:prstGeom>
                    <a:noFill/>
                    <a:ln>
                      <a:solidFill>
                        <a:schemeClr val="tx1">
                          <a:lumMod val="50000"/>
                          <a:lumOff val="50000"/>
                        </a:schemeClr>
                      </a:solid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249823C2" w:rsidR="00DF5F2A" w:rsidRDefault="00E95CC9" w:rsidP="00DF5F2A">
      <w:pPr>
        <w:pStyle w:val="LabStepScreenshotLevel2"/>
      </w:pPr>
      <w:r>
        <w:drawing>
          <wp:inline distT="0" distB="0" distL="0" distR="0" wp14:anchorId="4F6B4B45" wp14:editId="2F27977A">
            <wp:extent cx="5111122" cy="734324"/>
            <wp:effectExtent l="19050" t="19050" r="13335"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703" cy="764435"/>
                    </a:xfrm>
                    <a:prstGeom prst="rect">
                      <a:avLst/>
                    </a:prstGeom>
                    <a:noFill/>
                    <a:ln>
                      <a:solidFill>
                        <a:schemeClr val="tx1">
                          <a:lumMod val="50000"/>
                          <a:lumOff val="50000"/>
                        </a:schemeClr>
                      </a:solid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2938F1D8" w:rsidR="00DF5F2A" w:rsidRDefault="00E95CC9" w:rsidP="00DF5F2A">
      <w:pPr>
        <w:pStyle w:val="LabStepScreenshotLevel2"/>
      </w:pPr>
      <w:r>
        <w:drawing>
          <wp:inline distT="0" distB="0" distL="0" distR="0" wp14:anchorId="4B739E12" wp14:editId="5E9026CC">
            <wp:extent cx="3694849" cy="1004618"/>
            <wp:effectExtent l="19050" t="19050" r="2032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3074" cy="1031325"/>
                    </a:xfrm>
                    <a:prstGeom prst="rect">
                      <a:avLst/>
                    </a:prstGeom>
                    <a:noFill/>
                    <a:ln>
                      <a:solidFill>
                        <a:schemeClr val="tx1">
                          <a:lumMod val="50000"/>
                          <a:lumOff val="50000"/>
                        </a:schemeClr>
                      </a:solid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2B648573" w:rsidR="007011FE" w:rsidRDefault="00E95CC9" w:rsidP="007011FE">
      <w:pPr>
        <w:pStyle w:val="LabStepScreenshotLevel2"/>
      </w:pPr>
      <w:r>
        <w:drawing>
          <wp:inline distT="0" distB="0" distL="0" distR="0" wp14:anchorId="7AD5DA42" wp14:editId="71DC70A7">
            <wp:extent cx="2245223" cy="1556708"/>
            <wp:effectExtent l="19050" t="19050" r="22225" b="247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312" cy="1581037"/>
                    </a:xfrm>
                    <a:prstGeom prst="rect">
                      <a:avLst/>
                    </a:prstGeom>
                    <a:noFill/>
                    <a:ln>
                      <a:solidFill>
                        <a:schemeClr val="tx1">
                          <a:lumMod val="50000"/>
                          <a:lumOff val="50000"/>
                        </a:schemeClr>
                      </a:solid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lastRenderedPageBreak/>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030102FC" w:rsidR="007011FE" w:rsidRDefault="00E95CC9" w:rsidP="007011FE">
      <w:pPr>
        <w:pStyle w:val="LabStepScreenshotLevel2"/>
      </w:pPr>
      <w:bookmarkStart w:id="0" w:name="_GoBack"/>
      <w:r>
        <w:drawing>
          <wp:inline distT="0" distB="0" distL="0" distR="0" wp14:anchorId="516C8502" wp14:editId="4B0CBBFF">
            <wp:extent cx="4438098" cy="2301069"/>
            <wp:effectExtent l="19050" t="19050" r="19685" b="234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549" cy="2317894"/>
                    </a:xfrm>
                    <a:prstGeom prst="rect">
                      <a:avLst/>
                    </a:prstGeom>
                    <a:noFill/>
                    <a:ln>
                      <a:solidFill>
                        <a:schemeClr val="tx1">
                          <a:lumMod val="50000"/>
                          <a:lumOff val="50000"/>
                        </a:schemeClr>
                      </a:solidFill>
                    </a:ln>
                  </pic:spPr>
                </pic:pic>
              </a:graphicData>
            </a:graphic>
          </wp:inline>
        </w:drawing>
      </w:r>
      <w:bookmarkEnd w:id="0"/>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r w:rsidR="000D521B" w:rsidRPr="00DA65B1">
        <w:rPr>
          <w:b/>
        </w:rPr>
        <w:t>WalmartGreeterWebPart</w:t>
      </w:r>
      <w:r w:rsidRPr="006E1EDC">
        <w:rPr>
          <w:b/>
        </w:rPr>
        <w:t>.module.scss</w:t>
      </w:r>
      <w:proofErr w:type="spell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file named </w:t>
      </w:r>
      <w:proofErr w:type="spellStart"/>
      <w:r w:rsidR="000D521B" w:rsidRPr="00DA65B1">
        <w:rPr>
          <w:b/>
        </w:rPr>
        <w:t>WalmartGreeterWebPart</w:t>
      </w:r>
      <w:r w:rsidRPr="006E1EDC">
        <w:rPr>
          <w:b/>
        </w:rPr>
        <w:t>.module.scss</w:t>
      </w:r>
      <w:proofErr w:type="spellEnd"/>
      <w:r>
        <w:t>.</w:t>
      </w:r>
    </w:p>
    <w:p w14:paraId="0F69F7DA" w14:textId="4D6F0E52" w:rsidR="002C5584" w:rsidRDefault="004460D8" w:rsidP="00BA1BC5">
      <w:pPr>
        <w:pStyle w:val="LabStepScreenshotLevel2"/>
      </w:pPr>
      <w:r>
        <w:drawing>
          <wp:inline distT="0" distB="0" distL="0" distR="0" wp14:anchorId="56ED319A" wp14:editId="2735135D">
            <wp:extent cx="2064261" cy="1096633"/>
            <wp:effectExtent l="19050" t="19050" r="1270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910" t="52773" r="6163" b="-1"/>
                    <a:stretch/>
                  </pic:blipFill>
                  <pic:spPr bwMode="auto">
                    <a:xfrm>
                      <a:off x="0" y="0"/>
                      <a:ext cx="2134980" cy="113420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5066B093" w:rsidR="006E1EDC" w:rsidRPr="006E1EDC" w:rsidRDefault="006E1EDC" w:rsidP="006E1EDC">
      <w:pPr>
        <w:pStyle w:val="LabStepNumberedLevel2"/>
      </w:pPr>
      <w:r>
        <w:t xml:space="preserve">Delete all the existing content inside </w:t>
      </w:r>
      <w:proofErr w:type="spellStart"/>
      <w:r w:rsidR="000D521B" w:rsidRPr="00DA65B1">
        <w:rPr>
          <w:b/>
        </w:rPr>
        <w:t>WalmartGreeterWebPart</w:t>
      </w:r>
      <w:r w:rsidRPr="006E1EDC">
        <w:rPr>
          <w:b/>
        </w:rPr>
        <w:t>.module.scss</w:t>
      </w:r>
      <w:proofErr w:type="spell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000D521B" w:rsidRPr="00DA65B1">
        <w:rPr>
          <w:b/>
        </w:rPr>
        <w:t>WalmartGreeterWebPart</w:t>
      </w:r>
      <w:r w:rsidRPr="006E1EDC">
        <w:rPr>
          <w:b/>
        </w:rPr>
        <w:t>.module.scss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000D521B" w:rsidRPr="00DA65B1">
        <w:rPr>
          <w:b/>
        </w:rPr>
        <w:t>WalmartGreeterWebPart</w:t>
      </w:r>
      <w:r w:rsidRPr="006E1EDC">
        <w:rPr>
          <w:b/>
        </w:rPr>
        <w:t>.module.scss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0D521B" w:rsidRPr="00DA65B1">
        <w:rPr>
          <w:b/>
        </w:rPr>
        <w:t>WalmartGreeterWebPart</w:t>
      </w:r>
      <w:r w:rsidR="002C1180" w:rsidRPr="006E1EDC">
        <w:rPr>
          <w:b/>
        </w:rPr>
        <w:t>.module.scss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r w:rsidR="000D521B" w:rsidRPr="00DA65B1">
        <w:rPr>
          <w:b/>
        </w:rPr>
        <w:t>WalmartGreeterWebPart</w:t>
      </w:r>
      <w:r w:rsidR="002C1180" w:rsidRPr="002C1180">
        <w:rPr>
          <w:b/>
        </w:rPr>
        <w:t>.module.scss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r w:rsidR="000D521B" w:rsidRPr="00DA65B1">
        <w:rPr>
          <w:b/>
        </w:rPr>
        <w:t>WalmartGreeterWebPart</w:t>
      </w:r>
      <w:r w:rsidRPr="002C1180">
        <w:rPr>
          <w:b/>
        </w:rPr>
        <w:t>.module.scss</w:t>
      </w:r>
      <w:proofErr w:type="spell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r w:rsidR="000D521B" w:rsidRPr="00DA65B1">
        <w:rPr>
          <w:b/>
        </w:rPr>
        <w:t>WalmartGreeterWebPart</w:t>
      </w:r>
      <w:r w:rsidRPr="002C1180">
        <w:rPr>
          <w:b/>
        </w:rPr>
        <w:t>.module.scss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1DD2FAB3" w:rsidR="002C5584" w:rsidRDefault="004460D8" w:rsidP="002C5584">
      <w:pPr>
        <w:pStyle w:val="LabStepScreenshotLevel2"/>
      </w:pPr>
      <w:r>
        <w:drawing>
          <wp:inline distT="0" distB="0" distL="0" distR="0" wp14:anchorId="17DAAB9E" wp14:editId="497C14AB">
            <wp:extent cx="1884512" cy="964169"/>
            <wp:effectExtent l="19050" t="19050" r="20955"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111" cy="977266"/>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lastRenderedPageBreak/>
        <w:t xml:space="preserve">When you examine </w:t>
      </w:r>
      <w:proofErr w:type="spellStart"/>
      <w:r w:rsidRPr="00B24206">
        <w:rPr>
          <w:b/>
        </w:rPr>
        <w:t>WalmartGreeterWebPart.manifest.json</w:t>
      </w:r>
      <w:proofErr w:type="spellEnd"/>
      <w:r>
        <w:t>, you can see how the comments are underlined in red.</w:t>
      </w:r>
    </w:p>
    <w:p w14:paraId="5B1ED4E2" w14:textId="1754C89C" w:rsidR="00F965BA" w:rsidRDefault="004460D8" w:rsidP="00F965BA">
      <w:pPr>
        <w:pStyle w:val="LabStepScreenshotLevel2"/>
      </w:pPr>
      <w:r>
        <w:drawing>
          <wp:inline distT="0" distB="0" distL="0" distR="0" wp14:anchorId="12359D94" wp14:editId="2F2D0305">
            <wp:extent cx="4556919" cy="1965026"/>
            <wp:effectExtent l="19050" t="19050" r="15240" b="165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2072" cy="1980185"/>
                    </a:xfrm>
                    <a:prstGeom prst="rect">
                      <a:avLst/>
                    </a:prstGeom>
                    <a:noFill/>
                    <a:ln>
                      <a:solidFill>
                        <a:schemeClr val="tx1">
                          <a:lumMod val="50000"/>
                          <a:lumOff val="50000"/>
                        </a:schemeClr>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4551BC11" w:rsidR="002C5584" w:rsidRDefault="004460D8" w:rsidP="002C5584">
      <w:pPr>
        <w:pStyle w:val="LabStepScreenshotLevel2"/>
      </w:pPr>
      <w:r>
        <w:drawing>
          <wp:inline distT="0" distB="0" distL="0" distR="0" wp14:anchorId="21D348BA" wp14:editId="27F47FB2">
            <wp:extent cx="3468482" cy="1407184"/>
            <wp:effectExtent l="19050" t="19050" r="17780" b="215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1205" cy="1428574"/>
                    </a:xfrm>
                    <a:prstGeom prst="rect">
                      <a:avLst/>
                    </a:prstGeom>
                    <a:noFill/>
                    <a:ln>
                      <a:solidFill>
                        <a:schemeClr val="tx1">
                          <a:lumMod val="50000"/>
                          <a:lumOff val="50000"/>
                        </a:schemeClr>
                      </a:solid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t>Your edit</w:t>
      </w:r>
      <w:r w:rsidR="006F5FD4">
        <w:t xml:space="preserve"> should match what is shown in the following screenshot.</w:t>
      </w:r>
    </w:p>
    <w:p w14:paraId="7545FB5C" w14:textId="23763C81" w:rsidR="004E5A33" w:rsidRDefault="004460D8" w:rsidP="006F5FD4">
      <w:pPr>
        <w:pStyle w:val="LabStepScreenshotLevel2"/>
      </w:pPr>
      <w:r>
        <w:drawing>
          <wp:inline distT="0" distB="0" distL="0" distR="0" wp14:anchorId="108535D2" wp14:editId="06171FC0">
            <wp:extent cx="3493091" cy="1412935"/>
            <wp:effectExtent l="19050" t="19050" r="12700" b="158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392" cy="1446225"/>
                    </a:xfrm>
                    <a:prstGeom prst="rect">
                      <a:avLst/>
                    </a:prstGeom>
                    <a:noFill/>
                    <a:ln>
                      <a:solidFill>
                        <a:schemeClr val="tx1">
                          <a:lumMod val="50000"/>
                          <a:lumOff val="50000"/>
                        </a:schemeClr>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64BEABEC" w:rsidR="002C5584" w:rsidRDefault="00534D94" w:rsidP="002C5584">
      <w:pPr>
        <w:pStyle w:val="LabStepScreenshotLevel2"/>
      </w:pPr>
      <w:r>
        <w:drawing>
          <wp:inline distT="0" distB="0" distL="0" distR="0" wp14:anchorId="22E3C161" wp14:editId="058FCF42">
            <wp:extent cx="4334414" cy="1048039"/>
            <wp:effectExtent l="19050" t="19050" r="952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8679" cy="1065996"/>
                    </a:xfrm>
                    <a:prstGeom prst="rect">
                      <a:avLst/>
                    </a:prstGeom>
                    <a:noFill/>
                    <a:ln>
                      <a:solidFill>
                        <a:schemeClr val="tx1">
                          <a:lumMod val="50000"/>
                          <a:lumOff val="50000"/>
                        </a:schemeClr>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86A685" w:rsidR="002C5584" w:rsidRDefault="00534D94" w:rsidP="002C5584">
      <w:pPr>
        <w:pStyle w:val="LabStepScreenshotLevel2"/>
      </w:pPr>
      <w:r>
        <w:drawing>
          <wp:inline distT="0" distB="0" distL="0" distR="0" wp14:anchorId="0EA805AB" wp14:editId="49B00872">
            <wp:extent cx="3961321" cy="1780995"/>
            <wp:effectExtent l="19050" t="19050" r="2032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086"/>
                    <a:stretch/>
                  </pic:blipFill>
                  <pic:spPr bwMode="auto">
                    <a:xfrm>
                      <a:off x="0" y="0"/>
                      <a:ext cx="4012298" cy="180391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1C731B90" w:rsidR="002C5584" w:rsidRDefault="00534D94" w:rsidP="002C5584">
      <w:pPr>
        <w:pStyle w:val="LabStepScreenshotLevel2"/>
      </w:pPr>
      <w:r>
        <w:drawing>
          <wp:inline distT="0" distB="0" distL="0" distR="0" wp14:anchorId="79A9C174" wp14:editId="39F0A0D5">
            <wp:extent cx="3057705" cy="767685"/>
            <wp:effectExtent l="19050" t="19050" r="9525" b="139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1926" cy="776277"/>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1455AD3E" w:rsidR="009815C1" w:rsidRDefault="00E434CD" w:rsidP="002C5584">
      <w:pPr>
        <w:pStyle w:val="LabStepScreenshotLevel2"/>
      </w:pPr>
      <w:r>
        <w:drawing>
          <wp:inline distT="0" distB="0" distL="0" distR="0" wp14:anchorId="7A482DB5" wp14:editId="095B79CD">
            <wp:extent cx="3985249" cy="912603"/>
            <wp:effectExtent l="19050" t="19050" r="15875" b="209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7979" cy="926968"/>
                    </a:xfrm>
                    <a:prstGeom prst="rect">
                      <a:avLst/>
                    </a:prstGeom>
                    <a:noFill/>
                    <a:ln>
                      <a:solidFill>
                        <a:schemeClr val="tx1">
                          <a:lumMod val="50000"/>
                          <a:lumOff val="50000"/>
                        </a:schemeClr>
                      </a:solidFill>
                    </a:ln>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04DF5399" w:rsidR="008146B2" w:rsidRDefault="00E434CD" w:rsidP="001562B0">
      <w:pPr>
        <w:pStyle w:val="LabStepScreenshotLevel2"/>
        <w:pBdr>
          <w:bottom w:val="single" w:sz="4" w:space="0" w:color="FFFFFF" w:themeColor="background1"/>
        </w:pBdr>
      </w:pPr>
      <w:r>
        <w:drawing>
          <wp:inline distT="0" distB="0" distL="0" distR="0" wp14:anchorId="768C85BF" wp14:editId="663CEB8B">
            <wp:extent cx="3391259" cy="1785237"/>
            <wp:effectExtent l="19050" t="19050" r="19050" b="247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5247" cy="1797865"/>
                    </a:xfrm>
                    <a:prstGeom prst="rect">
                      <a:avLst/>
                    </a:prstGeom>
                    <a:noFill/>
                    <a:ln>
                      <a:solidFill>
                        <a:schemeClr val="tx1">
                          <a:lumMod val="50000"/>
                          <a:lumOff val="50000"/>
                        </a:schemeClr>
                      </a:solidFill>
                    </a:ln>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6E9BA5A5" w:rsidR="008146B2" w:rsidRDefault="00E434CD" w:rsidP="008146B2">
      <w:pPr>
        <w:pStyle w:val="LabStepScreenshotLevel2"/>
      </w:pPr>
      <w:r>
        <w:drawing>
          <wp:inline distT="0" distB="0" distL="0" distR="0" wp14:anchorId="668C72A0" wp14:editId="178700D6">
            <wp:extent cx="4121629" cy="1020194"/>
            <wp:effectExtent l="19050" t="19050" r="12700" b="279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80482" cy="1034761"/>
                    </a:xfrm>
                    <a:prstGeom prst="rect">
                      <a:avLst/>
                    </a:prstGeom>
                    <a:noFill/>
                    <a:ln>
                      <a:solidFill>
                        <a:schemeClr val="tx1">
                          <a:lumMod val="50000"/>
                          <a:lumOff val="50000"/>
                        </a:schemeClr>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lastRenderedPageBreak/>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4B8E2DC4">
            <wp:extent cx="3513231" cy="722822"/>
            <wp:effectExtent l="19050" t="19050" r="1143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179" t="8902" r="9074" b="10585"/>
                    <a:stretch/>
                  </pic:blipFill>
                  <pic:spPr bwMode="auto">
                    <a:xfrm>
                      <a:off x="0" y="0"/>
                      <a:ext cx="3803287" cy="78249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1C7930CC" w:rsidR="00CE262E" w:rsidRDefault="00E434CD" w:rsidP="00CE262E">
      <w:pPr>
        <w:pStyle w:val="LabStepScreenshotLevel2"/>
      </w:pPr>
      <w:r>
        <w:drawing>
          <wp:inline distT="0" distB="0" distL="0" distR="0" wp14:anchorId="6846973E" wp14:editId="5B6B38BB">
            <wp:extent cx="4649275" cy="929855"/>
            <wp:effectExtent l="19050" t="19050" r="18415" b="228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9609" cy="941922"/>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3491D25D" w14:textId="3AA11B8E" w:rsidR="00547674" w:rsidRDefault="00E434CD" w:rsidP="00547674">
      <w:pPr>
        <w:pStyle w:val="LabStepScreenshotLevel2"/>
      </w:pPr>
      <w:r>
        <w:drawing>
          <wp:inline distT="0" distB="0" distL="0" distR="0" wp14:anchorId="10BBBCE5" wp14:editId="14614523">
            <wp:extent cx="6165085" cy="1246158"/>
            <wp:effectExtent l="19050" t="19050" r="26670" b="1143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6">
                      <a:extLst>
                        <a:ext uri="{28A0092B-C50C-407E-A947-70E740481C1C}">
                          <a14:useLocalDpi xmlns:a14="http://schemas.microsoft.com/office/drawing/2010/main" val="0"/>
                        </a:ext>
                      </a:extLst>
                    </a:blip>
                    <a:srcRect r="2807"/>
                    <a:stretch/>
                  </pic:blipFill>
                  <pic:spPr bwMode="auto">
                    <a:xfrm>
                      <a:off x="0" y="0"/>
                      <a:ext cx="6267272" cy="12668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298739DA" w:rsidR="00547674" w:rsidRDefault="00E434CD" w:rsidP="00547674">
      <w:pPr>
        <w:pStyle w:val="LabStepScreenshotLevel2"/>
      </w:pPr>
      <w:r>
        <w:drawing>
          <wp:inline distT="0" distB="0" distL="0" distR="0" wp14:anchorId="620F4BD5" wp14:editId="0DFF4881">
            <wp:extent cx="5104216" cy="550294"/>
            <wp:effectExtent l="19050" t="19050" r="20320" b="215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t="8070" b="16462"/>
                    <a:stretch/>
                  </pic:blipFill>
                  <pic:spPr bwMode="auto">
                    <a:xfrm>
                      <a:off x="0" y="0"/>
                      <a:ext cx="5594227" cy="60312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F609C0" w:rsidP="00FA4C7B">
      <w:pPr>
        <w:pStyle w:val="LabExerciseCallout"/>
      </w:pPr>
      <w:hyperlink r:id="rId48"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73489316" w:rsidR="00CE262E" w:rsidRDefault="007D23C6" w:rsidP="00CE262E">
      <w:pPr>
        <w:pStyle w:val="LabStepScreenshotLevel2"/>
      </w:pPr>
      <w:r>
        <w:drawing>
          <wp:inline distT="0" distB="0" distL="0" distR="0" wp14:anchorId="1D8D9824" wp14:editId="5740A82A">
            <wp:extent cx="1550958" cy="798131"/>
            <wp:effectExtent l="19050" t="19050" r="11430" b="215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9">
                      <a:extLst>
                        <a:ext uri="{28A0092B-C50C-407E-A947-70E740481C1C}">
                          <a14:useLocalDpi xmlns:a14="http://schemas.microsoft.com/office/drawing/2010/main" val="0"/>
                        </a:ext>
                      </a:extLst>
                    </a:blip>
                    <a:srcRect l="1948"/>
                    <a:stretch/>
                  </pic:blipFill>
                  <pic:spPr bwMode="auto">
                    <a:xfrm>
                      <a:off x="0" y="0"/>
                      <a:ext cx="1585273" cy="81579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51C4087" w:rsidR="00A1277E" w:rsidRDefault="007D23C6" w:rsidP="00A1277E">
      <w:pPr>
        <w:pStyle w:val="LabStepScreenshotLevel2"/>
      </w:pPr>
      <w:r>
        <w:drawing>
          <wp:inline distT="0" distB="0" distL="0" distR="0" wp14:anchorId="3584CC2B" wp14:editId="21C8417F">
            <wp:extent cx="2743737" cy="2160558"/>
            <wp:effectExtent l="19050" t="19050" r="19050" b="114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55645" cy="2169935"/>
                    </a:xfrm>
                    <a:prstGeom prst="rect">
                      <a:avLst/>
                    </a:prstGeom>
                    <a:noFill/>
                    <a:ln>
                      <a:solidFill>
                        <a:schemeClr val="tx1">
                          <a:lumMod val="50000"/>
                          <a:lumOff val="50000"/>
                        </a:schemeClr>
                      </a:solidFill>
                    </a:ln>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92F2478"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w:t>
      </w:r>
      <w:r w:rsidR="007D23C6">
        <w:t>when developing web parts</w:t>
      </w:r>
      <w:r>
        <w:t xml:space="preserve">. </w:t>
      </w:r>
      <w:r w:rsidR="007D23C6">
        <w:t xml:space="preserve">For debugging SPFx web parts, </w:t>
      </w:r>
      <w:r>
        <w:t xml:space="preserve">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729D81E4" w:rsidR="00667196" w:rsidRDefault="007D23C6" w:rsidP="00667196">
      <w:pPr>
        <w:pStyle w:val="LabStepScreenshotLevel2"/>
      </w:pPr>
      <w:r>
        <w:drawing>
          <wp:inline distT="0" distB="0" distL="0" distR="0" wp14:anchorId="5C4F71A2" wp14:editId="06895709">
            <wp:extent cx="2857469" cy="1527954"/>
            <wp:effectExtent l="19050" t="19050" r="19685"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a:extLst>
                        <a:ext uri="{28A0092B-C50C-407E-A947-70E740481C1C}">
                          <a14:useLocalDpi xmlns:a14="http://schemas.microsoft.com/office/drawing/2010/main" val="0"/>
                        </a:ext>
                      </a:extLst>
                    </a:blip>
                    <a:srcRect b="11928"/>
                    <a:stretch/>
                  </pic:blipFill>
                  <pic:spPr bwMode="auto">
                    <a:xfrm>
                      <a:off x="0" y="0"/>
                      <a:ext cx="2924030" cy="156354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lastRenderedPageBreak/>
        <w:t>Click the button with the green arrow to begin a debugging session</w:t>
      </w:r>
      <w:r w:rsidR="004E6F38">
        <w:t xml:space="preserve"> in Visual Studio Code</w:t>
      </w:r>
      <w:r>
        <w:t>.</w:t>
      </w:r>
    </w:p>
    <w:p w14:paraId="236D075A" w14:textId="5F37BDEB" w:rsidR="00FA4C7B" w:rsidRDefault="007D23C6" w:rsidP="00FA4C7B">
      <w:pPr>
        <w:pStyle w:val="LabStepScreenshotLevel2"/>
      </w:pPr>
      <w:r>
        <w:drawing>
          <wp:inline distT="0" distB="0" distL="0" distR="0" wp14:anchorId="78E92094" wp14:editId="03D06BC6">
            <wp:extent cx="2798912" cy="674228"/>
            <wp:effectExtent l="19050" t="19050" r="20955" b="120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7041" cy="681004"/>
                    </a:xfrm>
                    <a:prstGeom prst="rect">
                      <a:avLst/>
                    </a:prstGeom>
                    <a:noFill/>
                    <a:ln>
                      <a:solidFill>
                        <a:schemeClr val="tx1">
                          <a:lumMod val="50000"/>
                          <a:lumOff val="50000"/>
                        </a:schemeClr>
                      </a:solid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1C325389" w:rsidR="001E461B" w:rsidRDefault="00FF6210" w:rsidP="001E461B">
      <w:pPr>
        <w:pStyle w:val="LabStepScreenshotLevel2"/>
      </w:pPr>
      <w:r>
        <w:drawing>
          <wp:inline distT="0" distB="0" distL="0" distR="0" wp14:anchorId="114610A9" wp14:editId="4C90C4B9">
            <wp:extent cx="5628365" cy="1633268"/>
            <wp:effectExtent l="19050" t="19050" r="10795" b="2413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46247" cy="1638457"/>
                    </a:xfrm>
                    <a:prstGeom prst="rect">
                      <a:avLst/>
                    </a:prstGeom>
                    <a:noFill/>
                    <a:ln>
                      <a:solidFill>
                        <a:schemeClr val="tx1">
                          <a:lumMod val="50000"/>
                          <a:lumOff val="50000"/>
                        </a:schemeClr>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16F7B27E" w:rsidR="00FA4C7B" w:rsidRDefault="00CB7B46" w:rsidP="00D54B4F">
      <w:pPr>
        <w:pStyle w:val="LabStepScreenshotLevel2"/>
      </w:pPr>
      <w:r>
        <w:drawing>
          <wp:inline distT="0" distB="0" distL="0" distR="0" wp14:anchorId="56A1BB8F" wp14:editId="4BBB8FE9">
            <wp:extent cx="5377132" cy="1160575"/>
            <wp:effectExtent l="19050" t="19050" r="14605" b="209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12631" cy="1168237"/>
                    </a:xfrm>
                    <a:prstGeom prst="rect">
                      <a:avLst/>
                    </a:prstGeom>
                    <a:noFill/>
                    <a:ln>
                      <a:solidFill>
                        <a:schemeClr val="tx1">
                          <a:lumMod val="50000"/>
                          <a:lumOff val="50000"/>
                        </a:schemeClr>
                      </a:solid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5D766544" w:rsidR="00AD64B0" w:rsidRDefault="009E4F1E" w:rsidP="00D54B4F">
      <w:pPr>
        <w:pStyle w:val="LabStepScreenshotLevel2"/>
      </w:pPr>
      <w:r>
        <w:drawing>
          <wp:inline distT="0" distB="0" distL="0" distR="0" wp14:anchorId="268234ED" wp14:editId="3651F8B9">
            <wp:extent cx="5124898" cy="150495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9826" cy="1518143"/>
                    </a:xfrm>
                    <a:prstGeom prst="rect">
                      <a:avLst/>
                    </a:prstGeom>
                    <a:noFill/>
                    <a:ln>
                      <a:solidFill>
                        <a:schemeClr val="tx1">
                          <a:lumMod val="50000"/>
                          <a:lumOff val="50000"/>
                        </a:schemeClr>
                      </a:solidFill>
                    </a:ln>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6893A448" w:rsidR="00AD64B0" w:rsidRDefault="009E4F1E" w:rsidP="00D54B4F">
      <w:pPr>
        <w:pStyle w:val="LabStepScreenshotLevel2"/>
      </w:pPr>
      <w:r>
        <w:drawing>
          <wp:inline distT="0" distB="0" distL="0" distR="0" wp14:anchorId="3FAE1988" wp14:editId="310FADA1">
            <wp:extent cx="2479581" cy="343260"/>
            <wp:effectExtent l="19050" t="19050" r="16510"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l="1641" t="13232" r="1558" b="14651"/>
                    <a:stretch/>
                  </pic:blipFill>
                  <pic:spPr bwMode="auto">
                    <a:xfrm>
                      <a:off x="0" y="0"/>
                      <a:ext cx="2506864" cy="34703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230CE3CC" w:rsidR="0054509A" w:rsidRDefault="00821656" w:rsidP="0054509A">
      <w:pPr>
        <w:pStyle w:val="LabStepScreenshotLevel2"/>
      </w:pPr>
      <w:r>
        <w:drawing>
          <wp:inline distT="0" distB="0" distL="0" distR="0" wp14:anchorId="12C0F6A1" wp14:editId="21A1F9FF">
            <wp:extent cx="2223818" cy="590147"/>
            <wp:effectExtent l="19050" t="19050" r="24130" b="196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2614" cy="605750"/>
                    </a:xfrm>
                    <a:prstGeom prst="rect">
                      <a:avLst/>
                    </a:prstGeom>
                    <a:noFill/>
                    <a:ln>
                      <a:solidFill>
                        <a:schemeClr val="tx1">
                          <a:lumMod val="50000"/>
                          <a:lumOff val="50000"/>
                        </a:schemeClr>
                      </a:solidFill>
                    </a:ln>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C68A281" w:rsidR="0054509A" w:rsidRDefault="00F16D8E" w:rsidP="0054509A">
      <w:pPr>
        <w:pStyle w:val="LabStepScreenshotLevel2"/>
      </w:pPr>
      <w:r>
        <w:drawing>
          <wp:inline distT="0" distB="0" distL="0" distR="0" wp14:anchorId="44A7CC54" wp14:editId="6A06697D">
            <wp:extent cx="2991975" cy="481282"/>
            <wp:effectExtent l="19050" t="19050" r="18415" b="146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1472" cy="498895"/>
                    </a:xfrm>
                    <a:prstGeom prst="rect">
                      <a:avLst/>
                    </a:prstGeom>
                    <a:noFill/>
                    <a:ln>
                      <a:solidFill>
                        <a:schemeClr val="tx1">
                          <a:lumMod val="50000"/>
                          <a:lumOff val="50000"/>
                        </a:schemeClr>
                      </a:solid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45C9F00D" w:rsidR="0054509A" w:rsidRDefault="00F16D8E" w:rsidP="0054509A">
      <w:pPr>
        <w:pStyle w:val="LabStepScreenshotLevel2"/>
      </w:pPr>
      <w:r>
        <w:drawing>
          <wp:inline distT="0" distB="0" distL="0" distR="0" wp14:anchorId="0C520364" wp14:editId="25056E05">
            <wp:extent cx="2643637" cy="881211"/>
            <wp:effectExtent l="19050" t="19050" r="2349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5703" cy="898566"/>
                    </a:xfrm>
                    <a:prstGeom prst="rect">
                      <a:avLst/>
                    </a:prstGeom>
                    <a:noFill/>
                    <a:ln>
                      <a:solidFill>
                        <a:schemeClr val="tx1">
                          <a:lumMod val="50000"/>
                          <a:lumOff val="50000"/>
                        </a:schemeClr>
                      </a:solid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lastRenderedPageBreak/>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48AD73FF" w:rsidR="00F76543" w:rsidRDefault="00F76543" w:rsidP="00F76543">
      <w:pPr>
        <w:pStyle w:val="LabStepCodeBlockLevel2"/>
      </w:pPr>
      <w:r>
        <w:t>}</w:t>
      </w:r>
    </w:p>
    <w:p w14:paraId="4147E676" w14:textId="77777777" w:rsidR="00945B4F" w:rsidRDefault="00945B4F" w:rsidP="00F76543">
      <w:pPr>
        <w:pStyle w:val="LabStepCodeBlockLevel2"/>
      </w:pP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5034C050" w14:textId="77777777" w:rsidR="00952D65" w:rsidRDefault="00952D65" w:rsidP="00DF5737">
      <w:pPr>
        <w:pStyle w:val="LabStepCodeBlockLevel2"/>
        <w:rPr>
          <w:color w:val="7F7F7F" w:themeColor="text1" w:themeTint="80"/>
        </w:rPr>
      </w:pPr>
    </w:p>
    <w:p w14:paraId="123B79EF" w14:textId="466FF5C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7E611B20" w:rsidR="00DF5737" w:rsidRDefault="00DF5737" w:rsidP="00DF5737">
      <w:pPr>
        <w:pStyle w:val="LabStepCodeBlockLevel2"/>
      </w:pPr>
      <w:r w:rsidRPr="00DF5737">
        <w:rPr>
          <w:color w:val="7F7F7F" w:themeColor="text1" w:themeTint="80"/>
        </w:rPr>
        <w:t>}</w:t>
      </w:r>
      <w:r w:rsidR="00780EA0">
        <w:t xml:space="preserve"> </w:t>
      </w:r>
    </w:p>
    <w:p w14:paraId="6E5A87CB" w14:textId="77777777" w:rsidR="00945B4F" w:rsidRDefault="00945B4F" w:rsidP="00DF5737">
      <w:pPr>
        <w:pStyle w:val="LabStepCodeBlockLevel2"/>
      </w:pP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70698FC5"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w:t>
      </w:r>
      <w:r w:rsidR="0035009C">
        <w:rPr>
          <w:b/>
        </w:rPr>
        <w:t xml:space="preserve"> </w:t>
      </w:r>
      <w:r w:rsidR="0035009C" w:rsidRPr="0035009C">
        <w:rPr>
          <w:b/>
        </w:rPr>
        <w:t>@</w:t>
      </w:r>
      <w:proofErr w:type="spellStart"/>
      <w:r w:rsidR="0035009C" w:rsidRPr="0035009C">
        <w:rPr>
          <w:b/>
        </w:rPr>
        <w:t>microsoft</w:t>
      </w:r>
      <w:proofErr w:type="spellEnd"/>
      <w:r w:rsidR="0035009C" w:rsidRPr="0035009C">
        <w:rPr>
          <w:b/>
        </w:rPr>
        <w:t>/</w:t>
      </w:r>
      <w:proofErr w:type="spellStart"/>
      <w:r w:rsidR="00945B4F" w:rsidRPr="00945B4F">
        <w:rPr>
          <w:b/>
        </w:rPr>
        <w:t>sp</w:t>
      </w:r>
      <w:proofErr w:type="spellEnd"/>
      <w:r w:rsidR="00945B4F" w:rsidRPr="00945B4F">
        <w:rPr>
          <w:b/>
        </w:rPr>
        <w:t>-webpart-base</w:t>
      </w:r>
      <w:r>
        <w:t>.</w:t>
      </w:r>
    </w:p>
    <w:p w14:paraId="64A1C062" w14:textId="77777777" w:rsidR="00945B4F" w:rsidRDefault="00945B4F" w:rsidP="00945B4F">
      <w:pPr>
        <w:pStyle w:val="LabStepCodeBlockLevel2"/>
      </w:pPr>
    </w:p>
    <w:p w14:paraId="151A173C" w14:textId="735A2747" w:rsidR="00945B4F" w:rsidRDefault="00945B4F" w:rsidP="00945B4F">
      <w:pPr>
        <w:pStyle w:val="LabStepCodeBlockLevel2"/>
      </w:pPr>
      <w:r>
        <w:t>import {</w:t>
      </w:r>
    </w:p>
    <w:p w14:paraId="24FA0A7A" w14:textId="77777777" w:rsidR="00945B4F" w:rsidRDefault="00945B4F" w:rsidP="00945B4F">
      <w:pPr>
        <w:pStyle w:val="LabStepCodeBlockLevel2"/>
      </w:pPr>
      <w:r>
        <w:t xml:space="preserve">  BaseClientSideWebPart,</w:t>
      </w:r>
    </w:p>
    <w:p w14:paraId="2770AE35" w14:textId="77777777" w:rsidR="00945B4F" w:rsidRDefault="00945B4F" w:rsidP="00945B4F">
      <w:pPr>
        <w:pStyle w:val="LabStepCodeBlockLevel2"/>
      </w:pPr>
      <w:r>
        <w:t xml:space="preserve">  IPropertyPaneConfiguration,</w:t>
      </w:r>
    </w:p>
    <w:p w14:paraId="28D7F076" w14:textId="77777777" w:rsidR="00945B4F" w:rsidRDefault="00945B4F" w:rsidP="00945B4F">
      <w:pPr>
        <w:pStyle w:val="LabStepCodeBlockLevel2"/>
      </w:pPr>
      <w:r>
        <w:t xml:space="preserve">  PropertyPaneTextField</w:t>
      </w:r>
    </w:p>
    <w:p w14:paraId="633FD83B" w14:textId="2218699D" w:rsidR="00945B4F" w:rsidRDefault="00945B4F" w:rsidP="00945B4F">
      <w:pPr>
        <w:pStyle w:val="LabStepCodeBlockLevel2"/>
      </w:pPr>
      <w:r>
        <w:t>} from '@microsoft/sp-webpart-base';</w:t>
      </w:r>
    </w:p>
    <w:p w14:paraId="1D98710C" w14:textId="77777777" w:rsidR="00945B4F" w:rsidRDefault="00945B4F" w:rsidP="00945B4F">
      <w:pPr>
        <w:pStyle w:val="LabStepCodeBlockLevel2"/>
      </w:pPr>
    </w:p>
    <w:p w14:paraId="195B3846" w14:textId="728A807B" w:rsidR="00DF5737" w:rsidRDefault="00945B4F" w:rsidP="005770EE">
      <w:pPr>
        <w:pStyle w:val="LabStepNumberedLevel2"/>
        <w:numPr>
          <w:ilvl w:val="1"/>
          <w:numId w:val="31"/>
        </w:numPr>
      </w:pPr>
      <w:r>
        <w:t xml:space="preserve">Replace </w:t>
      </w:r>
      <w:r w:rsidR="00952D65">
        <w:t xml:space="preserve">the </w:t>
      </w:r>
      <w:r w:rsidR="00465A73" w:rsidRPr="0035009C">
        <w:rPr>
          <w:b/>
        </w:rPr>
        <w:t>import</w:t>
      </w:r>
      <w:r w:rsidR="00465A73">
        <w:t xml:space="preserve"> statement </w:t>
      </w:r>
      <w:r>
        <w:t xml:space="preserve">with the two following </w:t>
      </w:r>
      <w:r w:rsidRPr="00952D65">
        <w:rPr>
          <w:b/>
        </w:rPr>
        <w:t>import</w:t>
      </w:r>
      <w:r>
        <w:t xml:space="preserve"> statements</w:t>
      </w:r>
      <w:r w:rsidR="00465A73">
        <w:t>.</w:t>
      </w:r>
    </w:p>
    <w:p w14:paraId="2F150C25" w14:textId="77777777" w:rsidR="00945B4F" w:rsidRDefault="00945B4F" w:rsidP="00945B4F">
      <w:pPr>
        <w:pStyle w:val="LabStepCodeBlockLevel2"/>
        <w:pBdr>
          <w:left w:val="single" w:sz="2" w:space="0" w:color="C0C0C0"/>
        </w:pBdr>
      </w:pPr>
    </w:p>
    <w:p w14:paraId="718AB007" w14:textId="7C3597FF" w:rsidR="00945B4F" w:rsidRDefault="00945B4F" w:rsidP="00945B4F">
      <w:pPr>
        <w:pStyle w:val="LabStepCodeBlockLevel2"/>
        <w:pBdr>
          <w:left w:val="single" w:sz="2" w:space="0" w:color="C0C0C0"/>
        </w:pBdr>
      </w:pPr>
      <w:r>
        <w:t>import {</w:t>
      </w:r>
    </w:p>
    <w:p w14:paraId="708FF0D4" w14:textId="77777777" w:rsidR="00945B4F" w:rsidRDefault="00945B4F" w:rsidP="00945B4F">
      <w:pPr>
        <w:pStyle w:val="LabStepCodeBlockLevel2"/>
        <w:pBdr>
          <w:left w:val="single" w:sz="2" w:space="0" w:color="C0C0C0"/>
        </w:pBdr>
      </w:pPr>
      <w:r>
        <w:t xml:space="preserve">  BaseClientSideWebPart</w:t>
      </w:r>
    </w:p>
    <w:p w14:paraId="5D16F19F" w14:textId="77777777" w:rsidR="00945B4F" w:rsidRDefault="00945B4F" w:rsidP="00945B4F">
      <w:pPr>
        <w:pStyle w:val="LabStepCodeBlockLevel2"/>
        <w:pBdr>
          <w:left w:val="single" w:sz="2" w:space="0" w:color="C0C0C0"/>
        </w:pBdr>
      </w:pPr>
      <w:r>
        <w:t>} from '@microsoft/sp-webpart-base';</w:t>
      </w:r>
    </w:p>
    <w:p w14:paraId="54403D4C" w14:textId="77777777" w:rsidR="00945B4F" w:rsidRDefault="00945B4F" w:rsidP="00945B4F">
      <w:pPr>
        <w:pStyle w:val="LabStepCodeBlockLevel2"/>
        <w:pBdr>
          <w:left w:val="single" w:sz="2" w:space="0" w:color="C0C0C0"/>
        </w:pBdr>
      </w:pPr>
    </w:p>
    <w:p w14:paraId="3F7C72F6" w14:textId="77777777" w:rsidR="00945B4F" w:rsidRDefault="00945B4F" w:rsidP="00945B4F">
      <w:pPr>
        <w:pStyle w:val="LabStepCodeBlockLevel2"/>
        <w:pBdr>
          <w:left w:val="single" w:sz="2" w:space="0" w:color="C0C0C0"/>
        </w:pBdr>
      </w:pPr>
      <w:r>
        <w:t>import {</w:t>
      </w:r>
    </w:p>
    <w:p w14:paraId="245325DB" w14:textId="77777777" w:rsidR="00945B4F" w:rsidRDefault="00945B4F" w:rsidP="00945B4F">
      <w:pPr>
        <w:pStyle w:val="LabStepCodeBlockLevel2"/>
        <w:pBdr>
          <w:left w:val="single" w:sz="2" w:space="0" w:color="C0C0C0"/>
        </w:pBdr>
      </w:pPr>
      <w:r>
        <w:t xml:space="preserve">  IPropertyPaneConfiguration,</w:t>
      </w:r>
    </w:p>
    <w:p w14:paraId="24DFF7E9" w14:textId="77777777" w:rsidR="00945B4F" w:rsidRDefault="00945B4F" w:rsidP="00945B4F">
      <w:pPr>
        <w:pStyle w:val="LabStepCodeBlockLevel2"/>
        <w:pBdr>
          <w:left w:val="single" w:sz="2" w:space="0" w:color="C0C0C0"/>
        </w:pBdr>
      </w:pPr>
      <w:r>
        <w:t xml:space="preserve">  PropertyPaneTextField,</w:t>
      </w:r>
    </w:p>
    <w:p w14:paraId="3F3665B5" w14:textId="77777777" w:rsidR="00945B4F" w:rsidRDefault="00945B4F" w:rsidP="00945B4F">
      <w:pPr>
        <w:pStyle w:val="LabStepCodeBlockLevel2"/>
        <w:pBdr>
          <w:left w:val="single" w:sz="2" w:space="0" w:color="C0C0C0"/>
        </w:pBdr>
      </w:pPr>
      <w:r>
        <w:t xml:space="preserve">  PropertyPaneToggle, </w:t>
      </w:r>
    </w:p>
    <w:p w14:paraId="24E8B635" w14:textId="77777777" w:rsidR="00945B4F" w:rsidRDefault="00945B4F" w:rsidP="00945B4F">
      <w:pPr>
        <w:pStyle w:val="LabStepCodeBlockLevel2"/>
        <w:pBdr>
          <w:left w:val="single" w:sz="2" w:space="0" w:color="C0C0C0"/>
        </w:pBdr>
      </w:pPr>
      <w:r>
        <w:t xml:space="preserve">  PropertyPaneDropdown,</w:t>
      </w:r>
    </w:p>
    <w:p w14:paraId="0EA2E6D9" w14:textId="77777777" w:rsidR="00945B4F" w:rsidRDefault="00945B4F" w:rsidP="00945B4F">
      <w:pPr>
        <w:pStyle w:val="LabStepCodeBlockLevel2"/>
        <w:pBdr>
          <w:left w:val="single" w:sz="2" w:space="0" w:color="C0C0C0"/>
        </w:pBdr>
      </w:pPr>
      <w:r>
        <w:t xml:space="preserve">  PropertyPaneSlider</w:t>
      </w:r>
    </w:p>
    <w:p w14:paraId="455DF96F" w14:textId="557FC0AE" w:rsidR="00DF5737" w:rsidRDefault="00945B4F" w:rsidP="00945B4F">
      <w:pPr>
        <w:pStyle w:val="LabStepCodeBlockLevel2"/>
        <w:pBdr>
          <w:left w:val="single" w:sz="2" w:space="0" w:color="C0C0C0"/>
        </w:pBdr>
      </w:pPr>
      <w:r>
        <w:t>} from '@microsoft/sp-property-pane';</w:t>
      </w:r>
    </w:p>
    <w:p w14:paraId="210FB9DD" w14:textId="77777777" w:rsidR="00945B4F" w:rsidRDefault="00945B4F" w:rsidP="00945B4F">
      <w:pPr>
        <w:pStyle w:val="LabStepCodeBlockLevel2"/>
        <w:pBdr>
          <w:left w:val="single" w:sz="2" w:space="0" w:color="C0C0C0"/>
        </w:pBdr>
      </w:pP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lastRenderedPageBreak/>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77A72DA2" w14:textId="6828E764" w:rsidR="00371748" w:rsidRDefault="00371748" w:rsidP="00DF5737">
      <w:pPr>
        <w:pStyle w:val="LabStepNumberedLevel2"/>
        <w:numPr>
          <w:ilvl w:val="1"/>
          <w:numId w:val="31"/>
        </w:numPr>
      </w:pPr>
      <w:r>
        <w:t>At this point, your code should match the following screenshot..</w:t>
      </w:r>
    </w:p>
    <w:p w14:paraId="0D7E0475" w14:textId="59CE4005" w:rsidR="00371748" w:rsidRDefault="00371748" w:rsidP="00371748">
      <w:pPr>
        <w:pStyle w:val="LabStepScreenshotLevel2"/>
      </w:pPr>
      <w:r>
        <w:drawing>
          <wp:inline distT="0" distB="0" distL="0" distR="0" wp14:anchorId="71622FCD" wp14:editId="7616EA56">
            <wp:extent cx="3579315" cy="1261110"/>
            <wp:effectExtent l="19050" t="19050" r="21590" b="152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1881" cy="1272584"/>
                    </a:xfrm>
                    <a:prstGeom prst="rect">
                      <a:avLst/>
                    </a:prstGeom>
                    <a:noFill/>
                    <a:ln>
                      <a:solidFill>
                        <a:schemeClr val="tx1">
                          <a:lumMod val="50000"/>
                          <a:lumOff val="50000"/>
                        </a:schemeClr>
                      </a:solidFill>
                    </a:ln>
                  </pic:spPr>
                </pic:pic>
              </a:graphicData>
            </a:graphic>
          </wp:inline>
        </w:drawing>
      </w:r>
    </w:p>
    <w:p w14:paraId="33C2E8F4" w14:textId="5E18C76B"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1E09E3D5" w14:textId="64EAAEA3" w:rsidR="00952D65" w:rsidRDefault="00371748" w:rsidP="00DF5737">
      <w:pPr>
        <w:pStyle w:val="LabStepNumberedLevel2"/>
        <w:numPr>
          <w:ilvl w:val="1"/>
          <w:numId w:val="31"/>
        </w:numPr>
      </w:pPr>
      <w:r>
        <w:t>At this point, your code should match the following screenshot.</w:t>
      </w:r>
    </w:p>
    <w:p w14:paraId="7F28228A" w14:textId="76D26D30" w:rsidR="00952D65" w:rsidRDefault="00952D65" w:rsidP="00952D65">
      <w:pPr>
        <w:pStyle w:val="LabStepScreenshotLevel2"/>
      </w:pPr>
      <w:r>
        <w:drawing>
          <wp:inline distT="0" distB="0" distL="0" distR="0" wp14:anchorId="5DBCA75F" wp14:editId="2CED32D5">
            <wp:extent cx="4202038" cy="1734935"/>
            <wp:effectExtent l="19050" t="19050" r="27305" b="177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0193" cy="1754817"/>
                    </a:xfrm>
                    <a:prstGeom prst="rect">
                      <a:avLst/>
                    </a:prstGeom>
                    <a:noFill/>
                    <a:ln>
                      <a:solidFill>
                        <a:schemeClr val="tx1">
                          <a:lumMod val="50000"/>
                          <a:lumOff val="50000"/>
                        </a:schemeClr>
                      </a:solidFill>
                    </a:ln>
                  </pic:spPr>
                </pic:pic>
              </a:graphicData>
            </a:graphic>
          </wp:inline>
        </w:drawing>
      </w:r>
    </w:p>
    <w:p w14:paraId="7DB6B040" w14:textId="4E52E097" w:rsidR="00780EA0" w:rsidRDefault="00780EA0" w:rsidP="00F55E8B">
      <w:pPr>
        <w:pStyle w:val="LabStepNumberedLevel2"/>
        <w:numPr>
          <w:ilvl w:val="1"/>
          <w:numId w:val="31"/>
        </w:numPr>
      </w:pPr>
      <w:r>
        <w:lastRenderedPageBreak/>
        <w:t xml:space="preserve">In the </w:t>
      </w:r>
      <w:proofErr w:type="spellStart"/>
      <w:r w:rsidRPr="00371748">
        <w:rPr>
          <w:b/>
        </w:rPr>
        <w:t>groupFields</w:t>
      </w:r>
      <w:proofErr w:type="spellEnd"/>
      <w:r>
        <w:t xml:space="preserve"> section of the </w:t>
      </w:r>
      <w:r w:rsidRPr="00371748">
        <w:rPr>
          <w:b/>
        </w:rPr>
        <w:t>Cosmetic</w:t>
      </w:r>
      <w:r>
        <w:t xml:space="preserve"> </w:t>
      </w:r>
      <w:r w:rsidRPr="00371748">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3FBA89A7" w:rsidR="00225226" w:rsidRDefault="00371748" w:rsidP="00225226">
      <w:pPr>
        <w:pStyle w:val="LabStepScreenshotLevel2"/>
      </w:pPr>
      <w:r>
        <w:drawing>
          <wp:inline distT="0" distB="0" distL="0" distR="0" wp14:anchorId="2DD08ACD" wp14:editId="7567CDF2">
            <wp:extent cx="4092038" cy="4486448"/>
            <wp:effectExtent l="19050" t="19050" r="2286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2728" cy="4509132"/>
                    </a:xfrm>
                    <a:prstGeom prst="rect">
                      <a:avLst/>
                    </a:prstGeom>
                    <a:noFill/>
                    <a:ln>
                      <a:solidFill>
                        <a:schemeClr val="tx1">
                          <a:lumMod val="50000"/>
                          <a:lumOff val="50000"/>
                        </a:schemeClr>
                      </a:solid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4688F3F4" w:rsidR="00C87472" w:rsidRDefault="00371748" w:rsidP="00C87472">
      <w:pPr>
        <w:pStyle w:val="LabStepScreenshotLevel2"/>
      </w:pPr>
      <w:r>
        <w:drawing>
          <wp:inline distT="0" distB="0" distL="0" distR="0" wp14:anchorId="79D9F89B" wp14:editId="11DCC294">
            <wp:extent cx="5582893" cy="1302674"/>
            <wp:effectExtent l="19050" t="19050" r="18415" b="120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77020" cy="1324637"/>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4F5F0FA3" w:rsidR="005770EE" w:rsidRDefault="00700605" w:rsidP="005770EE">
      <w:pPr>
        <w:pStyle w:val="LabStepScreenshotLevel2"/>
      </w:pPr>
      <w:r>
        <w:drawing>
          <wp:inline distT="0" distB="0" distL="0" distR="0" wp14:anchorId="3ED40F99" wp14:editId="6219475A">
            <wp:extent cx="5825272" cy="2566208"/>
            <wp:effectExtent l="19050" t="19050" r="23495" b="247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7910" cy="257618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1D6161D0" w:rsidR="005770EE" w:rsidRDefault="00700605" w:rsidP="005770EE">
      <w:pPr>
        <w:pStyle w:val="LabStepScreenshotLevel2"/>
      </w:pPr>
      <w:r>
        <w:drawing>
          <wp:inline distT="0" distB="0" distL="0" distR="0" wp14:anchorId="641C4866" wp14:editId="2ACC9E04">
            <wp:extent cx="2200144" cy="1468929"/>
            <wp:effectExtent l="19050" t="19050" r="10160"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6626" cy="1486610"/>
                    </a:xfrm>
                    <a:prstGeom prst="rect">
                      <a:avLst/>
                    </a:prstGeom>
                    <a:noFill/>
                    <a:ln>
                      <a:solidFill>
                        <a:schemeClr val="tx1">
                          <a:lumMod val="50000"/>
                          <a:lumOff val="50000"/>
                        </a:schemeClr>
                      </a:solidFill>
                    </a:ln>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2C8FD484" w:rsidR="005770EE" w:rsidRDefault="00700605" w:rsidP="005770EE">
      <w:pPr>
        <w:pStyle w:val="LabStepScreenshotLevel2"/>
      </w:pPr>
      <w:r>
        <w:drawing>
          <wp:inline distT="0" distB="0" distL="0" distR="0" wp14:anchorId="3C984F15" wp14:editId="150143B5">
            <wp:extent cx="5587003" cy="1543743"/>
            <wp:effectExtent l="19050" t="19050" r="13970" b="184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0364" cy="1552961"/>
                    </a:xfrm>
                    <a:prstGeom prst="rect">
                      <a:avLst/>
                    </a:prstGeom>
                    <a:noFill/>
                    <a:ln>
                      <a:solidFill>
                        <a:schemeClr val="tx1">
                          <a:lumMod val="50000"/>
                          <a:lumOff val="50000"/>
                        </a:schemeClr>
                      </a:solidFill>
                    </a:ln>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171087D" w:rsidR="005770EE" w:rsidRDefault="00700605" w:rsidP="005770EE">
      <w:pPr>
        <w:pStyle w:val="LabStepScreenshotLevel2"/>
      </w:pPr>
      <w:r>
        <w:drawing>
          <wp:inline distT="0" distB="0" distL="0" distR="0" wp14:anchorId="28FC5B0F" wp14:editId="0B03BEB6">
            <wp:extent cx="2629245" cy="2308514"/>
            <wp:effectExtent l="19050" t="19050" r="19050" b="158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730" cy="2334402"/>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lastRenderedPageBreak/>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4AAC79BE" w:rsidR="00C87472" w:rsidRDefault="00C87472" w:rsidP="00C87472">
      <w:pPr>
        <w:pStyle w:val="LabStepCodeBlockLevel2"/>
        <w:rPr>
          <w:color w:val="7F7F7F" w:themeColor="text1" w:themeTint="80"/>
        </w:rPr>
      </w:pPr>
      <w:r w:rsidRPr="00716658">
        <w:rPr>
          <w:color w:val="7F7F7F" w:themeColor="text1" w:themeTint="80"/>
        </w:rPr>
        <w:t>}</w:t>
      </w:r>
    </w:p>
    <w:p w14:paraId="55C7519A" w14:textId="77777777" w:rsidR="00EC1E80" w:rsidRDefault="00EC1E80" w:rsidP="00C87472">
      <w:pPr>
        <w:pStyle w:val="LabStepCodeBlockLevel2"/>
        <w:rPr>
          <w:color w:val="7F7F7F" w:themeColor="text1" w:themeTint="80"/>
        </w:rPr>
      </w:pP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184F8A24" w14:textId="63572365" w:rsidR="00074573" w:rsidRDefault="00074573" w:rsidP="00716658">
      <w:pPr>
        <w:pStyle w:val="LabStepNumberedLevel2"/>
      </w:pPr>
      <w:r>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264F705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EC1E80">
        <w:rPr>
          <w:color w:val="auto"/>
        </w:rPr>
        <w:t>msd2020</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35A71BF0" w:rsidR="00C43BF7" w:rsidRDefault="008A6856" w:rsidP="00C43BF7">
      <w:pPr>
        <w:pStyle w:val="LabStepScreenshotLevel2"/>
      </w:pPr>
      <w:r>
        <w:drawing>
          <wp:inline distT="0" distB="0" distL="0" distR="0" wp14:anchorId="443B808A" wp14:editId="323BD01D">
            <wp:extent cx="3015095" cy="1347965"/>
            <wp:effectExtent l="19050" t="19050" r="13970" b="241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120" cy="1362729"/>
                    </a:xfrm>
                    <a:prstGeom prst="rect">
                      <a:avLst/>
                    </a:prstGeom>
                    <a:noFill/>
                    <a:ln>
                      <a:solidFill>
                        <a:schemeClr val="tx1">
                          <a:lumMod val="50000"/>
                          <a:lumOff val="50000"/>
                        </a:schemeClr>
                      </a:solidFill>
                    </a:ln>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656E5008" w:rsidR="00C43BF7" w:rsidRDefault="008A6856" w:rsidP="00C43BF7">
      <w:pPr>
        <w:pStyle w:val="LabStepScreenshotLevel2"/>
      </w:pPr>
      <w:r>
        <w:drawing>
          <wp:inline distT="0" distB="0" distL="0" distR="0" wp14:anchorId="54014189" wp14:editId="56353E34">
            <wp:extent cx="4329264" cy="673100"/>
            <wp:effectExtent l="19050" t="19050" r="14605" b="12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9">
                      <a:extLst>
                        <a:ext uri="{28A0092B-C50C-407E-A947-70E740481C1C}">
                          <a14:useLocalDpi xmlns:a14="http://schemas.microsoft.com/office/drawing/2010/main" val="0"/>
                        </a:ext>
                      </a:extLst>
                    </a:blip>
                    <a:srcRect l="11081" r="1482" b="73223"/>
                    <a:stretch/>
                  </pic:blipFill>
                  <pic:spPr bwMode="auto">
                    <a:xfrm>
                      <a:off x="0" y="0"/>
                      <a:ext cx="4330743" cy="67333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4826C207" w:rsidR="00C43BF7" w:rsidRDefault="008A6856" w:rsidP="00C43BF7">
      <w:pPr>
        <w:pStyle w:val="LabStepScreenshotLevel2"/>
      </w:pPr>
      <w:r>
        <w:drawing>
          <wp:inline distT="0" distB="0" distL="0" distR="0" wp14:anchorId="67D291A6" wp14:editId="0C71B38C">
            <wp:extent cx="4818957" cy="1035090"/>
            <wp:effectExtent l="19050" t="19050" r="2032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71081" cy="1046286"/>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13B5A69" w:rsidR="00C43BF7" w:rsidRDefault="008A6856" w:rsidP="00C43BF7">
      <w:pPr>
        <w:pStyle w:val="LabStepScreenshotLevel2"/>
      </w:pPr>
      <w:r>
        <w:drawing>
          <wp:inline distT="0" distB="0" distL="0" distR="0" wp14:anchorId="066CF3C9" wp14:editId="328D8C9A">
            <wp:extent cx="3562481" cy="1543742"/>
            <wp:effectExtent l="19050" t="19050" r="1905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76519" cy="1549825"/>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10A91B67" w:rsidR="00C43BF7" w:rsidRDefault="0056715A" w:rsidP="00C43BF7">
      <w:pPr>
        <w:pStyle w:val="LabStepScreenshotLevel2"/>
      </w:pPr>
      <w:r>
        <w:drawing>
          <wp:inline distT="0" distB="0" distL="0" distR="0" wp14:anchorId="36A9155A" wp14:editId="298093C4">
            <wp:extent cx="3696739" cy="874922"/>
            <wp:effectExtent l="19050" t="19050" r="18415" b="209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96739" cy="874922"/>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B1485C">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r>
        <w:t>,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31E829C4"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lastRenderedPageBreak/>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43733458" w:rsidR="00FB55B4" w:rsidRDefault="00391BA1" w:rsidP="00FB55B4">
      <w:pPr>
        <w:pStyle w:val="LabStepScreenshotLevel2"/>
      </w:pPr>
      <w:r>
        <w:drawing>
          <wp:inline distT="0" distB="0" distL="0" distR="0" wp14:anchorId="22D7BF69" wp14:editId="0FA9146C">
            <wp:extent cx="4361110" cy="173736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627" cy="1759875"/>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5AAD9F68" w:rsidR="00FB55B4" w:rsidRDefault="00391BA1" w:rsidP="00FB55B4">
      <w:pPr>
        <w:pStyle w:val="LabStepScreenshotLevel2"/>
      </w:pPr>
      <w:r>
        <w:drawing>
          <wp:inline distT="0" distB="0" distL="0" distR="0" wp14:anchorId="62DC25F2" wp14:editId="338B1FC4">
            <wp:extent cx="3239539" cy="1039543"/>
            <wp:effectExtent l="19050" t="19050" r="18415" b="273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5">
                      <a:extLst>
                        <a:ext uri="{28A0092B-C50C-407E-A947-70E740481C1C}">
                          <a14:useLocalDpi xmlns:a14="http://schemas.microsoft.com/office/drawing/2010/main" val="0"/>
                        </a:ext>
                      </a:extLst>
                    </a:blip>
                    <a:srcRect b="11157"/>
                    <a:stretch/>
                  </pic:blipFill>
                  <pic:spPr bwMode="auto">
                    <a:xfrm>
                      <a:off x="0" y="0"/>
                      <a:ext cx="3341291" cy="107219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7BCC65DC" w:rsidR="00FB55B4" w:rsidRDefault="00391BA1" w:rsidP="00FB55B4">
      <w:pPr>
        <w:pStyle w:val="LabStepScreenshotLevel2"/>
      </w:pPr>
      <w:r>
        <w:drawing>
          <wp:inline distT="0" distB="0" distL="0" distR="0" wp14:anchorId="306AE601" wp14:editId="3EE77175">
            <wp:extent cx="1219546" cy="1732163"/>
            <wp:effectExtent l="19050" t="19050" r="19050" b="209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1152" cy="1748647"/>
                    </a:xfrm>
                    <a:prstGeom prst="rect">
                      <a:avLst/>
                    </a:prstGeom>
                    <a:noFill/>
                    <a:ln>
                      <a:solidFill>
                        <a:schemeClr val="tx1">
                          <a:lumMod val="50000"/>
                          <a:lumOff val="50000"/>
                        </a:schemeClr>
                      </a:solidFill>
                    </a:ln>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lastRenderedPageBreak/>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472B291D" w:rsidR="00205CE6" w:rsidRDefault="00391BA1" w:rsidP="00205CE6">
      <w:pPr>
        <w:pStyle w:val="LabStepScreenshotLevel2"/>
      </w:pPr>
      <w:r>
        <w:drawing>
          <wp:inline distT="0" distB="0" distL="0" distR="0" wp14:anchorId="18831F06" wp14:editId="5B778237">
            <wp:extent cx="2723779" cy="664499"/>
            <wp:effectExtent l="19050" t="19050" r="19685" b="215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7">
                      <a:extLst>
                        <a:ext uri="{28A0092B-C50C-407E-A947-70E740481C1C}">
                          <a14:useLocalDpi xmlns:a14="http://schemas.microsoft.com/office/drawing/2010/main" val="0"/>
                        </a:ext>
                      </a:extLst>
                    </a:blip>
                    <a:srcRect t="31470"/>
                    <a:stretch/>
                  </pic:blipFill>
                  <pic:spPr bwMode="auto">
                    <a:xfrm>
                      <a:off x="0" y="0"/>
                      <a:ext cx="2779831" cy="6781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60370CE" w:rsidR="00A86E21" w:rsidRDefault="00772A4A" w:rsidP="00A86E21">
      <w:pPr>
        <w:pStyle w:val="LabStepScreenshotLevel2"/>
      </w:pPr>
      <w:r>
        <w:drawing>
          <wp:inline distT="0" distB="0" distL="0" distR="0" wp14:anchorId="29E24643" wp14:editId="1E3CDF9B">
            <wp:extent cx="4247804" cy="1154590"/>
            <wp:effectExtent l="19050" t="19050" r="19685" b="266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70551" cy="1160773"/>
                    </a:xfrm>
                    <a:prstGeom prst="rect">
                      <a:avLst/>
                    </a:prstGeom>
                    <a:noFill/>
                    <a:ln>
                      <a:solidFill>
                        <a:schemeClr val="tx1">
                          <a:lumMod val="50000"/>
                          <a:lumOff val="50000"/>
                        </a:schemeClr>
                      </a:solid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9A6EF74" w:rsidR="00A86E21" w:rsidRDefault="00772A4A" w:rsidP="00A86E21">
      <w:pPr>
        <w:pStyle w:val="LabStepScreenshotLevel2"/>
      </w:pPr>
      <w:r>
        <w:drawing>
          <wp:inline distT="0" distB="0" distL="0" distR="0" wp14:anchorId="11CABDC4" wp14:editId="0BCE5A07">
            <wp:extent cx="2715837" cy="582433"/>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44330" cy="58854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3E3B4F39" w14:textId="048EA544" w:rsidR="009A5917" w:rsidRDefault="004F289C" w:rsidP="009A5917">
      <w:pPr>
        <w:pStyle w:val="LabStepScreenshotLevel2"/>
      </w:pPr>
      <w:r>
        <w:drawing>
          <wp:inline distT="0" distB="0" distL="0" distR="0" wp14:anchorId="75322E01" wp14:editId="0C66A5E7">
            <wp:extent cx="1834688" cy="903541"/>
            <wp:effectExtent l="19050" t="19050" r="13335" b="1143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6058" cy="909141"/>
                    </a:xfrm>
                    <a:prstGeom prst="rect">
                      <a:avLst/>
                    </a:prstGeom>
                    <a:noFill/>
                    <a:ln>
                      <a:solidFill>
                        <a:schemeClr val="tx1">
                          <a:lumMod val="50000"/>
                          <a:lumOff val="50000"/>
                        </a:schemeClr>
                      </a:solidFill>
                    </a:ln>
                  </pic:spPr>
                </pic:pic>
              </a:graphicData>
            </a:graphic>
          </wp:inline>
        </w:drawing>
      </w:r>
    </w:p>
    <w:p w14:paraId="53805FAA" w14:textId="2DB0A026" w:rsidR="009A5917" w:rsidRDefault="009A5917" w:rsidP="009A5917">
      <w:pPr>
        <w:pStyle w:val="LabExerciseCallout"/>
      </w:pPr>
      <w:r>
        <w:t xml:space="preserve">As you learned in an earlier exercise, a new SPFx project is created with a </w:t>
      </w:r>
      <w:proofErr w:type="spellStart"/>
      <w:r w:rsidRPr="00074573">
        <w:rPr>
          <w:b/>
        </w:rPr>
        <w:t>launch.json</w:t>
      </w:r>
      <w:proofErr w:type="spellEnd"/>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r w:rsidR="00154DA5">
        <w:t xml:space="preserve"> Unlike testing SPFx web parts, the URL can does not need to redirected to the page that provides the SharePoint workbench (i.e. wokbench.aspx). The UR can just reference to the root URL of a SharePoint site. </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SharePoint Online test site.</w:t>
      </w:r>
    </w:p>
    <w:p w14:paraId="68F86767" w14:textId="4DF3C273" w:rsidR="009A5917" w:rsidRPr="004F289C" w:rsidRDefault="004F289C" w:rsidP="009A5917">
      <w:pPr>
        <w:pStyle w:val="LabStepCodeBlockLevel2"/>
        <w:rPr>
          <w:color w:val="7F7F7F" w:themeColor="text1" w:themeTint="80"/>
        </w:rPr>
      </w:pPr>
      <w:r w:rsidRPr="004F289C">
        <w:rPr>
          <w:color w:val="7F7F7F" w:themeColor="text1" w:themeTint="80"/>
        </w:rPr>
        <w:t>"url": "</w:t>
      </w:r>
      <w:r w:rsidRPr="004F289C">
        <w:t>https://msd2020.sharepoint.com</w:t>
      </w:r>
      <w:r w:rsidRPr="004F289C">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proofErr w:type="spellStart"/>
      <w:r w:rsidRPr="00074573">
        <w:rPr>
          <w:b/>
        </w:rPr>
        <w:t>launch.json</w:t>
      </w:r>
      <w:proofErr w:type="spell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2375CDD7" w:rsidR="00352509" w:rsidRDefault="00154DA5" w:rsidP="00352509">
      <w:pPr>
        <w:pStyle w:val="LabStepScreenshotLevel2"/>
      </w:pPr>
      <w:r>
        <w:drawing>
          <wp:inline distT="0" distB="0" distL="0" distR="0" wp14:anchorId="48DE6B1B" wp14:editId="34FDCA57">
            <wp:extent cx="3222914" cy="656198"/>
            <wp:effectExtent l="19050" t="19050" r="15875" b="1079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40995" cy="659879"/>
                    </a:xfrm>
                    <a:prstGeom prst="rect">
                      <a:avLst/>
                    </a:prstGeom>
                    <a:noFill/>
                    <a:ln>
                      <a:solidFill>
                        <a:schemeClr val="tx1">
                          <a:lumMod val="50000"/>
                          <a:lumOff val="50000"/>
                        </a:schemeClr>
                      </a:solidFill>
                    </a:ln>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1B4F528C" w14:textId="4D1E7556" w:rsidR="00154DA5" w:rsidRDefault="00AA7530" w:rsidP="00154DA5">
      <w:pPr>
        <w:pStyle w:val="LabStepNumberedLevel2"/>
      </w:pPr>
      <w:r>
        <w:t xml:space="preserve">Look at the browser address bar. You should see that the URL </w:t>
      </w:r>
      <w:r w:rsidR="00154DA5">
        <w:t>references a page in you test site.</w:t>
      </w:r>
      <w:r>
        <w:t xml:space="preserve"> </w:t>
      </w:r>
    </w:p>
    <w:p w14:paraId="24885217" w14:textId="25F78BBC" w:rsidR="00154DA5" w:rsidRPr="00154DA5" w:rsidRDefault="00154DA5" w:rsidP="00154DA5">
      <w:pPr>
        <w:pStyle w:val="LabStepScreenshotLevel2"/>
      </w:pPr>
      <w:r>
        <w:drawing>
          <wp:inline distT="0" distB="0" distL="0" distR="0" wp14:anchorId="7EDD9C9C" wp14:editId="371D8A9C">
            <wp:extent cx="5184717" cy="1143999"/>
            <wp:effectExtent l="19050" t="19050" r="16510" b="184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62762" cy="1161219"/>
                    </a:xfrm>
                    <a:prstGeom prst="rect">
                      <a:avLst/>
                    </a:prstGeom>
                    <a:noFill/>
                    <a:ln>
                      <a:solidFill>
                        <a:schemeClr val="tx1">
                          <a:lumMod val="50000"/>
                          <a:lumOff val="50000"/>
                        </a:schemeClr>
                      </a:solidFill>
                    </a:ln>
                  </pic:spPr>
                </pic:pic>
              </a:graphicData>
            </a:graphic>
          </wp:inline>
        </w:drawing>
      </w:r>
    </w:p>
    <w:p w14:paraId="24059BCD" w14:textId="6B28E7BE" w:rsidR="00AA7530" w:rsidRDefault="00AA7530" w:rsidP="00154DA5">
      <w:pPr>
        <w:pStyle w:val="LabExerciseCallout"/>
      </w:pPr>
      <w:r>
        <w:lastRenderedPageBreak/>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5833B1AA" w:rsidR="00AA7530" w:rsidRDefault="00154DA5" w:rsidP="00AA7530">
      <w:pPr>
        <w:pStyle w:val="LabStepScreenshotLevel2"/>
      </w:pPr>
      <w:r>
        <w:drawing>
          <wp:inline distT="0" distB="0" distL="0" distR="0" wp14:anchorId="62343F1E" wp14:editId="0307BCBA">
            <wp:extent cx="3688426" cy="1078797"/>
            <wp:effectExtent l="19050" t="19050" r="26670" b="266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33300" cy="1091922"/>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34CBED3C" w:rsidR="00DC02DE" w:rsidRDefault="00E87ED5" w:rsidP="00DC02DE">
      <w:pPr>
        <w:pStyle w:val="LabStepScreenshotLevel2"/>
      </w:pPr>
      <w:r>
        <w:drawing>
          <wp:inline distT="0" distB="0" distL="0" distR="0" wp14:anchorId="19EB537A" wp14:editId="62FF83ED">
            <wp:extent cx="5521192" cy="6899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7484" cy="694492"/>
                    </a:xfrm>
                    <a:prstGeom prst="rect">
                      <a:avLst/>
                    </a:prstGeom>
                    <a:noFill/>
                    <a:ln>
                      <a:no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7323A2D9" w:rsidR="00A83F0D" w:rsidRDefault="00E87ED5" w:rsidP="002D3CAE">
      <w:pPr>
        <w:pStyle w:val="LabStepScreenshotLevel2"/>
      </w:pPr>
      <w:r>
        <w:drawing>
          <wp:inline distT="0" distB="0" distL="0" distR="0" wp14:anchorId="7594A041" wp14:editId="328E6EE9">
            <wp:extent cx="2648140" cy="1787236"/>
            <wp:effectExtent l="19050" t="19050" r="1905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88869" cy="1814724"/>
                    </a:xfrm>
                    <a:prstGeom prst="rect">
                      <a:avLst/>
                    </a:prstGeom>
                    <a:noFill/>
                    <a:ln>
                      <a:solidFill>
                        <a:schemeClr val="bg1">
                          <a:lumMod val="85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14F48D84">
            <wp:extent cx="2566988" cy="1028354"/>
            <wp:effectExtent l="19050" t="19050" r="2413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0022" cy="1105685"/>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87ED5">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lastRenderedPageBreak/>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1993598A" w:rsidR="00492461" w:rsidRDefault="00492461" w:rsidP="002D3CAE">
      <w:pPr>
        <w:pStyle w:val="LabStepNumberedLevel2"/>
      </w:pPr>
      <w:r>
        <w:t>Return to the page in SharePoint Online where you tested the Application Custom</w:t>
      </w:r>
      <w:r w:rsidR="00E87ED5">
        <w:t>izer</w:t>
      </w:r>
      <w:r>
        <w:t xml:space="preserve">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088F64F1">
            <wp:extent cx="1851314" cy="1674999"/>
            <wp:effectExtent l="19050" t="19050" r="1587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68313" cy="169037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6E3ED5" w:rsidRPr="006E3ED5">
        <w:rPr>
          <w:b/>
        </w:rPr>
        <w:t>MyFirstExtensionApplicationCustomizer.module.scss</w:t>
      </w:r>
      <w:proofErr w:type="spellEnd"/>
      <w:r w:rsidR="002B5247">
        <w:t>.</w:t>
      </w:r>
    </w:p>
    <w:p w14:paraId="39BBDA5E" w14:textId="67F5A91F" w:rsidR="002B5247" w:rsidRDefault="00E87ED5" w:rsidP="002B5247">
      <w:pPr>
        <w:pStyle w:val="LabStepScreenshotLevel2"/>
      </w:pPr>
      <w:r>
        <w:drawing>
          <wp:inline distT="0" distB="0" distL="0" distR="0" wp14:anchorId="766B7215" wp14:editId="59EF9B63">
            <wp:extent cx="4668474" cy="1743248"/>
            <wp:effectExtent l="19050" t="19050" r="1841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3650" cy="1752649"/>
                    </a:xfrm>
                    <a:prstGeom prst="rect">
                      <a:avLst/>
                    </a:prstGeom>
                    <a:noFill/>
                    <a:ln>
                      <a:solidFill>
                        <a:schemeClr val="tx1">
                          <a:lumMod val="50000"/>
                          <a:lumOff val="50000"/>
                        </a:schemeClr>
                      </a:solid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r w:rsidR="006E3ED5" w:rsidRPr="006E3ED5">
        <w:rPr>
          <w:b/>
        </w:rPr>
        <w:t>MyFirstExtensionApplicationCustomizer</w:t>
      </w:r>
      <w:r w:rsidRPr="00492461">
        <w:rPr>
          <w:b/>
        </w:rPr>
        <w:t>.module.scss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r w:rsidR="006E3ED5" w:rsidRPr="006E3ED5">
        <w:rPr>
          <w:b/>
        </w:rPr>
        <w:t>MyFirstExtensionApplicationCustomizer</w:t>
      </w:r>
      <w:r w:rsidRPr="00492461">
        <w:rPr>
          <w:b/>
        </w:rPr>
        <w:t>.module.scss</w:t>
      </w:r>
      <w:proofErr w:type="spell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r>
        <w:drawing>
          <wp:inline distT="0" distB="0" distL="0" distR="0" wp14:anchorId="50AE0196" wp14:editId="0632CAC5">
            <wp:extent cx="4791212" cy="1750423"/>
            <wp:effectExtent l="19050" t="19050" r="952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30445" cy="1801291"/>
                    </a:xfrm>
                    <a:prstGeom prst="rect">
                      <a:avLst/>
                    </a:prstGeom>
                    <a:noFill/>
                    <a:ln>
                      <a:solidFill>
                        <a:schemeClr val="tx1">
                          <a:lumMod val="50000"/>
                          <a:lumOff val="50000"/>
                        </a:schemeClr>
                      </a:solidFill>
                    </a:ln>
                  </pic:spPr>
                </pic:pic>
              </a:graphicData>
            </a:graphic>
          </wp:inline>
        </w:drawing>
      </w:r>
    </w:p>
    <w:p w14:paraId="03035C8D" w14:textId="5D025D3D" w:rsidR="0007348B" w:rsidRDefault="0007348B" w:rsidP="0007348B">
      <w:pPr>
        <w:pStyle w:val="LabStepNumberedLevel2"/>
      </w:pPr>
      <w:r>
        <w:lastRenderedPageBreak/>
        <w:t>When the Application Custom</w:t>
      </w:r>
      <w:r w:rsidR="00A8426C">
        <w:t>izer</w:t>
      </w:r>
      <w:r>
        <w:t xml:space="preserve"> runs, </w:t>
      </w:r>
      <w:r w:rsidR="008A4504">
        <w:t>it should generate a page header and page footer as shown in the following screenshot</w:t>
      </w:r>
      <w:r>
        <w:t>.</w:t>
      </w:r>
    </w:p>
    <w:p w14:paraId="192671FB" w14:textId="435F932F" w:rsidR="001D5E4C" w:rsidRDefault="00E87ED5" w:rsidP="00E66CBB">
      <w:pPr>
        <w:pStyle w:val="LabStepScreenshotLevel2"/>
      </w:pPr>
      <w:r>
        <w:drawing>
          <wp:inline distT="0" distB="0" distL="0" distR="0" wp14:anchorId="41F02D3F" wp14:editId="36A60DB9">
            <wp:extent cx="5659335" cy="2641023"/>
            <wp:effectExtent l="19050" t="19050" r="17780" b="260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0655" cy="2655639"/>
                    </a:xfrm>
                    <a:prstGeom prst="rect">
                      <a:avLst/>
                    </a:prstGeom>
                    <a:noFill/>
                    <a:ln>
                      <a:solidFill>
                        <a:schemeClr val="bg1">
                          <a:lumMod val="85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00AC1DFE" w:rsidRPr="007640D1">
        <w:rPr>
          <w:b/>
        </w:rPr>
        <w:t>MyFirstExtensionApplicationCustomizer</w:t>
      </w:r>
      <w:r w:rsidRPr="00492461">
        <w:rPr>
          <w:b/>
        </w:rPr>
        <w:t>.module.scss</w:t>
      </w:r>
      <w:proofErr w:type="spellEnd"/>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F7A1B" w14:textId="77777777" w:rsidR="00F609C0" w:rsidRDefault="00F609C0" w:rsidP="005F53BE">
      <w:pPr>
        <w:spacing w:before="0" w:after="0"/>
      </w:pPr>
      <w:r>
        <w:separator/>
      </w:r>
    </w:p>
  </w:endnote>
  <w:endnote w:type="continuationSeparator" w:id="0">
    <w:p w14:paraId="62E117B5" w14:textId="77777777" w:rsidR="00F609C0" w:rsidRDefault="00F609C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B1485C" w:rsidRDefault="00B148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B1485C" w:rsidRDefault="00B1485C"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B1485C" w:rsidRPr="00487314" w:rsidRDefault="00B1485C"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B1485C" w:rsidRDefault="00B1485C"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B1485C" w:rsidRPr="00487314" w:rsidRDefault="00B1485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AE015" w14:textId="77777777" w:rsidR="00F609C0" w:rsidRDefault="00F609C0" w:rsidP="005F53BE">
      <w:pPr>
        <w:spacing w:before="0" w:after="0"/>
      </w:pPr>
      <w:r>
        <w:separator/>
      </w:r>
    </w:p>
  </w:footnote>
  <w:footnote w:type="continuationSeparator" w:id="0">
    <w:p w14:paraId="4ADA4E24" w14:textId="77777777" w:rsidR="00F609C0" w:rsidRDefault="00F609C0"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B1485C" w:rsidRDefault="00B148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B1485C" w:rsidRDefault="00B1485C" w:rsidP="00CA7497">
    <w:pPr>
      <w:pStyle w:val="Header"/>
      <w:pBdr>
        <w:bottom w:val="single" w:sz="4" w:space="0" w:color="auto"/>
      </w:pBdr>
      <w:spacing w:before="240"/>
    </w:pPr>
    <w:r>
      <w:t>MSD365: Modern SharePoint and Office 365 Development</w:t>
    </w:r>
  </w:p>
  <w:p w14:paraId="52070944" w14:textId="3B306AFA" w:rsidR="00B1485C" w:rsidRPr="00E871B8" w:rsidRDefault="00B1485C"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626D0">
      <w:rPr>
        <w:rFonts w:cs="Arial"/>
        <w:noProof/>
      </w:rPr>
      <w:t>Dec 10,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B1485C" w:rsidRDefault="00B1485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4DA5"/>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2F95"/>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40F3"/>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1748"/>
    <w:rsid w:val="003770A6"/>
    <w:rsid w:val="00377805"/>
    <w:rsid w:val="0038219D"/>
    <w:rsid w:val="003854DC"/>
    <w:rsid w:val="003911B8"/>
    <w:rsid w:val="00391BA1"/>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460D8"/>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140D"/>
    <w:rsid w:val="004C2E4D"/>
    <w:rsid w:val="004C593E"/>
    <w:rsid w:val="004C7C0D"/>
    <w:rsid w:val="004D23C6"/>
    <w:rsid w:val="004D525D"/>
    <w:rsid w:val="004E14D3"/>
    <w:rsid w:val="004E2880"/>
    <w:rsid w:val="004E3D11"/>
    <w:rsid w:val="004E5A33"/>
    <w:rsid w:val="004E6F38"/>
    <w:rsid w:val="004E7EB5"/>
    <w:rsid w:val="004F0F4C"/>
    <w:rsid w:val="004F289C"/>
    <w:rsid w:val="004F4142"/>
    <w:rsid w:val="004F5429"/>
    <w:rsid w:val="004F5600"/>
    <w:rsid w:val="005007D5"/>
    <w:rsid w:val="00502053"/>
    <w:rsid w:val="00504772"/>
    <w:rsid w:val="00504F6D"/>
    <w:rsid w:val="00505BE9"/>
    <w:rsid w:val="00506092"/>
    <w:rsid w:val="0051014C"/>
    <w:rsid w:val="00510744"/>
    <w:rsid w:val="00517088"/>
    <w:rsid w:val="00521A60"/>
    <w:rsid w:val="00521B92"/>
    <w:rsid w:val="00523C84"/>
    <w:rsid w:val="00530351"/>
    <w:rsid w:val="00533B7B"/>
    <w:rsid w:val="00534D94"/>
    <w:rsid w:val="00537FB3"/>
    <w:rsid w:val="005410FB"/>
    <w:rsid w:val="0054509A"/>
    <w:rsid w:val="005474DB"/>
    <w:rsid w:val="00547674"/>
    <w:rsid w:val="00547B48"/>
    <w:rsid w:val="0055445E"/>
    <w:rsid w:val="00557255"/>
    <w:rsid w:val="005572FB"/>
    <w:rsid w:val="00561849"/>
    <w:rsid w:val="0056217D"/>
    <w:rsid w:val="00564002"/>
    <w:rsid w:val="0056715A"/>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140C"/>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0605"/>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6D0"/>
    <w:rsid w:val="00762901"/>
    <w:rsid w:val="007640D1"/>
    <w:rsid w:val="00772A4A"/>
    <w:rsid w:val="007752E7"/>
    <w:rsid w:val="0077724E"/>
    <w:rsid w:val="007778F1"/>
    <w:rsid w:val="007809D1"/>
    <w:rsid w:val="00780EA0"/>
    <w:rsid w:val="00790DB9"/>
    <w:rsid w:val="00795368"/>
    <w:rsid w:val="00795BC4"/>
    <w:rsid w:val="007A0324"/>
    <w:rsid w:val="007A7E21"/>
    <w:rsid w:val="007B1806"/>
    <w:rsid w:val="007B1B29"/>
    <w:rsid w:val="007B21CB"/>
    <w:rsid w:val="007B6F71"/>
    <w:rsid w:val="007C6964"/>
    <w:rsid w:val="007D143B"/>
    <w:rsid w:val="007D23C6"/>
    <w:rsid w:val="007D4F50"/>
    <w:rsid w:val="007D6E98"/>
    <w:rsid w:val="007D706C"/>
    <w:rsid w:val="007E3B2D"/>
    <w:rsid w:val="007E5137"/>
    <w:rsid w:val="007E5B2B"/>
    <w:rsid w:val="007E72F5"/>
    <w:rsid w:val="007F254C"/>
    <w:rsid w:val="007F394C"/>
    <w:rsid w:val="008018D6"/>
    <w:rsid w:val="008028B6"/>
    <w:rsid w:val="00804B5D"/>
    <w:rsid w:val="0080788B"/>
    <w:rsid w:val="00810012"/>
    <w:rsid w:val="00812087"/>
    <w:rsid w:val="008146B2"/>
    <w:rsid w:val="00820E46"/>
    <w:rsid w:val="008211E3"/>
    <w:rsid w:val="00821656"/>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6856"/>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3FC"/>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45B4F"/>
    <w:rsid w:val="009501D9"/>
    <w:rsid w:val="00950ABF"/>
    <w:rsid w:val="00952D65"/>
    <w:rsid w:val="00954CD4"/>
    <w:rsid w:val="00961239"/>
    <w:rsid w:val="0096127C"/>
    <w:rsid w:val="00963E42"/>
    <w:rsid w:val="00972EB4"/>
    <w:rsid w:val="009742DC"/>
    <w:rsid w:val="00976A78"/>
    <w:rsid w:val="009815C1"/>
    <w:rsid w:val="009856F4"/>
    <w:rsid w:val="009857D5"/>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4F1E"/>
    <w:rsid w:val="009E65AB"/>
    <w:rsid w:val="009F18A6"/>
    <w:rsid w:val="009F4B16"/>
    <w:rsid w:val="009F4B75"/>
    <w:rsid w:val="009F4D25"/>
    <w:rsid w:val="00A01BC1"/>
    <w:rsid w:val="00A030C0"/>
    <w:rsid w:val="00A075EC"/>
    <w:rsid w:val="00A11E74"/>
    <w:rsid w:val="00A1277E"/>
    <w:rsid w:val="00A12D99"/>
    <w:rsid w:val="00A155EA"/>
    <w:rsid w:val="00A16BB6"/>
    <w:rsid w:val="00A1731B"/>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426C"/>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876"/>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1485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B7B46"/>
    <w:rsid w:val="00CC11E1"/>
    <w:rsid w:val="00CC1574"/>
    <w:rsid w:val="00CC1FF8"/>
    <w:rsid w:val="00CC285D"/>
    <w:rsid w:val="00CC30B3"/>
    <w:rsid w:val="00CC4226"/>
    <w:rsid w:val="00CD40F7"/>
    <w:rsid w:val="00CE0620"/>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2479"/>
    <w:rsid w:val="00E13712"/>
    <w:rsid w:val="00E14050"/>
    <w:rsid w:val="00E1408B"/>
    <w:rsid w:val="00E16ED4"/>
    <w:rsid w:val="00E17DF2"/>
    <w:rsid w:val="00E220ED"/>
    <w:rsid w:val="00E243D4"/>
    <w:rsid w:val="00E36ABD"/>
    <w:rsid w:val="00E407D5"/>
    <w:rsid w:val="00E413E9"/>
    <w:rsid w:val="00E434CD"/>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87ED5"/>
    <w:rsid w:val="00E91320"/>
    <w:rsid w:val="00E92846"/>
    <w:rsid w:val="00E95CC9"/>
    <w:rsid w:val="00E95EF3"/>
    <w:rsid w:val="00EA2440"/>
    <w:rsid w:val="00EA77D4"/>
    <w:rsid w:val="00EA7F11"/>
    <w:rsid w:val="00EB1ADF"/>
    <w:rsid w:val="00EB463B"/>
    <w:rsid w:val="00EC0913"/>
    <w:rsid w:val="00EC0A91"/>
    <w:rsid w:val="00EC1E80"/>
    <w:rsid w:val="00EC33C6"/>
    <w:rsid w:val="00EC763B"/>
    <w:rsid w:val="00ED0BDB"/>
    <w:rsid w:val="00ED1896"/>
    <w:rsid w:val="00EE11D5"/>
    <w:rsid w:val="00EE6F2C"/>
    <w:rsid w:val="00EE7D78"/>
    <w:rsid w:val="00F016F1"/>
    <w:rsid w:val="00F03AD8"/>
    <w:rsid w:val="00F10E96"/>
    <w:rsid w:val="00F14A4D"/>
    <w:rsid w:val="00F167A6"/>
    <w:rsid w:val="00F16D8E"/>
    <w:rsid w:val="00F1739B"/>
    <w:rsid w:val="00F17A8C"/>
    <w:rsid w:val="00F20713"/>
    <w:rsid w:val="00F2627E"/>
    <w:rsid w:val="00F27094"/>
    <w:rsid w:val="00F2767F"/>
    <w:rsid w:val="00F31349"/>
    <w:rsid w:val="00F34260"/>
    <w:rsid w:val="00F431EE"/>
    <w:rsid w:val="00F46C5D"/>
    <w:rsid w:val="00F50D0B"/>
    <w:rsid w:val="00F54489"/>
    <w:rsid w:val="00F55590"/>
    <w:rsid w:val="00F609C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github.com/SharePoint/sp-dev-docs/blob/master/docs/spfx/debug-in-vscode.md" TargetMode="External"/><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calhos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9A6E4-5FB2-4184-9F5D-33A3CFBD8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15067</TotalTime>
  <Pages>30</Pages>
  <Words>6508</Words>
  <Characters>37101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374</cp:revision>
  <cp:lastPrinted>2018-09-05T17:01:00Z</cp:lastPrinted>
  <dcterms:created xsi:type="dcterms:W3CDTF">2013-07-31T17:42:00Z</dcterms:created>
  <dcterms:modified xsi:type="dcterms:W3CDTF">2019-12-10T16:43:00Z</dcterms:modified>
</cp:coreProperties>
</file>