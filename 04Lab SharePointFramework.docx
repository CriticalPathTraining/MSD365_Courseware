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E92E58A"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8.x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proofErr w:type="spellStart"/>
      <w:r w:rsidR="00F10E96" w:rsidRPr="00F10E96">
        <w:rPr>
          <w:b/>
        </w:rPr>
        <w:t>npm</w:t>
      </w:r>
      <w:proofErr w:type="spellEnd"/>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proofErr w:type="spellStart"/>
      <w:r w:rsidR="00F10E96" w:rsidRPr="00F10E96">
        <w:rPr>
          <w:b/>
        </w:rPr>
        <w:t>npm</w:t>
      </w:r>
      <w:proofErr w:type="spellEnd"/>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D06911E" w:rsidR="001174C0" w:rsidRDefault="001174C0" w:rsidP="001174C0">
      <w:pPr>
        <w:pStyle w:val="LabStepCodeBlockLevel2"/>
      </w:pPr>
      <w:r w:rsidRPr="001174C0">
        <w:t>npm install -g @microsoft/generator-sharepoint</w:t>
      </w:r>
      <w:r w:rsidR="004C140D">
        <w:t>@1.8.1</w:t>
      </w:r>
    </w:p>
    <w:p w14:paraId="7F070530" w14:textId="33335461" w:rsidR="001174C0" w:rsidRDefault="004C140D" w:rsidP="00F10E96">
      <w:pPr>
        <w:pStyle w:val="LabExerciseCallout"/>
      </w:pPr>
      <w:r>
        <w:t xml:space="preserve">As of April 29, 2019, the must current </w:t>
      </w:r>
      <w:r w:rsidR="00A91705">
        <w:t xml:space="preserve">version of the SharePoint Framework project template is version </w:t>
      </w:r>
      <w:r w:rsidR="00A91705" w:rsidRPr="00A91705">
        <w:rPr>
          <w:b/>
        </w:rPr>
        <w:t>1.</w:t>
      </w:r>
      <w:r>
        <w:rPr>
          <w:b/>
        </w:rPr>
        <w:t>8</w:t>
      </w:r>
      <w:r w:rsidR="00A91705" w:rsidRPr="00A91705">
        <w:rPr>
          <w:b/>
        </w:rPr>
        <w:t>.1</w:t>
      </w:r>
      <w:r w:rsidR="00F10E96">
        <w:t>.</w:t>
      </w:r>
      <w:r>
        <w:t xml:space="preserve"> We recommend you use version </w:t>
      </w:r>
      <w:r w:rsidRPr="004C140D">
        <w:rPr>
          <w:b/>
        </w:rPr>
        <w:t>1.8.1</w:t>
      </w:r>
      <w:r w:rsidRPr="004C140D">
        <w:t xml:space="preserve"> as you work through the labs </w:t>
      </w:r>
      <w:r>
        <w:t>because that is the version that was used to create these lab instructions.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bookmarkStart w:id="0" w:name="_GoBack"/>
      <w:r>
        <w:drawing>
          <wp:inline distT="0" distB="0" distL="0" distR="0" wp14:anchorId="41C3A56D" wp14:editId="1C88A7FA">
            <wp:extent cx="2821037" cy="547635"/>
            <wp:effectExtent l="19050" t="19050" r="1778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77922" cy="752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07EB129">
            <wp:extent cx="3115652" cy="999811"/>
            <wp:effectExtent l="19050" t="19050" r="889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853" cy="1008540"/>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32E06C15" w:rsidR="004F4142" w:rsidRDefault="008A62E4" w:rsidP="004F4142">
      <w:pPr>
        <w:pStyle w:val="LabStepScreenshotLevel2"/>
      </w:pPr>
      <w:r>
        <w:drawing>
          <wp:inline distT="0" distB="0" distL="0" distR="0" wp14:anchorId="1D79C6BD" wp14:editId="2914EB50">
            <wp:extent cx="6118860" cy="517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7084" cy="527272"/>
                    </a:xfrm>
                    <a:prstGeom prst="rect">
                      <a:avLst/>
                    </a:prstGeom>
                    <a:noFill/>
                    <a:ln>
                      <a:no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6CB57266" w:rsidR="00DD752E" w:rsidRDefault="00DB5013" w:rsidP="00DD752E">
      <w:pPr>
        <w:pStyle w:val="LabStepScreenshotLevel2"/>
      </w:pPr>
      <w:r>
        <w:drawing>
          <wp:inline distT="0" distB="0" distL="0" distR="0" wp14:anchorId="337900A0" wp14:editId="17685AA5">
            <wp:extent cx="4359215" cy="469608"/>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189" cy="477038"/>
                    </a:xfrm>
                    <a:prstGeom prst="rect">
                      <a:avLst/>
                    </a:prstGeom>
                    <a:noFill/>
                    <a:ln>
                      <a:noFill/>
                    </a:ln>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3D83B94" w:rsidR="00D715B2" w:rsidRDefault="00812087" w:rsidP="000776D1">
      <w:pPr>
        <w:pStyle w:val="LabStepScreenshotLevel2"/>
        <w:pBdr>
          <w:bottom w:val="single" w:sz="4" w:space="5" w:color="FFFFFF" w:themeColor="background1"/>
        </w:pBdr>
      </w:pPr>
      <w:r>
        <w:drawing>
          <wp:inline distT="0" distB="0" distL="0" distR="0" wp14:anchorId="6465C979" wp14:editId="1D8E0945">
            <wp:extent cx="4974566" cy="6354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204" cy="648845"/>
                    </a:xfrm>
                    <a:prstGeom prst="rect">
                      <a:avLst/>
                    </a:prstGeom>
                    <a:noFill/>
                    <a:ln>
                      <a:no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0970D7FF" w:rsidR="0031671C" w:rsidRDefault="0000189A" w:rsidP="00DD752E">
      <w:pPr>
        <w:pStyle w:val="LabStepScreenshotLevel2"/>
      </w:pPr>
      <w:r>
        <w:drawing>
          <wp:inline distT="0" distB="0" distL="0" distR="0" wp14:anchorId="605FA385" wp14:editId="7E5C2926">
            <wp:extent cx="5470372" cy="236136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316" cy="2375584"/>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7BED33C4" w:rsidR="00452094" w:rsidRDefault="00490268" w:rsidP="00DD752E">
      <w:pPr>
        <w:pStyle w:val="LabStepScreenshotLevel2"/>
      </w:pPr>
      <w:r>
        <w:drawing>
          <wp:inline distT="0" distB="0" distL="0" distR="0" wp14:anchorId="7E1E7719" wp14:editId="24A367FE">
            <wp:extent cx="6316579" cy="1784434"/>
            <wp:effectExtent l="19050" t="19050" r="27305"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1116" cy="1797016"/>
                    </a:xfrm>
                    <a:prstGeom prst="rect">
                      <a:avLst/>
                    </a:prstGeom>
                    <a:noFill/>
                    <a:ln>
                      <a:solidFill>
                        <a:schemeClr val="tx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54F8C818" w:rsidR="00452094" w:rsidRDefault="008A62E4" w:rsidP="00DD752E">
      <w:pPr>
        <w:pStyle w:val="LabStepScreenshotLevel2"/>
      </w:pPr>
      <w:r>
        <w:drawing>
          <wp:inline distT="0" distB="0" distL="0" distR="0" wp14:anchorId="074C3F04" wp14:editId="4665DBE2">
            <wp:extent cx="2478505" cy="2164881"/>
            <wp:effectExtent l="19050" t="19050" r="1714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914" cy="2180087"/>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71E9F846" w:rsidR="005673CC" w:rsidRDefault="00490268" w:rsidP="005673CC">
      <w:pPr>
        <w:pStyle w:val="LabStepScreenshotLevel2"/>
      </w:pPr>
      <w:r>
        <w:drawing>
          <wp:inline distT="0" distB="0" distL="0" distR="0" wp14:anchorId="0B74B167" wp14:editId="0CE400C9">
            <wp:extent cx="2067647" cy="1810753"/>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0212" cy="1839272"/>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98CA7D" w:rsidR="00452094" w:rsidRDefault="00490268" w:rsidP="00DD752E">
      <w:pPr>
        <w:pStyle w:val="LabStepScreenshotLevel2"/>
      </w:pPr>
      <w:r>
        <w:drawing>
          <wp:inline distT="0" distB="0" distL="0" distR="0" wp14:anchorId="12A15FDE" wp14:editId="1135DEE8">
            <wp:extent cx="4411789" cy="1979194"/>
            <wp:effectExtent l="19050" t="19050" r="2730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9063" cy="1991429"/>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proofErr w:type="spellStart"/>
      <w:r w:rsidRPr="00D70DC9">
        <w:rPr>
          <w:b/>
        </w:rPr>
        <w:t>npm</w:t>
      </w:r>
      <w:proofErr w:type="spellEnd"/>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587B4978" w:rsidR="00231A55" w:rsidRDefault="00DF5F2A" w:rsidP="00231A55">
      <w:pPr>
        <w:pStyle w:val="LabStepScreenshotLevel2"/>
      </w:pPr>
      <w:r>
        <w:drawing>
          <wp:inline distT="0" distB="0" distL="0" distR="0" wp14:anchorId="6601A169" wp14:editId="63CDB622">
            <wp:extent cx="4977580" cy="1714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489" cy="1732035"/>
                    </a:xfrm>
                    <a:prstGeom prst="rect">
                      <a:avLst/>
                    </a:prstGeom>
                    <a:noFill/>
                    <a:ln>
                      <a:no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18FBFB1A" w:rsidR="00DF5F2A" w:rsidRDefault="00DF5F2A" w:rsidP="00DF5F2A">
      <w:pPr>
        <w:pStyle w:val="LabStepScreenshotLevel2"/>
      </w:pPr>
      <w:r>
        <w:drawing>
          <wp:inline distT="0" distB="0" distL="0" distR="0" wp14:anchorId="48363179" wp14:editId="56711415">
            <wp:extent cx="5505236" cy="757990"/>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565" cy="777724"/>
                    </a:xfrm>
                    <a:prstGeom prst="rect">
                      <a:avLst/>
                    </a:prstGeom>
                    <a:noFill/>
                    <a:ln>
                      <a:no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proofErr w:type="spellStart"/>
      <w:r w:rsidRPr="00DF5F2A">
        <w:rPr>
          <w:b/>
        </w:rPr>
        <w:t>spfx</w:t>
      </w:r>
      <w:proofErr w:type="spellEnd"/>
      <w:r w:rsidRPr="00DF5F2A">
        <w:rPr>
          <w:b/>
        </w:rPr>
        <w:t>-lab</w:t>
      </w:r>
      <w:r>
        <w:t xml:space="preserve"> project.</w:t>
      </w:r>
    </w:p>
    <w:p w14:paraId="3D914C67" w14:textId="1D0BB670" w:rsidR="00DF5F2A" w:rsidRDefault="00DF5F2A" w:rsidP="00DF5F2A">
      <w:pPr>
        <w:pStyle w:val="LabStepScreenshotLevel2"/>
      </w:pPr>
      <w:r>
        <w:drawing>
          <wp:inline distT="0" distB="0" distL="0" distR="0" wp14:anchorId="02A6B1A1" wp14:editId="77BAF692">
            <wp:extent cx="3585011" cy="108284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816" cy="1100604"/>
                    </a:xfrm>
                    <a:prstGeom prst="rect">
                      <a:avLst/>
                    </a:prstGeom>
                    <a:noFill/>
                    <a:ln>
                      <a:no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lastRenderedPageBreak/>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69D76B7B" w:rsidR="007011FE" w:rsidRDefault="000C6A11" w:rsidP="007011FE">
      <w:pPr>
        <w:pStyle w:val="LabStepScreenshotLevel2"/>
      </w:pPr>
      <w:r>
        <w:drawing>
          <wp:inline distT="0" distB="0" distL="0" distR="0" wp14:anchorId="78CBB137" wp14:editId="59699011">
            <wp:extent cx="4114800" cy="2108072"/>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3863" cy="2122962"/>
                    </a:xfrm>
                    <a:prstGeom prst="rect">
                      <a:avLst/>
                    </a:prstGeom>
                    <a:noFill/>
                    <a:ln>
                      <a:no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C8B3471" w:rsidR="002C5584" w:rsidRDefault="00AF7A09" w:rsidP="002C5584">
      <w:pPr>
        <w:pStyle w:val="LabStepScreenshotLevel2"/>
      </w:pPr>
      <w:r>
        <w:drawing>
          <wp:inline distT="0" distB="0" distL="0" distR="0" wp14:anchorId="0EA45D50" wp14:editId="68873C01">
            <wp:extent cx="4932947" cy="986589"/>
            <wp:effectExtent l="0" t="0" r="127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5159" cy="999031"/>
                    </a:xfrm>
                    <a:prstGeom prst="rect">
                      <a:avLst/>
                    </a:prstGeom>
                    <a:noFill/>
                    <a:ln>
                      <a:noFill/>
                    </a:ln>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proofErr w:type="spellStart"/>
      <w:r w:rsidR="000D521B" w:rsidRPr="00DA65B1">
        <w:rPr>
          <w:b/>
        </w:rPr>
        <w:t>WalmartGreeterWebPart</w:t>
      </w:r>
      <w:r w:rsidRPr="006E1EDC">
        <w:rPr>
          <w:b/>
        </w:rPr>
        <w:t>.module.scss</w:t>
      </w:r>
      <w:proofErr w:type="spellEnd"/>
      <w:r w:rsidR="002C5584">
        <w:t>.</w:t>
      </w:r>
    </w:p>
    <w:p w14:paraId="22C569CF" w14:textId="339A6548"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file named </w:t>
      </w:r>
      <w:proofErr w:type="spellStart"/>
      <w:r w:rsidR="000D521B" w:rsidRPr="00DA65B1">
        <w:rPr>
          <w:b/>
        </w:rPr>
        <w:t>WalmartGreeterWebPart</w:t>
      </w:r>
      <w:r w:rsidRPr="006E1EDC">
        <w:rPr>
          <w:b/>
        </w:rPr>
        <w:t>.module.scss</w:t>
      </w:r>
      <w:proofErr w:type="spellEnd"/>
      <w:r>
        <w:t>.</w:t>
      </w:r>
    </w:p>
    <w:p w14:paraId="0F69F7DA" w14:textId="7B19997B" w:rsidR="002C5584" w:rsidRDefault="000D521B" w:rsidP="00BA1BC5">
      <w:pPr>
        <w:pStyle w:val="LabStepScreenshotLevel2"/>
      </w:pPr>
      <w:r>
        <w:drawing>
          <wp:inline distT="0" distB="0" distL="0" distR="0" wp14:anchorId="44576666" wp14:editId="79CE4F18">
            <wp:extent cx="5924621" cy="1961148"/>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4641" cy="1981016"/>
                    </a:xfrm>
                    <a:prstGeom prst="rect">
                      <a:avLst/>
                    </a:prstGeom>
                    <a:noFill/>
                    <a:ln>
                      <a:noFill/>
                    </a:ln>
                  </pic:spPr>
                </pic:pic>
              </a:graphicData>
            </a:graphic>
          </wp:inline>
        </w:drawing>
      </w:r>
    </w:p>
    <w:p w14:paraId="65129590" w14:textId="5066B093" w:rsidR="006E1EDC" w:rsidRPr="006E1EDC" w:rsidRDefault="006E1EDC" w:rsidP="006E1EDC">
      <w:pPr>
        <w:pStyle w:val="LabStepNumberedLevel2"/>
      </w:pPr>
      <w:r>
        <w:lastRenderedPageBreak/>
        <w:t xml:space="preserve">Delete all the existing content inside </w:t>
      </w:r>
      <w:proofErr w:type="spellStart"/>
      <w:r w:rsidR="000D521B" w:rsidRPr="00DA65B1">
        <w:rPr>
          <w:b/>
        </w:rPr>
        <w:t>WalmartGreeterWebPart</w:t>
      </w:r>
      <w:r w:rsidRPr="006E1EDC">
        <w:rPr>
          <w:b/>
        </w:rPr>
        <w:t>.module.scss</w:t>
      </w:r>
      <w:proofErr w:type="spellEnd"/>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000D521B" w:rsidRPr="00DA65B1">
        <w:rPr>
          <w:b/>
        </w:rPr>
        <w:t>WalmartGreeterWebPart</w:t>
      </w:r>
      <w:r w:rsidRPr="006E1EDC">
        <w:rPr>
          <w:b/>
        </w:rPr>
        <w:t>.module.scss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000D521B" w:rsidRPr="00DA65B1">
        <w:rPr>
          <w:b/>
        </w:rPr>
        <w:t>WalmartGreeterWebPart</w:t>
      </w:r>
      <w:r w:rsidRPr="006E1EDC">
        <w:rPr>
          <w:b/>
        </w:rPr>
        <w:t>.module.scss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0D521B" w:rsidRPr="00DA65B1">
        <w:rPr>
          <w:b/>
        </w:rPr>
        <w:t>WalmartGreeterWebPart</w:t>
      </w:r>
      <w:r w:rsidR="002C1180" w:rsidRPr="006E1EDC">
        <w:rPr>
          <w:b/>
        </w:rPr>
        <w:t>.module.scss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proofErr w:type="spellStart"/>
      <w:r w:rsidR="000D521B" w:rsidRPr="00DA65B1">
        <w:rPr>
          <w:b/>
        </w:rPr>
        <w:t>WalmartGreeterWebPart</w:t>
      </w:r>
      <w:r w:rsidR="002C1180" w:rsidRPr="002C1180">
        <w:rPr>
          <w:b/>
        </w:rPr>
        <w:t>.module.scss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proofErr w:type="spellStart"/>
      <w:r w:rsidR="000D521B" w:rsidRPr="00DA65B1">
        <w:rPr>
          <w:b/>
        </w:rPr>
        <w:t>WalmartGreeterWebPart</w:t>
      </w:r>
      <w:r w:rsidRPr="002C1180">
        <w:rPr>
          <w:b/>
        </w:rPr>
        <w:t>.module.scss</w:t>
      </w:r>
      <w:proofErr w:type="spellEnd"/>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proofErr w:type="spellStart"/>
      <w:r w:rsidR="000D521B" w:rsidRPr="00DA65B1">
        <w:rPr>
          <w:b/>
        </w:rPr>
        <w:t>WalmartGreeterWebPart</w:t>
      </w:r>
      <w:r w:rsidRPr="002C1180">
        <w:rPr>
          <w:b/>
        </w:rPr>
        <w:t>.module.scss</w:t>
      </w:r>
      <w:proofErr w:type="spellEnd"/>
      <w:r w:rsidR="00B24206">
        <w:t xml:space="preserve"> and leave this file open.</w:t>
      </w:r>
    </w:p>
    <w:p w14:paraId="159908D3" w14:textId="0808A13D" w:rsidR="00DA65B1" w:rsidRDefault="00DA65B1" w:rsidP="00DA65B1">
      <w:pPr>
        <w:pStyle w:val="LabStepNumbered"/>
      </w:pPr>
      <w:r>
        <w:lastRenderedPageBreak/>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69E63B9D">
            <wp:extent cx="2408962" cy="1491915"/>
            <wp:effectExtent l="19050" t="19050" r="1079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9561"/>
                    <a:stretch/>
                  </pic:blipFill>
                  <pic:spPr bwMode="auto">
                    <a:xfrm>
                      <a:off x="0" y="0"/>
                      <a:ext cx="2461564" cy="152449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F98CFC8" w:rsidR="00F965BA" w:rsidRDefault="000D521B" w:rsidP="00F965BA">
      <w:pPr>
        <w:pStyle w:val="LabStepScreenshotLevel2"/>
      </w:pPr>
      <w:r>
        <w:drawing>
          <wp:inline distT="0" distB="0" distL="0" distR="0" wp14:anchorId="6BECBF5B" wp14:editId="12B0172A">
            <wp:extent cx="4764119" cy="18528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9453"/>
                    <a:stretch/>
                  </pic:blipFill>
                  <pic:spPr bwMode="auto">
                    <a:xfrm>
                      <a:off x="0" y="0"/>
                      <a:ext cx="4802645" cy="1867847"/>
                    </a:xfrm>
                    <a:prstGeom prst="rect">
                      <a:avLst/>
                    </a:prstGeom>
                    <a:noFill/>
                    <a:ln>
                      <a:noFill/>
                    </a:ln>
                    <a:extLst>
                      <a:ext uri="{53640926-AAD7-44D8-BBD7-CCE9431645EC}">
                        <a14:shadowObscured xmlns:a14="http://schemas.microsoft.com/office/drawing/2010/main"/>
                      </a:ext>
                    </a:extLst>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22AE6043" w:rsidR="002C5584" w:rsidRDefault="000D521B" w:rsidP="002C5584">
      <w:pPr>
        <w:pStyle w:val="LabStepScreenshotLevel2"/>
      </w:pPr>
      <w:r>
        <w:drawing>
          <wp:inline distT="0" distB="0" distL="0" distR="0" wp14:anchorId="04324B19" wp14:editId="57AF320D">
            <wp:extent cx="3471111" cy="1520176"/>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512" cy="1530862"/>
                    </a:xfrm>
                    <a:prstGeom prst="rect">
                      <a:avLst/>
                    </a:prstGeom>
                    <a:noFill/>
                    <a:ln>
                      <a:noFill/>
                    </a:ln>
                  </pic:spPr>
                </pic:pic>
              </a:graphicData>
            </a:graphic>
          </wp:inline>
        </w:drawing>
      </w:r>
    </w:p>
    <w:p w14:paraId="3A834B36" w14:textId="16BA84C1" w:rsidR="002C5584" w:rsidRDefault="00950ABF" w:rsidP="002C5584">
      <w:pPr>
        <w:pStyle w:val="LabStepNumberedLevel2"/>
      </w:pPr>
      <w:r>
        <w:t>In</w:t>
      </w:r>
      <w:r w:rsidR="00B24206">
        <w:t xml:space="preserve"> the </w:t>
      </w:r>
      <w:proofErr w:type="spellStart"/>
      <w:r w:rsidR="00B24206" w:rsidRPr="00B24206">
        <w:rPr>
          <w:b/>
        </w:rPr>
        <w:t>preconfiguredEntries</w:t>
      </w:r>
      <w:proofErr w:type="spellEnd"/>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lastRenderedPageBreak/>
        <w:t>Your edit</w:t>
      </w:r>
      <w:r w:rsidR="006F5FD4">
        <w:t xml:space="preserve"> should match what is shown in the following screenshot.</w:t>
      </w:r>
    </w:p>
    <w:p w14:paraId="7545FB5C" w14:textId="4B4C6CC1" w:rsidR="004E5A33" w:rsidRDefault="000F00B5" w:rsidP="006F5FD4">
      <w:pPr>
        <w:pStyle w:val="LabStepScreenshotLevel2"/>
      </w:pPr>
      <w:r>
        <w:drawing>
          <wp:inline distT="0" distB="0" distL="0" distR="0" wp14:anchorId="209B54F2" wp14:editId="7CEDCCE7">
            <wp:extent cx="3531268" cy="1343512"/>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1980"/>
                    <a:stretch/>
                  </pic:blipFill>
                  <pic:spPr bwMode="auto">
                    <a:xfrm>
                      <a:off x="0" y="0"/>
                      <a:ext cx="3572714" cy="1359281"/>
                    </a:xfrm>
                    <a:prstGeom prst="rect">
                      <a:avLst/>
                    </a:prstGeom>
                    <a:noFill/>
                    <a:ln>
                      <a:noFill/>
                    </a:ln>
                    <a:extLst>
                      <a:ext uri="{53640926-AAD7-44D8-BBD7-CCE9431645EC}">
                        <a14:shadowObscured xmlns:a14="http://schemas.microsoft.com/office/drawing/2010/main"/>
                      </a:ext>
                    </a:extLst>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16922DA7">
            <wp:extent cx="3755366" cy="1368622"/>
            <wp:effectExtent l="19050" t="19050" r="1714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249" cy="1382064"/>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1EBEB5A3">
            <wp:extent cx="4043111" cy="1473868"/>
            <wp:effectExtent l="19050" t="19050" r="1460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0346" cy="1498378"/>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lastRenderedPageBreak/>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4DFB1352">
            <wp:extent cx="3254542" cy="823515"/>
            <wp:effectExtent l="19050" t="19050" r="2222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5550" cy="844013"/>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0F388F54">
            <wp:extent cx="3194385" cy="783350"/>
            <wp:effectExtent l="19050" t="19050" r="2540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451" t="26569" b="19356"/>
                    <a:stretch/>
                  </pic:blipFill>
                  <pic:spPr bwMode="auto">
                    <a:xfrm>
                      <a:off x="0" y="0"/>
                      <a:ext cx="3223993" cy="79061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5CBCB2BA">
            <wp:extent cx="3235206" cy="914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0436" cy="927184"/>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1562B0">
      <w:pPr>
        <w:pStyle w:val="LabStepScreenshotLevel2"/>
        <w:pBdr>
          <w:bottom w:val="single" w:sz="4" w:space="0" w:color="FFFFFF" w:themeColor="background1"/>
        </w:pBdr>
      </w:pPr>
      <w:r>
        <w:drawing>
          <wp:inline distT="0" distB="0" distL="0" distR="0" wp14:anchorId="5C6E3C6A" wp14:editId="232630F0">
            <wp:extent cx="3092116" cy="1264603"/>
            <wp:effectExtent l="19050" t="19050" r="1333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662"/>
                    <a:stretch/>
                  </pic:blipFill>
                  <pic:spPr bwMode="auto">
                    <a:xfrm>
                      <a:off x="0" y="0"/>
                      <a:ext cx="3163688" cy="12938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3AA65501">
            <wp:extent cx="4428308" cy="964624"/>
            <wp:effectExtent l="19050" t="19050" r="10795" b="260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8054" cy="997243"/>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lastRenderedPageBreak/>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3A785744">
            <wp:extent cx="3615490" cy="755265"/>
            <wp:effectExtent l="19050" t="19050" r="23495"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083" cy="813253"/>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4CA95F26">
            <wp:extent cx="3555332" cy="770047"/>
            <wp:effectExtent l="19050" t="19050" r="2667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4259" cy="817464"/>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6">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lastRenderedPageBreak/>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CE0620" w:rsidP="00FA4C7B">
      <w:pPr>
        <w:pStyle w:val="LabExerciseCallout"/>
      </w:pPr>
      <w:hyperlink r:id="rId49"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576DCFB0" w:rsidR="00A1277E" w:rsidRDefault="007A7E21" w:rsidP="00A1277E">
      <w:pPr>
        <w:pStyle w:val="LabStepScreenshotLevel2"/>
      </w:pPr>
      <w:r>
        <w:drawing>
          <wp:inline distT="0" distB="0" distL="0" distR="0" wp14:anchorId="081877D8" wp14:editId="117F8E79">
            <wp:extent cx="5000746" cy="38380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4910" cy="3856619"/>
                    </a:xfrm>
                    <a:prstGeom prst="rect">
                      <a:avLst/>
                    </a:prstGeom>
                    <a:noFill/>
                    <a:ln>
                      <a:noFill/>
                    </a:ln>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lastRenderedPageBreak/>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FA3651D" w:rsidR="006622CC" w:rsidRDefault="006622CC" w:rsidP="006622CC">
      <w:pPr>
        <w:pStyle w:val="LabExerciseCallout"/>
      </w:pPr>
      <w:r>
        <w:t xml:space="preserve">The </w:t>
      </w:r>
      <w:r w:rsidRPr="006622CC">
        <w:rPr>
          <w:b/>
        </w:rPr>
        <w:t>gulp serve</w:t>
      </w:r>
      <w:r>
        <w:t xml:space="preserve"> command accepts a </w:t>
      </w:r>
      <w:r w:rsidRPr="006622CC">
        <w:rPr>
          <w:b/>
        </w:rPr>
        <w:t>--</w:t>
      </w:r>
      <w:proofErr w:type="spellStart"/>
      <w:r w:rsidRPr="006622CC">
        <w:rPr>
          <w:b/>
        </w:rPr>
        <w:t>nobrowser</w:t>
      </w:r>
      <w:proofErr w:type="spellEnd"/>
      <w:r>
        <w:t xml:space="preserve"> argument, but it does not work correctly since SPFx 1.6. The current workaround for debugging SPFx projects is to execute </w:t>
      </w:r>
      <w:r w:rsidRPr="006622CC">
        <w:rPr>
          <w:b/>
        </w:rPr>
        <w:t>gulp serve</w:t>
      </w:r>
      <w:r>
        <w:t xml:space="preserve"> without the </w:t>
      </w:r>
      <w:r w:rsidRPr="006622CC">
        <w:rPr>
          <w:b/>
        </w:rPr>
        <w:t>--</w:t>
      </w:r>
      <w:proofErr w:type="spellStart"/>
      <w:r w:rsidRPr="006622CC">
        <w:rPr>
          <w:b/>
        </w:rPr>
        <w:t>nobrowser</w:t>
      </w:r>
      <w:proofErr w:type="spellEnd"/>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5AFC0221" w:rsidR="00667196" w:rsidRDefault="007A7E21" w:rsidP="00667196">
      <w:pPr>
        <w:pStyle w:val="LabStepScreenshotLevel2"/>
      </w:pPr>
      <w:r>
        <w:drawing>
          <wp:inline distT="0" distB="0" distL="0" distR="0" wp14:anchorId="00453B37" wp14:editId="0E92746B">
            <wp:extent cx="3418115" cy="1711168"/>
            <wp:effectExtent l="19050" t="19050" r="11430"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87709" cy="1796070"/>
                    </a:xfrm>
                    <a:prstGeom prst="rect">
                      <a:avLst/>
                    </a:prstGeom>
                    <a:noFill/>
                    <a:ln>
                      <a:solidFill>
                        <a:schemeClr val="tx1">
                          <a:lumMod val="50000"/>
                          <a:lumOff val="50000"/>
                        </a:schemeClr>
                      </a:solidFill>
                    </a:ln>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08A44F3" w:rsidR="00FA4C7B" w:rsidRDefault="007A7E21" w:rsidP="00FA4C7B">
      <w:pPr>
        <w:pStyle w:val="LabStepScreenshotLevel2"/>
      </w:pPr>
      <w:r>
        <w:drawing>
          <wp:inline distT="0" distB="0" distL="0" distR="0" wp14:anchorId="222FF430" wp14:editId="567457DC">
            <wp:extent cx="5723850" cy="80554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5719" cy="819879"/>
                    </a:xfrm>
                    <a:prstGeom prst="rect">
                      <a:avLst/>
                    </a:prstGeom>
                    <a:noFill/>
                    <a:ln>
                      <a:no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6BD1D863">
            <wp:extent cx="4441372" cy="1711608"/>
            <wp:effectExtent l="19050" t="19050" r="1651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3597" cy="1758711"/>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lastRenderedPageBreak/>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3334BF2" w:rsidR="00FA4C7B" w:rsidRDefault="00F016F1" w:rsidP="00D54B4F">
      <w:pPr>
        <w:pStyle w:val="LabStepScreenshotLevel2"/>
      </w:pPr>
      <w:r>
        <w:drawing>
          <wp:inline distT="0" distB="0" distL="0" distR="0" wp14:anchorId="55AB2F35" wp14:editId="13EFDE1F">
            <wp:extent cx="4978400" cy="1223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96938" cy="1227814"/>
                    </a:xfrm>
                    <a:prstGeom prst="rect">
                      <a:avLst/>
                    </a:prstGeom>
                    <a:noFill/>
                    <a:ln>
                      <a:no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2E4B5F67" w:rsidR="00AD64B0" w:rsidRDefault="00F016F1" w:rsidP="00D54B4F">
      <w:pPr>
        <w:pStyle w:val="LabStepScreenshotLevel2"/>
      </w:pPr>
      <w:r>
        <w:drawing>
          <wp:inline distT="0" distB="0" distL="0" distR="0" wp14:anchorId="019F526D" wp14:editId="35827A35">
            <wp:extent cx="5314210" cy="129902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6227" cy="1304411"/>
                    </a:xfrm>
                    <a:prstGeom prst="rect">
                      <a:avLst/>
                    </a:prstGeom>
                    <a:noFill/>
                    <a:ln>
                      <a:noFill/>
                    </a:ln>
                  </pic:spPr>
                </pic:pic>
              </a:graphicData>
            </a:graphic>
          </wp:inline>
        </w:drawing>
      </w:r>
    </w:p>
    <w:p w14:paraId="17539046" w14:textId="514BF5E3" w:rsidR="00D54B4F" w:rsidRDefault="00D54B4F" w:rsidP="00D54B4F">
      <w:pPr>
        <w:pStyle w:val="LabStepNumberedLevel2"/>
      </w:pPr>
      <w:r>
        <w:t>Experiment with the button on the debugging toolbar which let you step into and step over code while debugging</w:t>
      </w:r>
    </w:p>
    <w:p w14:paraId="2E902995" w14:textId="202F868B" w:rsidR="00AD64B0" w:rsidRDefault="00F016F1" w:rsidP="00D54B4F">
      <w:pPr>
        <w:pStyle w:val="LabStepScreenshotLevel2"/>
      </w:pPr>
      <w:r>
        <w:drawing>
          <wp:inline distT="0" distB="0" distL="0" distR="0" wp14:anchorId="66096C80" wp14:editId="0F649186">
            <wp:extent cx="2140585" cy="3994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0585" cy="399415"/>
                    </a:xfrm>
                    <a:prstGeom prst="rect">
                      <a:avLst/>
                    </a:prstGeom>
                    <a:noFill/>
                    <a:ln>
                      <a:no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proofErr w:type="spellStart"/>
      <w:r w:rsidR="00091581">
        <w:rPr>
          <w:b/>
        </w:rPr>
        <w:t>WalmartGreeterWebPart</w:t>
      </w:r>
      <w:r w:rsidR="00091581" w:rsidRPr="0054509A">
        <w:rPr>
          <w:b/>
        </w:rPr>
        <w:t>.ts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lastRenderedPageBreak/>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2AC418D0" w:rsidR="0054509A" w:rsidRDefault="00664C41" w:rsidP="0054509A">
      <w:pPr>
        <w:pStyle w:val="LabStepScreenshotLevel2"/>
      </w:pPr>
      <w:r>
        <w:drawing>
          <wp:inline distT="0" distB="0" distL="0" distR="0" wp14:anchorId="52423C9C" wp14:editId="790EC046">
            <wp:extent cx="2895600" cy="53102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356" cy="537947"/>
                    </a:xfrm>
                    <a:prstGeom prst="rect">
                      <a:avLst/>
                    </a:prstGeom>
                    <a:noFill/>
                    <a:ln>
                      <a:no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proofErr w:type="spellStart"/>
      <w:r w:rsidR="00664C41" w:rsidRPr="00664C41">
        <w:rPr>
          <w:b/>
        </w:rPr>
        <w:t>I</w:t>
      </w:r>
      <w:r w:rsidRPr="00664C41">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549DE92E" w:rsidR="0054509A" w:rsidRDefault="00664C41" w:rsidP="0054509A">
      <w:pPr>
        <w:pStyle w:val="LabStepScreenshotLevel2"/>
      </w:pPr>
      <w:r>
        <w:drawing>
          <wp:inline distT="0" distB="0" distL="0" distR="0" wp14:anchorId="7B1D0302" wp14:editId="2730E29B">
            <wp:extent cx="2706914" cy="86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2906" cy="869625"/>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lastRenderedPageBreak/>
        <w:t>Customize the property pane editing experience</w:t>
      </w:r>
      <w:r w:rsidR="00465A73">
        <w:t xml:space="preserve"> for </w:t>
      </w:r>
      <w:r w:rsidR="00D22148">
        <w:t xml:space="preserve">each of the four </w:t>
      </w:r>
      <w:r w:rsidR="00465A73">
        <w:t>custom properties</w:t>
      </w:r>
      <w:r>
        <w:t>.</w:t>
      </w:r>
    </w:p>
    <w:p w14:paraId="23E9AA54" w14:textId="47D5FE2C"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w:t>
      </w:r>
      <w:r w:rsidR="0035009C">
        <w:rPr>
          <w:b/>
        </w:rPr>
        <w:t xml:space="preserve"> </w:t>
      </w:r>
      <w:r w:rsidR="0035009C" w:rsidRPr="0035009C">
        <w:rPr>
          <w:b/>
        </w:rPr>
        <w:t>@</w:t>
      </w:r>
      <w:proofErr w:type="spellStart"/>
      <w:r w:rsidR="0035009C" w:rsidRPr="0035009C">
        <w:rPr>
          <w:b/>
        </w:rPr>
        <w:t>microsoft</w:t>
      </w:r>
      <w:proofErr w:type="spellEnd"/>
      <w:r w:rsidR="0035009C" w:rsidRPr="0035009C">
        <w:rPr>
          <w:b/>
        </w:rPr>
        <w:t>/</w:t>
      </w:r>
      <w:proofErr w:type="spellStart"/>
      <w:r w:rsidR="0035009C" w:rsidRPr="0035009C">
        <w:rPr>
          <w:b/>
        </w:rPr>
        <w:t>sp</w:t>
      </w:r>
      <w:proofErr w:type="spellEnd"/>
      <w:r w:rsidR="0035009C" w:rsidRPr="0035009C">
        <w:rPr>
          <w:b/>
        </w:rPr>
        <w:t>-property-pane</w:t>
      </w:r>
      <w:r>
        <w:t>.</w:t>
      </w:r>
    </w:p>
    <w:p w14:paraId="29DB69E2" w14:textId="77777777" w:rsidR="0035009C" w:rsidRDefault="0035009C" w:rsidP="0035009C">
      <w:pPr>
        <w:pStyle w:val="LabStepCodeBlockLevel2"/>
      </w:pPr>
      <w:r>
        <w:t>import {</w:t>
      </w:r>
    </w:p>
    <w:p w14:paraId="6179D1C6" w14:textId="77777777" w:rsidR="0035009C" w:rsidRDefault="0035009C" w:rsidP="0035009C">
      <w:pPr>
        <w:pStyle w:val="LabStepCodeBlockLevel2"/>
      </w:pPr>
      <w:r>
        <w:t xml:space="preserve">  IPropertyPaneConfiguration,</w:t>
      </w:r>
    </w:p>
    <w:p w14:paraId="19718E7F" w14:textId="77777777" w:rsidR="0035009C" w:rsidRDefault="0035009C" w:rsidP="0035009C">
      <w:pPr>
        <w:pStyle w:val="LabStepCodeBlockLevel2"/>
      </w:pPr>
      <w:r>
        <w:t xml:space="preserve">  PropertyPaneTextField</w:t>
      </w:r>
    </w:p>
    <w:p w14:paraId="67069062" w14:textId="34745164" w:rsidR="00DF5737" w:rsidRDefault="0035009C" w:rsidP="0035009C">
      <w:pPr>
        <w:pStyle w:val="LabStepCodeBlockLevel2"/>
      </w:pPr>
      <w:r>
        <w:t>} from '@microsoft/sp-property-pane';</w:t>
      </w:r>
    </w:p>
    <w:p w14:paraId="195B3846" w14:textId="385D93DE" w:rsidR="00DF5737" w:rsidRDefault="00465A73" w:rsidP="005770EE">
      <w:pPr>
        <w:pStyle w:val="LabStepNumberedLevel2"/>
        <w:numPr>
          <w:ilvl w:val="1"/>
          <w:numId w:val="31"/>
        </w:numPr>
      </w:pPr>
      <w:r>
        <w:t xml:space="preserve">Extend this </w:t>
      </w:r>
      <w:r w:rsidRPr="0035009C">
        <w:rPr>
          <w:b/>
        </w:rPr>
        <w:t>import</w:t>
      </w:r>
      <w:r>
        <w:t xml:space="preserve">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1FC40043"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import {</w:t>
      </w:r>
    </w:p>
    <w:p w14:paraId="3D4ACE4D"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 xml:space="preserve">  IPropertyPaneConfiguration,</w:t>
      </w:r>
    </w:p>
    <w:p w14:paraId="79D93025" w14:textId="77777777" w:rsidR="0035009C" w:rsidRPr="0035009C" w:rsidRDefault="0035009C" w:rsidP="0035009C">
      <w:pPr>
        <w:pStyle w:val="LabStepCodeBlockLevel2"/>
        <w:pBdr>
          <w:left w:val="single" w:sz="2" w:space="0" w:color="C0C0C0"/>
        </w:pBdr>
        <w:rPr>
          <w:color w:val="7F7F7F" w:themeColor="text1" w:themeTint="80"/>
        </w:rPr>
      </w:pPr>
      <w:r w:rsidRPr="0035009C">
        <w:rPr>
          <w:color w:val="7F7F7F" w:themeColor="text1" w:themeTint="80"/>
        </w:rPr>
        <w:t xml:space="preserve">  PropertyPaneTextField,</w:t>
      </w:r>
    </w:p>
    <w:p w14:paraId="1C18E2EB"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PropertyPaneToggle, </w:t>
      </w:r>
    </w:p>
    <w:p w14:paraId="01C6255F"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PropertyPaneDropdown,</w:t>
      </w:r>
    </w:p>
    <w:p w14:paraId="29945261" w14:textId="77777777" w:rsidR="0035009C" w:rsidRPr="0035009C" w:rsidRDefault="0035009C" w:rsidP="0035009C">
      <w:pPr>
        <w:pStyle w:val="LabStepCodeBlockLevel2"/>
        <w:pBdr>
          <w:left w:val="single" w:sz="2" w:space="0" w:color="C0C0C0"/>
        </w:pBdr>
        <w:rPr>
          <w:color w:val="auto"/>
        </w:rPr>
      </w:pPr>
      <w:r w:rsidRPr="0035009C">
        <w:rPr>
          <w:color w:val="auto"/>
        </w:rPr>
        <w:t xml:space="preserve">  PropertyPaneSlider</w:t>
      </w:r>
    </w:p>
    <w:p w14:paraId="455DF96F" w14:textId="5EB1294C" w:rsidR="00DF5737" w:rsidRDefault="0035009C" w:rsidP="001F03ED">
      <w:pPr>
        <w:pStyle w:val="LabStepCodeBlockLevel2"/>
        <w:pBdr>
          <w:left w:val="single" w:sz="2" w:space="0" w:color="C0C0C0"/>
        </w:pBdr>
      </w:pPr>
      <w:r w:rsidRPr="0035009C">
        <w:rPr>
          <w:color w:val="7F7F7F" w:themeColor="text1" w:themeTint="80"/>
        </w:rPr>
        <w:t>} from '@microsoft/sp-property-pane';</w:t>
      </w:r>
      <w:r w:rsidR="00DF5737" w:rsidRPr="00DF5737">
        <w:rPr>
          <w:color w:val="7F7F7F" w:themeColor="text1" w:themeTint="80"/>
        </w:rPr>
        <w:t>;</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33C2E8F4" w14:textId="246609E9"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2560E471" w14:textId="78CC5F6C" w:rsidR="00AB656A" w:rsidRDefault="00AB656A" w:rsidP="00DF5737">
      <w:pPr>
        <w:pStyle w:val="LabStepNumberedLevel2"/>
        <w:numPr>
          <w:ilvl w:val="1"/>
          <w:numId w:val="31"/>
        </w:numPr>
      </w:pPr>
      <w:r>
        <w:t xml:space="preserve">The first group in the </w:t>
      </w:r>
      <w:r w:rsidRPr="00AB656A">
        <w:rPr>
          <w:b/>
        </w:rPr>
        <w:t>groups</w:t>
      </w:r>
      <w:r>
        <w:t xml:space="preserve"> node should look like this.</w:t>
      </w:r>
    </w:p>
    <w:p w14:paraId="3A27172F" w14:textId="0AF4BA5C" w:rsidR="00AB656A" w:rsidRDefault="00AB656A" w:rsidP="00AB656A">
      <w:pPr>
        <w:pStyle w:val="LabStepScreenshotLevel2"/>
      </w:pPr>
      <w:r>
        <w:drawing>
          <wp:inline distT="0" distB="0" distL="0" distR="0" wp14:anchorId="32B8B964" wp14:editId="43541180">
            <wp:extent cx="3314052" cy="899886"/>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3793" cy="913393"/>
                    </a:xfrm>
                    <a:prstGeom prst="rect">
                      <a:avLst/>
                    </a:prstGeom>
                    <a:noFill/>
                    <a:ln>
                      <a:noFill/>
                    </a:ln>
                  </pic:spPr>
                </pic:pic>
              </a:graphicData>
            </a:graphic>
          </wp:inline>
        </w:drawing>
      </w:r>
    </w:p>
    <w:p w14:paraId="7DB6B040" w14:textId="49B0F983" w:rsidR="00780EA0" w:rsidRDefault="00780EA0" w:rsidP="00DF5737">
      <w:pPr>
        <w:pStyle w:val="LabStepNumberedLevel2"/>
        <w:numPr>
          <w:ilvl w:val="1"/>
          <w:numId w:val="31"/>
        </w:numPr>
      </w:pPr>
      <w:r>
        <w:lastRenderedPageBreak/>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proofErr w:type="spellStart"/>
      <w:r w:rsidRPr="00780EA0">
        <w:rPr>
          <w:b/>
        </w:rPr>
        <w:t>getPropertyPaneConfiguration</w:t>
      </w:r>
      <w:proofErr w:type="spellEnd"/>
      <w:r>
        <w:t xml:space="preserve"> should match the following screenshot.</w:t>
      </w:r>
    </w:p>
    <w:p w14:paraId="3F7AD1A4" w14:textId="52B1F1A6" w:rsidR="00225226" w:rsidRDefault="00225226" w:rsidP="00225226">
      <w:pPr>
        <w:pStyle w:val="LabStepScreenshotLevel2"/>
      </w:pPr>
      <w:r>
        <w:drawing>
          <wp:inline distT="0" distB="0" distL="0" distR="0" wp14:anchorId="43F0A9D2" wp14:editId="0F5AAB30">
            <wp:extent cx="4288971" cy="4606274"/>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0989" cy="4651400"/>
                    </a:xfrm>
                    <a:prstGeom prst="rect">
                      <a:avLst/>
                    </a:prstGeom>
                    <a:noFill/>
                    <a:ln>
                      <a:no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2D76257">
            <wp:extent cx="4081133" cy="979714"/>
            <wp:effectExtent l="19050" t="19050" r="1524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3829" cy="1054780"/>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133CFA78">
            <wp:extent cx="4134208" cy="1908629"/>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7084" cy="1969974"/>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039247B6">
            <wp:extent cx="2258807" cy="1654628"/>
            <wp:effectExtent l="19050" t="19050" r="2730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9062"/>
                    <a:stretch/>
                  </pic:blipFill>
                  <pic:spPr bwMode="auto">
                    <a:xfrm>
                      <a:off x="0" y="0"/>
                      <a:ext cx="2392371" cy="17524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lastRenderedPageBreak/>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3EF6A1A2"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225226">
        <w:rPr>
          <w:color w:val="auto"/>
        </w:rPr>
        <w:t>cpt2019</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1">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6DDEE30C" w:rsidR="00C43BF7" w:rsidRDefault="00517088" w:rsidP="00C43BF7">
      <w:pPr>
        <w:pStyle w:val="LabStepScreenshotLevel2"/>
      </w:pPr>
      <w:r>
        <w:drawing>
          <wp:inline distT="0" distB="0" distL="0" distR="0" wp14:anchorId="09477F3D" wp14:editId="6C0921FA">
            <wp:extent cx="3788229" cy="1426397"/>
            <wp:effectExtent l="19050" t="19050" r="2222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25657" cy="1440490"/>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8DD0D04" w:rsidR="00C43BF7" w:rsidRDefault="00517088" w:rsidP="00C43BF7">
      <w:pPr>
        <w:pStyle w:val="LabStepScreenshotLevel2"/>
      </w:pPr>
      <w:r>
        <w:drawing>
          <wp:inline distT="0" distB="0" distL="0" distR="0" wp14:anchorId="09D02892" wp14:editId="64681BE7">
            <wp:extent cx="3395090" cy="1444171"/>
            <wp:effectExtent l="19050" t="19050" r="1524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26732" cy="1457631"/>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2F935321"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40AB2806" w:rsidR="00FB55B4" w:rsidRDefault="00FB55B4" w:rsidP="001C5A2A">
      <w:pPr>
        <w:pStyle w:val="LabStepNumberedLevel2"/>
      </w:pPr>
      <w:r>
        <w:t xml:space="preserve">When prompted </w:t>
      </w:r>
      <w:r w:rsidRPr="001E01D6">
        <w:rPr>
          <w:b/>
        </w:rPr>
        <w:t>Do you want to allow the tenant admin the choice of being able to deploy to all sites immediately without running any feature deployment or adding apps in sites (y/N)?</w:t>
      </w:r>
      <w:r>
        <w:t>, type "</w:t>
      </w:r>
      <w:r w:rsidR="00A210A1" w:rsidRPr="001E01D6">
        <w:rPr>
          <w:b/>
        </w:rPr>
        <w:t>y</w:t>
      </w:r>
      <w:r>
        <w:t xml:space="preserve">" and press </w:t>
      </w:r>
      <w:r w:rsidRPr="001E01D6">
        <w:rPr>
          <w:b/>
        </w:rPr>
        <w:t>Enter</w:t>
      </w:r>
      <w:r>
        <w:t xml:space="preserve"> to accept the option.</w:t>
      </w:r>
    </w:p>
    <w:p w14:paraId="6DD901F4" w14:textId="315F04C2" w:rsidR="00F55590" w:rsidRDefault="00F55590" w:rsidP="00FB55B4">
      <w:pPr>
        <w:pStyle w:val="LabStepNumberedLevel2"/>
      </w:pPr>
      <w:r>
        <w:t xml:space="preserve">When prompted </w:t>
      </w:r>
      <w:r w:rsidR="00FE7CE0" w:rsidRPr="00FE7CE0">
        <w:rPr>
          <w:b/>
        </w:rPr>
        <w:t>Will the components in the solution require permissions to access web APIs that are unique and not shared with other components in the tenant? (y/N)</w:t>
      </w:r>
      <w:r w:rsidR="00FE7CE0">
        <w:t>? Type "</w:t>
      </w:r>
      <w:r w:rsidR="00FE7CE0" w:rsidRPr="00FE7CE0">
        <w:rPr>
          <w:b/>
        </w:rPr>
        <w:t>N</w:t>
      </w:r>
      <w:r w:rsidR="00FE7CE0">
        <w:t>" and press ENTER to accept the option,</w:t>
      </w:r>
    </w:p>
    <w:p w14:paraId="708794E2" w14:textId="3AD3E3DA"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0325CCD9"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5C3048B1" w14:textId="1A1DC1BB" w:rsidR="00AC1DFE" w:rsidRDefault="00AC1DFE" w:rsidP="00AC1DFE">
      <w:pPr>
        <w:pStyle w:val="LabExerciseCallout"/>
      </w:pPr>
      <w:r>
        <w:lastRenderedPageBreak/>
        <w:t xml:space="preserve">Once you have answer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61B8822" w:rsidR="00FB55B4" w:rsidRDefault="00FE7CE0" w:rsidP="00FB55B4">
      <w:pPr>
        <w:pStyle w:val="LabStepScreenshotLevel2"/>
      </w:pPr>
      <w:r>
        <w:drawing>
          <wp:inline distT="0" distB="0" distL="0" distR="0" wp14:anchorId="6D721F0A" wp14:editId="6E149780">
            <wp:extent cx="3583073" cy="15323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23039" cy="1592233"/>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0B71422D" w:rsidR="00FB55B4" w:rsidRDefault="00A210A1" w:rsidP="00FB55B4">
      <w:pPr>
        <w:pStyle w:val="LabStepScreenshotLevel2"/>
      </w:pPr>
      <w:r>
        <w:drawing>
          <wp:inline distT="0" distB="0" distL="0" distR="0" wp14:anchorId="715961B4" wp14:editId="708F51A8">
            <wp:extent cx="4316139" cy="89988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29705"/>
                    <a:stretch/>
                  </pic:blipFill>
                  <pic:spPr bwMode="auto">
                    <a:xfrm>
                      <a:off x="0" y="0"/>
                      <a:ext cx="4349312" cy="906801"/>
                    </a:xfrm>
                    <a:prstGeom prst="rect">
                      <a:avLst/>
                    </a:prstGeom>
                    <a:noFill/>
                    <a:ln>
                      <a:no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27258B4A" w:rsidR="00FB55B4" w:rsidRDefault="00A210A1" w:rsidP="00FB55B4">
      <w:pPr>
        <w:pStyle w:val="LabStepScreenshotLevel2"/>
      </w:pPr>
      <w:r>
        <w:drawing>
          <wp:inline distT="0" distB="0" distL="0" distR="0" wp14:anchorId="799A411C" wp14:editId="46818DC2">
            <wp:extent cx="1505233" cy="212020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2817" cy="2187226"/>
                    </a:xfrm>
                    <a:prstGeom prst="rect">
                      <a:avLst/>
                    </a:prstGeom>
                    <a:noFill/>
                    <a:ln>
                      <a:noFill/>
                    </a:ln>
                  </pic:spPr>
                </pic:pic>
              </a:graphicData>
            </a:graphic>
          </wp:inline>
        </w:drawing>
      </w:r>
    </w:p>
    <w:p w14:paraId="21F43BE3" w14:textId="3E9E95E2" w:rsidR="00BA5CC6" w:rsidRDefault="00BA5CC6" w:rsidP="00BA5CC6">
      <w:pPr>
        <w:pStyle w:val="LabExerciseCallout"/>
      </w:pPr>
      <w:r>
        <w:lastRenderedPageBreak/>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08C0B74E">
            <wp:extent cx="2436725" cy="588715"/>
            <wp:effectExtent l="19050" t="19050" r="20955"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0">
                      <a:extLst>
                        <a:ext uri="{28A0092B-C50C-407E-A947-70E740481C1C}">
                          <a14:useLocalDpi xmlns:a14="http://schemas.microsoft.com/office/drawing/2010/main" val="0"/>
                        </a:ext>
                      </a:extLst>
                    </a:blip>
                    <a:srcRect t="33412"/>
                    <a:stretch/>
                  </pic:blipFill>
                  <pic:spPr bwMode="auto">
                    <a:xfrm>
                      <a:off x="0" y="0"/>
                      <a:ext cx="2580301" cy="6234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9881F22" w:rsidR="00A86E21" w:rsidRDefault="00A210A1" w:rsidP="00A86E21">
      <w:pPr>
        <w:pStyle w:val="LabStepScreenshotLevel2"/>
      </w:pPr>
      <w:r>
        <w:drawing>
          <wp:inline distT="0" distB="0" distL="0" distR="0" wp14:anchorId="3C6B6BDE" wp14:editId="4EF749D1">
            <wp:extent cx="3923881" cy="964150"/>
            <wp:effectExtent l="0" t="0" r="63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985650" cy="979327"/>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88EEFAC" w:rsidR="00A86E21" w:rsidRDefault="009A5917" w:rsidP="00A86E21">
      <w:pPr>
        <w:pStyle w:val="LabStepScreenshotLevel2"/>
      </w:pPr>
      <w:r>
        <w:drawing>
          <wp:inline distT="0" distB="0" distL="0" distR="0" wp14:anchorId="599A8710" wp14:editId="79291078">
            <wp:extent cx="2503715" cy="677939"/>
            <wp:effectExtent l="19050" t="19050" r="11430" b="273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9106" cy="69835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165BAA32" w:rsidR="007640D1" w:rsidRDefault="008C5872" w:rsidP="009A5917">
      <w:pPr>
        <w:pStyle w:val="LabStepNumberedLevel2"/>
      </w:pPr>
      <w:r>
        <w:t xml:space="preserve">Inspect the </w:t>
      </w:r>
      <w:proofErr w:type="spellStart"/>
      <w:r w:rsidR="009A5917" w:rsidRPr="009A5917">
        <w:rPr>
          <w:b/>
        </w:rPr>
        <w:t>onInit</w:t>
      </w:r>
      <w:proofErr w:type="spellEnd"/>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proofErr w:type="spellStart"/>
      <w:r w:rsidR="009A5917">
        <w:rPr>
          <w:b/>
        </w:rPr>
        <w:t>oninit</w:t>
      </w:r>
      <w:proofErr w:type="spellEnd"/>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3E3B4F39" w14:textId="77777777" w:rsidR="009A5917" w:rsidRDefault="009A5917" w:rsidP="009A5917">
      <w:pPr>
        <w:pStyle w:val="LabStepScreenshotLevel2"/>
      </w:pPr>
      <w:r>
        <w:drawing>
          <wp:inline distT="0" distB="0" distL="0" distR="0" wp14:anchorId="3749B485" wp14:editId="046FD748">
            <wp:extent cx="2167329" cy="1071154"/>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2271382" cy="1122580"/>
                    </a:xfrm>
                    <a:prstGeom prst="rect">
                      <a:avLst/>
                    </a:prstGeom>
                    <a:noFill/>
                    <a:ln>
                      <a:noFill/>
                    </a:ln>
                    <a:extLst>
                      <a:ext uri="{53640926-AAD7-44D8-BBD7-CCE9431645EC}">
                        <a14:shadowObscured xmlns:a14="http://schemas.microsoft.com/office/drawing/2010/main"/>
                      </a:ext>
                    </a:extLst>
                  </pic:spPr>
                </pic:pic>
              </a:graphicData>
            </a:graphic>
          </wp:inline>
        </w:drawing>
      </w:r>
    </w:p>
    <w:p w14:paraId="53805FAA" w14:textId="1684CC1C" w:rsidR="009A5917" w:rsidRDefault="009A5917" w:rsidP="009A5917">
      <w:pPr>
        <w:pStyle w:val="LabExerciseCallout"/>
      </w:pPr>
      <w:r>
        <w:t xml:space="preserve">As you learned in an earlier exercise, a new SPFx project is created with a </w:t>
      </w:r>
      <w:proofErr w:type="spellStart"/>
      <w:r w:rsidRPr="00074573">
        <w:rPr>
          <w:b/>
        </w:rPr>
        <w:t>launch.json</w:t>
      </w:r>
      <w:proofErr w:type="spellEnd"/>
      <w:r w:rsidRPr="009A5917">
        <w:t xml:space="preserve"> which </w:t>
      </w:r>
      <w:r>
        <w:t xml:space="preserve">already contains two debug configurations named </w:t>
      </w:r>
      <w:r w:rsidRPr="00074573">
        <w:rPr>
          <w:b/>
        </w:rPr>
        <w:t>Local workbench</w:t>
      </w:r>
      <w:r>
        <w:t xml:space="preserve"> and </w:t>
      </w:r>
      <w:r w:rsidRPr="005F2A6E">
        <w:rPr>
          <w:b/>
        </w:rPr>
        <w:t>Hosted workbench</w:t>
      </w:r>
      <w:r>
        <w:t xml:space="preserve">. You must modify the </w:t>
      </w:r>
      <w:r w:rsidRPr="009A5917">
        <w:rPr>
          <w:b/>
        </w:rPr>
        <w:t>Hosted workbench</w:t>
      </w:r>
      <w:r>
        <w:t xml:space="preserve"> configuration to add the URL to your SharePoint Online site.</w:t>
      </w:r>
    </w:p>
    <w:p w14:paraId="380312E3" w14:textId="17D1CE0C" w:rsidR="009A5917" w:rsidRDefault="009A5917" w:rsidP="009A5917">
      <w:pPr>
        <w:pStyle w:val="LabStepNumberedLevel2"/>
      </w:pPr>
      <w:r>
        <w:t xml:space="preserve">Locate the </w:t>
      </w:r>
      <w:proofErr w:type="spellStart"/>
      <w:r w:rsidRPr="009A5917">
        <w:rPr>
          <w:b/>
        </w:rPr>
        <w:t>url</w:t>
      </w:r>
      <w:proofErr w:type="spellEnd"/>
      <w:r>
        <w:t xml:space="preserve"> property of the </w:t>
      </w:r>
      <w:r w:rsidRPr="009A5917">
        <w:rPr>
          <w:b/>
        </w:rPr>
        <w:t>Hosted workbench</w:t>
      </w:r>
      <w:r>
        <w:t xml:space="preserve"> configuration and update it for your SharePoint Online test site.</w:t>
      </w:r>
    </w:p>
    <w:p w14:paraId="68F86767" w14:textId="7C76AEA8" w:rsidR="009A5917" w:rsidRDefault="009A5917" w:rsidP="009A5917">
      <w:pPr>
        <w:pStyle w:val="LabStepCodeBlockLevel2"/>
      </w:pPr>
      <w:r w:rsidRPr="00074573">
        <w:rPr>
          <w:color w:val="7F7F7F" w:themeColor="text1" w:themeTint="80"/>
        </w:rPr>
        <w:t>"url": "</w:t>
      </w:r>
      <w:r>
        <w:rPr>
          <w:color w:val="auto"/>
        </w:rPr>
        <w:t>https</w:t>
      </w:r>
      <w:r w:rsidRPr="00DD168F">
        <w:rPr>
          <w:color w:val="auto"/>
        </w:rPr>
        <w:t>://</w:t>
      </w:r>
      <w:r>
        <w:rPr>
          <w:color w:val="auto"/>
        </w:rPr>
        <w:t>cpt2019</w:t>
      </w:r>
      <w:r w:rsidRPr="00DD168F">
        <w:rPr>
          <w:color w:val="auto"/>
        </w:rPr>
        <w:t>.sharepoint.com</w:t>
      </w:r>
      <w:r w:rsidR="00E413E9" w:rsidRPr="00074573">
        <w:rPr>
          <w:color w:val="7F7F7F" w:themeColor="text1" w:themeTint="80"/>
        </w:rPr>
        <w:t xml:space="preserve"> </w:t>
      </w:r>
      <w:r w:rsidRPr="00074573">
        <w:rPr>
          <w:color w:val="7F7F7F" w:themeColor="text1" w:themeTint="80"/>
        </w:rPr>
        <w:t>",</w:t>
      </w:r>
    </w:p>
    <w:p w14:paraId="1CA3CB90" w14:textId="77777777" w:rsidR="009A5917" w:rsidRDefault="009A5917" w:rsidP="009A5917">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6D3A72B0" w14:textId="70176D7F" w:rsidR="009A5917" w:rsidRDefault="009A5917" w:rsidP="009A5917">
      <w:pPr>
        <w:pStyle w:val="LabStepNumberedLevel2"/>
      </w:pPr>
      <w:r>
        <w:t xml:space="preserve">Save your changes and close </w:t>
      </w:r>
      <w:proofErr w:type="spellStart"/>
      <w:r w:rsidRPr="00074573">
        <w:rPr>
          <w:b/>
        </w:rPr>
        <w:t>launch.json</w:t>
      </w:r>
      <w:proofErr w:type="spellEnd"/>
      <w:r>
        <w:t>.</w:t>
      </w:r>
    </w:p>
    <w:p w14:paraId="4DD094C0" w14:textId="3C2EA0D1" w:rsidR="00E413E9" w:rsidRDefault="00E413E9" w:rsidP="00E413E9">
      <w:pPr>
        <w:pStyle w:val="LabExerciseCallout"/>
      </w:pPr>
      <w:r>
        <w:t xml:space="preserve">Note that the </w:t>
      </w:r>
      <w:proofErr w:type="spellStart"/>
      <w:r w:rsidRPr="00E413E9">
        <w:rPr>
          <w:b/>
        </w:rPr>
        <w:t>url</w:t>
      </w:r>
      <w:proofErr w:type="spellEnd"/>
      <w:r>
        <w:t xml:space="preserve"> property references to root URL of the SharePoint site and does not include </w:t>
      </w:r>
      <w:r w:rsidRPr="00E413E9">
        <w:rPr>
          <w:b/>
          <w:color w:val="auto"/>
        </w:rPr>
        <w:t>_layouts/workbench.aspx</w:t>
      </w:r>
      <w:r>
        <w:rPr>
          <w:color w:val="auto"/>
        </w:rPr>
        <w:t xml:space="preserve"> at the end as the </w:t>
      </w:r>
      <w:proofErr w:type="spellStart"/>
      <w:r w:rsidRPr="00E413E9">
        <w:rPr>
          <w:b/>
          <w:color w:val="auto"/>
        </w:rPr>
        <w:t>url</w:t>
      </w:r>
      <w:proofErr w:type="spellEnd"/>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w:t>
      </w:r>
      <w:proofErr w:type="spellStart"/>
      <w:r w:rsidR="00E413E9" w:rsidRPr="00E413E9">
        <w:rPr>
          <w:b/>
        </w:rPr>
        <w:t>nobrowser</w:t>
      </w:r>
      <w:proofErr w:type="spellEnd"/>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77777777" w:rsidR="00352509" w:rsidRDefault="00352509" w:rsidP="00352509">
      <w:pPr>
        <w:pStyle w:val="LabStepScreenshotLevel2"/>
      </w:pPr>
      <w:r>
        <w:drawing>
          <wp:inline distT="0" distB="0" distL="0" distR="0" wp14:anchorId="6848A251" wp14:editId="0790B761">
            <wp:extent cx="3385358" cy="493304"/>
            <wp:effectExtent l="19050" t="19050" r="24765" b="215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a:extLst>
                        <a:ext uri="{28A0092B-C50C-407E-A947-70E740481C1C}">
                          <a14:useLocalDpi xmlns:a14="http://schemas.microsoft.com/office/drawing/2010/main" val="0"/>
                        </a:ext>
                      </a:extLst>
                    </a:blip>
                    <a:srcRect t="44272"/>
                    <a:stretch/>
                  </pic:blipFill>
                  <pic:spPr bwMode="auto">
                    <a:xfrm>
                      <a:off x="0" y="0"/>
                      <a:ext cx="3417931" cy="4980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0A209928" w:rsidR="002D3CAE" w:rsidRDefault="00011156" w:rsidP="002D3CAE">
      <w:pPr>
        <w:pStyle w:val="LabStepScreenshotLevel2"/>
      </w:pPr>
      <w:r>
        <w:drawing>
          <wp:inline distT="0" distB="0" distL="0" distR="0" wp14:anchorId="64DDABF5" wp14:editId="78D9C0B8">
            <wp:extent cx="3166969" cy="1397726"/>
            <wp:effectExtent l="19050" t="19050" r="1460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216849" cy="1419740"/>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lastRenderedPageBreak/>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3809621A" w:rsidR="00AA7530" w:rsidRDefault="006E3ED5" w:rsidP="00AA7530">
      <w:pPr>
        <w:pStyle w:val="LabStepScreenshotLevel2"/>
      </w:pPr>
      <w:r>
        <w:drawing>
          <wp:inline distT="0" distB="0" distL="0" distR="0" wp14:anchorId="31D3412B" wp14:editId="54AA331D">
            <wp:extent cx="4602266" cy="1397725"/>
            <wp:effectExtent l="19050" t="19050" r="2730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669219" cy="1418059"/>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499764E2">
            <wp:extent cx="5885543" cy="452734"/>
            <wp:effectExtent l="19050" t="19050" r="2032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179" b="8216"/>
                    <a:stretch/>
                  </pic:blipFill>
                  <pic:spPr bwMode="auto">
                    <a:xfrm>
                      <a:off x="0" y="0"/>
                      <a:ext cx="6122230" cy="4709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08343594" w:rsidR="00A83F0D" w:rsidRDefault="00011156" w:rsidP="002D3CAE">
      <w:pPr>
        <w:pStyle w:val="LabStepScreenshotLevel2"/>
      </w:pPr>
      <w:r>
        <w:drawing>
          <wp:inline distT="0" distB="0" distL="0" distR="0" wp14:anchorId="3770A2D5" wp14:editId="706CFDB6">
            <wp:extent cx="3289489" cy="1201783"/>
            <wp:effectExtent l="19050" t="19050" r="254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55757" cy="1225993"/>
                    </a:xfrm>
                    <a:prstGeom prst="rect">
                      <a:avLst/>
                    </a:prstGeom>
                    <a:noFill/>
                    <a:ln>
                      <a:solidFill>
                        <a:schemeClr val="tx1">
                          <a:lumMod val="50000"/>
                          <a:lumOff val="50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3D6E7AB3" w:rsidR="002D3CAE" w:rsidRDefault="00011156" w:rsidP="002D3CAE">
      <w:pPr>
        <w:pStyle w:val="LabStepScreenshotLevel2"/>
      </w:pPr>
      <w:r>
        <w:drawing>
          <wp:inline distT="0" distB="0" distL="0" distR="0" wp14:anchorId="7A6A67A8" wp14:editId="01E4F707">
            <wp:extent cx="2717074" cy="1088479"/>
            <wp:effectExtent l="19050" t="19050" r="2667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94039" cy="1119312"/>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 xml:space="preserve">Click </w:t>
      </w:r>
      <w:r w:rsidRPr="00E413E9">
        <w:rPr>
          <w:b/>
        </w:rPr>
        <w:t>OK</w:t>
      </w:r>
      <w:r>
        <w:t xml:space="preserve"> to dismiss the Alert dialog.</w:t>
      </w:r>
    </w:p>
    <w:p w14:paraId="4581D071" w14:textId="1063820A" w:rsidR="00D964A0" w:rsidRDefault="00D964A0" w:rsidP="00E413E9">
      <w:pPr>
        <w:pStyle w:val="LabStepNumberedLevel2"/>
      </w:pPr>
      <w:r>
        <w:lastRenderedPageBreak/>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4DBB81FB" w:rsidR="002D3CAE" w:rsidRDefault="00011156" w:rsidP="002B5247">
      <w:pPr>
        <w:pStyle w:val="LabStepScreenshotLevel2"/>
      </w:pPr>
      <w:r>
        <w:drawing>
          <wp:inline distT="0" distB="0" distL="0" distR="0" wp14:anchorId="6405C1C6" wp14:editId="2E82675D">
            <wp:extent cx="1600200" cy="14478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00200" cy="1447800"/>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6E3ED5" w:rsidRPr="006E3ED5">
        <w:rPr>
          <w:b/>
        </w:rPr>
        <w:t>MyFirstExtensionApplicationCustomizer.module.scss</w:t>
      </w:r>
      <w:proofErr w:type="spellEnd"/>
      <w:r w:rsidR="002B5247">
        <w:t>.</w:t>
      </w:r>
    </w:p>
    <w:p w14:paraId="39BBDA5E" w14:textId="4EE91C72" w:rsidR="002B5247" w:rsidRDefault="006E3ED5" w:rsidP="002B5247">
      <w:pPr>
        <w:pStyle w:val="LabStepScreenshotLevel2"/>
      </w:pPr>
      <w:r>
        <w:drawing>
          <wp:inline distT="0" distB="0" distL="0" distR="0" wp14:anchorId="594F4A0F" wp14:editId="17E61AA1">
            <wp:extent cx="5470811" cy="1841863"/>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55222" cy="1870282"/>
                    </a:xfrm>
                    <a:prstGeom prst="rect">
                      <a:avLst/>
                    </a:prstGeom>
                    <a:noFill/>
                    <a:ln>
                      <a:no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proofErr w:type="spellStart"/>
      <w:r w:rsidR="006E3ED5" w:rsidRPr="006E3ED5">
        <w:rPr>
          <w:b/>
        </w:rPr>
        <w:t>MyFirstExtensionApplicationCustomizer</w:t>
      </w:r>
      <w:r w:rsidRPr="00492461">
        <w:rPr>
          <w:b/>
        </w:rPr>
        <w:t>.module.scss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proofErr w:type="spellStart"/>
      <w:r w:rsidR="006E3ED5" w:rsidRPr="006E3ED5">
        <w:rPr>
          <w:b/>
        </w:rPr>
        <w:t>MyFirstExtensionApplicationCustomizer</w:t>
      </w:r>
      <w:r w:rsidRPr="00492461">
        <w:rPr>
          <w:b/>
        </w:rPr>
        <w:t>.module.scss</w:t>
      </w:r>
      <w:proofErr w:type="spellEnd"/>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011156">
      <w:pPr>
        <w:pStyle w:val="LabStepCodeBlockLevel2"/>
        <w:ind w:left="864"/>
      </w:pPr>
      <w:r>
        <w:t>export default class MyFirstExtensionApplicationCustomizer</w:t>
      </w:r>
    </w:p>
    <w:p w14:paraId="3BB20341" w14:textId="77777777" w:rsidR="00E66CBB" w:rsidRDefault="00E66CBB" w:rsidP="00011156">
      <w:pPr>
        <w:pStyle w:val="LabStepCodeBlockLevel2"/>
        <w:ind w:left="864"/>
      </w:pPr>
      <w:r>
        <w:t xml:space="preserve">               extends BaseApplicationCustomizer&lt;any&gt; {</w:t>
      </w:r>
    </w:p>
    <w:p w14:paraId="3733A0F7" w14:textId="77777777" w:rsidR="00E66CBB" w:rsidRDefault="00E66CBB" w:rsidP="00011156">
      <w:pPr>
        <w:pStyle w:val="LabStepCodeBlockLevel2"/>
        <w:ind w:left="864"/>
      </w:pPr>
    </w:p>
    <w:p w14:paraId="52B30117" w14:textId="77777777" w:rsidR="00E66CBB" w:rsidRDefault="00E66CBB" w:rsidP="00011156">
      <w:pPr>
        <w:pStyle w:val="LabStepCodeBlockLevel2"/>
        <w:ind w:left="864"/>
      </w:pPr>
      <w:r>
        <w:t xml:space="preserve">  private PageHeader: PlaceholderContent | undefined;</w:t>
      </w:r>
    </w:p>
    <w:p w14:paraId="383DB5A2" w14:textId="77777777" w:rsidR="00E66CBB" w:rsidRDefault="00E66CBB" w:rsidP="00011156">
      <w:pPr>
        <w:pStyle w:val="LabStepCodeBlockLevel2"/>
        <w:ind w:left="864"/>
      </w:pPr>
      <w:r>
        <w:t xml:space="preserve">  private PageFooter: PlaceholderContent | undefined;</w:t>
      </w:r>
    </w:p>
    <w:p w14:paraId="3C1EF8FB" w14:textId="4A029C0C" w:rsidR="00E66CBB" w:rsidRDefault="00E66CBB" w:rsidP="00011156">
      <w:pPr>
        <w:pStyle w:val="LabStepCodeBlockLevel2"/>
        <w:ind w:left="864"/>
      </w:pPr>
    </w:p>
    <w:p w14:paraId="0AF26CCE" w14:textId="77777777" w:rsidR="00E66CBB" w:rsidRDefault="00E66CBB" w:rsidP="00011156">
      <w:pPr>
        <w:pStyle w:val="LabStepCodeBlockLevel2"/>
        <w:ind w:left="864"/>
      </w:pPr>
      <w:r>
        <w:t xml:space="preserve">  @override</w:t>
      </w:r>
    </w:p>
    <w:p w14:paraId="1144C985" w14:textId="77777777" w:rsidR="00E66CBB" w:rsidRDefault="00E66CBB" w:rsidP="00011156">
      <w:pPr>
        <w:pStyle w:val="LabStepCodeBlockLevel2"/>
        <w:ind w:left="864"/>
      </w:pPr>
      <w:r>
        <w:t xml:space="preserve">  public onInit(): Promise&lt;void&gt; {</w:t>
      </w:r>
    </w:p>
    <w:p w14:paraId="16F3AD04" w14:textId="77777777" w:rsidR="00E66CBB" w:rsidRDefault="00E66CBB" w:rsidP="00011156">
      <w:pPr>
        <w:pStyle w:val="LabStepCodeBlockLevel2"/>
        <w:ind w:left="864"/>
      </w:pPr>
      <w:r>
        <w:t xml:space="preserve">  }</w:t>
      </w:r>
    </w:p>
    <w:p w14:paraId="61295D70" w14:textId="77777777" w:rsidR="00E66CBB" w:rsidRDefault="00E66CBB" w:rsidP="00011156">
      <w:pPr>
        <w:pStyle w:val="LabStepCodeBlockLevel2"/>
        <w:ind w:left="864"/>
      </w:pPr>
    </w:p>
    <w:p w14:paraId="0B429B3D" w14:textId="77777777" w:rsidR="00E66CBB" w:rsidRDefault="00E66CBB" w:rsidP="00011156">
      <w:pPr>
        <w:pStyle w:val="LabStepCodeBlockLevel2"/>
        <w:ind w:left="864"/>
      </w:pPr>
      <w:r>
        <w:t xml:space="preserve">  private RenderPlaceHolders(): void {</w:t>
      </w:r>
    </w:p>
    <w:p w14:paraId="61307F93" w14:textId="77777777" w:rsidR="00E66CBB" w:rsidRDefault="00E66CBB" w:rsidP="00011156">
      <w:pPr>
        <w:pStyle w:val="LabStepCodeBlockLevel2"/>
        <w:ind w:left="864"/>
      </w:pPr>
      <w:r>
        <w:t xml:space="preserve">  }</w:t>
      </w:r>
    </w:p>
    <w:p w14:paraId="61F3B8EF" w14:textId="77777777" w:rsidR="00E66CBB" w:rsidRDefault="00E66CBB" w:rsidP="00011156">
      <w:pPr>
        <w:pStyle w:val="LabStepCodeBlockLevel2"/>
        <w:ind w:left="864"/>
      </w:pPr>
    </w:p>
    <w:p w14:paraId="1C22AE05" w14:textId="5E0AA2A8" w:rsidR="00BE56E4" w:rsidRDefault="00E66CBB" w:rsidP="00011156">
      <w:pPr>
        <w:pStyle w:val="LabStepCodeBlockLevel2"/>
        <w:ind w:left="864"/>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55FA0F0" w:rsidR="0007348B" w:rsidRDefault="00EC0913" w:rsidP="0007348B">
      <w:pPr>
        <w:pStyle w:val="LabStepScreenshotLevel2"/>
      </w:pPr>
      <w:r>
        <w:drawing>
          <wp:inline distT="0" distB="0" distL="0" distR="0" wp14:anchorId="50AE0196" wp14:editId="0632CAC5">
            <wp:extent cx="4791212" cy="1750423"/>
            <wp:effectExtent l="19050" t="19050" r="9525"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30445" cy="1801291"/>
                    </a:xfrm>
                    <a:prstGeom prst="rect">
                      <a:avLst/>
                    </a:prstGeom>
                    <a:noFill/>
                    <a:ln>
                      <a:solidFill>
                        <a:schemeClr val="tx1">
                          <a:lumMod val="50000"/>
                          <a:lumOff val="50000"/>
                        </a:schemeClr>
                      </a:solidFill>
                    </a:ln>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749E7627" w:rsidR="001D5E4C" w:rsidRDefault="00EC0913" w:rsidP="00E66CBB">
      <w:pPr>
        <w:pStyle w:val="LabStepScreenshotLevel2"/>
      </w:pPr>
      <w:r>
        <w:drawing>
          <wp:inline distT="0" distB="0" distL="0" distR="0" wp14:anchorId="1980DFBF" wp14:editId="65CDA308">
            <wp:extent cx="5089490" cy="2354691"/>
            <wp:effectExtent l="19050" t="19050" r="1651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1023" cy="2369280"/>
                    </a:xfrm>
                    <a:prstGeom prst="rect">
                      <a:avLst/>
                    </a:prstGeom>
                    <a:noFill/>
                    <a:ln>
                      <a:solidFill>
                        <a:schemeClr val="tx1">
                          <a:lumMod val="50000"/>
                          <a:lumOff val="50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00AC1DFE" w:rsidRPr="007640D1">
        <w:rPr>
          <w:b/>
        </w:rPr>
        <w:t>MyFirstExtensionApplicationCustomizer</w:t>
      </w:r>
      <w:r w:rsidRPr="00492461">
        <w:rPr>
          <w:b/>
        </w:rPr>
        <w:t>.module.scss</w:t>
      </w:r>
      <w:proofErr w:type="spellEnd"/>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91"/>
      <w:headerReference w:type="default" r:id="rId92"/>
      <w:footerReference w:type="even" r:id="rId93"/>
      <w:footerReference w:type="default" r:id="rId94"/>
      <w:headerReference w:type="first" r:id="rId95"/>
      <w:footerReference w:type="first" r:id="rId9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B6C85" w14:textId="77777777" w:rsidR="00CE0620" w:rsidRDefault="00CE0620" w:rsidP="005F53BE">
      <w:pPr>
        <w:spacing w:before="0" w:after="0"/>
      </w:pPr>
      <w:r>
        <w:separator/>
      </w:r>
    </w:p>
  </w:endnote>
  <w:endnote w:type="continuationSeparator" w:id="0">
    <w:p w14:paraId="0FF259FD" w14:textId="77777777" w:rsidR="00CE0620" w:rsidRDefault="00CE0620"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00189A" w:rsidRDefault="000018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00189A" w:rsidRDefault="0000189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00189A" w:rsidRPr="00487314" w:rsidRDefault="0000189A"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00189A" w:rsidRDefault="0000189A"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00189A" w:rsidRPr="00487314" w:rsidRDefault="0000189A"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9BC2D" w14:textId="77777777" w:rsidR="00CE0620" w:rsidRDefault="00CE0620" w:rsidP="005F53BE">
      <w:pPr>
        <w:spacing w:before="0" w:after="0"/>
      </w:pPr>
      <w:r>
        <w:separator/>
      </w:r>
    </w:p>
  </w:footnote>
  <w:footnote w:type="continuationSeparator" w:id="0">
    <w:p w14:paraId="7C632E20" w14:textId="77777777" w:rsidR="00CE0620" w:rsidRDefault="00CE0620"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00189A" w:rsidRDefault="000018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00189A" w:rsidRDefault="0000189A" w:rsidP="00CA7497">
    <w:pPr>
      <w:pStyle w:val="Header"/>
      <w:pBdr>
        <w:bottom w:val="single" w:sz="4" w:space="0" w:color="auto"/>
      </w:pBdr>
      <w:spacing w:before="240"/>
    </w:pPr>
    <w:r>
      <w:t>MSD365: Modern SharePoint and Office 365 Development</w:t>
    </w:r>
  </w:p>
  <w:p w14:paraId="52070944" w14:textId="20374F73" w:rsidR="0000189A" w:rsidRPr="00E871B8" w:rsidRDefault="0000189A"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C140D">
      <w:rPr>
        <w:rFonts w:cs="Arial"/>
        <w:noProof/>
      </w:rPr>
      <w:t>Apr 26,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00189A" w:rsidRDefault="0000189A"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189A"/>
    <w:rsid w:val="00002CAD"/>
    <w:rsid w:val="00005DFC"/>
    <w:rsid w:val="00006431"/>
    <w:rsid w:val="00010149"/>
    <w:rsid w:val="00011156"/>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01D6"/>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009C"/>
    <w:rsid w:val="00352060"/>
    <w:rsid w:val="00352509"/>
    <w:rsid w:val="00357410"/>
    <w:rsid w:val="00357EF9"/>
    <w:rsid w:val="00360425"/>
    <w:rsid w:val="00360BBC"/>
    <w:rsid w:val="00364F73"/>
    <w:rsid w:val="00371587"/>
    <w:rsid w:val="003770A6"/>
    <w:rsid w:val="00377805"/>
    <w:rsid w:val="0038219D"/>
    <w:rsid w:val="003854DC"/>
    <w:rsid w:val="003911B8"/>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140D"/>
    <w:rsid w:val="004C2E4D"/>
    <w:rsid w:val="004C593E"/>
    <w:rsid w:val="004C7C0D"/>
    <w:rsid w:val="004D23C6"/>
    <w:rsid w:val="004D525D"/>
    <w:rsid w:val="004E14D3"/>
    <w:rsid w:val="004E2880"/>
    <w:rsid w:val="004E3D11"/>
    <w:rsid w:val="004E5A33"/>
    <w:rsid w:val="004E6F38"/>
    <w:rsid w:val="004E7EB5"/>
    <w:rsid w:val="004F0F4C"/>
    <w:rsid w:val="004F4142"/>
    <w:rsid w:val="004F5429"/>
    <w:rsid w:val="004F5600"/>
    <w:rsid w:val="005007D5"/>
    <w:rsid w:val="00502053"/>
    <w:rsid w:val="00504772"/>
    <w:rsid w:val="00504F6D"/>
    <w:rsid w:val="00505BE9"/>
    <w:rsid w:val="00506092"/>
    <w:rsid w:val="0051014C"/>
    <w:rsid w:val="00510744"/>
    <w:rsid w:val="00517088"/>
    <w:rsid w:val="00521A60"/>
    <w:rsid w:val="00521B92"/>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A7E21"/>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2087"/>
    <w:rsid w:val="008146B2"/>
    <w:rsid w:val="00820E46"/>
    <w:rsid w:val="008211E3"/>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0ABF"/>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C11E1"/>
    <w:rsid w:val="00CC1574"/>
    <w:rsid w:val="00CC1FF8"/>
    <w:rsid w:val="00CC285D"/>
    <w:rsid w:val="00CC30B3"/>
    <w:rsid w:val="00CC4226"/>
    <w:rsid w:val="00CD40F7"/>
    <w:rsid w:val="00CE0620"/>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77209"/>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3712"/>
    <w:rsid w:val="00E14050"/>
    <w:rsid w:val="00E1408B"/>
    <w:rsid w:val="00E16ED4"/>
    <w:rsid w:val="00E17DF2"/>
    <w:rsid w:val="00E220ED"/>
    <w:rsid w:val="00E243D4"/>
    <w:rsid w:val="00E36ABD"/>
    <w:rsid w:val="00E407D5"/>
    <w:rsid w:val="00E413E9"/>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913"/>
    <w:rsid w:val="00EC0A91"/>
    <w:rsid w:val="00EC33C6"/>
    <w:rsid w:val="00EC763B"/>
    <w:rsid w:val="00ED0BDB"/>
    <w:rsid w:val="00ED1896"/>
    <w:rsid w:val="00EE11D5"/>
    <w:rsid w:val="00EE6F2C"/>
    <w:rsid w:val="00EE7D78"/>
    <w:rsid w:val="00F016F1"/>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55590"/>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E7CE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sChild>
        <w:div w:id="607469136">
          <w:marLeft w:val="0"/>
          <w:marRight w:val="0"/>
          <w:marTop w:val="0"/>
          <w:marBottom w:val="0"/>
          <w:divBdr>
            <w:top w:val="none" w:sz="0" w:space="0" w:color="auto"/>
            <w:left w:val="none" w:sz="0" w:space="0" w:color="auto"/>
            <w:bottom w:val="none" w:sz="0" w:space="0" w:color="auto"/>
            <w:right w:val="none" w:sz="0" w:space="0" w:color="auto"/>
          </w:divBdr>
          <w:divsChild>
            <w:div w:id="1489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SharePoint/sp-dev-docs/blob/master/docs/spfx/debug-in-vscode.md"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053FA-CDED-4E69-A5AF-B9DAB25C7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14159</TotalTime>
  <Pages>30</Pages>
  <Words>6497</Words>
  <Characters>37035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365</cp:revision>
  <cp:lastPrinted>2018-09-05T17:01:00Z</cp:lastPrinted>
  <dcterms:created xsi:type="dcterms:W3CDTF">2013-07-31T17:42:00Z</dcterms:created>
  <dcterms:modified xsi:type="dcterms:W3CDTF">2019-04-26T18:11:00Z</dcterms:modified>
</cp:coreProperties>
</file>