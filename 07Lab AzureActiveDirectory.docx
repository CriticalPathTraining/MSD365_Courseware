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7C08D2" w:rsidP="00607C2B">
      <w:pPr>
        <w:pStyle w:val="Heading2"/>
      </w:pPr>
      <w:r>
        <w:t xml:space="preserve">Programming </w:t>
      </w:r>
      <w:r w:rsidR="00395A4E">
        <w:t xml:space="preserve">Authentication </w:t>
      </w:r>
      <w:r>
        <w:t>with Azure Active Directory</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3A158A">
        <w:t>c:\Student\Modules\</w:t>
      </w:r>
      <w:r w:rsidR="000A5753">
        <w:t>07_</w:t>
      </w:r>
      <w:r w:rsidR="00AB5139" w:rsidRPr="00AB5139">
        <w:t>AzureActiveDirectory</w:t>
      </w:r>
      <w:r w:rsidR="003A158A">
        <w:t>\Labs</w:t>
      </w:r>
    </w:p>
    <w:p w:rsidR="00BB54BC" w:rsidRDefault="00607C2B" w:rsidP="007C08D2">
      <w:pPr>
        <w:pStyle w:val="LabExerciseCallout"/>
      </w:pPr>
      <w:r w:rsidRPr="005C7841">
        <w:rPr>
          <w:b/>
        </w:rPr>
        <w:t>Lab Overview</w:t>
      </w:r>
      <w:r w:rsidRPr="005C7841">
        <w:t xml:space="preserve">: </w:t>
      </w:r>
      <w:r w:rsidR="00271358" w:rsidRPr="00271358">
        <w:t xml:space="preserve">In this lab you will configure your Azure Active Directory (Azure AD) tenant to provide authentication services to </w:t>
      </w:r>
      <w:r w:rsidR="000A5753">
        <w:t>a custom application</w:t>
      </w:r>
      <w:r w:rsidR="004F1851">
        <w:t>.</w:t>
      </w:r>
      <w:r w:rsidR="000A5753">
        <w:t xml:space="preserve"> You will do this by creating a new Azure application using the Azure portal.</w:t>
      </w:r>
    </w:p>
    <w:p w:rsidR="000A5753" w:rsidRDefault="000A5753" w:rsidP="000A5753">
      <w:pPr>
        <w:pStyle w:val="Heading3"/>
      </w:pPr>
      <w:r>
        <w:t>Exercise 1: Register a New Application with Azure Active Directory</w:t>
      </w:r>
    </w:p>
    <w:p w:rsidR="000A5753" w:rsidRDefault="000A5753" w:rsidP="000A5753">
      <w:pPr>
        <w:pStyle w:val="LabExerciseLeadIn"/>
      </w:pPr>
      <w:r>
        <w:t xml:space="preserve">In this exercise, you will register a new application with Azure AD and you will configure the application’s required permissions to access the </w:t>
      </w:r>
      <w:r w:rsidR="00413B3B">
        <w:t>Microsoft</w:t>
      </w:r>
      <w:r>
        <w:t xml:space="preserve"> Graph API.</w:t>
      </w:r>
    </w:p>
    <w:p w:rsidR="000A5753" w:rsidRDefault="000A5753" w:rsidP="000A5753">
      <w:pPr>
        <w:pStyle w:val="LabStepNumbered"/>
        <w:numPr>
          <w:ilvl w:val="0"/>
          <w:numId w:val="5"/>
        </w:numPr>
      </w:pPr>
      <w:r>
        <w:t>Log into the Azure Portal</w:t>
      </w:r>
    </w:p>
    <w:p w:rsidR="000A5753" w:rsidRDefault="000A5753" w:rsidP="000A5753">
      <w:pPr>
        <w:pStyle w:val="LabStepNumberedLevel2"/>
        <w:numPr>
          <w:ilvl w:val="1"/>
          <w:numId w:val="5"/>
        </w:numPr>
      </w:pPr>
      <w:r>
        <w:t xml:space="preserve">In the browser, navigate to the Azure portal at </w:t>
      </w:r>
      <w:hyperlink r:id="rId12" w:history="1">
        <w:r w:rsidRPr="00773634">
          <w:rPr>
            <w:rStyle w:val="Hyperlink"/>
          </w:rPr>
          <w:t>https://portal.azure.com</w:t>
        </w:r>
      </w:hyperlink>
      <w:r>
        <w:t xml:space="preserve">. </w:t>
      </w:r>
    </w:p>
    <w:p w:rsidR="000A5753" w:rsidRDefault="000A5753" w:rsidP="000A5753">
      <w:pPr>
        <w:pStyle w:val="LabStepNumberedLevel2"/>
        <w:numPr>
          <w:ilvl w:val="1"/>
          <w:numId w:val="5"/>
        </w:numPr>
      </w:pPr>
      <w:r>
        <w:t>When you are prompted to log in, provide the credentials to log in with your Office 365 user account name.</w:t>
      </w:r>
    </w:p>
    <w:p w:rsidR="000A5753" w:rsidRDefault="000A5753" w:rsidP="000A5753">
      <w:pPr>
        <w:pStyle w:val="LabStepNumberedLevel2"/>
        <w:numPr>
          <w:ilvl w:val="1"/>
          <w:numId w:val="5"/>
        </w:numPr>
      </w:pPr>
      <w:r>
        <w:t xml:space="preserve">If you are prompted to start a tour of Microsoft Azure, click </w:t>
      </w:r>
      <w:r w:rsidRPr="0074369E">
        <w:rPr>
          <w:b/>
        </w:rPr>
        <w:t>Maybe later</w:t>
      </w:r>
      <w:r>
        <w:t>.</w:t>
      </w:r>
    </w:p>
    <w:p w:rsidR="000A5753" w:rsidRDefault="000A5753" w:rsidP="000A5753">
      <w:pPr>
        <w:pStyle w:val="LabStepScreenshotLevel2"/>
      </w:pPr>
      <w:r>
        <w:drawing>
          <wp:inline distT="0" distB="0" distL="0" distR="0" wp14:anchorId="53684593" wp14:editId="624201E6">
            <wp:extent cx="2260600" cy="849986"/>
            <wp:effectExtent l="19050" t="19050" r="254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1630" cy="85789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Once you are log into the Azure portal, check the email address in the login menu in the upper right to make sure you are logged in the Azure portal with the correct identity.</w:t>
      </w:r>
    </w:p>
    <w:p w:rsidR="000A5753" w:rsidRDefault="000A5753" w:rsidP="000A5753">
      <w:pPr>
        <w:pStyle w:val="LabStepScreenshotLevel2"/>
      </w:pPr>
      <w:r>
        <w:drawing>
          <wp:inline distT="0" distB="0" distL="0" distR="0" wp14:anchorId="194FCB2B" wp14:editId="2531F8B4">
            <wp:extent cx="4914900" cy="1051243"/>
            <wp:effectExtent l="19050" t="19050" r="1905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5923" cy="1062156"/>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Register a new Azure application.</w:t>
      </w:r>
    </w:p>
    <w:p w:rsidR="000A5753" w:rsidRDefault="000A5753" w:rsidP="000A5753">
      <w:pPr>
        <w:pStyle w:val="LabStepNumberedLevel2"/>
        <w:numPr>
          <w:ilvl w:val="1"/>
          <w:numId w:val="5"/>
        </w:numPr>
      </w:pPr>
      <w:r>
        <w:t xml:space="preserve">In the left navigation, scroll down and click on the link for </w:t>
      </w:r>
      <w:r w:rsidRPr="0074369E">
        <w:rPr>
          <w:b/>
        </w:rPr>
        <w:t>Azure Active Directory</w:t>
      </w:r>
      <w:r>
        <w:t>.</w:t>
      </w:r>
    </w:p>
    <w:p w:rsidR="000A5753" w:rsidRDefault="000A5753" w:rsidP="000A5753">
      <w:pPr>
        <w:pStyle w:val="LabStepScreenshotLevel2"/>
      </w:pPr>
      <w:r>
        <w:drawing>
          <wp:inline distT="0" distB="0" distL="0" distR="0" wp14:anchorId="091EE131" wp14:editId="00B1D970">
            <wp:extent cx="1492263" cy="2534653"/>
            <wp:effectExtent l="19050" t="19050" r="1270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2646" cy="2552290"/>
                    </a:xfrm>
                    <a:prstGeom prst="rect">
                      <a:avLst/>
                    </a:prstGeom>
                    <a:noFill/>
                    <a:ln>
                      <a:solidFill>
                        <a:schemeClr val="bg1">
                          <a:lumMod val="65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link for </w:t>
      </w:r>
      <w:r w:rsidRPr="009E77D7">
        <w:rPr>
          <w:b/>
        </w:rPr>
        <w:t>App registration</w:t>
      </w:r>
      <w:r>
        <w:t>.</w:t>
      </w:r>
    </w:p>
    <w:p w:rsidR="000A5753" w:rsidRDefault="000A5753" w:rsidP="000A5753">
      <w:pPr>
        <w:pStyle w:val="LabStepScreenshotLevel2"/>
      </w:pPr>
      <w:r>
        <w:drawing>
          <wp:inline distT="0" distB="0" distL="0" distR="0" wp14:anchorId="41EF5FD9" wp14:editId="173CF096">
            <wp:extent cx="2117558" cy="2476318"/>
            <wp:effectExtent l="19050" t="19050" r="1651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555" cy="248567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9E77D7">
        <w:rPr>
          <w:b/>
        </w:rPr>
        <w:t>New application registration</w:t>
      </w:r>
      <w:r>
        <w:t>.</w:t>
      </w:r>
    </w:p>
    <w:p w:rsidR="000A5753" w:rsidRDefault="000A5753" w:rsidP="000A5753">
      <w:pPr>
        <w:pStyle w:val="LabStepScreenshotLevel2"/>
      </w:pPr>
      <w:r>
        <w:drawing>
          <wp:inline distT="0" distB="0" distL="0" distR="0" wp14:anchorId="17E666E3" wp14:editId="7D05D55F">
            <wp:extent cx="4842435" cy="1470526"/>
            <wp:effectExtent l="19050" t="19050" r="1587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0896" cy="148827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In the Create dialog…</w:t>
      </w:r>
    </w:p>
    <w:p w:rsidR="000A5753" w:rsidRDefault="000A5753" w:rsidP="000A5753">
      <w:pPr>
        <w:pStyle w:val="LabStepNumberedLevel3"/>
        <w:numPr>
          <w:ilvl w:val="2"/>
          <w:numId w:val="5"/>
        </w:numPr>
      </w:pPr>
      <w:r>
        <w:t xml:space="preserve">Add a </w:t>
      </w:r>
      <w:r w:rsidRPr="009E77D7">
        <w:rPr>
          <w:b/>
        </w:rPr>
        <w:t>Name</w:t>
      </w:r>
      <w:r>
        <w:t xml:space="preserve"> of </w:t>
      </w:r>
      <w:r w:rsidRPr="009E77D7">
        <w:rPr>
          <w:b/>
        </w:rPr>
        <w:t xml:space="preserve">My </w:t>
      </w:r>
      <w:r w:rsidR="004B4280">
        <w:rPr>
          <w:b/>
        </w:rPr>
        <w:t>Native</w:t>
      </w:r>
      <w:r w:rsidRPr="009E77D7">
        <w:rPr>
          <w:b/>
        </w:rPr>
        <w:t xml:space="preserve"> App</w:t>
      </w:r>
      <w:r>
        <w:t>.</w:t>
      </w:r>
    </w:p>
    <w:p w:rsidR="000A5753" w:rsidRDefault="000A5753" w:rsidP="000A5753">
      <w:pPr>
        <w:pStyle w:val="LabStepNumberedLevel3"/>
        <w:numPr>
          <w:ilvl w:val="2"/>
          <w:numId w:val="5"/>
        </w:numPr>
      </w:pPr>
      <w:r>
        <w:t xml:space="preserve">Set the </w:t>
      </w:r>
      <w:r w:rsidRPr="009E77D7">
        <w:rPr>
          <w:b/>
        </w:rPr>
        <w:t>Application type</w:t>
      </w:r>
      <w:r>
        <w:t xml:space="preserve"> to </w:t>
      </w:r>
      <w:r w:rsidRPr="009E77D7">
        <w:rPr>
          <w:b/>
        </w:rPr>
        <w:t>Native</w:t>
      </w:r>
      <w:r>
        <w:t>.</w:t>
      </w:r>
    </w:p>
    <w:p w:rsidR="000A5753" w:rsidRDefault="000A5753" w:rsidP="000A5753">
      <w:pPr>
        <w:pStyle w:val="LabStepNumberedLevel3"/>
        <w:numPr>
          <w:ilvl w:val="2"/>
          <w:numId w:val="5"/>
        </w:numPr>
      </w:pPr>
      <w:r>
        <w:t xml:space="preserve">Set the </w:t>
      </w:r>
      <w:r w:rsidRPr="009E77D7">
        <w:rPr>
          <w:b/>
        </w:rPr>
        <w:t>Redirect URI</w:t>
      </w:r>
      <w:r>
        <w:t xml:space="preserve"> to </w:t>
      </w:r>
      <w:r w:rsidR="00C93792" w:rsidRPr="00C93792">
        <w:rPr>
          <w:b/>
        </w:rPr>
        <w:t>https://localhost/app1234</w:t>
      </w:r>
      <w:r w:rsidR="00C93792">
        <w:t>.</w:t>
      </w:r>
    </w:p>
    <w:p w:rsidR="000A5753" w:rsidRDefault="000A5753" w:rsidP="000A5753">
      <w:pPr>
        <w:pStyle w:val="LabStepNumberedLevel3"/>
        <w:numPr>
          <w:ilvl w:val="2"/>
          <w:numId w:val="5"/>
        </w:numPr>
      </w:pPr>
      <w:r>
        <w:t xml:space="preserve">Click the </w:t>
      </w:r>
      <w:r w:rsidRPr="009E77D7">
        <w:rPr>
          <w:b/>
        </w:rPr>
        <w:t>Create</w:t>
      </w:r>
      <w:r>
        <w:t xml:space="preserve"> button to create the new application.</w:t>
      </w:r>
    </w:p>
    <w:p w:rsidR="000A5753" w:rsidRDefault="004B4280" w:rsidP="000A5753">
      <w:pPr>
        <w:pStyle w:val="LabStepScreenshotLevel2"/>
      </w:pPr>
      <w:r>
        <w:drawing>
          <wp:inline distT="0" distB="0" distL="0" distR="0">
            <wp:extent cx="2234275" cy="2149642"/>
            <wp:effectExtent l="19050" t="19050" r="1397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6220" cy="2170756"/>
                    </a:xfrm>
                    <a:prstGeom prst="rect">
                      <a:avLst/>
                    </a:prstGeom>
                    <a:noFill/>
                    <a:ln>
                      <a:solidFill>
                        <a:schemeClr val="tx1">
                          <a:lumMod val="50000"/>
                          <a:lumOff val="50000"/>
                        </a:schemeClr>
                      </a:solidFill>
                    </a:ln>
                  </pic:spPr>
                </pic:pic>
              </a:graphicData>
            </a:graphic>
          </wp:inline>
        </w:drawing>
      </w:r>
    </w:p>
    <w:p w:rsidR="000A5753" w:rsidRDefault="003459AB" w:rsidP="000A5753">
      <w:pPr>
        <w:pStyle w:val="LabStepNumberedLevel2"/>
        <w:numPr>
          <w:ilvl w:val="1"/>
          <w:numId w:val="5"/>
        </w:numPr>
      </w:pPr>
      <w:r>
        <w:lastRenderedPageBreak/>
        <w:t xml:space="preserve">You </w:t>
      </w:r>
      <w:r w:rsidR="000A5753">
        <w:t xml:space="preserve">should now see </w:t>
      </w:r>
      <w:r>
        <w:t>a view which displays the details of the new application</w:t>
      </w:r>
      <w:r w:rsidR="000A5753">
        <w:t>.</w:t>
      </w:r>
    </w:p>
    <w:p w:rsidR="000A5753" w:rsidRDefault="003459AB" w:rsidP="000A5753">
      <w:pPr>
        <w:pStyle w:val="LabStepScreenshotLevel2"/>
      </w:pPr>
      <w:r>
        <w:drawing>
          <wp:inline distT="0" distB="0" distL="0" distR="0">
            <wp:extent cx="3713442" cy="1373465"/>
            <wp:effectExtent l="19050" t="19050" r="2095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258" cy="1380794"/>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Copy the GUID for the Application ID.</w:t>
      </w:r>
    </w:p>
    <w:p w:rsidR="000A5753" w:rsidRDefault="000A5753" w:rsidP="000A5753">
      <w:pPr>
        <w:pStyle w:val="LabStepNumberedLevel2"/>
        <w:numPr>
          <w:ilvl w:val="1"/>
          <w:numId w:val="5"/>
        </w:numPr>
      </w:pPr>
      <w:r>
        <w:t>Copy the Application ID to the Windows clipboard.</w:t>
      </w:r>
    </w:p>
    <w:p w:rsidR="000A5753" w:rsidRDefault="003459AB" w:rsidP="000A5753">
      <w:pPr>
        <w:pStyle w:val="LabStepScreenshotLevel2"/>
      </w:pPr>
      <w:r>
        <w:drawing>
          <wp:inline distT="0" distB="0" distL="0" distR="0">
            <wp:extent cx="2818064" cy="602707"/>
            <wp:effectExtent l="19050" t="19050" r="2095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3857" cy="608223"/>
                    </a:xfrm>
                    <a:prstGeom prst="rect">
                      <a:avLst/>
                    </a:prstGeom>
                    <a:noFill/>
                    <a:ln>
                      <a:solidFill>
                        <a:schemeClr val="tx1">
                          <a:lumMod val="50000"/>
                          <a:lumOff val="50000"/>
                        </a:schemeClr>
                      </a:solidFill>
                    </a:ln>
                  </pic:spPr>
                </pic:pic>
              </a:graphicData>
            </a:graphic>
          </wp:inline>
        </w:drawing>
      </w:r>
    </w:p>
    <w:p w:rsidR="00C93792" w:rsidRDefault="00C93792" w:rsidP="00C93792">
      <w:pPr>
        <w:pStyle w:val="LabExerciseCallout"/>
      </w:pPr>
      <w:r>
        <w:t xml:space="preserve">Remember that the </w:t>
      </w:r>
      <w:r w:rsidRPr="00C93792">
        <w:rPr>
          <w:b/>
        </w:rPr>
        <w:t>Application ID</w:t>
      </w:r>
      <w:r>
        <w:t xml:space="preserve"> is also commonly called the </w:t>
      </w:r>
      <w:r w:rsidRPr="00C93792">
        <w:rPr>
          <w:b/>
        </w:rPr>
        <w:t>Client ID</w:t>
      </w:r>
      <w:r>
        <w:t>.</w:t>
      </w:r>
    </w:p>
    <w:p w:rsidR="00C93792" w:rsidRDefault="000A5753" w:rsidP="000A5753">
      <w:pPr>
        <w:pStyle w:val="LabStepNumberedLevel2"/>
        <w:numPr>
          <w:ilvl w:val="1"/>
          <w:numId w:val="5"/>
        </w:numPr>
      </w:pPr>
      <w:r>
        <w:t xml:space="preserve">Launch Notepad and paste the </w:t>
      </w:r>
      <w:r w:rsidRPr="00C93792">
        <w:rPr>
          <w:b/>
        </w:rPr>
        <w:t>Application ID</w:t>
      </w:r>
      <w:r>
        <w:t xml:space="preserve"> into a new document. </w:t>
      </w:r>
    </w:p>
    <w:p w:rsidR="000A5753" w:rsidRDefault="000A5753" w:rsidP="000A5753">
      <w:pPr>
        <w:pStyle w:val="LabStepNumberedLevel2"/>
        <w:numPr>
          <w:ilvl w:val="1"/>
          <w:numId w:val="5"/>
        </w:numPr>
      </w:pPr>
      <w:r>
        <w:t xml:space="preserve">Also add the </w:t>
      </w:r>
      <w:r w:rsidRPr="00C93792">
        <w:rPr>
          <w:b/>
        </w:rPr>
        <w:t>Redirect URI</w:t>
      </w:r>
      <w:r w:rsidR="00C93792">
        <w:t xml:space="preserve"> value of </w:t>
      </w:r>
      <w:r w:rsidR="00C93792" w:rsidRPr="00C93792">
        <w:rPr>
          <w:b/>
        </w:rPr>
        <w:t>https://localhost/App1234</w:t>
      </w:r>
      <w:r w:rsidR="00C93792">
        <w:t>.</w:t>
      </w:r>
    </w:p>
    <w:p w:rsidR="000A5753" w:rsidRDefault="003459AB" w:rsidP="000A5753">
      <w:pPr>
        <w:pStyle w:val="LabStepScreenshotLevel2"/>
      </w:pPr>
      <w:r>
        <w:drawing>
          <wp:inline distT="0" distB="0" distL="0" distR="0">
            <wp:extent cx="2170828" cy="878345"/>
            <wp:effectExtent l="19050" t="19050" r="2032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9218" cy="89387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on the </w:t>
      </w:r>
      <w:r w:rsidRPr="001C20D7">
        <w:rPr>
          <w:b/>
        </w:rPr>
        <w:t>Settings</w:t>
      </w:r>
      <w:r>
        <w:t xml:space="preserve"> link to configure application settings,</w:t>
      </w:r>
    </w:p>
    <w:p w:rsidR="000A5753" w:rsidRDefault="003459AB" w:rsidP="000A5753">
      <w:pPr>
        <w:pStyle w:val="LabStepScreenshotLevel2"/>
      </w:pPr>
      <w:r>
        <w:drawing>
          <wp:inline distT="0" distB="0" distL="0" distR="0">
            <wp:extent cx="3915866" cy="833293"/>
            <wp:effectExtent l="19050" t="19050" r="2794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0972" cy="84501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1C20D7">
        <w:rPr>
          <w:b/>
        </w:rPr>
        <w:t>Required permissions</w:t>
      </w:r>
      <w:r>
        <w:t>.</w:t>
      </w:r>
    </w:p>
    <w:p w:rsidR="000A5753" w:rsidRDefault="00BA64BB" w:rsidP="000A5753">
      <w:pPr>
        <w:pStyle w:val="LabStepScreenshotLevel2"/>
      </w:pPr>
      <w:r>
        <w:drawing>
          <wp:inline distT="0" distB="0" distL="0" distR="0">
            <wp:extent cx="4189600" cy="1591475"/>
            <wp:effectExtent l="19050" t="19050" r="2095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3543" cy="160436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w:t>
      </w:r>
      <w:r w:rsidRPr="001C20D7">
        <w:rPr>
          <w:b/>
        </w:rPr>
        <w:t>Add</w:t>
      </w:r>
      <w:r>
        <w:t xml:space="preserve"> button on the </w:t>
      </w:r>
      <w:r w:rsidRPr="001C20D7">
        <w:rPr>
          <w:b/>
        </w:rPr>
        <w:t>Required permissions</w:t>
      </w:r>
      <w:r>
        <w:t xml:space="preserve"> blade.</w:t>
      </w:r>
    </w:p>
    <w:p w:rsidR="000A5753" w:rsidRDefault="00BA64BB" w:rsidP="000A5753">
      <w:pPr>
        <w:pStyle w:val="LabStepScreenshotLevel2"/>
      </w:pPr>
      <w:r>
        <w:drawing>
          <wp:inline distT="0" distB="0" distL="0" distR="0">
            <wp:extent cx="4876800" cy="1354265"/>
            <wp:effectExtent l="19050" t="19050" r="1905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968" cy="135958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1C20D7">
        <w:rPr>
          <w:b/>
        </w:rPr>
        <w:t>Select an API</w:t>
      </w:r>
      <w:r>
        <w:t xml:space="preserve"> option in the </w:t>
      </w:r>
      <w:r w:rsidRPr="001C20D7">
        <w:rPr>
          <w:b/>
        </w:rPr>
        <w:t>Add API</w:t>
      </w:r>
      <w:r>
        <w:t xml:space="preserve"> </w:t>
      </w:r>
      <w:r w:rsidRPr="00C93792">
        <w:rPr>
          <w:b/>
        </w:rPr>
        <w:t>access</w:t>
      </w:r>
      <w:r>
        <w:t xml:space="preserve"> blade.</w:t>
      </w:r>
    </w:p>
    <w:p w:rsidR="000A5753" w:rsidRDefault="00BA64BB" w:rsidP="000A5753">
      <w:pPr>
        <w:pStyle w:val="LabStepScreenshotLevel2"/>
      </w:pPr>
      <w:r>
        <w:drawing>
          <wp:inline distT="0" distB="0" distL="0" distR="0">
            <wp:extent cx="4037264" cy="973855"/>
            <wp:effectExtent l="19050" t="19050" r="2095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0534" cy="98188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In the </w:t>
      </w:r>
      <w:r w:rsidRPr="001C20D7">
        <w:rPr>
          <w:b/>
        </w:rPr>
        <w:t>Select an API</w:t>
      </w:r>
      <w:r>
        <w:t xml:space="preserve"> blade, click </w:t>
      </w:r>
      <w:r w:rsidR="00923B24">
        <w:rPr>
          <w:b/>
        </w:rPr>
        <w:t>Microsoft Graph</w:t>
      </w:r>
      <w:r>
        <w:t>.</w:t>
      </w:r>
    </w:p>
    <w:p w:rsidR="000A5753" w:rsidRDefault="00BA64BB" w:rsidP="000A5753">
      <w:pPr>
        <w:pStyle w:val="LabStepScreenshotLevel2"/>
      </w:pPr>
      <w:r>
        <w:drawing>
          <wp:inline distT="0" distB="0" distL="0" distR="0">
            <wp:extent cx="2759243" cy="1479435"/>
            <wp:effectExtent l="19050" t="19050" r="2222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2740" cy="149203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In the </w:t>
      </w:r>
      <w:r w:rsidRPr="001C20D7">
        <w:rPr>
          <w:b/>
        </w:rPr>
        <w:t>Enable Access</w:t>
      </w:r>
      <w:r>
        <w:t xml:space="preserve"> blade, click the top checkbox for </w:t>
      </w:r>
      <w:r w:rsidRPr="001C20D7">
        <w:rPr>
          <w:b/>
        </w:rPr>
        <w:t>DELEGATED PERMISSIONS</w:t>
      </w:r>
      <w:r>
        <w:t xml:space="preserve"> to select all the permissions.</w:t>
      </w:r>
    </w:p>
    <w:p w:rsidR="000A5753" w:rsidRDefault="000A5753" w:rsidP="000A5753">
      <w:pPr>
        <w:pStyle w:val="LabStepNumberedLevel2"/>
        <w:numPr>
          <w:ilvl w:val="1"/>
          <w:numId w:val="5"/>
        </w:numPr>
      </w:pPr>
      <w:r>
        <w:t xml:space="preserve">Once you have selected all the permissions, click the </w:t>
      </w:r>
      <w:r w:rsidRPr="001C20D7">
        <w:rPr>
          <w:b/>
        </w:rPr>
        <w:t>Select</w:t>
      </w:r>
      <w:r>
        <w:t xml:space="preserve"> button at the bottom of the blade.</w:t>
      </w:r>
    </w:p>
    <w:p w:rsidR="000A5753" w:rsidRDefault="00BA64BB" w:rsidP="000A5753">
      <w:pPr>
        <w:pStyle w:val="LabStepScreenshotLevel2"/>
      </w:pPr>
      <w:r>
        <w:drawing>
          <wp:inline distT="0" distB="0" distL="0" distR="0">
            <wp:extent cx="3187032" cy="2391452"/>
            <wp:effectExtent l="19050" t="19050" r="1397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6959" cy="2421412"/>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w:t>
      </w:r>
      <w:r w:rsidRPr="001C20D7">
        <w:rPr>
          <w:b/>
        </w:rPr>
        <w:t>Done</w:t>
      </w:r>
      <w:r>
        <w:t xml:space="preserve"> button at the bottom of the </w:t>
      </w:r>
      <w:r w:rsidRPr="001C20D7">
        <w:rPr>
          <w:b/>
        </w:rPr>
        <w:t>Add API Access</w:t>
      </w:r>
      <w:r>
        <w:t xml:space="preserve"> blade.</w:t>
      </w:r>
    </w:p>
    <w:p w:rsidR="000A5753" w:rsidRDefault="00BA64BB" w:rsidP="000A5753">
      <w:pPr>
        <w:pStyle w:val="LabStepScreenshotLevel2"/>
      </w:pPr>
      <w:r>
        <w:drawing>
          <wp:inline distT="0" distB="0" distL="0" distR="0">
            <wp:extent cx="2149642" cy="1796589"/>
            <wp:effectExtent l="19050" t="19050" r="2222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3413" cy="179974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At this point, you should be able to verify that the </w:t>
      </w:r>
      <w:r w:rsidR="00923B24">
        <w:t>Microsoft Graph</w:t>
      </w:r>
      <w:r>
        <w:t xml:space="preserve"> has been added to the </w:t>
      </w:r>
      <w:r w:rsidRPr="00D8601B">
        <w:rPr>
          <w:b/>
        </w:rPr>
        <w:t>Required permissions</w:t>
      </w:r>
      <w:r>
        <w:t xml:space="preserve"> list.</w:t>
      </w:r>
    </w:p>
    <w:p w:rsidR="000A5753" w:rsidRDefault="00BA64BB" w:rsidP="000A5753">
      <w:pPr>
        <w:pStyle w:val="LabStepScreenshotLevel2"/>
      </w:pPr>
      <w:r>
        <w:drawing>
          <wp:inline distT="0" distB="0" distL="0" distR="0">
            <wp:extent cx="3839411" cy="1479252"/>
            <wp:effectExtent l="19050" t="19050" r="889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7012" cy="1482181"/>
                    </a:xfrm>
                    <a:prstGeom prst="rect">
                      <a:avLst/>
                    </a:prstGeom>
                    <a:noFill/>
                    <a:ln>
                      <a:solidFill>
                        <a:schemeClr val="tx1">
                          <a:lumMod val="50000"/>
                          <a:lumOff val="50000"/>
                        </a:schemeClr>
                      </a:solidFill>
                    </a:ln>
                  </pic:spPr>
                </pic:pic>
              </a:graphicData>
            </a:graphic>
          </wp:inline>
        </w:drawing>
      </w:r>
    </w:p>
    <w:p w:rsidR="00C93792" w:rsidRDefault="00C93792" w:rsidP="000A5753">
      <w:pPr>
        <w:pStyle w:val="LabExerciseCallout"/>
      </w:pPr>
      <w:r>
        <w:t xml:space="preserve">You can see that the Microsoft Graph API currently support 108 different delegated permissions. That's a pretty large number! </w:t>
      </w:r>
    </w:p>
    <w:p w:rsidR="000A5753" w:rsidRDefault="000A5753" w:rsidP="000A5753">
      <w:pPr>
        <w:pStyle w:val="LabExerciseCallout"/>
      </w:pPr>
      <w:r>
        <w:t>You are now done registering your application with Azure AD.</w:t>
      </w:r>
    </w:p>
    <w:p w:rsidR="000A5753" w:rsidRDefault="00923B24" w:rsidP="000A5753">
      <w:pPr>
        <w:pStyle w:val="Heading3"/>
      </w:pPr>
      <w:r>
        <w:t>Exercise 2</w:t>
      </w:r>
      <w:r w:rsidR="000A5753">
        <w:t xml:space="preserve">: </w:t>
      </w:r>
      <w:r>
        <w:t>Call the Microsoft Graph API using Direct REST Calls</w:t>
      </w:r>
    </w:p>
    <w:p w:rsidR="000A5753" w:rsidRDefault="000A5753" w:rsidP="000A5753">
      <w:pPr>
        <w:pStyle w:val="LabExerciseLeadIn"/>
      </w:pPr>
      <w:r>
        <w:t xml:space="preserve">In this exercise, you will create a simple C# Console application to call into the </w:t>
      </w:r>
      <w:r w:rsidR="00923B24">
        <w:t>Microsoft Graph</w:t>
      </w:r>
      <w:r>
        <w:t xml:space="preserve"> API.</w:t>
      </w:r>
    </w:p>
    <w:p w:rsidR="000A5753" w:rsidRDefault="000A5753" w:rsidP="000A5753">
      <w:pPr>
        <w:pStyle w:val="LabStepNumbered"/>
        <w:numPr>
          <w:ilvl w:val="0"/>
          <w:numId w:val="9"/>
        </w:numPr>
      </w:pPr>
      <w:r>
        <w:t>Create a new C# Console application in Visual Studio.</w:t>
      </w:r>
    </w:p>
    <w:p w:rsidR="000A5753" w:rsidRDefault="000A5753" w:rsidP="000A5753">
      <w:pPr>
        <w:pStyle w:val="LabStepNumberedLevel2"/>
        <w:numPr>
          <w:ilvl w:val="1"/>
          <w:numId w:val="5"/>
        </w:numPr>
      </w:pPr>
      <w:r>
        <w:t xml:space="preserve"> Launch Visual Studio</w:t>
      </w:r>
      <w:r w:rsidR="00C93792">
        <w:t xml:space="preserve"> 2017</w:t>
      </w:r>
      <w:r>
        <w:t>.</w:t>
      </w:r>
    </w:p>
    <w:p w:rsidR="000A5753" w:rsidRDefault="000A5753" w:rsidP="000A5753">
      <w:pPr>
        <w:pStyle w:val="LabStepNumberedLevel2"/>
        <w:numPr>
          <w:ilvl w:val="1"/>
          <w:numId w:val="5"/>
        </w:numPr>
      </w:pPr>
      <w:r>
        <w:t xml:space="preserve">Create a new project by running the </w:t>
      </w:r>
      <w:r w:rsidRPr="00D8601B">
        <w:rPr>
          <w:b/>
        </w:rPr>
        <w:t>File &gt; New Project</w:t>
      </w:r>
      <w:r>
        <w:t xml:space="preserve"> command.</w:t>
      </w:r>
    </w:p>
    <w:p w:rsidR="000A5753" w:rsidRDefault="000A5753" w:rsidP="000A5753">
      <w:pPr>
        <w:pStyle w:val="LabStepNumberedLevel2"/>
        <w:numPr>
          <w:ilvl w:val="1"/>
          <w:numId w:val="5"/>
        </w:numPr>
      </w:pPr>
      <w:r>
        <w:t>Select a project type of Console App from the Visual C# project templates.</w:t>
      </w:r>
    </w:p>
    <w:p w:rsidR="000A5753" w:rsidRDefault="000A5753" w:rsidP="000A5753">
      <w:pPr>
        <w:pStyle w:val="LabStepNumberedLevel2"/>
        <w:numPr>
          <w:ilvl w:val="1"/>
          <w:numId w:val="5"/>
        </w:numPr>
      </w:pPr>
      <w:r>
        <w:t xml:space="preserve">Give the project a name of </w:t>
      </w:r>
      <w:proofErr w:type="spellStart"/>
      <w:r w:rsidR="00017E0B">
        <w:rPr>
          <w:b/>
        </w:rPr>
        <w:t>MicrosoftGraphNativeApp</w:t>
      </w:r>
      <w:proofErr w:type="spellEnd"/>
      <w:r>
        <w:t xml:space="preserve"> and click </w:t>
      </w:r>
      <w:r w:rsidRPr="00C93792">
        <w:rPr>
          <w:b/>
        </w:rPr>
        <w:t>OK</w:t>
      </w:r>
      <w:r>
        <w:t>.</w:t>
      </w:r>
    </w:p>
    <w:p w:rsidR="000A5753" w:rsidRDefault="00FA0B39" w:rsidP="000A5753">
      <w:pPr>
        <w:pStyle w:val="LabStepScreenshotLevel2"/>
      </w:pPr>
      <w:r>
        <w:drawing>
          <wp:inline distT="0" distB="0" distL="0" distR="0" wp14:anchorId="262B8BA9" wp14:editId="779D7BB6">
            <wp:extent cx="3511017" cy="1769163"/>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7479" cy="1787536"/>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lastRenderedPageBreak/>
        <w:t xml:space="preserve">You should now have a new project named </w:t>
      </w:r>
      <w:proofErr w:type="spellStart"/>
      <w:r w:rsidR="00C93792">
        <w:rPr>
          <w:b/>
        </w:rPr>
        <w:t>MicrosoftGraphNativeApp</w:t>
      </w:r>
      <w:proofErr w:type="spellEnd"/>
      <w:r>
        <w:t>.</w:t>
      </w:r>
    </w:p>
    <w:p w:rsidR="000A5753" w:rsidRDefault="00FA0B39" w:rsidP="000A5753">
      <w:pPr>
        <w:pStyle w:val="LabStepScreenshotLevel2"/>
      </w:pPr>
      <w:r>
        <w:drawing>
          <wp:inline distT="0" distB="0" distL="0" distR="0" wp14:anchorId="03461098" wp14:editId="110B5B33">
            <wp:extent cx="1772210" cy="1549593"/>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6857" cy="1571144"/>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
        <w:numPr>
          <w:ilvl w:val="0"/>
          <w:numId w:val="5"/>
        </w:numPr>
      </w:pPr>
      <w:r>
        <w:t xml:space="preserve">Add </w:t>
      </w:r>
      <w:r w:rsidR="006215F6">
        <w:t xml:space="preserve">a </w:t>
      </w:r>
      <w:r>
        <w:t>NuGet package to the project</w:t>
      </w:r>
      <w:r w:rsidR="006215F6">
        <w:t xml:space="preserve"> for the Azure Active Directory Authentication library</w:t>
      </w:r>
      <w:r>
        <w:t>.</w:t>
      </w:r>
    </w:p>
    <w:p w:rsidR="000A5753" w:rsidRDefault="000A5753" w:rsidP="000A5753">
      <w:pPr>
        <w:pStyle w:val="LabStepNumberedLevel2"/>
        <w:numPr>
          <w:ilvl w:val="1"/>
          <w:numId w:val="5"/>
        </w:numPr>
      </w:pPr>
      <w:r>
        <w:t xml:space="preserve">Right-click the top-level node for the </w:t>
      </w:r>
      <w:proofErr w:type="spellStart"/>
      <w:r w:rsidR="00C93792">
        <w:rPr>
          <w:b/>
        </w:rPr>
        <w:t>MicrosoftGraphNativeApp</w:t>
      </w:r>
      <w:proofErr w:type="spellEnd"/>
      <w:r>
        <w:t xml:space="preserve"> project and select </w:t>
      </w:r>
      <w:r w:rsidRPr="00217382">
        <w:rPr>
          <w:b/>
        </w:rPr>
        <w:t>Manage NuGet Packages…</w:t>
      </w:r>
      <w:r>
        <w:t>.</w:t>
      </w:r>
    </w:p>
    <w:p w:rsidR="000A5753" w:rsidRDefault="00FA0B39" w:rsidP="000A5753">
      <w:pPr>
        <w:pStyle w:val="LabStepScreenshotLevel2"/>
      </w:pPr>
      <w:r>
        <w:drawing>
          <wp:inline distT="0" distB="0" distL="0" distR="0">
            <wp:extent cx="2324391" cy="1578663"/>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50620" cy="1596477"/>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C93792">
        <w:rPr>
          <w:b/>
        </w:rPr>
        <w:t>Browse</w:t>
      </w:r>
      <w:r>
        <w:t xml:space="preserve"> tab and type </w:t>
      </w:r>
      <w:r w:rsidRPr="00C93792">
        <w:rPr>
          <w:b/>
        </w:rPr>
        <w:t>ADAL</w:t>
      </w:r>
      <w:r>
        <w:t xml:space="preserve"> into the search box.</w:t>
      </w:r>
    </w:p>
    <w:p w:rsidR="000A5753" w:rsidRDefault="000A5753" w:rsidP="000A5753">
      <w:pPr>
        <w:pStyle w:val="LabStepNumberedLevel2"/>
        <w:numPr>
          <w:ilvl w:val="1"/>
          <w:numId w:val="5"/>
        </w:numPr>
      </w:pPr>
      <w:r>
        <w:t xml:space="preserve">Locate the package </w:t>
      </w:r>
      <w:proofErr w:type="spellStart"/>
      <w:r w:rsidRPr="00217382">
        <w:rPr>
          <w:b/>
        </w:rPr>
        <w:t>Microsoft.IdentityModel.Clients.ActiveDirectory</w:t>
      </w:r>
      <w:proofErr w:type="spellEnd"/>
      <w:r>
        <w:t xml:space="preserve"> </w:t>
      </w:r>
      <w:r w:rsidR="00C93792">
        <w:t xml:space="preserve">which is </w:t>
      </w:r>
      <w:r>
        <w:t>the Active Directly Authentication library.</w:t>
      </w:r>
    </w:p>
    <w:p w:rsidR="000A5753" w:rsidRDefault="00FA0B39" w:rsidP="000A5753">
      <w:pPr>
        <w:pStyle w:val="LabStepScreenshotLevel2"/>
      </w:pPr>
      <w:r>
        <w:drawing>
          <wp:inline distT="0" distB="0" distL="0" distR="0">
            <wp:extent cx="4284134" cy="1361471"/>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b="17821"/>
                    <a:stretch/>
                  </pic:blipFill>
                  <pic:spPr bwMode="auto">
                    <a:xfrm>
                      <a:off x="0" y="0"/>
                      <a:ext cx="4311966" cy="1370316"/>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0A5753" w:rsidP="000A5753">
      <w:pPr>
        <w:pStyle w:val="LabStepNumberedLevel2"/>
        <w:numPr>
          <w:ilvl w:val="1"/>
          <w:numId w:val="5"/>
        </w:numPr>
      </w:pPr>
      <w:r>
        <w:t xml:space="preserve">Select and install </w:t>
      </w:r>
      <w:proofErr w:type="spellStart"/>
      <w:r w:rsidRPr="00217382">
        <w:rPr>
          <w:b/>
        </w:rPr>
        <w:t>Microsoft.IdentityModel.Clients.ActiveDirectory</w:t>
      </w:r>
      <w:proofErr w:type="spellEnd"/>
      <w:r>
        <w:t>.</w:t>
      </w:r>
    </w:p>
    <w:p w:rsidR="000A5753" w:rsidRDefault="00164EE0" w:rsidP="000A5753">
      <w:pPr>
        <w:pStyle w:val="LabStepScreenshotLevel2"/>
      </w:pPr>
      <w:r>
        <w:drawing>
          <wp:inline distT="0" distB="0" distL="0" distR="0">
            <wp:extent cx="5441245" cy="1307390"/>
            <wp:effectExtent l="19050" t="19050" r="2667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7776" cy="1320973"/>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When prompted about the licensing agreement, click </w:t>
      </w:r>
      <w:r w:rsidRPr="00217382">
        <w:rPr>
          <w:b/>
        </w:rPr>
        <w:t>I Agree</w:t>
      </w:r>
      <w:r>
        <w:t>.</w:t>
      </w:r>
    </w:p>
    <w:p w:rsidR="00C93792" w:rsidRDefault="00C93792" w:rsidP="006215F6">
      <w:pPr>
        <w:pStyle w:val="LabStepNumbered"/>
      </w:pPr>
      <w:r>
        <w:lastRenderedPageBreak/>
        <w:t xml:space="preserve">Add a second NuGet package for </w:t>
      </w:r>
      <w:proofErr w:type="spellStart"/>
      <w:r w:rsidRPr="006215F6">
        <w:rPr>
          <w:b/>
        </w:rPr>
        <w:t>Newtonsoft.Json</w:t>
      </w:r>
      <w:proofErr w:type="spellEnd"/>
      <w:r>
        <w:t>.</w:t>
      </w:r>
    </w:p>
    <w:p w:rsidR="006215F6" w:rsidRDefault="006215F6" w:rsidP="006215F6">
      <w:pPr>
        <w:pStyle w:val="LabStepNumberedLevel2"/>
      </w:pPr>
      <w:r>
        <w:t xml:space="preserve">Click the </w:t>
      </w:r>
      <w:r w:rsidRPr="00C93792">
        <w:rPr>
          <w:b/>
        </w:rPr>
        <w:t>Browse</w:t>
      </w:r>
      <w:r>
        <w:t xml:space="preserve"> tab and type </w:t>
      </w:r>
      <w:proofErr w:type="spellStart"/>
      <w:r w:rsidRPr="006215F6">
        <w:rPr>
          <w:b/>
        </w:rPr>
        <w:t>Newtonsoft</w:t>
      </w:r>
      <w:proofErr w:type="spellEnd"/>
      <w:r>
        <w:t xml:space="preserve"> into the search box.</w:t>
      </w:r>
    </w:p>
    <w:p w:rsidR="006215F6" w:rsidRDefault="006215F6" w:rsidP="006215F6">
      <w:pPr>
        <w:pStyle w:val="LabStepNumberedLevel2"/>
      </w:pPr>
      <w:r>
        <w:t xml:space="preserve">Locate and install the package </w:t>
      </w:r>
      <w:proofErr w:type="spellStart"/>
      <w:r w:rsidRPr="006215F6">
        <w:rPr>
          <w:b/>
        </w:rPr>
        <w:t>Newtonsoft.Json</w:t>
      </w:r>
      <w:proofErr w:type="spellEnd"/>
      <w:r>
        <w:t>.</w:t>
      </w:r>
    </w:p>
    <w:p w:rsidR="00164EE0" w:rsidRDefault="00A97AC7" w:rsidP="00A97AC7">
      <w:pPr>
        <w:pStyle w:val="LabStepScreenshotLevel2"/>
      </w:pPr>
      <w:r>
        <w:drawing>
          <wp:inline distT="0" distB="0" distL="0" distR="0">
            <wp:extent cx="6288061" cy="1242467"/>
            <wp:effectExtent l="19050" t="19050" r="1778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3100" cy="1263222"/>
                    </a:xfrm>
                    <a:prstGeom prst="rect">
                      <a:avLst/>
                    </a:prstGeom>
                    <a:noFill/>
                    <a:ln>
                      <a:solidFill>
                        <a:schemeClr val="tx1">
                          <a:lumMod val="95000"/>
                          <a:lumOff val="5000"/>
                        </a:schemeClr>
                      </a:solidFill>
                    </a:ln>
                  </pic:spPr>
                </pic:pic>
              </a:graphicData>
            </a:graphic>
          </wp:inline>
        </w:drawing>
      </w:r>
    </w:p>
    <w:p w:rsidR="000A5753" w:rsidRDefault="006215F6" w:rsidP="000A5753">
      <w:pPr>
        <w:pStyle w:val="LabStepNumberedLevel2"/>
        <w:numPr>
          <w:ilvl w:val="1"/>
          <w:numId w:val="5"/>
        </w:numPr>
      </w:pPr>
      <w:r>
        <w:t>You should now have the following two NuGet packages installed.</w:t>
      </w:r>
    </w:p>
    <w:p w:rsidR="000A5753" w:rsidRDefault="00FD08AB" w:rsidP="000A5753">
      <w:pPr>
        <w:pStyle w:val="LabStepScreenshotLevel2"/>
      </w:pPr>
      <w:r>
        <w:drawing>
          <wp:inline distT="0" distB="0" distL="0" distR="0">
            <wp:extent cx="4289778" cy="1746662"/>
            <wp:effectExtent l="19050" t="19050" r="1587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552" cy="1814974"/>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Close the window for the </w:t>
      </w:r>
      <w:proofErr w:type="spellStart"/>
      <w:r>
        <w:t>Nuget</w:t>
      </w:r>
      <w:proofErr w:type="spellEnd"/>
      <w:r>
        <w:t xml:space="preserve"> Package Manager.</w:t>
      </w:r>
    </w:p>
    <w:p w:rsidR="000A5753" w:rsidRDefault="000A5753" w:rsidP="000A5753">
      <w:pPr>
        <w:pStyle w:val="LabStepNumbered"/>
        <w:numPr>
          <w:ilvl w:val="0"/>
          <w:numId w:val="5"/>
        </w:numPr>
      </w:pPr>
      <w:r>
        <w:t xml:space="preserve">Add </w:t>
      </w:r>
      <w:r w:rsidR="008542E7">
        <w:t xml:space="preserve">the </w:t>
      </w:r>
      <w:proofErr w:type="spellStart"/>
      <w:r w:rsidR="008542E7" w:rsidRPr="008542E7">
        <w:rPr>
          <w:b/>
        </w:rPr>
        <w:t>TokenManager</w:t>
      </w:r>
      <w:proofErr w:type="spellEnd"/>
      <w:r w:rsidR="008542E7">
        <w:t xml:space="preserve"> class </w:t>
      </w:r>
      <w:r>
        <w:t xml:space="preserve">to the </w:t>
      </w:r>
      <w:proofErr w:type="spellStart"/>
      <w:r w:rsidR="006215F6" w:rsidRPr="006215F6">
        <w:rPr>
          <w:b/>
        </w:rPr>
        <w:t>MicrosoftGraphNativeApp</w:t>
      </w:r>
      <w:proofErr w:type="spellEnd"/>
      <w:r w:rsidR="006215F6">
        <w:t xml:space="preserve"> </w:t>
      </w:r>
      <w:r>
        <w:t>project</w:t>
      </w:r>
    </w:p>
    <w:p w:rsidR="00FD08AB" w:rsidRDefault="006215F6" w:rsidP="00FD08AB">
      <w:pPr>
        <w:pStyle w:val="LabStepNumberedLevel2"/>
      </w:pPr>
      <w:r>
        <w:t xml:space="preserve">In the root folder of the project, create a new folder named </w:t>
      </w:r>
      <w:r w:rsidRPr="006215F6">
        <w:rPr>
          <w:b/>
        </w:rPr>
        <w:t>Models</w:t>
      </w:r>
      <w:r>
        <w:t>.</w:t>
      </w:r>
    </w:p>
    <w:p w:rsidR="006215F6" w:rsidRDefault="006215F6" w:rsidP="00FD08AB">
      <w:pPr>
        <w:pStyle w:val="LabStepNumberedLevel2"/>
      </w:pPr>
      <w:r>
        <w:t xml:space="preserve">Add a C# source file into the </w:t>
      </w:r>
      <w:r w:rsidRPr="006215F6">
        <w:rPr>
          <w:b/>
        </w:rPr>
        <w:t>Models</w:t>
      </w:r>
      <w:r>
        <w:t xml:space="preserve"> folder named </w:t>
      </w:r>
      <w:proofErr w:type="spellStart"/>
      <w:r w:rsidRPr="006215F6">
        <w:rPr>
          <w:b/>
        </w:rPr>
        <w:t>TokenManager.cs</w:t>
      </w:r>
      <w:proofErr w:type="spellEnd"/>
      <w:r>
        <w:t>.</w:t>
      </w:r>
    </w:p>
    <w:p w:rsidR="00FD08AB" w:rsidRDefault="00FD08AB" w:rsidP="00FD08AB">
      <w:pPr>
        <w:pStyle w:val="LabStepScreenshotLevel2"/>
      </w:pPr>
      <w:r>
        <w:drawing>
          <wp:inline distT="0" distB="0" distL="0" distR="0">
            <wp:extent cx="3818144" cy="2982155"/>
            <wp:effectExtent l="19050" t="19050" r="1143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3452" cy="3009732"/>
                    </a:xfrm>
                    <a:prstGeom prst="rect">
                      <a:avLst/>
                    </a:prstGeom>
                    <a:noFill/>
                    <a:ln>
                      <a:solidFill>
                        <a:schemeClr val="tx1">
                          <a:lumMod val="95000"/>
                          <a:lumOff val="5000"/>
                        </a:schemeClr>
                      </a:solidFill>
                    </a:ln>
                  </pic:spPr>
                </pic:pic>
              </a:graphicData>
            </a:graphic>
          </wp:inline>
        </w:drawing>
      </w:r>
    </w:p>
    <w:p w:rsidR="00FD08AB" w:rsidRDefault="006215F6" w:rsidP="00FD08AB">
      <w:pPr>
        <w:pStyle w:val="LabStepNumberedLevel2"/>
      </w:pPr>
      <w:r>
        <w:lastRenderedPageBreak/>
        <w:t xml:space="preserve">Add the following code to </w:t>
      </w:r>
      <w:proofErr w:type="spellStart"/>
      <w:r w:rsidRPr="006215F6">
        <w:rPr>
          <w:b/>
        </w:rPr>
        <w:t>TokenManager.cs</w:t>
      </w:r>
      <w:proofErr w:type="spellEnd"/>
      <w:r>
        <w:t>.</w:t>
      </w:r>
    </w:p>
    <w:p w:rsidR="00FD08AB" w:rsidRDefault="00FD08AB" w:rsidP="00FD08AB">
      <w:pPr>
        <w:pStyle w:val="LabStepCodeBlockLevel2"/>
      </w:pPr>
      <w:r>
        <w:t>using System;</w:t>
      </w:r>
    </w:p>
    <w:p w:rsidR="00FD08AB" w:rsidRDefault="00FD08AB" w:rsidP="00FD08AB">
      <w:pPr>
        <w:pStyle w:val="LabStepCodeBlockLevel2"/>
      </w:pPr>
      <w:r>
        <w:t>using Microsoft.IdentityModel.Clients.ActiveDirectory;</w:t>
      </w:r>
    </w:p>
    <w:p w:rsidR="00FD08AB" w:rsidRDefault="00FD08AB" w:rsidP="00FD08AB">
      <w:pPr>
        <w:pStyle w:val="LabStepCodeBlockLevel2"/>
      </w:pPr>
    </w:p>
    <w:p w:rsidR="00FD08AB" w:rsidRDefault="00FD08AB" w:rsidP="00FD08AB">
      <w:pPr>
        <w:pStyle w:val="LabStepCodeBlockLevel2"/>
      </w:pPr>
      <w:r>
        <w:t>namespace MicrosoftGraphNativeApp.Models {</w:t>
      </w:r>
    </w:p>
    <w:p w:rsidR="00FD08AB" w:rsidRDefault="00FD08AB" w:rsidP="00FD08AB">
      <w:pPr>
        <w:pStyle w:val="LabStepCodeBlockLevel2"/>
      </w:pPr>
    </w:p>
    <w:p w:rsidR="00FD08AB" w:rsidRDefault="00FD08AB" w:rsidP="00FD08AB">
      <w:pPr>
        <w:pStyle w:val="LabStepCodeBlockLevel2"/>
      </w:pPr>
      <w:r>
        <w:t xml:space="preserve">  class TokenManager {</w:t>
      </w:r>
    </w:p>
    <w:p w:rsidR="00FD08AB" w:rsidRDefault="00FD08AB" w:rsidP="00FD08AB">
      <w:pPr>
        <w:pStyle w:val="LabStepCodeBlockLevel2"/>
      </w:pPr>
    </w:p>
    <w:p w:rsidR="00FD08AB" w:rsidRDefault="00FD08AB" w:rsidP="00FD08AB">
      <w:pPr>
        <w:pStyle w:val="LabStepCodeBlockLevel2"/>
      </w:pPr>
      <w:r>
        <w:t xml:space="preserve">    const string authority = "https://login.microsoftonline.com/common";</w:t>
      </w:r>
    </w:p>
    <w:p w:rsidR="00FD08AB" w:rsidRDefault="00FD08AB" w:rsidP="00FD08AB">
      <w:pPr>
        <w:pStyle w:val="LabStepCodeBlockLevel2"/>
      </w:pPr>
      <w:r>
        <w:t xml:space="preserve">    const string resourceMicrosoftGraphAPI = "https://graph.microsoft.com";</w:t>
      </w:r>
    </w:p>
    <w:p w:rsidR="00FD08AB" w:rsidRDefault="00FD08AB" w:rsidP="00FD08AB">
      <w:pPr>
        <w:pStyle w:val="LabStepCodeBlockLevel2"/>
      </w:pPr>
    </w:p>
    <w:p w:rsidR="00FD08AB" w:rsidRDefault="00FD08AB" w:rsidP="00FD08AB">
      <w:pPr>
        <w:pStyle w:val="LabStepCodeBlockLevel2"/>
      </w:pPr>
      <w:r>
        <w:t xml:space="preserve">    const string clientId = "</w:t>
      </w:r>
      <w:r w:rsidRPr="00FD08AB">
        <w:rPr>
          <w:color w:val="7F7F7F" w:themeColor="text1" w:themeTint="80"/>
        </w:rPr>
        <w:t>ADD_YOUR_APPLICATION_ID_HERE</w:t>
      </w:r>
      <w:r>
        <w:t>";</w:t>
      </w:r>
    </w:p>
    <w:p w:rsidR="00FD08AB" w:rsidRDefault="00FD08AB" w:rsidP="00FD08AB">
      <w:pPr>
        <w:pStyle w:val="LabStepCodeBlockLevel2"/>
      </w:pPr>
      <w:r>
        <w:t xml:space="preserve">    const string replyUrl = "https://localhost/app1234";</w:t>
      </w:r>
    </w:p>
    <w:p w:rsidR="00FD08AB" w:rsidRDefault="00FD08AB" w:rsidP="00FD08AB">
      <w:pPr>
        <w:pStyle w:val="LabStepCodeBlockLevel2"/>
      </w:pPr>
      <w:r>
        <w:t xml:space="preserve">    readonly static Uri replyUri = new Uri(replyUrl);</w:t>
      </w:r>
    </w:p>
    <w:p w:rsidR="00FD08AB" w:rsidRDefault="00FD08AB" w:rsidP="00FD08AB">
      <w:pPr>
        <w:pStyle w:val="LabStepCodeBlockLevel2"/>
      </w:pPr>
    </w:p>
    <w:p w:rsidR="00FD08AB" w:rsidRDefault="00FD08AB" w:rsidP="00FD08AB">
      <w:pPr>
        <w:pStyle w:val="LabStepCodeBlockLevel2"/>
      </w:pPr>
      <w:r>
        <w:t xml:space="preserve">    public static string GetAccessToken() {</w:t>
      </w:r>
    </w:p>
    <w:p w:rsidR="00FD08AB" w:rsidRDefault="00FD08AB" w:rsidP="00FD08AB">
      <w:pPr>
        <w:pStyle w:val="LabStepCodeBlockLevel2"/>
      </w:pPr>
    </w:p>
    <w:p w:rsidR="00FD08AB" w:rsidRPr="006215F6" w:rsidRDefault="00FD08AB" w:rsidP="00FD08AB">
      <w:pPr>
        <w:pStyle w:val="LabStepCodeBlockLevel2"/>
        <w:rPr>
          <w:color w:val="7F7F7F" w:themeColor="text1" w:themeTint="80"/>
        </w:rPr>
      </w:pPr>
      <w:r w:rsidRPr="006215F6">
        <w:rPr>
          <w:color w:val="7F7F7F" w:themeColor="text1" w:themeTint="80"/>
        </w:rPr>
        <w:t xml:space="preserve">      // create authentication context</w:t>
      </w:r>
    </w:p>
    <w:p w:rsidR="00FD08AB" w:rsidRDefault="00FD08AB" w:rsidP="00FD08AB">
      <w:pPr>
        <w:pStyle w:val="LabStepCodeBlockLevel2"/>
      </w:pPr>
      <w:r>
        <w:t xml:space="preserve">      AuthenticationContext authContext = new AuthenticationContext(authority);</w:t>
      </w:r>
    </w:p>
    <w:p w:rsidR="00FD08AB" w:rsidRDefault="00FD08AB" w:rsidP="00FD08AB">
      <w:pPr>
        <w:pStyle w:val="LabStepCodeBlockLevel2"/>
      </w:pPr>
      <w:r>
        <w:t xml:space="preserve">      </w:t>
      </w:r>
    </w:p>
    <w:p w:rsidR="00FD08AB" w:rsidRPr="006215F6" w:rsidRDefault="00FD08AB" w:rsidP="00FD08AB">
      <w:pPr>
        <w:pStyle w:val="LabStepCodeBlockLevel2"/>
        <w:rPr>
          <w:color w:val="7F7F7F" w:themeColor="text1" w:themeTint="80"/>
        </w:rPr>
      </w:pPr>
      <w:r w:rsidRPr="006215F6">
        <w:rPr>
          <w:color w:val="7F7F7F" w:themeColor="text1" w:themeTint="80"/>
        </w:rPr>
        <w:t xml:space="preserve">      // obtain access token</w:t>
      </w:r>
    </w:p>
    <w:p w:rsidR="00FD08AB" w:rsidRDefault="00FD08AB" w:rsidP="00FD08AB">
      <w:pPr>
        <w:pStyle w:val="LabStepCodeBlockLevel2"/>
      </w:pPr>
      <w:r>
        <w:t xml:space="preserve">      var authResult =</w:t>
      </w:r>
    </w:p>
    <w:p w:rsidR="00FD08AB" w:rsidRDefault="00FD08AB" w:rsidP="00FD08AB">
      <w:pPr>
        <w:pStyle w:val="LabStepCodeBlockLevel2"/>
      </w:pPr>
      <w:r>
        <w:t xml:space="preserve">         authContext.AcquireTokenAsync(</w:t>
      </w:r>
    </w:p>
    <w:p w:rsidR="00FD08AB" w:rsidRDefault="00FD08AB" w:rsidP="00FD08AB">
      <w:pPr>
        <w:pStyle w:val="LabStepCodeBlockLevel2"/>
      </w:pPr>
      <w:r>
        <w:t xml:space="preserve">             resourceMicrosoftGraphAPI,</w:t>
      </w:r>
    </w:p>
    <w:p w:rsidR="00FD08AB" w:rsidRDefault="00FD08AB" w:rsidP="00FD08AB">
      <w:pPr>
        <w:pStyle w:val="LabStepCodeBlockLevel2"/>
      </w:pPr>
      <w:r>
        <w:t xml:space="preserve">             clientId,</w:t>
      </w:r>
    </w:p>
    <w:p w:rsidR="00FD08AB" w:rsidRDefault="00FD08AB" w:rsidP="00FD08AB">
      <w:pPr>
        <w:pStyle w:val="LabStepCodeBlockLevel2"/>
      </w:pPr>
      <w:r>
        <w:t xml:space="preserve">             replyUri,</w:t>
      </w:r>
    </w:p>
    <w:p w:rsidR="00FD08AB" w:rsidRDefault="00FD08AB" w:rsidP="00FD08AB">
      <w:pPr>
        <w:pStyle w:val="LabStepCodeBlockLevel2"/>
      </w:pPr>
      <w:r>
        <w:t xml:space="preserve">             new PlatformParameters(PromptBehavior.Auto));</w:t>
      </w:r>
    </w:p>
    <w:p w:rsidR="00FD08AB" w:rsidRDefault="00FD08AB" w:rsidP="00FD08AB">
      <w:pPr>
        <w:pStyle w:val="LabStepCodeBlockLevel2"/>
      </w:pPr>
      <w:r>
        <w:t xml:space="preserve">      </w:t>
      </w:r>
    </w:p>
    <w:p w:rsidR="00FD08AB" w:rsidRDefault="00FD08AB" w:rsidP="00FD08AB">
      <w:pPr>
        <w:pStyle w:val="LabStepCodeBlockLevel2"/>
      </w:pPr>
      <w:r>
        <w:t xml:space="preserve">      // return access token to caller</w:t>
      </w:r>
    </w:p>
    <w:p w:rsidR="00FD08AB" w:rsidRDefault="00FD08AB" w:rsidP="00FD08AB">
      <w:pPr>
        <w:pStyle w:val="LabStepCodeBlockLevel2"/>
      </w:pPr>
      <w:r>
        <w:t xml:space="preserve">      return authResult.Result.AccessToken;</w:t>
      </w:r>
    </w:p>
    <w:p w:rsidR="00FD08AB" w:rsidRDefault="00FD08AB" w:rsidP="00FD08AB">
      <w:pPr>
        <w:pStyle w:val="LabStepCodeBlockLevel2"/>
      </w:pPr>
      <w:r>
        <w:t xml:space="preserve">    }</w:t>
      </w:r>
    </w:p>
    <w:p w:rsidR="00FD08AB" w:rsidRDefault="00FD08AB" w:rsidP="00FD08AB">
      <w:pPr>
        <w:pStyle w:val="LabStepCodeBlockLevel2"/>
      </w:pPr>
      <w:r>
        <w:t xml:space="preserve">  }</w:t>
      </w:r>
    </w:p>
    <w:p w:rsidR="00FD08AB" w:rsidRDefault="00FD08AB" w:rsidP="00FD08AB">
      <w:pPr>
        <w:pStyle w:val="LabStepCodeBlockLevel2"/>
      </w:pPr>
    </w:p>
    <w:p w:rsidR="00FD08AB" w:rsidRDefault="00FD08AB" w:rsidP="00FD08AB">
      <w:pPr>
        <w:pStyle w:val="LabStepCodeBlockLevel2"/>
      </w:pPr>
      <w:r>
        <w:t>}</w:t>
      </w:r>
    </w:p>
    <w:p w:rsidR="006215F6" w:rsidRDefault="006215F6" w:rsidP="006215F6">
      <w:pPr>
        <w:pStyle w:val="LabStepNumberedLevel2"/>
      </w:pPr>
      <w:r>
        <w:t xml:space="preserve">Locate the </w:t>
      </w:r>
      <w:proofErr w:type="spellStart"/>
      <w:r w:rsidRPr="006215F6">
        <w:rPr>
          <w:b/>
        </w:rPr>
        <w:t>const</w:t>
      </w:r>
      <w:proofErr w:type="spellEnd"/>
      <w:r>
        <w:t xml:space="preserve"> named </w:t>
      </w:r>
      <w:proofErr w:type="spellStart"/>
      <w:r w:rsidRPr="006215F6">
        <w:rPr>
          <w:b/>
        </w:rPr>
        <w:t>clientId</w:t>
      </w:r>
      <w:proofErr w:type="spellEnd"/>
      <w:r>
        <w:t xml:space="preserve"> and replace </w:t>
      </w:r>
      <w:r w:rsidRPr="008542E7">
        <w:rPr>
          <w:b/>
        </w:rPr>
        <w:t>ADD_YOUR_APPLICATION_ID_HERE</w:t>
      </w:r>
      <w:r>
        <w:t xml:space="preserve"> with the GUID for your application ID.</w:t>
      </w:r>
    </w:p>
    <w:p w:rsidR="008542E7" w:rsidRDefault="008542E7" w:rsidP="008542E7">
      <w:pPr>
        <w:pStyle w:val="LabStepCodeBlockLevel2"/>
      </w:pPr>
      <w:r>
        <w:t>const string clientId = "</w:t>
      </w:r>
      <w:r w:rsidRPr="008542E7">
        <w:t>0bfa62a6-44b2-4025-94f2-91e97f4b7986</w:t>
      </w:r>
      <w:r>
        <w:t xml:space="preserve">";   </w:t>
      </w:r>
    </w:p>
    <w:p w:rsidR="008542E7" w:rsidRDefault="008542E7" w:rsidP="008542E7">
      <w:pPr>
        <w:pStyle w:val="LabStepNumberedLevel2"/>
      </w:pPr>
      <w:r>
        <w:t xml:space="preserve">Save your changes ad close </w:t>
      </w:r>
      <w:proofErr w:type="spellStart"/>
      <w:r w:rsidRPr="006215F6">
        <w:rPr>
          <w:b/>
        </w:rPr>
        <w:t>TokenManager.cs</w:t>
      </w:r>
      <w:proofErr w:type="spellEnd"/>
      <w:r>
        <w:t>.</w:t>
      </w:r>
    </w:p>
    <w:p w:rsidR="00FD08AB" w:rsidRDefault="00FD08AB" w:rsidP="00FD08AB">
      <w:pPr>
        <w:pStyle w:val="LabStepNumbered"/>
      </w:pPr>
      <w:r>
        <w:t xml:space="preserve">Add </w:t>
      </w:r>
      <w:r w:rsidR="008542E7">
        <w:t>C# types to assist with JSON to C# conversion.</w:t>
      </w:r>
    </w:p>
    <w:p w:rsidR="00FD08AB" w:rsidRDefault="008542E7" w:rsidP="008542E7">
      <w:pPr>
        <w:pStyle w:val="LabStepNumberedLevel2"/>
      </w:pPr>
      <w:r>
        <w:t xml:space="preserve">Into the </w:t>
      </w:r>
      <w:r w:rsidRPr="008542E7">
        <w:rPr>
          <w:b/>
        </w:rPr>
        <w:t>Models</w:t>
      </w:r>
      <w:r>
        <w:t xml:space="preserve"> folder, add a new C# source file named </w:t>
      </w:r>
      <w:proofErr w:type="spellStart"/>
      <w:r w:rsidRPr="008542E7">
        <w:rPr>
          <w:b/>
        </w:rPr>
        <w:t>MicrosoftGraphConversionTypes.cs</w:t>
      </w:r>
      <w:proofErr w:type="spellEnd"/>
      <w:r>
        <w:t xml:space="preserve">. </w:t>
      </w:r>
    </w:p>
    <w:p w:rsidR="00FD08AB" w:rsidRDefault="00336568" w:rsidP="00FD08AB">
      <w:pPr>
        <w:pStyle w:val="LabStepScreenshotLevel2"/>
      </w:pPr>
      <w:r>
        <w:drawing>
          <wp:inline distT="0" distB="0" distL="0" distR="0">
            <wp:extent cx="3539067" cy="2762648"/>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7046" cy="2815714"/>
                    </a:xfrm>
                    <a:prstGeom prst="rect">
                      <a:avLst/>
                    </a:prstGeom>
                    <a:noFill/>
                    <a:ln>
                      <a:solidFill>
                        <a:schemeClr val="tx1">
                          <a:lumMod val="95000"/>
                          <a:lumOff val="5000"/>
                        </a:schemeClr>
                      </a:solidFill>
                    </a:ln>
                  </pic:spPr>
                </pic:pic>
              </a:graphicData>
            </a:graphic>
          </wp:inline>
        </w:drawing>
      </w:r>
    </w:p>
    <w:p w:rsidR="008542E7" w:rsidRDefault="008542E7" w:rsidP="008542E7">
      <w:pPr>
        <w:pStyle w:val="LabStepNumberedLevel2"/>
      </w:pPr>
      <w:r>
        <w:lastRenderedPageBreak/>
        <w:t xml:space="preserve">Add the following code to </w:t>
      </w:r>
      <w:proofErr w:type="spellStart"/>
      <w:r w:rsidRPr="008542E7">
        <w:rPr>
          <w:b/>
        </w:rPr>
        <w:t>MicrosoftGraphConversionTypes.cs</w:t>
      </w:r>
      <w:proofErr w:type="spellEnd"/>
      <w:r>
        <w:t>.</w:t>
      </w:r>
    </w:p>
    <w:p w:rsidR="00336568" w:rsidRDefault="00336568" w:rsidP="00336568">
      <w:pPr>
        <w:pStyle w:val="LabStepCodeBlockLevel2"/>
      </w:pPr>
      <w:r>
        <w:t>using System.Collections.Generic;</w:t>
      </w:r>
    </w:p>
    <w:p w:rsidR="00336568" w:rsidRDefault="00336568" w:rsidP="00336568">
      <w:pPr>
        <w:pStyle w:val="LabStepCodeBlockLevel2"/>
      </w:pPr>
    </w:p>
    <w:p w:rsidR="00336568" w:rsidRDefault="00336568" w:rsidP="00336568">
      <w:pPr>
        <w:pStyle w:val="LabStepCodeBlockLevel2"/>
      </w:pPr>
      <w:r>
        <w:t>namespace MicrosoftGraphNativeApp.Models {</w:t>
      </w:r>
    </w:p>
    <w:p w:rsidR="00336568" w:rsidRDefault="00336568" w:rsidP="00336568">
      <w:pPr>
        <w:pStyle w:val="LabStepCodeBlockLevel2"/>
      </w:pPr>
    </w:p>
    <w:p w:rsidR="00336568" w:rsidRDefault="00336568" w:rsidP="00336568">
      <w:pPr>
        <w:pStyle w:val="LabStepCodeBlockLevel2"/>
      </w:pPr>
      <w:r>
        <w:t xml:space="preserve">  public class Office365User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string givenName { get; set; }</w:t>
      </w:r>
    </w:p>
    <w:p w:rsidR="00336568" w:rsidRDefault="00336568" w:rsidP="00336568">
      <w:pPr>
        <w:pStyle w:val="LabStepCodeBlockLevel2"/>
      </w:pPr>
      <w:r>
        <w:t xml:space="preserve">    public object jobTitle { get; set; }</w:t>
      </w:r>
    </w:p>
    <w:p w:rsidR="00336568" w:rsidRDefault="00336568" w:rsidP="00336568">
      <w:pPr>
        <w:pStyle w:val="LabStepCodeBlockLevel2"/>
      </w:pPr>
      <w:r>
        <w:t xml:space="preserve">    public string mail { get; set; }</w:t>
      </w:r>
    </w:p>
    <w:p w:rsidR="00336568" w:rsidRDefault="00336568" w:rsidP="00336568">
      <w:pPr>
        <w:pStyle w:val="LabStepCodeBlockLevel2"/>
      </w:pPr>
      <w:r>
        <w:t xml:space="preserve">    public object mobilePhone { get; set; }</w:t>
      </w:r>
    </w:p>
    <w:p w:rsidR="00336568" w:rsidRDefault="00336568" w:rsidP="00336568">
      <w:pPr>
        <w:pStyle w:val="LabStepCodeBlockLevel2"/>
      </w:pPr>
      <w:r>
        <w:t xml:space="preserve">    public object officeLocation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string surname { get; set; }</w:t>
      </w:r>
    </w:p>
    <w:p w:rsidR="00336568" w:rsidRDefault="00336568" w:rsidP="00336568">
      <w:pPr>
        <w:pStyle w:val="LabStepCodeBlockLevel2"/>
      </w:pPr>
      <w:r>
        <w:t xml:space="preserve">    public string userPrincipalName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Office365OrganizationCollection {</w:t>
      </w:r>
    </w:p>
    <w:p w:rsidR="00336568" w:rsidRDefault="00336568" w:rsidP="00336568">
      <w:pPr>
        <w:pStyle w:val="LabStepCodeBlockLevel2"/>
      </w:pPr>
      <w:r>
        <w:t xml:space="preserve">    public List&lt;Office365Organization&gt; value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List&lt;Office365AssignedPlan&gt; assignedPlans { get; set; }</w:t>
      </w:r>
    </w:p>
    <w:p w:rsidR="00336568" w:rsidRDefault="00336568" w:rsidP="00336568">
      <w:pPr>
        <w:pStyle w:val="LabStepCodeBlockLevel2"/>
      </w:pPr>
      <w:r>
        <w:t xml:space="preserve">    public List&lt;object&gt; businessPhones { get; set; }</w:t>
      </w:r>
    </w:p>
    <w:p w:rsidR="00336568" w:rsidRDefault="00336568" w:rsidP="00336568">
      <w:pPr>
        <w:pStyle w:val="LabStepCodeBlockLevel2"/>
      </w:pPr>
      <w:r>
        <w:t xml:space="preserve">    public object city { get; set; }</w:t>
      </w:r>
    </w:p>
    <w:p w:rsidR="00336568" w:rsidRDefault="00336568" w:rsidP="00336568">
      <w:pPr>
        <w:pStyle w:val="LabStepCodeBlockLevel2"/>
      </w:pPr>
      <w:r>
        <w:t xml:space="preserve">    public object country { get; set; }</w:t>
      </w:r>
    </w:p>
    <w:p w:rsidR="00336568" w:rsidRDefault="00336568" w:rsidP="00336568">
      <w:pPr>
        <w:pStyle w:val="LabStepCodeBlockLevel2"/>
      </w:pPr>
      <w:r>
        <w:t xml:space="preserve">    public string countryLetterCode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List&lt;object&gt; marketingNotificationEmails { get; set; }</w:t>
      </w:r>
    </w:p>
    <w:p w:rsidR="00336568" w:rsidRDefault="00336568" w:rsidP="00336568">
      <w:pPr>
        <w:pStyle w:val="LabStepCodeBlockLevel2"/>
      </w:pPr>
      <w:r>
        <w:t xml:space="preserve">    public object onPremisesLastSyncDateTime { get; set; }</w:t>
      </w:r>
    </w:p>
    <w:p w:rsidR="00336568" w:rsidRDefault="00336568" w:rsidP="00336568">
      <w:pPr>
        <w:pStyle w:val="LabStepCodeBlockLevel2"/>
      </w:pPr>
      <w:r>
        <w:t xml:space="preserve">    public object onPremisesSyncEnabled { get; set; }</w:t>
      </w:r>
    </w:p>
    <w:p w:rsidR="00336568" w:rsidRDefault="00336568" w:rsidP="00336568">
      <w:pPr>
        <w:pStyle w:val="LabStepCodeBlockLevel2"/>
      </w:pPr>
      <w:r>
        <w:t xml:space="preserve">    public object postalCode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List&lt;Office365ProvisionedPlan&gt; provisionedPlans { get; set; }</w:t>
      </w:r>
    </w:p>
    <w:p w:rsidR="00336568" w:rsidRDefault="00336568" w:rsidP="00336568">
      <w:pPr>
        <w:pStyle w:val="LabStepCodeBlockLevel2"/>
      </w:pPr>
      <w:r>
        <w:t xml:space="preserve">    public List&lt;object&gt; securityComplianceNotificationMails { get; set; }</w:t>
      </w:r>
    </w:p>
    <w:p w:rsidR="00336568" w:rsidRDefault="00336568" w:rsidP="00336568">
      <w:pPr>
        <w:pStyle w:val="LabStepCodeBlockLevel2"/>
      </w:pPr>
      <w:r>
        <w:t xml:space="preserve">    public List&lt;object&gt; securityComplianceNotificationPhones { get; set; }</w:t>
      </w:r>
    </w:p>
    <w:p w:rsidR="00336568" w:rsidRDefault="00336568" w:rsidP="00336568">
      <w:pPr>
        <w:pStyle w:val="LabStepCodeBlockLevel2"/>
      </w:pPr>
      <w:r>
        <w:t xml:space="preserve">    public object state { get; set; }</w:t>
      </w:r>
    </w:p>
    <w:p w:rsidR="00336568" w:rsidRDefault="00336568" w:rsidP="00336568">
      <w:pPr>
        <w:pStyle w:val="LabStepCodeBlockLevel2"/>
      </w:pPr>
      <w:r>
        <w:t xml:space="preserve">    public object street { get; set; }</w:t>
      </w:r>
    </w:p>
    <w:p w:rsidR="00336568" w:rsidRDefault="00336568" w:rsidP="00336568">
      <w:pPr>
        <w:pStyle w:val="LabStepCodeBlockLevel2"/>
      </w:pPr>
      <w:r>
        <w:t xml:space="preserve">    public List&lt;string&gt; technicalNotificationMails { get; set; }</w:t>
      </w:r>
    </w:p>
    <w:p w:rsidR="00336568" w:rsidRDefault="00336568" w:rsidP="00336568">
      <w:pPr>
        <w:pStyle w:val="LabStepCodeBlockLevel2"/>
      </w:pPr>
      <w:r>
        <w:t xml:space="preserve">    public List&lt;Office365VerifiedDomain&gt; verifiedDomains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Office365AssignedPlan {</w:t>
      </w:r>
    </w:p>
    <w:p w:rsidR="00336568" w:rsidRDefault="00336568" w:rsidP="00336568">
      <w:pPr>
        <w:pStyle w:val="LabStepCodeBlockLevel2"/>
      </w:pPr>
      <w:r>
        <w:t xml:space="preserve">    public string assignedDateTime { get; set;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public string servicePlanId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Office365ProvisionedPlan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provisioningStatus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Office365VerifiedDomain {</w:t>
      </w:r>
    </w:p>
    <w:p w:rsidR="00336568" w:rsidRDefault="00336568" w:rsidP="00336568">
      <w:pPr>
        <w:pStyle w:val="LabStepCodeBlockLevel2"/>
      </w:pPr>
      <w:r>
        <w:t xml:space="preserve">    public string capabilities { get; set; }</w:t>
      </w:r>
    </w:p>
    <w:p w:rsidR="00336568" w:rsidRDefault="00336568" w:rsidP="00336568">
      <w:pPr>
        <w:pStyle w:val="LabStepCodeBlockLevel2"/>
      </w:pPr>
      <w:r>
        <w:t xml:space="preserve">    public bool isDefault { get; set; }</w:t>
      </w:r>
    </w:p>
    <w:p w:rsidR="00336568" w:rsidRDefault="00336568" w:rsidP="00336568">
      <w:pPr>
        <w:pStyle w:val="LabStepCodeBlockLevel2"/>
      </w:pPr>
      <w:r>
        <w:t xml:space="preserve">    public bool isInitial { get; set; }</w:t>
      </w:r>
    </w:p>
    <w:p w:rsidR="00336568" w:rsidRDefault="00336568" w:rsidP="00336568">
      <w:pPr>
        <w:pStyle w:val="LabStepCodeBlockLevel2"/>
      </w:pPr>
      <w:r>
        <w:t xml:space="preserve">    public string name { get; set; }</w:t>
      </w:r>
    </w:p>
    <w:p w:rsidR="00336568" w:rsidRDefault="00336568" w:rsidP="00336568">
      <w:pPr>
        <w:pStyle w:val="LabStepCodeBlockLevel2"/>
      </w:pPr>
      <w:r>
        <w:t xml:space="preserve">    public string type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w:t>
      </w:r>
    </w:p>
    <w:p w:rsidR="00A328AE" w:rsidRDefault="00A328AE" w:rsidP="00336568">
      <w:pPr>
        <w:pStyle w:val="LabStepCodeBlockLevel2"/>
      </w:pPr>
    </w:p>
    <w:p w:rsidR="008542E7" w:rsidRDefault="008542E7" w:rsidP="008542E7">
      <w:pPr>
        <w:pStyle w:val="LabStepNumberedLevel2"/>
      </w:pPr>
      <w:r>
        <w:t xml:space="preserve">Save your changes ad close </w:t>
      </w:r>
      <w:proofErr w:type="spellStart"/>
      <w:r w:rsidRPr="008542E7">
        <w:rPr>
          <w:b/>
        </w:rPr>
        <w:t>MicrosoftGraphConversionTypes.cs</w:t>
      </w:r>
      <w:proofErr w:type="spellEnd"/>
      <w:r>
        <w:t>.</w:t>
      </w:r>
    </w:p>
    <w:p w:rsidR="000A5753" w:rsidRDefault="008542E7" w:rsidP="00FD08AB">
      <w:pPr>
        <w:pStyle w:val="LabStepNumbered"/>
      </w:pPr>
      <w:r>
        <w:lastRenderedPageBreak/>
        <w:t xml:space="preserve">Add code to </w:t>
      </w:r>
      <w:proofErr w:type="spellStart"/>
      <w:r w:rsidR="000A5753" w:rsidRPr="00B02894">
        <w:rPr>
          <w:b/>
        </w:rPr>
        <w:t>program.cs</w:t>
      </w:r>
      <w:proofErr w:type="spellEnd"/>
      <w:r w:rsidR="000A5753">
        <w:t>.</w:t>
      </w:r>
    </w:p>
    <w:p w:rsidR="00A328AE" w:rsidRDefault="008542E7" w:rsidP="00336568">
      <w:pPr>
        <w:pStyle w:val="LabStepNumberedLevel2"/>
      </w:pPr>
      <w:r>
        <w:t xml:space="preserve">Open </w:t>
      </w:r>
      <w:proofErr w:type="spellStart"/>
      <w:r w:rsidRPr="008542E7">
        <w:rPr>
          <w:b/>
        </w:rPr>
        <w:t>program.cs</w:t>
      </w:r>
      <w:proofErr w:type="spellEnd"/>
      <w:r>
        <w:t xml:space="preserve"> in an editor window. </w:t>
      </w:r>
    </w:p>
    <w:p w:rsidR="008542E7" w:rsidRDefault="008542E7" w:rsidP="00336568">
      <w:pPr>
        <w:pStyle w:val="LabStepNumberedLevel2"/>
      </w:pPr>
      <w:r>
        <w:t xml:space="preserve">Delete all the existing code in </w:t>
      </w:r>
      <w:proofErr w:type="spellStart"/>
      <w:r w:rsidRPr="008542E7">
        <w:rPr>
          <w:b/>
        </w:rPr>
        <w:t>program.cs</w:t>
      </w:r>
      <w:proofErr w:type="spellEnd"/>
      <w:r>
        <w:t xml:space="preserve"> and replace it with the following code.</w:t>
      </w:r>
    </w:p>
    <w:p w:rsidR="00336568" w:rsidRDefault="00336568" w:rsidP="00336568">
      <w:pPr>
        <w:pStyle w:val="LabStepCodeBlockLevel2"/>
      </w:pPr>
      <w:r>
        <w:t>using System;</w:t>
      </w:r>
    </w:p>
    <w:p w:rsidR="00336568" w:rsidRDefault="00336568" w:rsidP="00336568">
      <w:pPr>
        <w:pStyle w:val="LabStepCodeBlockLevel2"/>
      </w:pPr>
      <w:r>
        <w:t>using System.Linq;</w:t>
      </w:r>
    </w:p>
    <w:p w:rsidR="00336568" w:rsidRDefault="00336568" w:rsidP="00336568">
      <w:pPr>
        <w:pStyle w:val="LabStepCodeBlockLevel2"/>
      </w:pPr>
      <w:r>
        <w:t>using System.Net;</w:t>
      </w:r>
    </w:p>
    <w:p w:rsidR="00336568" w:rsidRDefault="00336568" w:rsidP="00336568">
      <w:pPr>
        <w:pStyle w:val="LabStepCodeBlockLevel2"/>
      </w:pPr>
      <w:r>
        <w:t>using System.Net.Http;</w:t>
      </w:r>
    </w:p>
    <w:p w:rsidR="00336568" w:rsidRDefault="00336568" w:rsidP="00336568">
      <w:pPr>
        <w:pStyle w:val="LabStepCodeBlockLevel2"/>
      </w:pPr>
      <w:r>
        <w:t>using Newtonsoft.Json;</w:t>
      </w:r>
    </w:p>
    <w:p w:rsidR="00336568" w:rsidRDefault="00336568" w:rsidP="00336568">
      <w:pPr>
        <w:pStyle w:val="LabStepCodeBlockLevel2"/>
      </w:pPr>
      <w:r>
        <w:t>using MicrosoftGraphNativeApp.Models;</w:t>
      </w:r>
    </w:p>
    <w:p w:rsidR="00336568" w:rsidRDefault="00336568" w:rsidP="00336568">
      <w:pPr>
        <w:pStyle w:val="LabStepCodeBlockLevel2"/>
      </w:pPr>
    </w:p>
    <w:p w:rsidR="00336568" w:rsidRDefault="00336568" w:rsidP="00336568">
      <w:pPr>
        <w:pStyle w:val="LabStepCodeBlockLevel2"/>
      </w:pPr>
      <w:r>
        <w:t>namespace MicrosoftGraphNativeApp {</w:t>
      </w:r>
    </w:p>
    <w:p w:rsidR="00336568" w:rsidRDefault="00336568" w:rsidP="00336568">
      <w:pPr>
        <w:pStyle w:val="LabStepCodeBlockLevel2"/>
      </w:pPr>
    </w:p>
    <w:p w:rsidR="00336568" w:rsidRDefault="00336568" w:rsidP="00336568">
      <w:pPr>
        <w:pStyle w:val="LabStepCodeBlockLevel2"/>
      </w:pPr>
      <w:r>
        <w:t xml:space="preserve">  class Program {</w:t>
      </w:r>
    </w:p>
    <w:p w:rsidR="00336568" w:rsidRDefault="00336568" w:rsidP="00336568">
      <w:pPr>
        <w:pStyle w:val="LabStepCodeBlockLevel2"/>
      </w:pPr>
    </w:p>
    <w:p w:rsidR="00336568" w:rsidRDefault="00336568" w:rsidP="00336568">
      <w:pPr>
        <w:pStyle w:val="LabStepCodeBlockLevel2"/>
      </w:pPr>
      <w:r>
        <w:t xml:space="preserve">    static void Main()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call to Microsoft Graph using REST API</w:t>
      </w:r>
    </w:p>
    <w:p w:rsidR="00336568" w:rsidRDefault="00336568" w:rsidP="00336568">
      <w:pPr>
        <w:pStyle w:val="LabStepCodeBlockLevel2"/>
      </w:pPr>
      <w:r>
        <w:t xml:space="preserve">      DisplayCurrentUserInfo_REST();</w:t>
      </w:r>
    </w:p>
    <w:p w:rsidR="00336568" w:rsidRDefault="00336568" w:rsidP="00336568">
      <w:pPr>
        <w:pStyle w:val="LabStepCodeBlockLevel2"/>
      </w:pPr>
      <w:r>
        <w:t xml:space="preserve">      DisplayOrganizationInfo_REST();</w:t>
      </w:r>
    </w:p>
    <w:p w:rsidR="00336568" w:rsidRDefault="00336568" w:rsidP="00336568">
      <w:pPr>
        <w:pStyle w:val="LabStepCodeBlockLevel2"/>
      </w:pPr>
      <w:r>
        <w:t xml:space="preserve">      </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Console.WriteLine("Press ENTER to end program");</w:t>
      </w:r>
    </w:p>
    <w:p w:rsidR="00336568" w:rsidRDefault="00336568" w:rsidP="00336568">
      <w:pPr>
        <w:pStyle w:val="LabStepCodeBlockLevel2"/>
      </w:pPr>
      <w:r>
        <w:t xml:space="preserve">      Console.ReadLine();</w:t>
      </w:r>
    </w:p>
    <w:p w:rsidR="00336568" w:rsidRDefault="00336568" w:rsidP="00336568">
      <w:pPr>
        <w:pStyle w:val="LabStepCodeBlockLevel2"/>
      </w:pPr>
      <w:r>
        <w:t xml:space="preserve">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URLs used when making direct REST calls to Microsoft Graph API</w:t>
      </w:r>
    </w:p>
    <w:p w:rsidR="00336568" w:rsidRDefault="00336568" w:rsidP="00336568">
      <w:pPr>
        <w:pStyle w:val="LabStepCodeBlockLevel2"/>
      </w:pPr>
      <w:r w:rsidRPr="00336568">
        <w:rPr>
          <w:color w:val="7F7F7F" w:themeColor="text1" w:themeTint="80"/>
        </w:rPr>
        <w:t xml:space="preserve"> </w:t>
      </w:r>
      <w:r>
        <w:t xml:space="preserve">   const string rootMicrosoftGraphAPI = "https://graph.microsoft.com/v1.0/";</w:t>
      </w:r>
    </w:p>
    <w:p w:rsidR="00336568" w:rsidRDefault="00336568" w:rsidP="00336568">
      <w:pPr>
        <w:pStyle w:val="LabStepCodeBlockLevel2"/>
      </w:pPr>
      <w:r>
        <w:t xml:space="preserve">    const string restUrlCurrentUser = "https://graph.microsoft.com/v1.0/me/";</w:t>
      </w:r>
    </w:p>
    <w:p w:rsidR="00336568" w:rsidRDefault="00336568" w:rsidP="00336568">
      <w:pPr>
        <w:pStyle w:val="LabStepCodeBlockLevel2"/>
      </w:pPr>
      <w:r>
        <w:t xml:space="preserve">    const string restUrlCurrentOrganization = "https://graph.microsoft.com/v1.0/organization/";</w:t>
      </w:r>
    </w:p>
    <w:p w:rsidR="00336568" w:rsidRDefault="00336568" w:rsidP="00336568">
      <w:pPr>
        <w:pStyle w:val="LabStepCodeBlockLevel2"/>
      </w:pPr>
    </w:p>
    <w:p w:rsidR="00336568" w:rsidRDefault="00336568" w:rsidP="00336568">
      <w:pPr>
        <w:pStyle w:val="LabStepCodeBlockLevel2"/>
      </w:pPr>
      <w:r>
        <w:t xml:space="preserve">    static void DisplayCurrentUserInfo_REST()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static void DisplayOrganizationInfo_REST()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w:t>
      </w:r>
    </w:p>
    <w:p w:rsidR="00336568" w:rsidRDefault="00336568" w:rsidP="00336568">
      <w:pPr>
        <w:pStyle w:val="LabStepCodeBlockLevel2"/>
      </w:pPr>
      <w:r>
        <w:t>}</w:t>
      </w:r>
    </w:p>
    <w:p w:rsidR="00336568" w:rsidRDefault="008542E7" w:rsidP="00336568">
      <w:pPr>
        <w:pStyle w:val="LabStepNumberedLevel2"/>
      </w:pPr>
      <w:r>
        <w:t xml:space="preserve">Replace the </w:t>
      </w:r>
      <w:proofErr w:type="spellStart"/>
      <w:r w:rsidRPr="008542E7">
        <w:rPr>
          <w:b/>
        </w:rPr>
        <w:t>DisplayCurrentUserInfo_REST</w:t>
      </w:r>
      <w:proofErr w:type="spellEnd"/>
      <w:r>
        <w:t xml:space="preserve"> method with the following implementation.</w:t>
      </w:r>
    </w:p>
    <w:p w:rsidR="00336568" w:rsidRDefault="00336568" w:rsidP="00336568">
      <w:pPr>
        <w:pStyle w:val="LabStepCodeBlockLevel2"/>
      </w:pPr>
      <w:r>
        <w:t>static void DisplayCurrentUserInfo_REST() {</w:t>
      </w:r>
    </w:p>
    <w:p w:rsidR="00336568" w:rsidRDefault="00336568" w:rsidP="00336568">
      <w:pPr>
        <w:pStyle w:val="LabStepCodeBlockLevel2"/>
      </w:pPr>
    </w:p>
    <w:p w:rsidR="00336568" w:rsidRDefault="00336568" w:rsidP="00336568">
      <w:pPr>
        <w:pStyle w:val="LabStepCodeBlockLevel2"/>
      </w:pPr>
      <w:r>
        <w:t xml:space="preserve">  HttpClient client = new HttpClient();</w:t>
      </w:r>
    </w:p>
    <w:p w:rsidR="00336568" w:rsidRDefault="00336568" w:rsidP="00336568">
      <w:pPr>
        <w:pStyle w:val="LabStepCodeBlockLevel2"/>
      </w:pPr>
      <w:r>
        <w:t xml:space="preserve">  HttpRequestMessage request = new HttpRequestMessage(HttpMethod.Get, restUrlCurrentUser);</w:t>
      </w:r>
    </w:p>
    <w:p w:rsidR="00336568" w:rsidRDefault="00336568" w:rsidP="00336568">
      <w:pPr>
        <w:pStyle w:val="LabStepCodeBlockLevel2"/>
      </w:pPr>
      <w:r>
        <w:t xml:space="preserve">  request.Headers.Add("Authorization", "Bearer " + TokenManager.GetAccessToken());</w:t>
      </w:r>
    </w:p>
    <w:p w:rsidR="00336568" w:rsidRDefault="00336568" w:rsidP="00336568">
      <w:pPr>
        <w:pStyle w:val="LabStepCodeBlockLevel2"/>
      </w:pPr>
      <w:r>
        <w:t xml:space="preserve">  request.Headers.Add("Accept", "application/json");</w:t>
      </w:r>
    </w:p>
    <w:p w:rsidR="00336568" w:rsidRDefault="00336568" w:rsidP="00336568">
      <w:pPr>
        <w:pStyle w:val="LabStepCodeBlockLevel2"/>
      </w:pPr>
    </w:p>
    <w:p w:rsidR="00336568" w:rsidRDefault="00336568" w:rsidP="00336568">
      <w:pPr>
        <w:pStyle w:val="LabStepCodeBlockLevel2"/>
      </w:pPr>
      <w:r>
        <w:t xml:space="preserve">  HttpResponseMessage response = client.SendAsync(request).Result;</w:t>
      </w:r>
    </w:p>
    <w:p w:rsidR="00336568" w:rsidRDefault="00336568" w:rsidP="00336568">
      <w:pPr>
        <w:pStyle w:val="LabStepCodeBlockLevel2"/>
      </w:pPr>
    </w:p>
    <w:p w:rsidR="00336568" w:rsidRDefault="00336568" w:rsidP="00336568">
      <w:pPr>
        <w:pStyle w:val="LabStepCodeBlockLevel2"/>
      </w:pPr>
      <w:r>
        <w:t xml:space="preserve">  if (response.StatusCode != HttpStatusCode.OK) {</w:t>
      </w:r>
    </w:p>
    <w:p w:rsidR="00336568" w:rsidRDefault="00336568" w:rsidP="00336568">
      <w:pPr>
        <w:pStyle w:val="LabStepCodeBlockLevel2"/>
      </w:pPr>
      <w:r>
        <w:t xml:space="preserve">    throw new ApplicationException("Error!!!!!");</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string jsonResult = response.Content.ReadAsStringAsync().Result;</w:t>
      </w:r>
    </w:p>
    <w:p w:rsidR="00336568" w:rsidRDefault="00336568" w:rsidP="00336568">
      <w:pPr>
        <w:pStyle w:val="LabStepCodeBlockLevel2"/>
      </w:pPr>
      <w:r>
        <w:t xml:space="preserve">  Office365User user = JsonConvert.DeserializeObject&lt;Office365User&gt;(jsonResult);</w:t>
      </w:r>
    </w:p>
    <w:p w:rsidR="00336568" w:rsidRDefault="00336568" w:rsidP="00336568">
      <w:pPr>
        <w:pStyle w:val="LabStepCodeBlockLevel2"/>
      </w:pPr>
    </w:p>
    <w:p w:rsidR="00336568" w:rsidRDefault="00336568" w:rsidP="00336568">
      <w:pPr>
        <w:pStyle w:val="LabStepCodeBlockLevel2"/>
      </w:pPr>
      <w:r>
        <w:t xml:space="preserve">  Console.WriteLine("Current user info obtained with REST API");</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Console.WriteLine("ID: " + user.id);</w:t>
      </w:r>
    </w:p>
    <w:p w:rsidR="00336568" w:rsidRDefault="00336568" w:rsidP="00336568">
      <w:pPr>
        <w:pStyle w:val="LabStepCodeBlockLevel2"/>
      </w:pPr>
      <w:r>
        <w:t xml:space="preserve">  Console.WriteLine("User Principal Name: " + user.userPrincipalName);</w:t>
      </w:r>
    </w:p>
    <w:p w:rsidR="00336568" w:rsidRDefault="00336568" w:rsidP="00336568">
      <w:pPr>
        <w:pStyle w:val="LabStepCodeBlockLevel2"/>
      </w:pPr>
      <w:r>
        <w:t xml:space="preserve">  Console.WriteLine("Display Name: " + user.displayName);</w:t>
      </w:r>
    </w:p>
    <w:p w:rsidR="00336568" w:rsidRDefault="00336568" w:rsidP="00336568">
      <w:pPr>
        <w:pStyle w:val="LabStepCodeBlockLevel2"/>
      </w:pPr>
      <w:r>
        <w:t xml:space="preserve">  Console.WriteLine("First Name: " + user.givenName);</w:t>
      </w:r>
    </w:p>
    <w:p w:rsidR="00336568" w:rsidRDefault="00336568" w:rsidP="00336568">
      <w:pPr>
        <w:pStyle w:val="LabStepCodeBlockLevel2"/>
      </w:pPr>
      <w:r>
        <w:t xml:space="preserve">  Console.WriteLine("Last Name: " + user.surname);</w:t>
      </w:r>
    </w:p>
    <w:p w:rsidR="00336568" w:rsidRDefault="00336568" w:rsidP="00336568">
      <w:pPr>
        <w:pStyle w:val="LabStepCodeBlockLevel2"/>
      </w:pPr>
      <w:r>
        <w:t xml:space="preserve">  Console.WriteLine("Mail: " + user.mail);</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w:t>
      </w:r>
    </w:p>
    <w:p w:rsidR="00336568" w:rsidRDefault="00336568" w:rsidP="00336568">
      <w:pPr>
        <w:pStyle w:val="LabStepCodeBlockLevel2"/>
      </w:pPr>
      <w:r>
        <w:t>}</w:t>
      </w:r>
    </w:p>
    <w:p w:rsidR="00A328AE" w:rsidRDefault="00A328AE" w:rsidP="000A5753">
      <w:pPr>
        <w:pStyle w:val="LabStepNumbered"/>
        <w:numPr>
          <w:ilvl w:val="0"/>
          <w:numId w:val="5"/>
        </w:numPr>
      </w:pPr>
      <w:r>
        <w:lastRenderedPageBreak/>
        <w:t xml:space="preserve">Replace the </w:t>
      </w:r>
      <w:proofErr w:type="spellStart"/>
      <w:r w:rsidRPr="00A328AE">
        <w:rPr>
          <w:b/>
        </w:rPr>
        <w:t>DisplayOrganizationInfo_REST</w:t>
      </w:r>
      <w:proofErr w:type="spellEnd"/>
      <w:r>
        <w:t xml:space="preserve"> method with the following implementation.</w:t>
      </w:r>
    </w:p>
    <w:p w:rsidR="00A328AE" w:rsidRDefault="00A328AE" w:rsidP="00A328AE">
      <w:pPr>
        <w:pStyle w:val="LabStepCodeBlock"/>
      </w:pPr>
      <w:r>
        <w:t>static void DisplayOrganizationInfo_REST() {</w:t>
      </w:r>
    </w:p>
    <w:p w:rsidR="00A328AE" w:rsidRDefault="00A328AE" w:rsidP="00A328AE">
      <w:pPr>
        <w:pStyle w:val="LabStepCodeBlock"/>
      </w:pPr>
    </w:p>
    <w:p w:rsidR="00A328AE" w:rsidRDefault="00A328AE" w:rsidP="00A328AE">
      <w:pPr>
        <w:pStyle w:val="LabStepCodeBlock"/>
      </w:pPr>
      <w:r>
        <w:t xml:space="preserve">  HttpClient client = new HttpClient();</w:t>
      </w:r>
    </w:p>
    <w:p w:rsidR="00A328AE" w:rsidRDefault="00A328AE" w:rsidP="00A328AE">
      <w:pPr>
        <w:pStyle w:val="LabStepCodeBlock"/>
      </w:pPr>
      <w:r>
        <w:t xml:space="preserve">  HttpRequestMessage request = new HttpRequestMessage(HttpMethod.Get, restUrlCurrentOrganization);</w:t>
      </w:r>
    </w:p>
    <w:p w:rsidR="00A328AE" w:rsidRDefault="00A328AE" w:rsidP="00A328AE">
      <w:pPr>
        <w:pStyle w:val="LabStepCodeBlock"/>
      </w:pPr>
      <w:r>
        <w:t xml:space="preserve">  request.Headers.Add("Authorization", "Bearer " + TokenManager.GetAccessToken());</w:t>
      </w:r>
    </w:p>
    <w:p w:rsidR="00A328AE" w:rsidRDefault="00A328AE" w:rsidP="00A328AE">
      <w:pPr>
        <w:pStyle w:val="LabStepCodeBlock"/>
      </w:pPr>
      <w:r>
        <w:t xml:space="preserve">  request.Headers.Add("Accept", "application/json");</w:t>
      </w:r>
    </w:p>
    <w:p w:rsidR="00A328AE" w:rsidRDefault="00A328AE" w:rsidP="00A328AE">
      <w:pPr>
        <w:pStyle w:val="LabStepCodeBlock"/>
      </w:pPr>
    </w:p>
    <w:p w:rsidR="00A328AE" w:rsidRDefault="00A328AE" w:rsidP="00A328AE">
      <w:pPr>
        <w:pStyle w:val="LabStepCodeBlock"/>
      </w:pPr>
      <w:r>
        <w:t xml:space="preserve">  HttpResponseMessage response = client.SendAsync(request).Result;</w:t>
      </w:r>
    </w:p>
    <w:p w:rsidR="00A328AE" w:rsidRDefault="00A328AE" w:rsidP="00A328AE">
      <w:pPr>
        <w:pStyle w:val="LabStepCodeBlock"/>
      </w:pPr>
    </w:p>
    <w:p w:rsidR="00A328AE" w:rsidRDefault="00A328AE" w:rsidP="00A328AE">
      <w:pPr>
        <w:pStyle w:val="LabStepCodeBlock"/>
      </w:pPr>
      <w:r>
        <w:t xml:space="preserve">  if (response.StatusCode != HttpStatusCode.OK) {</w:t>
      </w:r>
    </w:p>
    <w:p w:rsidR="00A328AE" w:rsidRDefault="00A328AE" w:rsidP="00A328AE">
      <w:pPr>
        <w:pStyle w:val="LabStepCodeBlock"/>
      </w:pPr>
      <w:r>
        <w:t xml:space="preserve">    throw new ApplicationException("Error!!!!!");</w:t>
      </w:r>
    </w:p>
    <w:p w:rsidR="00A328AE" w:rsidRDefault="00A328AE" w:rsidP="00A328AE">
      <w:pPr>
        <w:pStyle w:val="LabStepCodeBlock"/>
      </w:pPr>
      <w:r>
        <w:t xml:space="preserve">  }</w:t>
      </w:r>
    </w:p>
    <w:p w:rsidR="00A328AE" w:rsidRDefault="00A328AE" w:rsidP="00A328AE">
      <w:pPr>
        <w:pStyle w:val="LabStepCodeBlock"/>
      </w:pPr>
    </w:p>
    <w:p w:rsidR="00A328AE" w:rsidRDefault="00A328AE" w:rsidP="00A328AE">
      <w:pPr>
        <w:pStyle w:val="LabStepCodeBlock"/>
      </w:pPr>
      <w:r>
        <w:t xml:space="preserve">  string jsonResult = response.Content.ReadAsStringAsync().Result;</w:t>
      </w:r>
    </w:p>
    <w:p w:rsidR="00A328AE" w:rsidRDefault="00A328AE" w:rsidP="00A328AE">
      <w:pPr>
        <w:pStyle w:val="LabStepCodeBlock"/>
      </w:pPr>
      <w:r>
        <w:t xml:space="preserve">  Office365OrganizationCollection orgs = </w:t>
      </w:r>
    </w:p>
    <w:p w:rsidR="00A328AE" w:rsidRDefault="00A328AE" w:rsidP="00A328AE">
      <w:pPr>
        <w:pStyle w:val="LabStepCodeBlock"/>
      </w:pPr>
      <w:r>
        <w:t xml:space="preserve">      JsonConvert.DeserializeObject&lt;Office365OrganizationCollection&gt;(jsonResult);</w:t>
      </w:r>
    </w:p>
    <w:p w:rsidR="00A328AE" w:rsidRDefault="00A328AE" w:rsidP="00A328AE">
      <w:pPr>
        <w:pStyle w:val="LabStepCodeBlock"/>
      </w:pPr>
      <w:r>
        <w:t xml:space="preserve">  Office365Organization org = orgs.value.FirstOrDefault&lt;Office365Organization&gt;();</w:t>
      </w:r>
    </w:p>
    <w:p w:rsidR="00A328AE" w:rsidRDefault="00A328AE" w:rsidP="00A328AE">
      <w:pPr>
        <w:pStyle w:val="LabStepCodeBlock"/>
      </w:pPr>
    </w:p>
    <w:p w:rsidR="00A328AE" w:rsidRDefault="00A328AE" w:rsidP="00A328AE">
      <w:pPr>
        <w:pStyle w:val="LabStepCodeBlock"/>
      </w:pPr>
      <w:r>
        <w:t xml:space="preserve">  Console.WriteLine("Organization info obtained with REST API");</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Console.WriteLine("ID: " + org.id);</w:t>
      </w:r>
    </w:p>
    <w:p w:rsidR="00A328AE" w:rsidRDefault="00A328AE" w:rsidP="00A328AE">
      <w:pPr>
        <w:pStyle w:val="LabStepCodeBlock"/>
      </w:pPr>
      <w:r>
        <w:t xml:space="preserve">  Console.WriteLine("Display Name: " + org.displayName);</w:t>
      </w:r>
    </w:p>
    <w:p w:rsidR="00A328AE" w:rsidRDefault="00A328AE" w:rsidP="00A328AE">
      <w:pPr>
        <w:pStyle w:val="LabStepCodeBlock"/>
      </w:pPr>
      <w:r>
        <w:t xml:space="preserve">  Console.WriteLine("Tenant Domain: " +</w:t>
      </w:r>
    </w:p>
    <w:p w:rsidR="00A328AE" w:rsidRDefault="00A328AE" w:rsidP="00A328AE">
      <w:pPr>
        <w:pStyle w:val="LabStepCodeBlock"/>
      </w:pPr>
      <w:r>
        <w:t xml:space="preserve">                     org.verifiedDomains.FirstOrDefault&lt;Office365VerifiedDomain&gt;().name);</w:t>
      </w:r>
    </w:p>
    <w:p w:rsidR="00A328AE" w:rsidRDefault="00A328AE" w:rsidP="00A328AE">
      <w:pPr>
        <w:pStyle w:val="LabStepCodeBlock"/>
      </w:pPr>
      <w:r>
        <w:t xml:space="preserve">  Console.WriteLine("Country Letter Code: " + org.countryLetterCode);</w:t>
      </w:r>
    </w:p>
    <w:p w:rsidR="00A328AE" w:rsidRDefault="00A328AE" w:rsidP="00A328AE">
      <w:pPr>
        <w:pStyle w:val="LabStepCodeBlock"/>
      </w:pPr>
      <w:r>
        <w:t xml:space="preserve">  Console.WriteLine("Technical Email: " + org.technicalNotificationMails.FirstOrDefault&lt;string&gt;());</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w:t>
      </w:r>
    </w:p>
    <w:p w:rsidR="00A328AE" w:rsidRDefault="00A328AE" w:rsidP="00A328AE">
      <w:pPr>
        <w:pStyle w:val="LabStepCodeBlock"/>
      </w:pPr>
      <w:r>
        <w:t>}</w:t>
      </w:r>
    </w:p>
    <w:p w:rsidR="00A328AE" w:rsidRDefault="00A328AE" w:rsidP="00A328AE">
      <w:pPr>
        <w:pStyle w:val="LabStepNumberedLevel2"/>
      </w:pPr>
      <w:r>
        <w:t xml:space="preserve">Save your changes to </w:t>
      </w:r>
      <w:proofErr w:type="spellStart"/>
      <w:r w:rsidRPr="00A328AE">
        <w:rPr>
          <w:b/>
        </w:rPr>
        <w:t>program.cs</w:t>
      </w:r>
      <w:proofErr w:type="spellEnd"/>
      <w:r>
        <w:t>.</w:t>
      </w:r>
    </w:p>
    <w:p w:rsidR="000A5753" w:rsidRDefault="000A5753" w:rsidP="000A5753">
      <w:pPr>
        <w:pStyle w:val="LabStepNumbered"/>
        <w:numPr>
          <w:ilvl w:val="0"/>
          <w:numId w:val="5"/>
        </w:numPr>
      </w:pPr>
      <w:r>
        <w:t xml:space="preserve">Run the application to call to the </w:t>
      </w:r>
      <w:r w:rsidR="00923B24">
        <w:t>Microsoft Graph</w:t>
      </w:r>
      <w:r>
        <w:t xml:space="preserve"> API.</w:t>
      </w:r>
    </w:p>
    <w:p w:rsidR="000A5753" w:rsidRDefault="000A5753" w:rsidP="000A5753">
      <w:pPr>
        <w:pStyle w:val="LabStepNumberedLevel2"/>
        <w:numPr>
          <w:ilvl w:val="1"/>
          <w:numId w:val="5"/>
        </w:numPr>
      </w:pPr>
      <w:r>
        <w:t>Press the {F5} key to begin a debugging session.</w:t>
      </w:r>
    </w:p>
    <w:p w:rsidR="000A5753" w:rsidRDefault="000A5753" w:rsidP="000A5753">
      <w:pPr>
        <w:pStyle w:val="LabStepNumberedLevel2"/>
        <w:numPr>
          <w:ilvl w:val="1"/>
          <w:numId w:val="5"/>
        </w:numPr>
      </w:pPr>
      <w:r>
        <w:t xml:space="preserve">When promoted to sign in, log in using your </w:t>
      </w:r>
      <w:r w:rsidR="00A328AE">
        <w:t xml:space="preserve">Office 365 </w:t>
      </w:r>
      <w:r>
        <w:t>account and credentials.</w:t>
      </w:r>
    </w:p>
    <w:p w:rsidR="000A5753" w:rsidRDefault="00FD08AB" w:rsidP="000A5753">
      <w:pPr>
        <w:pStyle w:val="LabStepScreenshotLevel2"/>
      </w:pPr>
      <w:r>
        <w:drawing>
          <wp:inline distT="0" distB="0" distL="0" distR="0" wp14:anchorId="4AFF7070" wp14:editId="61416CF5">
            <wp:extent cx="1574800" cy="1019151"/>
            <wp:effectExtent l="19050" t="19050" r="2540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9541"/>
                    <a:stretch/>
                  </pic:blipFill>
                  <pic:spPr bwMode="auto">
                    <a:xfrm>
                      <a:off x="0" y="0"/>
                      <a:ext cx="1605543" cy="10390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A328AE" w:rsidP="000A5753">
      <w:pPr>
        <w:pStyle w:val="LabStepNumberedLevel2"/>
        <w:numPr>
          <w:ilvl w:val="1"/>
          <w:numId w:val="5"/>
        </w:numPr>
      </w:pPr>
      <w:r>
        <w:t xml:space="preserve">When prompted with the </w:t>
      </w:r>
      <w:r w:rsidRPr="00A328AE">
        <w:rPr>
          <w:b/>
        </w:rPr>
        <w:t>Permissions requested</w:t>
      </w:r>
      <w:r>
        <w:t xml:space="preserve"> dialog, inspect all the properties that are listed.</w:t>
      </w:r>
    </w:p>
    <w:p w:rsidR="000A5753" w:rsidRDefault="00FD08AB" w:rsidP="000A5753">
      <w:pPr>
        <w:pStyle w:val="LabStepScreenshotLevel2"/>
      </w:pPr>
      <w:r>
        <w:drawing>
          <wp:inline distT="0" distB="0" distL="0" distR="0" wp14:anchorId="63258C13" wp14:editId="4DA36CB5">
            <wp:extent cx="1919407" cy="2054578"/>
            <wp:effectExtent l="19050" t="19050" r="2413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1826" cy="2089280"/>
                    </a:xfrm>
                    <a:prstGeom prst="rect">
                      <a:avLst/>
                    </a:prstGeom>
                    <a:ln>
                      <a:solidFill>
                        <a:schemeClr val="tx1">
                          <a:lumMod val="95000"/>
                          <a:lumOff val="5000"/>
                        </a:schemeClr>
                      </a:solidFill>
                    </a:ln>
                  </pic:spPr>
                </pic:pic>
              </a:graphicData>
            </a:graphic>
          </wp:inline>
        </w:drawing>
      </w:r>
    </w:p>
    <w:p w:rsidR="00923B24" w:rsidRDefault="00A328AE" w:rsidP="00923B24">
      <w:pPr>
        <w:pStyle w:val="LabStepNumberedLevel2"/>
      </w:pPr>
      <w:r>
        <w:lastRenderedPageBreak/>
        <w:t xml:space="preserve">Scroll to the bottom of the permission list in the dialog and click </w:t>
      </w:r>
      <w:r w:rsidRPr="00B02894">
        <w:rPr>
          <w:b/>
        </w:rPr>
        <w:t>Accept</w:t>
      </w:r>
      <w:r>
        <w:t>.</w:t>
      </w:r>
    </w:p>
    <w:p w:rsidR="00FD08AB" w:rsidRDefault="00FD08AB" w:rsidP="000A5753">
      <w:pPr>
        <w:pStyle w:val="LabStepScreenshotLevel2"/>
      </w:pPr>
      <w:r>
        <w:drawing>
          <wp:inline distT="0" distB="0" distL="0" distR="0" wp14:anchorId="4A4BB34B" wp14:editId="4ABD1014">
            <wp:extent cx="2223637" cy="2380232"/>
            <wp:effectExtent l="19050" t="19050" r="2476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180" cy="2395799"/>
                    </a:xfrm>
                    <a:prstGeom prst="rect">
                      <a:avLst/>
                    </a:prstGeom>
                    <a:ln>
                      <a:solidFill>
                        <a:schemeClr val="tx1">
                          <a:lumMod val="95000"/>
                          <a:lumOff val="5000"/>
                        </a:schemeClr>
                      </a:solidFill>
                    </a:ln>
                  </pic:spPr>
                </pic:pic>
              </a:graphicData>
            </a:graphic>
          </wp:inline>
        </w:drawing>
      </w:r>
    </w:p>
    <w:p w:rsidR="00A328AE" w:rsidRDefault="00A328AE" w:rsidP="000A5753">
      <w:pPr>
        <w:pStyle w:val="LabStepNumberedLevel2"/>
        <w:numPr>
          <w:ilvl w:val="1"/>
          <w:numId w:val="5"/>
        </w:numPr>
      </w:pPr>
      <w:r>
        <w:t>The application should now continue to run.</w:t>
      </w:r>
    </w:p>
    <w:p w:rsidR="000A5753" w:rsidRDefault="000A5753" w:rsidP="000A5753">
      <w:pPr>
        <w:pStyle w:val="LabStepNumberedLevel2"/>
        <w:numPr>
          <w:ilvl w:val="1"/>
          <w:numId w:val="5"/>
        </w:numPr>
      </w:pPr>
      <w:r>
        <w:t xml:space="preserve">The application should call into the </w:t>
      </w:r>
      <w:r w:rsidR="00923B24">
        <w:t>Microsoft Graph</w:t>
      </w:r>
      <w:r>
        <w:t xml:space="preserve"> API and retrieve data </w:t>
      </w:r>
      <w:r w:rsidR="00A328AE">
        <w:t>which id displayed to the console window</w:t>
      </w:r>
      <w:r>
        <w:t>.</w:t>
      </w:r>
    </w:p>
    <w:p w:rsidR="000A5753" w:rsidRDefault="00FD08AB" w:rsidP="000A5753">
      <w:pPr>
        <w:pStyle w:val="LabStepScreenshotLevel2"/>
      </w:pPr>
      <w:r>
        <w:drawing>
          <wp:inline distT="0" distB="0" distL="0" distR="0">
            <wp:extent cx="4341655" cy="184806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63706" cy="1857455"/>
                    </a:xfrm>
                    <a:prstGeom prst="rect">
                      <a:avLst/>
                    </a:prstGeom>
                    <a:noFill/>
                    <a:ln>
                      <a:noFill/>
                    </a:ln>
                  </pic:spPr>
                </pic:pic>
              </a:graphicData>
            </a:graphic>
          </wp:inline>
        </w:drawing>
      </w:r>
    </w:p>
    <w:p w:rsidR="00923B24" w:rsidRDefault="00923B24" w:rsidP="00923B24">
      <w:pPr>
        <w:pStyle w:val="LabStepNumbered"/>
      </w:pPr>
      <w:r>
        <w:t xml:space="preserve">Run the program again </w:t>
      </w:r>
      <w:r w:rsidR="00A328AE">
        <w:t>and monitor it with F</w:t>
      </w:r>
      <w:r>
        <w:t>iddler</w:t>
      </w:r>
    </w:p>
    <w:p w:rsidR="00923B24" w:rsidRDefault="00A328AE" w:rsidP="00923B24">
      <w:pPr>
        <w:pStyle w:val="LabStepNumberedLevel2"/>
      </w:pPr>
      <w:r>
        <w:t>Open Fiddler and run the program a second time.</w:t>
      </w:r>
    </w:p>
    <w:p w:rsidR="00A328AE" w:rsidRDefault="00A328AE" w:rsidP="00923B24">
      <w:pPr>
        <w:pStyle w:val="LabStepNumberedLevel2"/>
      </w:pPr>
      <w:r>
        <w:t>Monitor the calls into Azure AD and into the Microsoft Graph API</w:t>
      </w:r>
    </w:p>
    <w:p w:rsidR="00923B24" w:rsidRDefault="00923B24" w:rsidP="00923B24">
      <w:pPr>
        <w:pStyle w:val="LabStepScreenshotLevel2"/>
      </w:pPr>
      <w:r>
        <w:drawing>
          <wp:inline distT="0" distB="0" distL="0" distR="0">
            <wp:extent cx="4137378" cy="1881080"/>
            <wp:effectExtent l="19050" t="19050" r="15875"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76496" cy="1898865"/>
                    </a:xfrm>
                    <a:prstGeom prst="rect">
                      <a:avLst/>
                    </a:prstGeom>
                    <a:noFill/>
                    <a:ln>
                      <a:solidFill>
                        <a:schemeClr val="tx1">
                          <a:lumMod val="95000"/>
                          <a:lumOff val="5000"/>
                        </a:schemeClr>
                      </a:solidFill>
                    </a:ln>
                  </pic:spPr>
                </pic:pic>
              </a:graphicData>
            </a:graphic>
          </wp:inline>
        </w:drawing>
      </w:r>
    </w:p>
    <w:p w:rsidR="000A5753" w:rsidRDefault="000A5753" w:rsidP="000A5753">
      <w:pPr>
        <w:pStyle w:val="LabExerciseCallout"/>
      </w:pPr>
      <w:r>
        <w:t xml:space="preserve">Congratulations. You have now successfully called into the </w:t>
      </w:r>
      <w:r w:rsidR="00923B24">
        <w:t>Microsoft Graph</w:t>
      </w:r>
      <w:r>
        <w:t xml:space="preserve"> API.</w:t>
      </w:r>
    </w:p>
    <w:p w:rsidR="00395A4E" w:rsidRDefault="00923B24" w:rsidP="00395A4E">
      <w:pPr>
        <w:pStyle w:val="Heading3"/>
      </w:pPr>
      <w:r>
        <w:lastRenderedPageBreak/>
        <w:t>Exercise 3</w:t>
      </w:r>
      <w:r w:rsidR="00395A4E">
        <w:t xml:space="preserve">: </w:t>
      </w:r>
      <w:r>
        <w:t>Calling to the Microsoft Graph using the .NET SDK</w:t>
      </w:r>
    </w:p>
    <w:p w:rsidR="00923B24" w:rsidRDefault="00923B24" w:rsidP="00923B24">
      <w:pPr>
        <w:pStyle w:val="LabExerciseLeadIn"/>
      </w:pPr>
      <w:r>
        <w:t>In this exercise, you will continue working with the C# Console application to call into the Microsoft Graph API</w:t>
      </w:r>
      <w:r w:rsidR="007A34D8">
        <w:t xml:space="preserve"> using the SDK</w:t>
      </w:r>
      <w:r>
        <w:t>.</w:t>
      </w:r>
    </w:p>
    <w:p w:rsidR="00954D26" w:rsidRDefault="007A34D8" w:rsidP="007A34D8">
      <w:pPr>
        <w:pStyle w:val="LabStepNumbered"/>
        <w:numPr>
          <w:ilvl w:val="0"/>
          <w:numId w:val="22"/>
        </w:numPr>
      </w:pPr>
      <w:r>
        <w:t xml:space="preserve">Make sure you still have the </w:t>
      </w:r>
      <w:proofErr w:type="spellStart"/>
      <w:r w:rsidRPr="007A34D8">
        <w:rPr>
          <w:b/>
        </w:rPr>
        <w:t>MicrosoftGraphNativeApp</w:t>
      </w:r>
      <w:proofErr w:type="spellEnd"/>
      <w:r>
        <w:t xml:space="preserve"> project open in Visual Studio 2017.</w:t>
      </w:r>
    </w:p>
    <w:p w:rsidR="007A34D8" w:rsidRDefault="007A34D8" w:rsidP="007A34D8">
      <w:pPr>
        <w:pStyle w:val="LabStepNumbered"/>
        <w:numPr>
          <w:ilvl w:val="0"/>
          <w:numId w:val="22"/>
        </w:numPr>
      </w:pPr>
      <w:r>
        <w:t>Add a new NuGet package for the Microsoft Graph .NET SDK.</w:t>
      </w:r>
    </w:p>
    <w:p w:rsidR="007A34D8" w:rsidRDefault="007A34D8" w:rsidP="007A34D8">
      <w:pPr>
        <w:pStyle w:val="LabStepNumberedLevel2"/>
        <w:numPr>
          <w:ilvl w:val="1"/>
          <w:numId w:val="22"/>
        </w:numPr>
      </w:pPr>
      <w:r>
        <w:t xml:space="preserve">Right-click the top-level node for the </w:t>
      </w:r>
      <w:proofErr w:type="spellStart"/>
      <w:r w:rsidRPr="007A34D8">
        <w:rPr>
          <w:b/>
        </w:rPr>
        <w:t>MicrosoftGraphNativeApp</w:t>
      </w:r>
      <w:proofErr w:type="spellEnd"/>
      <w:r>
        <w:t xml:space="preserve"> project and select </w:t>
      </w:r>
      <w:r w:rsidRPr="007A34D8">
        <w:rPr>
          <w:b/>
        </w:rPr>
        <w:t>Manage NuGet Packages…</w:t>
      </w:r>
      <w:r>
        <w:t>.</w:t>
      </w:r>
    </w:p>
    <w:p w:rsidR="007A34D8" w:rsidRDefault="007A34D8" w:rsidP="007A34D8">
      <w:pPr>
        <w:pStyle w:val="LabStepNumberedLevel2"/>
        <w:numPr>
          <w:ilvl w:val="1"/>
          <w:numId w:val="22"/>
        </w:numPr>
      </w:pPr>
      <w:r>
        <w:t xml:space="preserve">Click the </w:t>
      </w:r>
      <w:r w:rsidRPr="007A34D8">
        <w:rPr>
          <w:b/>
        </w:rPr>
        <w:t>Browse</w:t>
      </w:r>
      <w:r>
        <w:t xml:space="preserve"> tab and type </w:t>
      </w:r>
      <w:proofErr w:type="spellStart"/>
      <w:r>
        <w:rPr>
          <w:b/>
        </w:rPr>
        <w:t>Microsoft.Graph</w:t>
      </w:r>
      <w:proofErr w:type="spellEnd"/>
      <w:r>
        <w:t xml:space="preserve"> into the search box.</w:t>
      </w:r>
    </w:p>
    <w:p w:rsidR="007A34D8" w:rsidRDefault="007A34D8" w:rsidP="007A34D8">
      <w:pPr>
        <w:pStyle w:val="LabStepNumberedLevel2"/>
        <w:numPr>
          <w:ilvl w:val="1"/>
          <w:numId w:val="22"/>
        </w:numPr>
      </w:pPr>
      <w:r>
        <w:t xml:space="preserve">Locate and install the package </w:t>
      </w:r>
      <w:proofErr w:type="spellStart"/>
      <w:r>
        <w:rPr>
          <w:b/>
        </w:rPr>
        <w:t>Microsoft.Graph</w:t>
      </w:r>
      <w:proofErr w:type="spellEnd"/>
      <w:r>
        <w:t xml:space="preserve"> which is the Microsoft Graph .NET SDK.</w:t>
      </w:r>
    </w:p>
    <w:p w:rsidR="00923B24" w:rsidRDefault="00954D26" w:rsidP="00954D26">
      <w:pPr>
        <w:pStyle w:val="LabStepScreenshotLevel2"/>
      </w:pPr>
      <w:r>
        <w:drawing>
          <wp:inline distT="0" distB="0" distL="0" distR="0">
            <wp:extent cx="5710451" cy="1194816"/>
            <wp:effectExtent l="19050" t="19050" r="2413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8888" cy="1207043"/>
                    </a:xfrm>
                    <a:prstGeom prst="rect">
                      <a:avLst/>
                    </a:prstGeom>
                    <a:noFill/>
                    <a:ln>
                      <a:solidFill>
                        <a:schemeClr val="tx1">
                          <a:lumMod val="95000"/>
                          <a:lumOff val="5000"/>
                        </a:schemeClr>
                      </a:solidFill>
                    </a:ln>
                  </pic:spPr>
                </pic:pic>
              </a:graphicData>
            </a:graphic>
          </wp:inline>
        </w:drawing>
      </w:r>
      <w:r w:rsidR="00923B24">
        <w:t>.</w:t>
      </w:r>
    </w:p>
    <w:p w:rsidR="00923B24" w:rsidRDefault="00923B24" w:rsidP="00923B24">
      <w:pPr>
        <w:pStyle w:val="LabStepNumberedLevel2"/>
        <w:numPr>
          <w:ilvl w:val="1"/>
          <w:numId w:val="5"/>
        </w:numPr>
      </w:pPr>
      <w:r>
        <w:t xml:space="preserve"> </w:t>
      </w:r>
      <w:r w:rsidR="007A34D8">
        <w:t xml:space="preserve">After installing the </w:t>
      </w:r>
      <w:proofErr w:type="spellStart"/>
      <w:r w:rsidR="007A34D8" w:rsidRPr="007A34D8">
        <w:rPr>
          <w:b/>
        </w:rPr>
        <w:t>Microsoft.Graph</w:t>
      </w:r>
      <w:proofErr w:type="spellEnd"/>
      <w:r w:rsidR="007A34D8">
        <w:t xml:space="preserve"> NuGet package inspect the list of installed packages</w:t>
      </w:r>
      <w:r>
        <w:t>.</w:t>
      </w:r>
    </w:p>
    <w:p w:rsidR="00954D26" w:rsidRDefault="00954D26" w:rsidP="00954D26">
      <w:pPr>
        <w:pStyle w:val="LabStepScreenshotLevel2"/>
      </w:pPr>
      <w:r>
        <w:drawing>
          <wp:inline distT="0" distB="0" distL="0" distR="0">
            <wp:extent cx="4724400" cy="4478571"/>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3270" cy="4543857"/>
                    </a:xfrm>
                    <a:prstGeom prst="rect">
                      <a:avLst/>
                    </a:prstGeom>
                    <a:noFill/>
                    <a:ln>
                      <a:solidFill>
                        <a:schemeClr val="tx1">
                          <a:lumMod val="95000"/>
                          <a:lumOff val="5000"/>
                        </a:schemeClr>
                      </a:solidFill>
                    </a:ln>
                  </pic:spPr>
                </pic:pic>
              </a:graphicData>
            </a:graphic>
          </wp:inline>
        </w:drawing>
      </w:r>
    </w:p>
    <w:p w:rsidR="007A34D8" w:rsidRDefault="007A34D8" w:rsidP="007A34D8">
      <w:pPr>
        <w:pStyle w:val="LabExerciseCallout"/>
      </w:pPr>
      <w:r>
        <w:t xml:space="preserve">When you add the NuGet package from </w:t>
      </w:r>
      <w:proofErr w:type="spellStart"/>
      <w:r w:rsidRPr="007A34D8">
        <w:rPr>
          <w:b/>
        </w:rPr>
        <w:t>Microsoft.Graph</w:t>
      </w:r>
      <w:proofErr w:type="spellEnd"/>
      <w:r>
        <w:t>, there are several dependent packages that are added as well.</w:t>
      </w:r>
    </w:p>
    <w:p w:rsidR="00923B24" w:rsidRDefault="00954D26" w:rsidP="00954D26">
      <w:pPr>
        <w:pStyle w:val="LabStepNumbered"/>
      </w:pPr>
      <w:r>
        <w:lastRenderedPageBreak/>
        <w:t xml:space="preserve">Add </w:t>
      </w:r>
      <w:r w:rsidR="007A34D8">
        <w:t xml:space="preserve">the </w:t>
      </w:r>
      <w:proofErr w:type="spellStart"/>
      <w:r w:rsidR="007A34D8" w:rsidRPr="007A34D8">
        <w:rPr>
          <w:b/>
        </w:rPr>
        <w:t>MyAuthProvider</w:t>
      </w:r>
      <w:proofErr w:type="spellEnd"/>
      <w:r w:rsidR="007A34D8">
        <w:t xml:space="preserve"> class</w:t>
      </w:r>
      <w:r>
        <w:t>.</w:t>
      </w:r>
    </w:p>
    <w:p w:rsidR="007A34D8" w:rsidRDefault="007A34D8" w:rsidP="007A34D8">
      <w:pPr>
        <w:pStyle w:val="LabStepNumberedLevel2"/>
      </w:pPr>
      <w:r>
        <w:t xml:space="preserve">Into the </w:t>
      </w:r>
      <w:r w:rsidRPr="008542E7">
        <w:rPr>
          <w:b/>
        </w:rPr>
        <w:t>Models</w:t>
      </w:r>
      <w:r>
        <w:t xml:space="preserve"> folder, add a new C# source file named </w:t>
      </w:r>
      <w:proofErr w:type="spellStart"/>
      <w:r w:rsidRPr="007A34D8">
        <w:rPr>
          <w:b/>
        </w:rPr>
        <w:t>MyAuthProvider</w:t>
      </w:r>
      <w:r w:rsidRPr="008542E7">
        <w:rPr>
          <w:b/>
        </w:rPr>
        <w:t>.cs</w:t>
      </w:r>
      <w:proofErr w:type="spellEnd"/>
      <w:r>
        <w:t xml:space="preserve">. </w:t>
      </w:r>
    </w:p>
    <w:p w:rsidR="007A34D8" w:rsidRDefault="007A34D8" w:rsidP="007A34D8">
      <w:pPr>
        <w:pStyle w:val="LabStepScreenshotLevel2"/>
      </w:pPr>
      <w:r>
        <w:drawing>
          <wp:inline distT="0" distB="0" distL="0" distR="0">
            <wp:extent cx="2078736" cy="1320150"/>
            <wp:effectExtent l="19050" t="19050" r="1714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3465" cy="1323153"/>
                    </a:xfrm>
                    <a:prstGeom prst="rect">
                      <a:avLst/>
                    </a:prstGeom>
                    <a:noFill/>
                    <a:ln>
                      <a:solidFill>
                        <a:schemeClr val="tx1">
                          <a:lumMod val="50000"/>
                          <a:lumOff val="50000"/>
                        </a:schemeClr>
                      </a:solidFill>
                    </a:ln>
                  </pic:spPr>
                </pic:pic>
              </a:graphicData>
            </a:graphic>
          </wp:inline>
        </w:drawing>
      </w:r>
    </w:p>
    <w:p w:rsidR="00954D26" w:rsidRDefault="007A34D8" w:rsidP="00954D26">
      <w:pPr>
        <w:pStyle w:val="LabStepNumberedLevel2"/>
      </w:pPr>
      <w:r>
        <w:t xml:space="preserve">Add the following code to </w:t>
      </w:r>
      <w:proofErr w:type="spellStart"/>
      <w:r w:rsidRPr="007A34D8">
        <w:rPr>
          <w:b/>
        </w:rPr>
        <w:t>MyAuthProvider.cs</w:t>
      </w:r>
      <w:proofErr w:type="spellEnd"/>
      <w:r>
        <w:t>.</w:t>
      </w:r>
    </w:p>
    <w:p w:rsidR="00E2699D" w:rsidRDefault="00E2699D" w:rsidP="00E2699D">
      <w:pPr>
        <w:pStyle w:val="LabStepCodeBlockLevel2"/>
      </w:pPr>
      <w:r>
        <w:t>using System;</w:t>
      </w:r>
    </w:p>
    <w:p w:rsidR="00E2699D" w:rsidRDefault="00E2699D" w:rsidP="00E2699D">
      <w:pPr>
        <w:pStyle w:val="LabStepCodeBlockLevel2"/>
      </w:pPr>
      <w:r>
        <w:t>using System.Net.Http;</w:t>
      </w:r>
    </w:p>
    <w:p w:rsidR="00E2699D" w:rsidRDefault="00E2699D" w:rsidP="00E2699D">
      <w:pPr>
        <w:pStyle w:val="LabStepCodeBlockLevel2"/>
      </w:pPr>
      <w:r>
        <w:t>using System.Threading.Tasks;</w:t>
      </w:r>
    </w:p>
    <w:p w:rsidR="00E2699D" w:rsidRDefault="00E2699D" w:rsidP="00E2699D">
      <w:pPr>
        <w:pStyle w:val="LabStepCodeBlockLevel2"/>
      </w:pPr>
      <w:r>
        <w:t>using Microsoft.IdentityModel.Clients.ActiveDirectory;</w:t>
      </w:r>
    </w:p>
    <w:p w:rsidR="00E2699D" w:rsidRDefault="00E2699D" w:rsidP="00E2699D">
      <w:pPr>
        <w:pStyle w:val="LabStepCodeBlockLevel2"/>
      </w:pPr>
      <w:r>
        <w:t>using Microsoft.Graph;</w:t>
      </w:r>
    </w:p>
    <w:p w:rsidR="00E2699D" w:rsidRDefault="00E2699D" w:rsidP="00E2699D">
      <w:pPr>
        <w:pStyle w:val="LabStepCodeBlockLevel2"/>
      </w:pPr>
    </w:p>
    <w:p w:rsidR="00E2699D" w:rsidRDefault="00E2699D" w:rsidP="00E2699D">
      <w:pPr>
        <w:pStyle w:val="LabStepCodeBlockLevel2"/>
      </w:pPr>
      <w:r>
        <w:t>namespace MicrosoftGraphNativeApp.Models {</w:t>
      </w:r>
    </w:p>
    <w:p w:rsidR="00E2699D" w:rsidRDefault="00E2699D" w:rsidP="00E2699D">
      <w:pPr>
        <w:pStyle w:val="LabStepCodeBlockLevel2"/>
      </w:pPr>
    </w:p>
    <w:p w:rsidR="00E2699D" w:rsidRDefault="00E2699D" w:rsidP="00E2699D">
      <w:pPr>
        <w:pStyle w:val="LabStepCodeBlockLevel2"/>
      </w:pPr>
      <w:r>
        <w:t xml:space="preserve">  class MyAuthProvider : IAuthenticationProvider {</w:t>
      </w:r>
    </w:p>
    <w:p w:rsidR="00E2699D" w:rsidRDefault="007A34D8" w:rsidP="007A34D8">
      <w:pPr>
        <w:pStyle w:val="LabStepCodeBlockLevel2"/>
        <w:tabs>
          <w:tab w:val="clear" w:pos="1152"/>
          <w:tab w:val="clear" w:pos="1440"/>
          <w:tab w:val="left" w:pos="2602"/>
        </w:tabs>
      </w:pPr>
      <w:r>
        <w:tab/>
      </w:r>
      <w:r>
        <w:tab/>
      </w:r>
    </w:p>
    <w:p w:rsidR="00E2699D" w:rsidRDefault="00E2699D" w:rsidP="00E2699D">
      <w:pPr>
        <w:pStyle w:val="LabStepCodeBlockLevel2"/>
      </w:pPr>
      <w:r>
        <w:t xml:space="preserve">    const string authority = "https://login.microsoftonline.com/common";</w:t>
      </w:r>
    </w:p>
    <w:p w:rsidR="00E2699D" w:rsidRDefault="00E2699D" w:rsidP="00E2699D">
      <w:pPr>
        <w:pStyle w:val="LabStepCodeBlockLevel2"/>
      </w:pPr>
      <w:r>
        <w:t xml:space="preserve">    const string resourceMicrosoftGraphAPI = "https://graph.microsoft.com";</w:t>
      </w:r>
    </w:p>
    <w:p w:rsidR="00E2699D" w:rsidRDefault="00E2699D" w:rsidP="00E2699D">
      <w:pPr>
        <w:pStyle w:val="LabStepCodeBlockLevel2"/>
      </w:pPr>
    </w:p>
    <w:p w:rsidR="00E2699D" w:rsidRDefault="00E2699D" w:rsidP="00E2699D">
      <w:pPr>
        <w:pStyle w:val="LabStepCodeBlockLevel2"/>
      </w:pPr>
      <w:r>
        <w:t xml:space="preserve">    const string clientId = "</w:t>
      </w:r>
      <w:r w:rsidRPr="00FD08AB">
        <w:rPr>
          <w:color w:val="7F7F7F" w:themeColor="text1" w:themeTint="80"/>
        </w:rPr>
        <w:t>ADD_YOUR_APPLICATION_ID_HERE</w:t>
      </w:r>
      <w:r>
        <w:t>";</w:t>
      </w:r>
    </w:p>
    <w:p w:rsidR="00E2699D" w:rsidRDefault="00E2699D" w:rsidP="00E2699D">
      <w:pPr>
        <w:pStyle w:val="LabStepCodeBlockLevel2"/>
      </w:pPr>
      <w:r>
        <w:t xml:space="preserve">    const string replyUrl = "https://localhost/app1234";</w:t>
      </w:r>
    </w:p>
    <w:p w:rsidR="00E2699D" w:rsidRDefault="00E2699D" w:rsidP="00E2699D">
      <w:pPr>
        <w:pStyle w:val="LabStepCodeBlockLevel2"/>
      </w:pPr>
      <w:r>
        <w:t xml:space="preserve">    readonly static Uri replyUri = new Uri(replyUrl);</w:t>
      </w:r>
    </w:p>
    <w:p w:rsidR="00E2699D" w:rsidRDefault="00E2699D" w:rsidP="00E2699D">
      <w:pPr>
        <w:pStyle w:val="LabStepCodeBlockLevel2"/>
      </w:pPr>
    </w:p>
    <w:p w:rsidR="00E2699D" w:rsidRDefault="00E2699D" w:rsidP="00E2699D">
      <w:pPr>
        <w:pStyle w:val="LabStepCodeBlockLevel2"/>
      </w:pPr>
      <w:r>
        <w:t xml:space="preserve">    public async Task AuthenticateRequestAsync(HttpRequestMessage request) {</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sidRPr="00E2699D">
        <w:rPr>
          <w:color w:val="7F7F7F" w:themeColor="text1" w:themeTint="80"/>
        </w:rPr>
        <w:t xml:space="preserve">      // Use ADAL to obtain access token - ADAL performs tokn caching behind the scenes</w:t>
      </w:r>
    </w:p>
    <w:p w:rsidR="00E2699D" w:rsidRDefault="00E2699D" w:rsidP="00E2699D">
      <w:pPr>
        <w:pStyle w:val="LabStepCodeBlockLevel2"/>
      </w:pPr>
      <w:r w:rsidRPr="00E2699D">
        <w:rPr>
          <w:color w:val="7F7F7F" w:themeColor="text1" w:themeTint="80"/>
        </w:rPr>
        <w:t xml:space="preserve"> </w:t>
      </w:r>
      <w:r>
        <w:t xml:space="preserve">     AuthenticationContext authContext = new AuthenticationContext(authority);</w:t>
      </w:r>
    </w:p>
    <w:p w:rsidR="00E2699D" w:rsidRDefault="00E2699D" w:rsidP="00E2699D">
      <w:pPr>
        <w:pStyle w:val="LabStepCodeBlockLevel2"/>
      </w:pPr>
      <w:r>
        <w:t xml:space="preserve">      AuthenticationResult authResult =</w:t>
      </w:r>
    </w:p>
    <w:p w:rsidR="00E2699D" w:rsidRDefault="00E2699D" w:rsidP="00E2699D">
      <w:pPr>
        <w:pStyle w:val="LabStepCodeBlockLevel2"/>
      </w:pPr>
      <w:r>
        <w:t xml:space="preserve">         await authContext.AcquireTokenAsync(</w:t>
      </w:r>
    </w:p>
    <w:p w:rsidR="00E2699D" w:rsidRDefault="00E2699D" w:rsidP="00E2699D">
      <w:pPr>
        <w:pStyle w:val="LabStepCodeBlockLevel2"/>
      </w:pPr>
      <w:r>
        <w:t xml:space="preserve">                  resourceMicrosoftGraphAPI,</w:t>
      </w:r>
    </w:p>
    <w:p w:rsidR="00E2699D" w:rsidRDefault="00E2699D" w:rsidP="00E2699D">
      <w:pPr>
        <w:pStyle w:val="LabStepCodeBlockLevel2"/>
      </w:pPr>
      <w:r>
        <w:t xml:space="preserve">                  clientId,</w:t>
      </w:r>
    </w:p>
    <w:p w:rsidR="00E2699D" w:rsidRDefault="00E2699D" w:rsidP="00E2699D">
      <w:pPr>
        <w:pStyle w:val="LabStepCodeBlockLevel2"/>
      </w:pPr>
      <w:r>
        <w:t xml:space="preserve">                  replyUri,</w:t>
      </w:r>
    </w:p>
    <w:p w:rsidR="00E2699D" w:rsidRDefault="00E2699D" w:rsidP="00E2699D">
      <w:pPr>
        <w:pStyle w:val="LabStepCodeBlockLevel2"/>
      </w:pPr>
      <w:r>
        <w:t xml:space="preserve">                  new PlatformParameters(PromptBehavior.Auto));</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Pr>
          <w:color w:val="7F7F7F" w:themeColor="text1" w:themeTint="80"/>
        </w:rPr>
        <w:t xml:space="preserve">      // I</w:t>
      </w:r>
      <w:r w:rsidRPr="00E2699D">
        <w:rPr>
          <w:color w:val="7F7F7F" w:themeColor="text1" w:themeTint="80"/>
        </w:rPr>
        <w:t>nsert access token into authorization header for each outbound request</w:t>
      </w:r>
    </w:p>
    <w:p w:rsidR="00E2699D" w:rsidRDefault="00E2699D" w:rsidP="00E2699D">
      <w:pPr>
        <w:pStyle w:val="LabStepCodeBlockLevel2"/>
      </w:pPr>
      <w:r w:rsidRPr="00E2699D">
        <w:rPr>
          <w:color w:val="7F7F7F" w:themeColor="text1" w:themeTint="80"/>
        </w:rPr>
        <w:t xml:space="preserve"> </w:t>
      </w:r>
      <w:r>
        <w:t xml:space="preserve">     request.Headers.Add("Authorization", "Bearer " + authResult.AccessToken);</w:t>
      </w:r>
    </w:p>
    <w:p w:rsidR="00E2699D" w:rsidRDefault="00E2699D" w:rsidP="00E2699D">
      <w:pPr>
        <w:pStyle w:val="LabStepCodeBlockLevel2"/>
      </w:pPr>
      <w:r>
        <w:t xml:space="preserve">    }</w:t>
      </w:r>
    </w:p>
    <w:p w:rsidR="00E2699D" w:rsidRDefault="00E2699D" w:rsidP="00E2699D">
      <w:pPr>
        <w:pStyle w:val="LabStepCodeBlockLevel2"/>
      </w:pPr>
      <w:r>
        <w:t xml:space="preserve">  }</w:t>
      </w:r>
    </w:p>
    <w:p w:rsidR="00E2699D" w:rsidRDefault="00E2699D" w:rsidP="00E2699D">
      <w:pPr>
        <w:pStyle w:val="LabStepCodeBlockLevel2"/>
      </w:pPr>
    </w:p>
    <w:p w:rsidR="00954D26" w:rsidRDefault="00E2699D" w:rsidP="00E2699D">
      <w:pPr>
        <w:pStyle w:val="LabStepCodeBlockLevel2"/>
      </w:pPr>
      <w:r>
        <w:t>}</w:t>
      </w:r>
    </w:p>
    <w:p w:rsidR="00FF09F0" w:rsidRDefault="00FF09F0" w:rsidP="00FF09F0">
      <w:pPr>
        <w:pStyle w:val="LabStepNumberedLevel2"/>
      </w:pPr>
      <w:r>
        <w:t xml:space="preserve">Locate the </w:t>
      </w:r>
      <w:proofErr w:type="spellStart"/>
      <w:r w:rsidRPr="006215F6">
        <w:rPr>
          <w:b/>
        </w:rPr>
        <w:t>const</w:t>
      </w:r>
      <w:proofErr w:type="spellEnd"/>
      <w:r>
        <w:t xml:space="preserve"> named </w:t>
      </w:r>
      <w:proofErr w:type="spellStart"/>
      <w:r w:rsidRPr="006215F6">
        <w:rPr>
          <w:b/>
        </w:rPr>
        <w:t>clientId</w:t>
      </w:r>
      <w:proofErr w:type="spellEnd"/>
      <w:r>
        <w:t xml:space="preserve"> and replace </w:t>
      </w:r>
      <w:r w:rsidRPr="008542E7">
        <w:rPr>
          <w:b/>
        </w:rPr>
        <w:t>ADD_YOUR_APPLICATION_ID_HERE</w:t>
      </w:r>
      <w:r>
        <w:t xml:space="preserve"> with the GUID for your application ID.</w:t>
      </w:r>
    </w:p>
    <w:p w:rsidR="00FF09F0" w:rsidRDefault="00FF09F0" w:rsidP="00FF09F0">
      <w:pPr>
        <w:pStyle w:val="LabStepCodeBlockLevel2"/>
      </w:pPr>
      <w:r>
        <w:t>const string clientId = "</w:t>
      </w:r>
      <w:r w:rsidRPr="008542E7">
        <w:t>0bfa62a6-44b2-4025-94f2-91e97f4b7986</w:t>
      </w:r>
      <w:r>
        <w:t xml:space="preserve">";   </w:t>
      </w:r>
    </w:p>
    <w:p w:rsidR="00FF09F0" w:rsidRDefault="00FF09F0" w:rsidP="00FF09F0">
      <w:pPr>
        <w:pStyle w:val="LabStepNumberedLevel2"/>
      </w:pPr>
      <w:r>
        <w:t xml:space="preserve">Save your changes ad close </w:t>
      </w:r>
      <w:proofErr w:type="spellStart"/>
      <w:r w:rsidRPr="007A34D8">
        <w:rPr>
          <w:b/>
        </w:rPr>
        <w:t>MyAuthProvider</w:t>
      </w:r>
      <w:r w:rsidRPr="006215F6">
        <w:rPr>
          <w:b/>
        </w:rPr>
        <w:t>.cs</w:t>
      </w:r>
      <w:proofErr w:type="spellEnd"/>
      <w:r>
        <w:t>.</w:t>
      </w:r>
    </w:p>
    <w:p w:rsidR="00E2699D" w:rsidRDefault="00FF09F0" w:rsidP="00E2699D">
      <w:pPr>
        <w:pStyle w:val="LabStepNumbered"/>
      </w:pPr>
      <w:r>
        <w:t xml:space="preserve">Update </w:t>
      </w:r>
      <w:proofErr w:type="spellStart"/>
      <w:r w:rsidRPr="00FF09F0">
        <w:rPr>
          <w:b/>
        </w:rPr>
        <w:t>program.cs</w:t>
      </w:r>
      <w:proofErr w:type="spellEnd"/>
      <w:r>
        <w:t xml:space="preserve"> to call the Microsoft Graph API using the SDK.</w:t>
      </w:r>
    </w:p>
    <w:p w:rsidR="00E2699D" w:rsidRDefault="00FF09F0" w:rsidP="00E2699D">
      <w:pPr>
        <w:pStyle w:val="LabStepNumberedLevel2"/>
      </w:pPr>
      <w:r>
        <w:t xml:space="preserve">Inside </w:t>
      </w:r>
      <w:proofErr w:type="spellStart"/>
      <w:r w:rsidRPr="00FF09F0">
        <w:rPr>
          <w:b/>
        </w:rPr>
        <w:t>program</w:t>
      </w:r>
      <w:r w:rsidR="00E2699D" w:rsidRPr="00FF09F0">
        <w:rPr>
          <w:b/>
        </w:rPr>
        <w:t>.cs</w:t>
      </w:r>
      <w:proofErr w:type="spellEnd"/>
      <w:r>
        <w:t xml:space="preserve"> underneath the existing </w:t>
      </w:r>
      <w:r w:rsidRPr="00FF09F0">
        <w:rPr>
          <w:b/>
        </w:rPr>
        <w:t>using</w:t>
      </w:r>
      <w:r>
        <w:t xml:space="preserve"> statements, add a new </w:t>
      </w:r>
      <w:r w:rsidRPr="00FF09F0">
        <w:rPr>
          <w:b/>
        </w:rPr>
        <w:t>using</w:t>
      </w:r>
      <w:r>
        <w:t xml:space="preserve"> statement for </w:t>
      </w:r>
      <w:proofErr w:type="spellStart"/>
      <w:r w:rsidRPr="00FF09F0">
        <w:rPr>
          <w:b/>
        </w:rPr>
        <w:t>Microsoft.Graph</w:t>
      </w:r>
      <w:proofErr w:type="spellEnd"/>
      <w:r>
        <w:t>.</w:t>
      </w:r>
    </w:p>
    <w:p w:rsidR="00E2699D" w:rsidRPr="00E2699D" w:rsidRDefault="00E2699D" w:rsidP="00E2699D">
      <w:pPr>
        <w:pStyle w:val="LabStepCodeBlockLevel2"/>
        <w:rPr>
          <w:color w:val="7F7F7F" w:themeColor="text1" w:themeTint="80"/>
        </w:rPr>
      </w:pPr>
      <w:r w:rsidRPr="00E2699D">
        <w:rPr>
          <w:color w:val="7F7F7F" w:themeColor="text1" w:themeTint="80"/>
        </w:rPr>
        <w:t>using System;</w:t>
      </w:r>
    </w:p>
    <w:p w:rsidR="00E2699D" w:rsidRPr="00E2699D" w:rsidRDefault="00E2699D" w:rsidP="00E2699D">
      <w:pPr>
        <w:pStyle w:val="LabStepCodeBlockLevel2"/>
        <w:rPr>
          <w:color w:val="7F7F7F" w:themeColor="text1" w:themeTint="80"/>
        </w:rPr>
      </w:pPr>
      <w:r w:rsidRPr="00E2699D">
        <w:rPr>
          <w:color w:val="7F7F7F" w:themeColor="text1" w:themeTint="80"/>
        </w:rPr>
        <w:t>using System.Linq;</w:t>
      </w:r>
    </w:p>
    <w:p w:rsidR="00E2699D" w:rsidRPr="00E2699D" w:rsidRDefault="00E2699D" w:rsidP="00E2699D">
      <w:pPr>
        <w:pStyle w:val="LabStepCodeBlockLevel2"/>
        <w:rPr>
          <w:color w:val="7F7F7F" w:themeColor="text1" w:themeTint="80"/>
        </w:rPr>
      </w:pPr>
      <w:r w:rsidRPr="00E2699D">
        <w:rPr>
          <w:color w:val="7F7F7F" w:themeColor="text1" w:themeTint="80"/>
        </w:rPr>
        <w:t>using System.Net;</w:t>
      </w:r>
    </w:p>
    <w:p w:rsidR="00E2699D" w:rsidRPr="00E2699D" w:rsidRDefault="00E2699D" w:rsidP="00E2699D">
      <w:pPr>
        <w:pStyle w:val="LabStepCodeBlockLevel2"/>
        <w:rPr>
          <w:color w:val="7F7F7F" w:themeColor="text1" w:themeTint="80"/>
        </w:rPr>
      </w:pPr>
      <w:r w:rsidRPr="00E2699D">
        <w:rPr>
          <w:color w:val="7F7F7F" w:themeColor="text1" w:themeTint="80"/>
        </w:rPr>
        <w:t>using System.Net.Http;</w:t>
      </w:r>
    </w:p>
    <w:p w:rsidR="00E2699D" w:rsidRPr="00E2699D" w:rsidRDefault="00E2699D" w:rsidP="00E2699D">
      <w:pPr>
        <w:pStyle w:val="LabStepCodeBlockLevel2"/>
        <w:rPr>
          <w:color w:val="7F7F7F" w:themeColor="text1" w:themeTint="80"/>
        </w:rPr>
      </w:pPr>
      <w:r w:rsidRPr="00E2699D">
        <w:rPr>
          <w:color w:val="7F7F7F" w:themeColor="text1" w:themeTint="80"/>
        </w:rPr>
        <w:t>using Newtonsoft.Json;</w:t>
      </w:r>
    </w:p>
    <w:p w:rsidR="00E2699D" w:rsidRPr="00E2699D" w:rsidRDefault="00E2699D" w:rsidP="00E2699D">
      <w:pPr>
        <w:pStyle w:val="LabStepCodeBlockLevel2"/>
        <w:rPr>
          <w:color w:val="7F7F7F" w:themeColor="text1" w:themeTint="80"/>
        </w:rPr>
      </w:pPr>
      <w:r w:rsidRPr="00E2699D">
        <w:rPr>
          <w:color w:val="7F7F7F" w:themeColor="text1" w:themeTint="80"/>
        </w:rPr>
        <w:t>using MicrosoftGraphNativeApp.Models;</w:t>
      </w:r>
    </w:p>
    <w:p w:rsidR="00E2699D" w:rsidRDefault="00E2699D" w:rsidP="00E2699D">
      <w:pPr>
        <w:pStyle w:val="LabStepCodeBlockLevel2"/>
      </w:pPr>
      <w:r w:rsidRPr="00E2699D">
        <w:t>using Microsoft.Graph;</w:t>
      </w:r>
    </w:p>
    <w:p w:rsidR="00E2699D" w:rsidRDefault="00FF09F0" w:rsidP="00E2699D">
      <w:pPr>
        <w:pStyle w:val="LabStepNumberedLevel2"/>
      </w:pPr>
      <w:r>
        <w:lastRenderedPageBreak/>
        <w:t xml:space="preserve">Place you cursor at the bottom of the </w:t>
      </w:r>
      <w:r w:rsidRPr="00FF09F0">
        <w:rPr>
          <w:b/>
        </w:rPr>
        <w:t>Program</w:t>
      </w:r>
      <w:r>
        <w:t xml:space="preserve"> class to make some extra space to add more code..</w:t>
      </w:r>
    </w:p>
    <w:p w:rsidR="00E2699D" w:rsidRDefault="00E2699D" w:rsidP="00E2699D">
      <w:pPr>
        <w:pStyle w:val="LabStepScreenshotLevel2"/>
      </w:pPr>
      <w:r>
        <w:drawing>
          <wp:inline distT="0" distB="0" distL="0" distR="0">
            <wp:extent cx="5083127" cy="1920240"/>
            <wp:effectExtent l="19050" t="19050" r="2286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28800" cy="1937494"/>
                    </a:xfrm>
                    <a:prstGeom prst="rect">
                      <a:avLst/>
                    </a:prstGeom>
                    <a:noFill/>
                    <a:ln>
                      <a:solidFill>
                        <a:schemeClr val="tx1">
                          <a:lumMod val="50000"/>
                          <a:lumOff val="50000"/>
                        </a:schemeClr>
                      </a:solidFill>
                    </a:ln>
                  </pic:spPr>
                </pic:pic>
              </a:graphicData>
            </a:graphic>
          </wp:inline>
        </w:drawing>
      </w:r>
    </w:p>
    <w:p w:rsidR="00E2699D" w:rsidRDefault="00FF09F0" w:rsidP="00E2699D">
      <w:pPr>
        <w:pStyle w:val="LabStepNumberedLevel2"/>
      </w:pPr>
      <w:r>
        <w:t xml:space="preserve">Paste the following code into the bottom of the </w:t>
      </w:r>
      <w:r w:rsidRPr="00FF09F0">
        <w:rPr>
          <w:b/>
        </w:rPr>
        <w:t>Program</w:t>
      </w:r>
      <w:r>
        <w:t xml:space="preserve"> class where you create the extra pace.</w:t>
      </w:r>
    </w:p>
    <w:p w:rsidR="00E2699D" w:rsidRPr="00E2699D" w:rsidRDefault="00E2699D" w:rsidP="00E2699D">
      <w:pPr>
        <w:pStyle w:val="LabStepCodeBlockLevel2"/>
        <w:rPr>
          <w:color w:val="7F7F7F" w:themeColor="text1" w:themeTint="80"/>
        </w:rPr>
      </w:pPr>
      <w:r w:rsidRPr="00E2699D">
        <w:rPr>
          <w:color w:val="7F7F7F" w:themeColor="text1" w:themeTint="80"/>
        </w:rPr>
        <w:t>// primary entry point object for .NET client library for the Microsoft Graph API</w:t>
      </w:r>
    </w:p>
    <w:p w:rsidR="00E2699D" w:rsidRDefault="00E2699D" w:rsidP="00E2699D">
      <w:pPr>
        <w:pStyle w:val="LabStepCodeBlockLevel2"/>
      </w:pPr>
      <w:r>
        <w:t>static GraphServiceClient graphServiceClient = new GraphServiceClient(new MyAuthProvider());</w:t>
      </w:r>
    </w:p>
    <w:p w:rsidR="00E2699D" w:rsidRDefault="00E2699D" w:rsidP="00E2699D">
      <w:pPr>
        <w:pStyle w:val="LabStepCodeBlockLevel2"/>
      </w:pPr>
    </w:p>
    <w:p w:rsidR="00E2699D" w:rsidRDefault="00E2699D" w:rsidP="00E2699D">
      <w:pPr>
        <w:pStyle w:val="LabStepCodeBlockLevel2"/>
      </w:pPr>
      <w:r>
        <w:t>static void DisplayCurrentUserInfo_DotNet() {</w:t>
      </w:r>
    </w:p>
    <w:p w:rsidR="00E2699D" w:rsidRDefault="00E2699D" w:rsidP="00E2699D">
      <w:pPr>
        <w:pStyle w:val="LabStepCodeBlockLevel2"/>
      </w:pPr>
      <w:r>
        <w:t>}</w:t>
      </w:r>
    </w:p>
    <w:p w:rsidR="00E2699D" w:rsidRDefault="00E2699D" w:rsidP="00E2699D">
      <w:pPr>
        <w:pStyle w:val="LabStepCodeBlockLevel2"/>
      </w:pPr>
    </w:p>
    <w:p w:rsidR="00E2699D" w:rsidRDefault="00E2699D" w:rsidP="00E2699D">
      <w:pPr>
        <w:pStyle w:val="LabStepCodeBlockLevel2"/>
      </w:pPr>
      <w:r>
        <w:t>static void DisplayOrganizationInfo_DotNet() {</w:t>
      </w:r>
    </w:p>
    <w:p w:rsidR="00E2699D" w:rsidRDefault="00E2699D" w:rsidP="00E2699D">
      <w:pPr>
        <w:pStyle w:val="LabStepCodeBlockLevel2"/>
      </w:pPr>
      <w:r>
        <w:t>}</w:t>
      </w:r>
    </w:p>
    <w:p w:rsidR="00E2699D" w:rsidRDefault="00FF09F0" w:rsidP="00E2699D">
      <w:pPr>
        <w:pStyle w:val="LabStepNumberedLevel2"/>
      </w:pPr>
      <w:r>
        <w:t xml:space="preserve">Replace the </w:t>
      </w:r>
      <w:proofErr w:type="spellStart"/>
      <w:r w:rsidRPr="00FF09F0">
        <w:rPr>
          <w:b/>
        </w:rPr>
        <w:t>DisplayCurrentUserInfo_DotNet</w:t>
      </w:r>
      <w:proofErr w:type="spellEnd"/>
      <w:r>
        <w:t xml:space="preserve"> method with the following code.</w:t>
      </w:r>
    </w:p>
    <w:p w:rsidR="00E2699D" w:rsidRDefault="00E2699D" w:rsidP="00E2699D">
      <w:pPr>
        <w:pStyle w:val="LabStepCodeBlockLevel2"/>
      </w:pPr>
      <w:r>
        <w:t>static void DisplayCurrentUserInfo_DotNet() {</w:t>
      </w:r>
    </w:p>
    <w:p w:rsidR="00E2699D" w:rsidRDefault="00E2699D" w:rsidP="00E2699D">
      <w:pPr>
        <w:pStyle w:val="LabStepCodeBlockLevel2"/>
      </w:pPr>
    </w:p>
    <w:p w:rsidR="00E2699D" w:rsidRPr="00FF09F0" w:rsidRDefault="00E2699D" w:rsidP="00E2699D">
      <w:pPr>
        <w:pStyle w:val="LabStepCodeBlockLevel2"/>
        <w:rPr>
          <w:color w:val="7F7F7F" w:themeColor="text1" w:themeTint="80"/>
        </w:rPr>
      </w:pPr>
      <w:r w:rsidRPr="00FF09F0">
        <w:rPr>
          <w:color w:val="7F7F7F" w:themeColor="text1" w:themeTint="80"/>
        </w:rPr>
        <w:t xml:space="preserve">    // call across Internet and wait for response</w:t>
      </w:r>
    </w:p>
    <w:p w:rsidR="00E2699D" w:rsidRDefault="00E2699D" w:rsidP="00E2699D">
      <w:pPr>
        <w:pStyle w:val="LabStepCodeBlockLevel2"/>
      </w:pPr>
      <w:r>
        <w:t xml:space="preserve">    var user = graphServiceClient.Me.Request().GetAsync().Result;</w:t>
      </w:r>
    </w:p>
    <w:p w:rsidR="00E2699D" w:rsidRDefault="00E2699D" w:rsidP="00E2699D">
      <w:pPr>
        <w:pStyle w:val="LabStepCodeBlockLevel2"/>
      </w:pPr>
    </w:p>
    <w:p w:rsidR="00E2699D" w:rsidRDefault="00E2699D" w:rsidP="00E2699D">
      <w:pPr>
        <w:pStyle w:val="LabStepCodeBlockLevel2"/>
      </w:pPr>
      <w:r>
        <w:t xml:space="preserve">    Console.WriteLine("Current user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Console.WriteLine("Display Name: " + user.DisplayName);</w:t>
      </w:r>
    </w:p>
    <w:p w:rsidR="00E2699D" w:rsidRDefault="00E2699D" w:rsidP="00E2699D">
      <w:pPr>
        <w:pStyle w:val="LabStepCodeBlockLevel2"/>
      </w:pPr>
      <w:r>
        <w:t xml:space="preserve">    Console.WriteLine("First Name: " + user.GivenName);</w:t>
      </w:r>
    </w:p>
    <w:p w:rsidR="00E2699D" w:rsidRDefault="00E2699D" w:rsidP="00E2699D">
      <w:pPr>
        <w:pStyle w:val="LabStepCodeBlockLevel2"/>
      </w:pPr>
      <w:r>
        <w:t xml:space="preserve">    Console.WriteLine("Last Name: " + user.Surname);</w:t>
      </w:r>
    </w:p>
    <w:p w:rsidR="00E2699D" w:rsidRDefault="00E2699D" w:rsidP="00E2699D">
      <w:pPr>
        <w:pStyle w:val="LabStepCodeBlockLevel2"/>
      </w:pPr>
      <w:r>
        <w:t xml:space="preserve">    Console.WriteLine("User Principal Name: " + user.UserPrincipalName);</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t xml:space="preserve">Replace the </w:t>
      </w:r>
      <w:proofErr w:type="spellStart"/>
      <w:r w:rsidRPr="00FF09F0">
        <w:rPr>
          <w:b/>
        </w:rPr>
        <w:t>DisplayOrganizationInfo_DotNet</w:t>
      </w:r>
      <w:proofErr w:type="spellEnd"/>
      <w:r>
        <w:t xml:space="preserve"> method with the following code.</w:t>
      </w:r>
    </w:p>
    <w:p w:rsidR="00E2699D" w:rsidRDefault="00E2699D" w:rsidP="00E2699D">
      <w:pPr>
        <w:pStyle w:val="LabStepCodeBlockLevel2"/>
      </w:pPr>
      <w:r>
        <w:t>static void DisplayOrganizationInfo_DotNet() {</w:t>
      </w:r>
    </w:p>
    <w:p w:rsidR="00E2699D" w:rsidRDefault="00E2699D" w:rsidP="00E2699D">
      <w:pPr>
        <w:pStyle w:val="LabStepCodeBlockLevel2"/>
      </w:pPr>
    </w:p>
    <w:p w:rsidR="00E2699D" w:rsidRDefault="00E2699D" w:rsidP="00E2699D">
      <w:pPr>
        <w:pStyle w:val="LabStepCodeBlockLevel2"/>
      </w:pPr>
      <w:r>
        <w:t xml:space="preserve">  // call across Internet and wait for response</w:t>
      </w:r>
    </w:p>
    <w:p w:rsidR="00E2699D" w:rsidRDefault="00E2699D" w:rsidP="00E2699D">
      <w:pPr>
        <w:pStyle w:val="LabStepCodeBlockLevel2"/>
      </w:pPr>
      <w:r>
        <w:t xml:space="preserve">  var org = graphServiceClient</w:t>
      </w:r>
    </w:p>
    <w:p w:rsidR="00E2699D" w:rsidRDefault="00E2699D" w:rsidP="00E2699D">
      <w:pPr>
        <w:pStyle w:val="LabStepCodeBlockLevel2"/>
      </w:pPr>
      <w:r>
        <w:t xml:space="preserve">            .Organization</w:t>
      </w:r>
    </w:p>
    <w:p w:rsidR="00E2699D" w:rsidRDefault="00E2699D" w:rsidP="00E2699D">
      <w:pPr>
        <w:pStyle w:val="LabStepCodeBlockLevel2"/>
      </w:pPr>
      <w:r>
        <w:t xml:space="preserve">            .Request()</w:t>
      </w:r>
    </w:p>
    <w:p w:rsidR="00E2699D" w:rsidRDefault="00E2699D" w:rsidP="00E2699D">
      <w:pPr>
        <w:pStyle w:val="LabStepCodeBlockLevel2"/>
      </w:pPr>
      <w:r>
        <w:t xml:space="preserve">            .GetAsync()</w:t>
      </w:r>
    </w:p>
    <w:p w:rsidR="00E2699D" w:rsidRDefault="00E2699D" w:rsidP="00E2699D">
      <w:pPr>
        <w:pStyle w:val="LabStepCodeBlockLevel2"/>
      </w:pPr>
      <w:r>
        <w:t xml:space="preserve">            .Result.FirstOrDefault&lt;Organization&gt;();</w:t>
      </w:r>
    </w:p>
    <w:p w:rsidR="00E2699D" w:rsidRDefault="00E2699D" w:rsidP="00E2699D">
      <w:pPr>
        <w:pStyle w:val="LabStepCodeBlockLevel2"/>
      </w:pPr>
    </w:p>
    <w:p w:rsidR="00E2699D" w:rsidRDefault="00E2699D" w:rsidP="00E2699D">
      <w:pPr>
        <w:pStyle w:val="LabStepCodeBlockLevel2"/>
      </w:pPr>
      <w:r>
        <w:t xml:space="preserve">  Console.WriteLine("Current organizational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Console.WriteLine("ID: " + org.Id);</w:t>
      </w:r>
    </w:p>
    <w:p w:rsidR="00E2699D" w:rsidRDefault="00E2699D" w:rsidP="00E2699D">
      <w:pPr>
        <w:pStyle w:val="LabStepCodeBlockLevel2"/>
      </w:pPr>
      <w:r>
        <w:t xml:space="preserve">  Console.WriteLine("Display Name: " + org.DisplayName);</w:t>
      </w:r>
    </w:p>
    <w:p w:rsidR="00E2699D" w:rsidRDefault="00E2699D" w:rsidP="00E2699D">
      <w:pPr>
        <w:pStyle w:val="LabStepCodeBlockLevel2"/>
      </w:pPr>
      <w:r>
        <w:t xml:space="preserve">  Console.WriteLine("Tenant Domain: " + org.VerifiedDomains.FirstOrDefault&lt;VerifiedDomain&gt;().Name);</w:t>
      </w:r>
    </w:p>
    <w:p w:rsidR="00E2699D" w:rsidRDefault="00E2699D" w:rsidP="00E2699D">
      <w:pPr>
        <w:pStyle w:val="LabStepCodeBlockLevel2"/>
      </w:pPr>
      <w:r>
        <w:t xml:space="preserve">  Console.WriteLine("Country Letter Code: " + org.CountryLetterCode);</w:t>
      </w:r>
    </w:p>
    <w:p w:rsidR="00E2699D" w:rsidRDefault="00E2699D" w:rsidP="00E2699D">
      <w:pPr>
        <w:pStyle w:val="LabStepCodeBlockLevel2"/>
      </w:pPr>
      <w:r>
        <w:t xml:space="preserve">  Console.WriteLine("Technical Email: " + org.TechnicalNotificationMails.FirstOrDefault());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lastRenderedPageBreak/>
        <w:t xml:space="preserve">Add the two lines in the </w:t>
      </w:r>
      <w:r w:rsidRPr="00FF09F0">
        <w:rPr>
          <w:b/>
        </w:rPr>
        <w:t>Main</w:t>
      </w:r>
      <w:r>
        <w:t xml:space="preserve"> method to call </w:t>
      </w:r>
      <w:proofErr w:type="spellStart"/>
      <w:r w:rsidRPr="00FF09F0">
        <w:rPr>
          <w:b/>
        </w:rPr>
        <w:t>DisplayCurrentUserInfo_DotNet</w:t>
      </w:r>
      <w:proofErr w:type="spellEnd"/>
      <w:r>
        <w:t xml:space="preserve"> and </w:t>
      </w:r>
      <w:proofErr w:type="spellStart"/>
      <w:r w:rsidRPr="00FF09F0">
        <w:rPr>
          <w:b/>
        </w:rPr>
        <w:t>DisplayOrganizationInfo_DotNet</w:t>
      </w:r>
      <w:proofErr w:type="spellEnd"/>
      <w:r>
        <w:t>.</w:t>
      </w:r>
    </w:p>
    <w:p w:rsidR="00A874AF" w:rsidRPr="00A874AF" w:rsidRDefault="00A874AF" w:rsidP="00A874AF">
      <w:pPr>
        <w:pStyle w:val="LabStepCodeBlockLevel2"/>
        <w:rPr>
          <w:color w:val="7F7F7F" w:themeColor="text1" w:themeTint="80"/>
        </w:rPr>
      </w:pPr>
      <w:r w:rsidRPr="00A874AF">
        <w:rPr>
          <w:color w:val="7F7F7F" w:themeColor="text1" w:themeTint="80"/>
        </w:rPr>
        <w:t>static void Main() {</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REST API</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DisplayCurrentUserInfo_REST();</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DisplayOrganizationInfo_REST();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.NET client</w:t>
      </w:r>
    </w:p>
    <w:p w:rsidR="00A874AF" w:rsidRDefault="00A874AF" w:rsidP="00A874AF">
      <w:pPr>
        <w:pStyle w:val="LabStepCodeBlockLevel2"/>
      </w:pPr>
      <w:r>
        <w:t xml:space="preserve">  DisplayCurrentUserInfo_DotNet();</w:t>
      </w:r>
    </w:p>
    <w:p w:rsidR="00A874AF" w:rsidRDefault="00A874AF" w:rsidP="00A874AF">
      <w:pPr>
        <w:pStyle w:val="LabStepCodeBlockLevel2"/>
      </w:pPr>
      <w:r>
        <w:t xml:space="preserve">  DisplayOrganizationInfo_DotNet();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Console.WriteLine("Press ENTER to end program");</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Console.ReadLine();</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w:t>
      </w:r>
    </w:p>
    <w:p w:rsidR="00A874AF" w:rsidRDefault="00FF09F0" w:rsidP="00FF09F0">
      <w:pPr>
        <w:pStyle w:val="LabStepNumbered"/>
      </w:pPr>
      <w:r>
        <w:t>Test your work by running the application.</w:t>
      </w:r>
    </w:p>
    <w:p w:rsidR="00FF09F0" w:rsidRDefault="00FF09F0" w:rsidP="00FF09F0">
      <w:pPr>
        <w:pStyle w:val="LabStepNumberedLevel2"/>
      </w:pPr>
      <w:r>
        <w:t>Press the {F5} key to begin a debugging session.</w:t>
      </w:r>
    </w:p>
    <w:p w:rsidR="00FF09F0" w:rsidRDefault="00FF09F0" w:rsidP="00FF09F0">
      <w:pPr>
        <w:pStyle w:val="LabStepNumberedLevel2"/>
      </w:pPr>
      <w:r>
        <w:t>When promoted to sign in, log in using your Office 365 account and credentials.</w:t>
      </w:r>
    </w:p>
    <w:p w:rsidR="00FF09F0" w:rsidRDefault="00FF09F0" w:rsidP="00FF09F0">
      <w:pPr>
        <w:pStyle w:val="LabStepNumberedLevel2"/>
      </w:pPr>
      <w:r>
        <w:t xml:space="preserve">You should see that the Microsoft Graph API calls made with the .NET SDK are executing successfully. </w:t>
      </w:r>
    </w:p>
    <w:p w:rsidR="00A874AF" w:rsidRDefault="00A874AF" w:rsidP="00A874AF">
      <w:pPr>
        <w:pStyle w:val="LabStepScreenshotLevel2"/>
      </w:pPr>
      <w:r>
        <w:drawing>
          <wp:inline distT="0" distB="0" distL="0" distR="0">
            <wp:extent cx="4010405" cy="3769282"/>
            <wp:effectExtent l="19050" t="19050" r="9525"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6000" cy="3774541"/>
                    </a:xfrm>
                    <a:prstGeom prst="rect">
                      <a:avLst/>
                    </a:prstGeom>
                    <a:noFill/>
                    <a:ln>
                      <a:solidFill>
                        <a:schemeClr val="tx1"/>
                      </a:solidFill>
                    </a:ln>
                  </pic:spPr>
                </pic:pic>
              </a:graphicData>
            </a:graphic>
          </wp:inline>
        </w:drawing>
      </w:r>
    </w:p>
    <w:p w:rsidR="00A874AF" w:rsidRDefault="00FF09F0" w:rsidP="00FF09F0">
      <w:pPr>
        <w:pStyle w:val="LabExerciseCallout"/>
      </w:pPr>
      <w:r>
        <w:t>You have now reached the end of this lab.</w:t>
      </w:r>
      <w:bookmarkStart w:id="0" w:name="_GoBack"/>
      <w:bookmarkEnd w:id="0"/>
    </w:p>
    <w:p w:rsidR="00923B24" w:rsidRPr="00923B24" w:rsidRDefault="00923B24" w:rsidP="00923B24"/>
    <w:p w:rsidR="00395A4E" w:rsidRPr="00395A4E" w:rsidRDefault="00395A4E" w:rsidP="00395A4E"/>
    <w:sectPr w:rsidR="00395A4E" w:rsidRPr="00395A4E" w:rsidSect="000A5753">
      <w:headerReference w:type="default" r:id="rId49"/>
      <w:footerReference w:type="default" r:id="rId50"/>
      <w:footerReference w:type="first" r:id="rId5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3FB7" w:rsidRDefault="00A43FB7" w:rsidP="002754DA">
      <w:pPr>
        <w:spacing w:before="0" w:after="0"/>
      </w:pPr>
      <w:r>
        <w:separator/>
      </w:r>
    </w:p>
  </w:endnote>
  <w:endnote w:type="continuationSeparator" w:id="0">
    <w:p w:rsidR="00A43FB7" w:rsidRDefault="00A43FB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7A34D8" w:rsidP="000A5753">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1</w:t>
    </w:r>
    <w:r>
      <w:fldChar w:fldCharType="end"/>
    </w:r>
  </w:p>
  <w:p w:rsidR="007A34D8" w:rsidRDefault="007A34D8" w:rsidP="000A5753">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7A34D8" w:rsidP="000A5753">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1</w:t>
    </w:r>
    <w:r>
      <w:fldChar w:fldCharType="end"/>
    </w:r>
  </w:p>
  <w:p w:rsidR="007A34D8" w:rsidRDefault="007A34D8" w:rsidP="000A5753">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3FB7" w:rsidRDefault="00A43FB7" w:rsidP="002754DA">
      <w:pPr>
        <w:spacing w:before="0" w:after="0"/>
      </w:pPr>
      <w:r>
        <w:separator/>
      </w:r>
    </w:p>
  </w:footnote>
  <w:footnote w:type="continuationSeparator" w:id="0">
    <w:p w:rsidR="00A43FB7" w:rsidRDefault="00A43FB7"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7A34D8" w:rsidP="000A5753">
    <w:pPr>
      <w:pStyle w:val="Header"/>
      <w:pBdr>
        <w:bottom w:val="single" w:sz="4" w:space="0" w:color="auto"/>
      </w:pBdr>
      <w:spacing w:before="240"/>
    </w:pPr>
    <w:r>
      <w:t>MSD365: Modern SharePoint and Office 365 Development</w:t>
    </w:r>
  </w:p>
  <w:p w:rsidR="007A34D8" w:rsidRPr="00E871B8" w:rsidRDefault="007A34D8" w:rsidP="000A5753">
    <w:pPr>
      <w:pStyle w:val="Header"/>
      <w:pBdr>
        <w:bottom w:val="single" w:sz="4" w:space="0" w:color="auto"/>
      </w:pBdr>
      <w:spacing w:before="240"/>
    </w:pPr>
    <w:r>
      <w:t>Module 07 Lab: Programming Authentication with Azure Active Directory</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Sep 12, 2018</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6"/>
  </w:num>
  <w:num w:numId="7">
    <w:abstractNumId w:val="2"/>
  </w:num>
  <w:num w:numId="8">
    <w:abstractNumId w:val="5"/>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5"/>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0223"/>
    <w:rsid w:val="00002196"/>
    <w:rsid w:val="000037AA"/>
    <w:rsid w:val="000108B4"/>
    <w:rsid w:val="00012AC2"/>
    <w:rsid w:val="000165A1"/>
    <w:rsid w:val="00017E0B"/>
    <w:rsid w:val="00021363"/>
    <w:rsid w:val="000237DD"/>
    <w:rsid w:val="00024303"/>
    <w:rsid w:val="000243F6"/>
    <w:rsid w:val="000267E9"/>
    <w:rsid w:val="00026DD0"/>
    <w:rsid w:val="00030FBC"/>
    <w:rsid w:val="000506CA"/>
    <w:rsid w:val="00051385"/>
    <w:rsid w:val="000543B3"/>
    <w:rsid w:val="000671A9"/>
    <w:rsid w:val="00075BE6"/>
    <w:rsid w:val="00082C8E"/>
    <w:rsid w:val="00086439"/>
    <w:rsid w:val="0009020D"/>
    <w:rsid w:val="00090A5A"/>
    <w:rsid w:val="000922A9"/>
    <w:rsid w:val="0009692D"/>
    <w:rsid w:val="000A019A"/>
    <w:rsid w:val="000A0FB8"/>
    <w:rsid w:val="000A375B"/>
    <w:rsid w:val="000A44AF"/>
    <w:rsid w:val="000A4D31"/>
    <w:rsid w:val="000A5753"/>
    <w:rsid w:val="000B09A5"/>
    <w:rsid w:val="000B4798"/>
    <w:rsid w:val="000B7DB5"/>
    <w:rsid w:val="000C54C2"/>
    <w:rsid w:val="000D1CE4"/>
    <w:rsid w:val="000E4786"/>
    <w:rsid w:val="000F11E6"/>
    <w:rsid w:val="000F23A7"/>
    <w:rsid w:val="000F2E8E"/>
    <w:rsid w:val="0011020C"/>
    <w:rsid w:val="00110EC0"/>
    <w:rsid w:val="001128F7"/>
    <w:rsid w:val="00113383"/>
    <w:rsid w:val="0011507B"/>
    <w:rsid w:val="0012341C"/>
    <w:rsid w:val="00123729"/>
    <w:rsid w:val="00123A37"/>
    <w:rsid w:val="0012715F"/>
    <w:rsid w:val="00140317"/>
    <w:rsid w:val="00141688"/>
    <w:rsid w:val="00145BAE"/>
    <w:rsid w:val="00146F31"/>
    <w:rsid w:val="00151E41"/>
    <w:rsid w:val="00152635"/>
    <w:rsid w:val="001554D3"/>
    <w:rsid w:val="0015714F"/>
    <w:rsid w:val="00160EEF"/>
    <w:rsid w:val="00162568"/>
    <w:rsid w:val="0016348C"/>
    <w:rsid w:val="0016370A"/>
    <w:rsid w:val="00164EE0"/>
    <w:rsid w:val="001657A8"/>
    <w:rsid w:val="0016603A"/>
    <w:rsid w:val="00166BA8"/>
    <w:rsid w:val="00167F8D"/>
    <w:rsid w:val="00171C7E"/>
    <w:rsid w:val="00172887"/>
    <w:rsid w:val="001760F5"/>
    <w:rsid w:val="001764C8"/>
    <w:rsid w:val="00182F32"/>
    <w:rsid w:val="00184509"/>
    <w:rsid w:val="00190D86"/>
    <w:rsid w:val="0019249E"/>
    <w:rsid w:val="001969F7"/>
    <w:rsid w:val="001A3C36"/>
    <w:rsid w:val="001B176D"/>
    <w:rsid w:val="001B60FC"/>
    <w:rsid w:val="001C2975"/>
    <w:rsid w:val="001C3C48"/>
    <w:rsid w:val="001C5361"/>
    <w:rsid w:val="001D41B6"/>
    <w:rsid w:val="001E2DF2"/>
    <w:rsid w:val="001E3B71"/>
    <w:rsid w:val="001E5FC6"/>
    <w:rsid w:val="001E6454"/>
    <w:rsid w:val="001E6C86"/>
    <w:rsid w:val="001E73CB"/>
    <w:rsid w:val="001F77DA"/>
    <w:rsid w:val="0020261B"/>
    <w:rsid w:val="00202E01"/>
    <w:rsid w:val="002037AF"/>
    <w:rsid w:val="0020639D"/>
    <w:rsid w:val="00207F56"/>
    <w:rsid w:val="0021154E"/>
    <w:rsid w:val="00216298"/>
    <w:rsid w:val="00221821"/>
    <w:rsid w:val="002228E1"/>
    <w:rsid w:val="002243BC"/>
    <w:rsid w:val="00225D1A"/>
    <w:rsid w:val="00226C32"/>
    <w:rsid w:val="00231A2A"/>
    <w:rsid w:val="00231D57"/>
    <w:rsid w:val="00234111"/>
    <w:rsid w:val="00237391"/>
    <w:rsid w:val="002376C5"/>
    <w:rsid w:val="00243A3C"/>
    <w:rsid w:val="0024711C"/>
    <w:rsid w:val="002508CA"/>
    <w:rsid w:val="002646DD"/>
    <w:rsid w:val="00265968"/>
    <w:rsid w:val="00271358"/>
    <w:rsid w:val="00273BA6"/>
    <w:rsid w:val="00273F7D"/>
    <w:rsid w:val="002754DA"/>
    <w:rsid w:val="002772C2"/>
    <w:rsid w:val="002820B9"/>
    <w:rsid w:val="00283D43"/>
    <w:rsid w:val="00286E1A"/>
    <w:rsid w:val="0029276C"/>
    <w:rsid w:val="002930AF"/>
    <w:rsid w:val="002A0CDC"/>
    <w:rsid w:val="002A6C31"/>
    <w:rsid w:val="002B0009"/>
    <w:rsid w:val="002B29CA"/>
    <w:rsid w:val="002B49BE"/>
    <w:rsid w:val="002B50BA"/>
    <w:rsid w:val="002C21FF"/>
    <w:rsid w:val="002C5CBE"/>
    <w:rsid w:val="002C6DDC"/>
    <w:rsid w:val="002D31FF"/>
    <w:rsid w:val="002E035E"/>
    <w:rsid w:val="002E1C5A"/>
    <w:rsid w:val="002E259F"/>
    <w:rsid w:val="002E3602"/>
    <w:rsid w:val="002E66B3"/>
    <w:rsid w:val="002E71C4"/>
    <w:rsid w:val="002F2748"/>
    <w:rsid w:val="002F50E7"/>
    <w:rsid w:val="002F5578"/>
    <w:rsid w:val="0030388D"/>
    <w:rsid w:val="00307288"/>
    <w:rsid w:val="00311545"/>
    <w:rsid w:val="003159E3"/>
    <w:rsid w:val="00316198"/>
    <w:rsid w:val="0031741B"/>
    <w:rsid w:val="00325444"/>
    <w:rsid w:val="00333042"/>
    <w:rsid w:val="00336568"/>
    <w:rsid w:val="003459AB"/>
    <w:rsid w:val="00347559"/>
    <w:rsid w:val="00351953"/>
    <w:rsid w:val="0035550E"/>
    <w:rsid w:val="003560BC"/>
    <w:rsid w:val="00361340"/>
    <w:rsid w:val="00364378"/>
    <w:rsid w:val="00367C9B"/>
    <w:rsid w:val="00371932"/>
    <w:rsid w:val="00373A63"/>
    <w:rsid w:val="00376405"/>
    <w:rsid w:val="003775F8"/>
    <w:rsid w:val="00377E0D"/>
    <w:rsid w:val="003829A4"/>
    <w:rsid w:val="00385E7E"/>
    <w:rsid w:val="00391AFB"/>
    <w:rsid w:val="00395A4E"/>
    <w:rsid w:val="003A158A"/>
    <w:rsid w:val="003A6D85"/>
    <w:rsid w:val="003B1609"/>
    <w:rsid w:val="003B509E"/>
    <w:rsid w:val="003B5312"/>
    <w:rsid w:val="003B6B6E"/>
    <w:rsid w:val="003B6E62"/>
    <w:rsid w:val="003C5D20"/>
    <w:rsid w:val="003C6F1C"/>
    <w:rsid w:val="003C6F9B"/>
    <w:rsid w:val="003C7003"/>
    <w:rsid w:val="003D1045"/>
    <w:rsid w:val="003D4A36"/>
    <w:rsid w:val="003D513A"/>
    <w:rsid w:val="003E3149"/>
    <w:rsid w:val="003E460D"/>
    <w:rsid w:val="003E53A5"/>
    <w:rsid w:val="003F0DE3"/>
    <w:rsid w:val="003F2EDC"/>
    <w:rsid w:val="004005DA"/>
    <w:rsid w:val="00400DC5"/>
    <w:rsid w:val="0040553E"/>
    <w:rsid w:val="0040576B"/>
    <w:rsid w:val="00405EBF"/>
    <w:rsid w:val="00413B3B"/>
    <w:rsid w:val="00414108"/>
    <w:rsid w:val="00420D38"/>
    <w:rsid w:val="00425BCC"/>
    <w:rsid w:val="00427A68"/>
    <w:rsid w:val="004336CC"/>
    <w:rsid w:val="0043657B"/>
    <w:rsid w:val="004402EC"/>
    <w:rsid w:val="00445241"/>
    <w:rsid w:val="00445B3B"/>
    <w:rsid w:val="00445F5C"/>
    <w:rsid w:val="00446B8D"/>
    <w:rsid w:val="00452535"/>
    <w:rsid w:val="004569A7"/>
    <w:rsid w:val="00460E05"/>
    <w:rsid w:val="00463DEB"/>
    <w:rsid w:val="00464B6B"/>
    <w:rsid w:val="00464F96"/>
    <w:rsid w:val="0046679B"/>
    <w:rsid w:val="00474799"/>
    <w:rsid w:val="00481358"/>
    <w:rsid w:val="00482B10"/>
    <w:rsid w:val="004838B2"/>
    <w:rsid w:val="00483D33"/>
    <w:rsid w:val="00484260"/>
    <w:rsid w:val="00485767"/>
    <w:rsid w:val="0048724B"/>
    <w:rsid w:val="00487D07"/>
    <w:rsid w:val="004901DA"/>
    <w:rsid w:val="004936A7"/>
    <w:rsid w:val="0049441A"/>
    <w:rsid w:val="004946E2"/>
    <w:rsid w:val="004963EC"/>
    <w:rsid w:val="004976B3"/>
    <w:rsid w:val="004A0344"/>
    <w:rsid w:val="004A349F"/>
    <w:rsid w:val="004A66FA"/>
    <w:rsid w:val="004A7C45"/>
    <w:rsid w:val="004B2700"/>
    <w:rsid w:val="004B4280"/>
    <w:rsid w:val="004B75D9"/>
    <w:rsid w:val="004C251A"/>
    <w:rsid w:val="004C3FD9"/>
    <w:rsid w:val="004C6C49"/>
    <w:rsid w:val="004C7D6E"/>
    <w:rsid w:val="004D2050"/>
    <w:rsid w:val="004D21DD"/>
    <w:rsid w:val="004D3A39"/>
    <w:rsid w:val="004D5B0F"/>
    <w:rsid w:val="004D71F4"/>
    <w:rsid w:val="004D75A3"/>
    <w:rsid w:val="004E0A41"/>
    <w:rsid w:val="004E1CBF"/>
    <w:rsid w:val="004E3B42"/>
    <w:rsid w:val="004E45B9"/>
    <w:rsid w:val="004F1851"/>
    <w:rsid w:val="004F1E4C"/>
    <w:rsid w:val="004F54BD"/>
    <w:rsid w:val="00504620"/>
    <w:rsid w:val="0050658A"/>
    <w:rsid w:val="0050746C"/>
    <w:rsid w:val="005106D7"/>
    <w:rsid w:val="0051112C"/>
    <w:rsid w:val="00513EAD"/>
    <w:rsid w:val="0051400B"/>
    <w:rsid w:val="00515C63"/>
    <w:rsid w:val="0052595A"/>
    <w:rsid w:val="0053493F"/>
    <w:rsid w:val="00536A2B"/>
    <w:rsid w:val="00536EA7"/>
    <w:rsid w:val="00537866"/>
    <w:rsid w:val="00540A9A"/>
    <w:rsid w:val="005428BD"/>
    <w:rsid w:val="00550450"/>
    <w:rsid w:val="00551DC5"/>
    <w:rsid w:val="00551DFA"/>
    <w:rsid w:val="005522AE"/>
    <w:rsid w:val="00560F81"/>
    <w:rsid w:val="005676EE"/>
    <w:rsid w:val="005710D5"/>
    <w:rsid w:val="0057247C"/>
    <w:rsid w:val="00574574"/>
    <w:rsid w:val="00580480"/>
    <w:rsid w:val="0058123A"/>
    <w:rsid w:val="0058773B"/>
    <w:rsid w:val="005908F6"/>
    <w:rsid w:val="00592DAA"/>
    <w:rsid w:val="00596F7D"/>
    <w:rsid w:val="005A0E17"/>
    <w:rsid w:val="005A19B3"/>
    <w:rsid w:val="005A3A17"/>
    <w:rsid w:val="005A3E02"/>
    <w:rsid w:val="005A4563"/>
    <w:rsid w:val="005A5DC7"/>
    <w:rsid w:val="005A6D5F"/>
    <w:rsid w:val="005B2865"/>
    <w:rsid w:val="005B2AD8"/>
    <w:rsid w:val="005B6F90"/>
    <w:rsid w:val="005C03B9"/>
    <w:rsid w:val="005C1BF8"/>
    <w:rsid w:val="005C3A90"/>
    <w:rsid w:val="005D0297"/>
    <w:rsid w:val="005D3244"/>
    <w:rsid w:val="005D380A"/>
    <w:rsid w:val="005D3854"/>
    <w:rsid w:val="005D49DD"/>
    <w:rsid w:val="005E054A"/>
    <w:rsid w:val="005E0B5C"/>
    <w:rsid w:val="005E0D54"/>
    <w:rsid w:val="005E3B38"/>
    <w:rsid w:val="005E47B8"/>
    <w:rsid w:val="005E79AF"/>
    <w:rsid w:val="005F03A0"/>
    <w:rsid w:val="005F2CE3"/>
    <w:rsid w:val="005F39DC"/>
    <w:rsid w:val="00601E9E"/>
    <w:rsid w:val="00602C17"/>
    <w:rsid w:val="00607C2B"/>
    <w:rsid w:val="006133C4"/>
    <w:rsid w:val="00620888"/>
    <w:rsid w:val="006215F6"/>
    <w:rsid w:val="00624E95"/>
    <w:rsid w:val="00625F0D"/>
    <w:rsid w:val="00626932"/>
    <w:rsid w:val="006316FA"/>
    <w:rsid w:val="00632485"/>
    <w:rsid w:val="0063362B"/>
    <w:rsid w:val="006352C6"/>
    <w:rsid w:val="00643F55"/>
    <w:rsid w:val="00645BB8"/>
    <w:rsid w:val="00650ACD"/>
    <w:rsid w:val="0065228B"/>
    <w:rsid w:val="00654F8F"/>
    <w:rsid w:val="006560F9"/>
    <w:rsid w:val="0065756C"/>
    <w:rsid w:val="0066042A"/>
    <w:rsid w:val="00661508"/>
    <w:rsid w:val="006649DB"/>
    <w:rsid w:val="00667328"/>
    <w:rsid w:val="00667B58"/>
    <w:rsid w:val="0067766A"/>
    <w:rsid w:val="00682FC7"/>
    <w:rsid w:val="00686CA6"/>
    <w:rsid w:val="0069092F"/>
    <w:rsid w:val="00691DCF"/>
    <w:rsid w:val="00692AFB"/>
    <w:rsid w:val="006943D3"/>
    <w:rsid w:val="0069598A"/>
    <w:rsid w:val="006A020F"/>
    <w:rsid w:val="006A105B"/>
    <w:rsid w:val="006A2A50"/>
    <w:rsid w:val="006B07C3"/>
    <w:rsid w:val="006B12CD"/>
    <w:rsid w:val="006B25FA"/>
    <w:rsid w:val="006B5E39"/>
    <w:rsid w:val="006B6F43"/>
    <w:rsid w:val="006C0157"/>
    <w:rsid w:val="006C3796"/>
    <w:rsid w:val="006C4644"/>
    <w:rsid w:val="006C4B76"/>
    <w:rsid w:val="006C5C78"/>
    <w:rsid w:val="006D1BB7"/>
    <w:rsid w:val="006E3BD3"/>
    <w:rsid w:val="006E5188"/>
    <w:rsid w:val="006F0F27"/>
    <w:rsid w:val="006F13F6"/>
    <w:rsid w:val="006F64F9"/>
    <w:rsid w:val="0070089C"/>
    <w:rsid w:val="00711C05"/>
    <w:rsid w:val="00724A33"/>
    <w:rsid w:val="00725E91"/>
    <w:rsid w:val="00726591"/>
    <w:rsid w:val="0072738D"/>
    <w:rsid w:val="00731109"/>
    <w:rsid w:val="00734928"/>
    <w:rsid w:val="00737FD5"/>
    <w:rsid w:val="00740261"/>
    <w:rsid w:val="00740358"/>
    <w:rsid w:val="00740CA3"/>
    <w:rsid w:val="0074109A"/>
    <w:rsid w:val="0074162A"/>
    <w:rsid w:val="007442CF"/>
    <w:rsid w:val="00747129"/>
    <w:rsid w:val="007508E5"/>
    <w:rsid w:val="00754D76"/>
    <w:rsid w:val="00756C10"/>
    <w:rsid w:val="007600AD"/>
    <w:rsid w:val="0076162E"/>
    <w:rsid w:val="007616DD"/>
    <w:rsid w:val="0076526D"/>
    <w:rsid w:val="00770735"/>
    <w:rsid w:val="00775A11"/>
    <w:rsid w:val="00785447"/>
    <w:rsid w:val="0078763B"/>
    <w:rsid w:val="007A2E8C"/>
    <w:rsid w:val="007A3111"/>
    <w:rsid w:val="007A34D8"/>
    <w:rsid w:val="007A3D0E"/>
    <w:rsid w:val="007A6FDB"/>
    <w:rsid w:val="007A7B3A"/>
    <w:rsid w:val="007B6018"/>
    <w:rsid w:val="007B63AE"/>
    <w:rsid w:val="007B648F"/>
    <w:rsid w:val="007C036A"/>
    <w:rsid w:val="007C08D2"/>
    <w:rsid w:val="007C5362"/>
    <w:rsid w:val="007C5EF6"/>
    <w:rsid w:val="007C731A"/>
    <w:rsid w:val="007D3352"/>
    <w:rsid w:val="007D72B4"/>
    <w:rsid w:val="007E240B"/>
    <w:rsid w:val="007E54CD"/>
    <w:rsid w:val="007E5A7C"/>
    <w:rsid w:val="007F2CD4"/>
    <w:rsid w:val="007F37E8"/>
    <w:rsid w:val="007F4E77"/>
    <w:rsid w:val="007F5620"/>
    <w:rsid w:val="007F6EE3"/>
    <w:rsid w:val="0080252D"/>
    <w:rsid w:val="00805738"/>
    <w:rsid w:val="008110BB"/>
    <w:rsid w:val="008114C7"/>
    <w:rsid w:val="00812AF5"/>
    <w:rsid w:val="008214AE"/>
    <w:rsid w:val="008237DD"/>
    <w:rsid w:val="00826F6E"/>
    <w:rsid w:val="00826FF7"/>
    <w:rsid w:val="0082729D"/>
    <w:rsid w:val="0083029D"/>
    <w:rsid w:val="00830A82"/>
    <w:rsid w:val="00841F3B"/>
    <w:rsid w:val="0084571E"/>
    <w:rsid w:val="00845FAD"/>
    <w:rsid w:val="008530CC"/>
    <w:rsid w:val="008542E7"/>
    <w:rsid w:val="008546E7"/>
    <w:rsid w:val="00856645"/>
    <w:rsid w:val="00860BB8"/>
    <w:rsid w:val="008648D6"/>
    <w:rsid w:val="0086565F"/>
    <w:rsid w:val="00865AE4"/>
    <w:rsid w:val="0086681C"/>
    <w:rsid w:val="00872C6E"/>
    <w:rsid w:val="008743F8"/>
    <w:rsid w:val="008750A4"/>
    <w:rsid w:val="00880606"/>
    <w:rsid w:val="00893C82"/>
    <w:rsid w:val="008943B0"/>
    <w:rsid w:val="008958BC"/>
    <w:rsid w:val="008A1B16"/>
    <w:rsid w:val="008A2BA0"/>
    <w:rsid w:val="008A69A5"/>
    <w:rsid w:val="008A7318"/>
    <w:rsid w:val="008B41B2"/>
    <w:rsid w:val="008B697B"/>
    <w:rsid w:val="008C17EA"/>
    <w:rsid w:val="008C1C05"/>
    <w:rsid w:val="008C564C"/>
    <w:rsid w:val="008C58FB"/>
    <w:rsid w:val="008D054E"/>
    <w:rsid w:val="008D0899"/>
    <w:rsid w:val="008D261C"/>
    <w:rsid w:val="008D30B0"/>
    <w:rsid w:val="008D6EDA"/>
    <w:rsid w:val="008D7F27"/>
    <w:rsid w:val="008E1CE8"/>
    <w:rsid w:val="008E2680"/>
    <w:rsid w:val="008E3F36"/>
    <w:rsid w:val="008E6AF4"/>
    <w:rsid w:val="008F40A6"/>
    <w:rsid w:val="008F76DB"/>
    <w:rsid w:val="00902F51"/>
    <w:rsid w:val="00903B98"/>
    <w:rsid w:val="00904E98"/>
    <w:rsid w:val="0090725E"/>
    <w:rsid w:val="00913A3A"/>
    <w:rsid w:val="00915A59"/>
    <w:rsid w:val="0091656E"/>
    <w:rsid w:val="00917ACE"/>
    <w:rsid w:val="00923B24"/>
    <w:rsid w:val="00925E86"/>
    <w:rsid w:val="009274C0"/>
    <w:rsid w:val="00931080"/>
    <w:rsid w:val="00931E3C"/>
    <w:rsid w:val="009422EE"/>
    <w:rsid w:val="00944282"/>
    <w:rsid w:val="00945D24"/>
    <w:rsid w:val="009503BC"/>
    <w:rsid w:val="0095110D"/>
    <w:rsid w:val="009519FB"/>
    <w:rsid w:val="00951BD2"/>
    <w:rsid w:val="00951C8A"/>
    <w:rsid w:val="009537AB"/>
    <w:rsid w:val="00954D26"/>
    <w:rsid w:val="00956129"/>
    <w:rsid w:val="00956AB3"/>
    <w:rsid w:val="00960427"/>
    <w:rsid w:val="00961446"/>
    <w:rsid w:val="0096384D"/>
    <w:rsid w:val="00963A9F"/>
    <w:rsid w:val="00963AE0"/>
    <w:rsid w:val="00964D6A"/>
    <w:rsid w:val="00964DF1"/>
    <w:rsid w:val="00965C23"/>
    <w:rsid w:val="00972959"/>
    <w:rsid w:val="009753EF"/>
    <w:rsid w:val="0097655F"/>
    <w:rsid w:val="0098575B"/>
    <w:rsid w:val="00990EBF"/>
    <w:rsid w:val="00997536"/>
    <w:rsid w:val="009A27F0"/>
    <w:rsid w:val="009A5818"/>
    <w:rsid w:val="009B275F"/>
    <w:rsid w:val="009C016D"/>
    <w:rsid w:val="009C30CA"/>
    <w:rsid w:val="009C6E7B"/>
    <w:rsid w:val="009D147E"/>
    <w:rsid w:val="009D168C"/>
    <w:rsid w:val="009D1C9A"/>
    <w:rsid w:val="009D22E7"/>
    <w:rsid w:val="009D553D"/>
    <w:rsid w:val="009E1990"/>
    <w:rsid w:val="009E2AD2"/>
    <w:rsid w:val="009F341D"/>
    <w:rsid w:val="009F4937"/>
    <w:rsid w:val="009F7F64"/>
    <w:rsid w:val="00A05346"/>
    <w:rsid w:val="00A05D85"/>
    <w:rsid w:val="00A070BA"/>
    <w:rsid w:val="00A10074"/>
    <w:rsid w:val="00A10BF8"/>
    <w:rsid w:val="00A128A7"/>
    <w:rsid w:val="00A136DF"/>
    <w:rsid w:val="00A15C8C"/>
    <w:rsid w:val="00A21B02"/>
    <w:rsid w:val="00A2430F"/>
    <w:rsid w:val="00A259EA"/>
    <w:rsid w:val="00A25FC5"/>
    <w:rsid w:val="00A27676"/>
    <w:rsid w:val="00A3093C"/>
    <w:rsid w:val="00A30C18"/>
    <w:rsid w:val="00A328AE"/>
    <w:rsid w:val="00A33A36"/>
    <w:rsid w:val="00A36AE5"/>
    <w:rsid w:val="00A409BA"/>
    <w:rsid w:val="00A416B0"/>
    <w:rsid w:val="00A4394E"/>
    <w:rsid w:val="00A43FB7"/>
    <w:rsid w:val="00A46E44"/>
    <w:rsid w:val="00A51DE9"/>
    <w:rsid w:val="00A53017"/>
    <w:rsid w:val="00A5490F"/>
    <w:rsid w:val="00A55EA3"/>
    <w:rsid w:val="00A613FA"/>
    <w:rsid w:val="00A6472F"/>
    <w:rsid w:val="00A66755"/>
    <w:rsid w:val="00A73931"/>
    <w:rsid w:val="00A807FF"/>
    <w:rsid w:val="00A811F8"/>
    <w:rsid w:val="00A81890"/>
    <w:rsid w:val="00A84330"/>
    <w:rsid w:val="00A874AF"/>
    <w:rsid w:val="00A978C4"/>
    <w:rsid w:val="00A97AC7"/>
    <w:rsid w:val="00AA081D"/>
    <w:rsid w:val="00AA1C5E"/>
    <w:rsid w:val="00AA7BC6"/>
    <w:rsid w:val="00AB0EF6"/>
    <w:rsid w:val="00AB4BD9"/>
    <w:rsid w:val="00AB5139"/>
    <w:rsid w:val="00AC1004"/>
    <w:rsid w:val="00AC2E13"/>
    <w:rsid w:val="00AC535D"/>
    <w:rsid w:val="00AD3847"/>
    <w:rsid w:val="00AD53E0"/>
    <w:rsid w:val="00AE14B8"/>
    <w:rsid w:val="00AE16EB"/>
    <w:rsid w:val="00AE27DB"/>
    <w:rsid w:val="00AE3180"/>
    <w:rsid w:val="00AF424C"/>
    <w:rsid w:val="00AF4F9B"/>
    <w:rsid w:val="00B04598"/>
    <w:rsid w:val="00B04679"/>
    <w:rsid w:val="00B11579"/>
    <w:rsid w:val="00B267B7"/>
    <w:rsid w:val="00B304F8"/>
    <w:rsid w:val="00B37D3E"/>
    <w:rsid w:val="00B410F6"/>
    <w:rsid w:val="00B4465C"/>
    <w:rsid w:val="00B47C56"/>
    <w:rsid w:val="00B56241"/>
    <w:rsid w:val="00B56C9C"/>
    <w:rsid w:val="00B57970"/>
    <w:rsid w:val="00B60011"/>
    <w:rsid w:val="00B74E1A"/>
    <w:rsid w:val="00B76429"/>
    <w:rsid w:val="00B7645C"/>
    <w:rsid w:val="00B80925"/>
    <w:rsid w:val="00B815CE"/>
    <w:rsid w:val="00B838CD"/>
    <w:rsid w:val="00B84304"/>
    <w:rsid w:val="00BA06CB"/>
    <w:rsid w:val="00BA1292"/>
    <w:rsid w:val="00BA332D"/>
    <w:rsid w:val="00BA64BB"/>
    <w:rsid w:val="00BB42DB"/>
    <w:rsid w:val="00BB54BC"/>
    <w:rsid w:val="00BC1206"/>
    <w:rsid w:val="00BC120F"/>
    <w:rsid w:val="00BC22EE"/>
    <w:rsid w:val="00BC2C68"/>
    <w:rsid w:val="00BC3FCA"/>
    <w:rsid w:val="00BD1EA3"/>
    <w:rsid w:val="00BD760F"/>
    <w:rsid w:val="00BE20E7"/>
    <w:rsid w:val="00BE5EE7"/>
    <w:rsid w:val="00BF3349"/>
    <w:rsid w:val="00BF4AAD"/>
    <w:rsid w:val="00C1089B"/>
    <w:rsid w:val="00C159E0"/>
    <w:rsid w:val="00C171CF"/>
    <w:rsid w:val="00C30E56"/>
    <w:rsid w:val="00C31BD3"/>
    <w:rsid w:val="00C3211E"/>
    <w:rsid w:val="00C33D09"/>
    <w:rsid w:val="00C34D0A"/>
    <w:rsid w:val="00C37A3E"/>
    <w:rsid w:val="00C44632"/>
    <w:rsid w:val="00C53882"/>
    <w:rsid w:val="00C54CAE"/>
    <w:rsid w:val="00C62D6E"/>
    <w:rsid w:val="00C642C3"/>
    <w:rsid w:val="00C66309"/>
    <w:rsid w:val="00C67699"/>
    <w:rsid w:val="00C70683"/>
    <w:rsid w:val="00C80B2F"/>
    <w:rsid w:val="00C81CBC"/>
    <w:rsid w:val="00C82328"/>
    <w:rsid w:val="00C8259A"/>
    <w:rsid w:val="00C83951"/>
    <w:rsid w:val="00C847ED"/>
    <w:rsid w:val="00C86B45"/>
    <w:rsid w:val="00C9096A"/>
    <w:rsid w:val="00C92678"/>
    <w:rsid w:val="00C93792"/>
    <w:rsid w:val="00C93E0C"/>
    <w:rsid w:val="00C97674"/>
    <w:rsid w:val="00CB3262"/>
    <w:rsid w:val="00CB7A9C"/>
    <w:rsid w:val="00CB7CC1"/>
    <w:rsid w:val="00CD0AD0"/>
    <w:rsid w:val="00CD10A1"/>
    <w:rsid w:val="00CD3699"/>
    <w:rsid w:val="00CE155F"/>
    <w:rsid w:val="00CF0D9B"/>
    <w:rsid w:val="00CF1E7B"/>
    <w:rsid w:val="00CF2509"/>
    <w:rsid w:val="00CF713C"/>
    <w:rsid w:val="00CF7AD5"/>
    <w:rsid w:val="00D057EA"/>
    <w:rsid w:val="00D11AD7"/>
    <w:rsid w:val="00D11B33"/>
    <w:rsid w:val="00D12B10"/>
    <w:rsid w:val="00D1320B"/>
    <w:rsid w:val="00D15F6C"/>
    <w:rsid w:val="00D15FEC"/>
    <w:rsid w:val="00D209FD"/>
    <w:rsid w:val="00D220E0"/>
    <w:rsid w:val="00D22415"/>
    <w:rsid w:val="00D2288E"/>
    <w:rsid w:val="00D33840"/>
    <w:rsid w:val="00D3469C"/>
    <w:rsid w:val="00D42B24"/>
    <w:rsid w:val="00D50509"/>
    <w:rsid w:val="00D51C42"/>
    <w:rsid w:val="00D525CC"/>
    <w:rsid w:val="00D56B22"/>
    <w:rsid w:val="00D6413D"/>
    <w:rsid w:val="00D64974"/>
    <w:rsid w:val="00D65BAA"/>
    <w:rsid w:val="00D66469"/>
    <w:rsid w:val="00D75D9A"/>
    <w:rsid w:val="00D8031B"/>
    <w:rsid w:val="00D83758"/>
    <w:rsid w:val="00D84676"/>
    <w:rsid w:val="00D84684"/>
    <w:rsid w:val="00D84A2F"/>
    <w:rsid w:val="00D85FEA"/>
    <w:rsid w:val="00D8754C"/>
    <w:rsid w:val="00D92006"/>
    <w:rsid w:val="00D950CC"/>
    <w:rsid w:val="00D96C8F"/>
    <w:rsid w:val="00D97000"/>
    <w:rsid w:val="00DA442B"/>
    <w:rsid w:val="00DA47C8"/>
    <w:rsid w:val="00DA5CB6"/>
    <w:rsid w:val="00DA6D71"/>
    <w:rsid w:val="00DA6EA9"/>
    <w:rsid w:val="00DB4411"/>
    <w:rsid w:val="00DB63F0"/>
    <w:rsid w:val="00DC2A0F"/>
    <w:rsid w:val="00DC2AFF"/>
    <w:rsid w:val="00DC3E2A"/>
    <w:rsid w:val="00DC4746"/>
    <w:rsid w:val="00DD1790"/>
    <w:rsid w:val="00DD40A9"/>
    <w:rsid w:val="00DD5F52"/>
    <w:rsid w:val="00DD7D6E"/>
    <w:rsid w:val="00DE3C75"/>
    <w:rsid w:val="00DE5625"/>
    <w:rsid w:val="00DE58D9"/>
    <w:rsid w:val="00DF0141"/>
    <w:rsid w:val="00DF091D"/>
    <w:rsid w:val="00DF0E38"/>
    <w:rsid w:val="00DF2FB3"/>
    <w:rsid w:val="00DF61F9"/>
    <w:rsid w:val="00E056FD"/>
    <w:rsid w:val="00E07AF0"/>
    <w:rsid w:val="00E13222"/>
    <w:rsid w:val="00E132BC"/>
    <w:rsid w:val="00E15736"/>
    <w:rsid w:val="00E16C08"/>
    <w:rsid w:val="00E16CAD"/>
    <w:rsid w:val="00E17666"/>
    <w:rsid w:val="00E177CD"/>
    <w:rsid w:val="00E22CFC"/>
    <w:rsid w:val="00E25E47"/>
    <w:rsid w:val="00E2699D"/>
    <w:rsid w:val="00E329CE"/>
    <w:rsid w:val="00E338DA"/>
    <w:rsid w:val="00E36698"/>
    <w:rsid w:val="00E4002D"/>
    <w:rsid w:val="00E41BFD"/>
    <w:rsid w:val="00E42402"/>
    <w:rsid w:val="00E43499"/>
    <w:rsid w:val="00E45125"/>
    <w:rsid w:val="00E51A44"/>
    <w:rsid w:val="00E52656"/>
    <w:rsid w:val="00E52C71"/>
    <w:rsid w:val="00E534D8"/>
    <w:rsid w:val="00E57117"/>
    <w:rsid w:val="00E57901"/>
    <w:rsid w:val="00E605AD"/>
    <w:rsid w:val="00E60B87"/>
    <w:rsid w:val="00E663C5"/>
    <w:rsid w:val="00E66BB8"/>
    <w:rsid w:val="00E71BA0"/>
    <w:rsid w:val="00E75E69"/>
    <w:rsid w:val="00E77CE0"/>
    <w:rsid w:val="00E80980"/>
    <w:rsid w:val="00E816DC"/>
    <w:rsid w:val="00E81B2A"/>
    <w:rsid w:val="00E90829"/>
    <w:rsid w:val="00E90A2E"/>
    <w:rsid w:val="00E95F93"/>
    <w:rsid w:val="00EA0CC6"/>
    <w:rsid w:val="00EB0E93"/>
    <w:rsid w:val="00EC02AD"/>
    <w:rsid w:val="00EC0B5A"/>
    <w:rsid w:val="00EC15A4"/>
    <w:rsid w:val="00ED1A11"/>
    <w:rsid w:val="00ED1EBB"/>
    <w:rsid w:val="00ED67A3"/>
    <w:rsid w:val="00ED682B"/>
    <w:rsid w:val="00EE049F"/>
    <w:rsid w:val="00EE0ACB"/>
    <w:rsid w:val="00EE33BC"/>
    <w:rsid w:val="00EE38B6"/>
    <w:rsid w:val="00EE727D"/>
    <w:rsid w:val="00EE7A35"/>
    <w:rsid w:val="00EF08EE"/>
    <w:rsid w:val="00EF0B37"/>
    <w:rsid w:val="00F01A46"/>
    <w:rsid w:val="00F10C41"/>
    <w:rsid w:val="00F218A1"/>
    <w:rsid w:val="00F21A30"/>
    <w:rsid w:val="00F22325"/>
    <w:rsid w:val="00F22470"/>
    <w:rsid w:val="00F276BD"/>
    <w:rsid w:val="00F31C41"/>
    <w:rsid w:val="00F325C3"/>
    <w:rsid w:val="00F34FD2"/>
    <w:rsid w:val="00F40596"/>
    <w:rsid w:val="00F4201D"/>
    <w:rsid w:val="00F42571"/>
    <w:rsid w:val="00F42C90"/>
    <w:rsid w:val="00F43BFB"/>
    <w:rsid w:val="00F50640"/>
    <w:rsid w:val="00F5138E"/>
    <w:rsid w:val="00F517DB"/>
    <w:rsid w:val="00F526B3"/>
    <w:rsid w:val="00F53538"/>
    <w:rsid w:val="00F577F9"/>
    <w:rsid w:val="00F62F1C"/>
    <w:rsid w:val="00F64CF9"/>
    <w:rsid w:val="00F72607"/>
    <w:rsid w:val="00F762D7"/>
    <w:rsid w:val="00F81057"/>
    <w:rsid w:val="00F81206"/>
    <w:rsid w:val="00F8243C"/>
    <w:rsid w:val="00F82F9B"/>
    <w:rsid w:val="00F84B8D"/>
    <w:rsid w:val="00F86CCD"/>
    <w:rsid w:val="00F938D8"/>
    <w:rsid w:val="00F938DC"/>
    <w:rsid w:val="00F948BF"/>
    <w:rsid w:val="00FA0B39"/>
    <w:rsid w:val="00FA1794"/>
    <w:rsid w:val="00FA3EB4"/>
    <w:rsid w:val="00FA5E15"/>
    <w:rsid w:val="00FA6896"/>
    <w:rsid w:val="00FB0030"/>
    <w:rsid w:val="00FB07B8"/>
    <w:rsid w:val="00FB2282"/>
    <w:rsid w:val="00FB3F0A"/>
    <w:rsid w:val="00FB5836"/>
    <w:rsid w:val="00FB68E3"/>
    <w:rsid w:val="00FB6B61"/>
    <w:rsid w:val="00FC00E1"/>
    <w:rsid w:val="00FC1C89"/>
    <w:rsid w:val="00FC2749"/>
    <w:rsid w:val="00FC5F02"/>
    <w:rsid w:val="00FC79BD"/>
    <w:rsid w:val="00FD000A"/>
    <w:rsid w:val="00FD08AB"/>
    <w:rsid w:val="00FD1B1D"/>
    <w:rsid w:val="00FD1FA2"/>
    <w:rsid w:val="00FD69DA"/>
    <w:rsid w:val="00FE0728"/>
    <w:rsid w:val="00FE5F7D"/>
    <w:rsid w:val="00FE66CA"/>
    <w:rsid w:val="00FF0591"/>
    <w:rsid w:val="00FF09F0"/>
    <w:rsid w:val="00FF3C5B"/>
    <w:rsid w:val="00FF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768A3"/>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269B95AB-F92C-42DD-8C8A-FA5D3FF5A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646</TotalTime>
  <Pages>16</Pages>
  <Words>2711</Words>
  <Characters>15457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48</cp:revision>
  <cp:lastPrinted>2009-08-12T16:30:00Z</cp:lastPrinted>
  <dcterms:created xsi:type="dcterms:W3CDTF">2014-06-26T11:41:00Z</dcterms:created>
  <dcterms:modified xsi:type="dcterms:W3CDTF">2018-09-12T12:08:00Z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