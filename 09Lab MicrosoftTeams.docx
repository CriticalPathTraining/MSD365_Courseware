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3698" w14:textId="4DB58EB1" w:rsidR="00EB1ADF" w:rsidRDefault="00F16506" w:rsidP="0048025F">
      <w:pPr>
        <w:pStyle w:val="Heading2"/>
      </w:pPr>
      <w:r>
        <w:t xml:space="preserve">Developing </w:t>
      </w:r>
      <w:r w:rsidR="006E7639">
        <w:t>for Microsoft Teams</w:t>
      </w:r>
    </w:p>
    <w:p w14:paraId="5DB94341" w14:textId="0E9B15E9" w:rsidR="00EB1ADF" w:rsidRPr="005C7841" w:rsidRDefault="00EB1ADF" w:rsidP="0048025F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EA77D4">
        <w:t>60</w:t>
      </w:r>
      <w:r w:rsidRPr="005C7841">
        <w:t xml:space="preserve"> minutes</w:t>
      </w:r>
    </w:p>
    <w:p w14:paraId="2755ECE1" w14:textId="7E850919" w:rsidR="00EB1ADF" w:rsidRPr="005C7841" w:rsidRDefault="00EB1ADF" w:rsidP="0048025F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60021F">
        <w:t>C:\Student\Modules\10</w:t>
      </w:r>
      <w:r w:rsidR="00436C30" w:rsidRPr="00436C30">
        <w:t>_</w:t>
      </w:r>
      <w:r w:rsidR="0060021F">
        <w:t>MicrosoftTeams</w:t>
      </w:r>
      <w:r w:rsidR="00436C30" w:rsidRPr="00436C30">
        <w:t>\Lab</w:t>
      </w:r>
    </w:p>
    <w:p w14:paraId="7204DB4E" w14:textId="593C2BE7" w:rsidR="00CB2039" w:rsidRDefault="00EB1ADF" w:rsidP="0048025F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bookmarkStart w:id="0" w:name="_Hlk524556228"/>
      <w:r w:rsidR="00EA77D4">
        <w:rPr>
          <w:rFonts w:cs="Arial"/>
          <w:lang w:val="en"/>
        </w:rPr>
        <w:t xml:space="preserve">In this </w:t>
      </w:r>
      <w:r w:rsidR="00666D0D">
        <w:rPr>
          <w:rFonts w:cs="Arial"/>
          <w:lang w:val="en"/>
        </w:rPr>
        <w:t>lab</w:t>
      </w:r>
      <w:r w:rsidR="002A691F">
        <w:rPr>
          <w:rFonts w:cs="Arial"/>
          <w:lang w:val="en"/>
        </w:rPr>
        <w:t>,</w:t>
      </w:r>
      <w:r w:rsidR="00F16506">
        <w:rPr>
          <w:rFonts w:cs="Arial"/>
          <w:lang w:val="en"/>
        </w:rPr>
        <w:t xml:space="preserve"> you will </w:t>
      </w:r>
      <w:r w:rsidR="00666D0D">
        <w:rPr>
          <w:rFonts w:cs="Arial"/>
          <w:lang w:val="en"/>
        </w:rPr>
        <w:t xml:space="preserve">begin by configuring your </w:t>
      </w:r>
      <w:r w:rsidR="006A11D4">
        <w:rPr>
          <w:rFonts w:cs="Arial"/>
          <w:lang w:val="en"/>
        </w:rPr>
        <w:t xml:space="preserve">Office 365 </w:t>
      </w:r>
      <w:r w:rsidR="00666D0D">
        <w:rPr>
          <w:rFonts w:cs="Arial"/>
          <w:lang w:val="en"/>
        </w:rPr>
        <w:t>tenant to allow uploading custom apps</w:t>
      </w:r>
      <w:r w:rsidR="006A11D4">
        <w:rPr>
          <w:rFonts w:cs="Arial"/>
          <w:lang w:val="en"/>
        </w:rPr>
        <w:t xml:space="preserve"> into Microsoft Teams</w:t>
      </w:r>
      <w:r w:rsidR="00666D0D">
        <w:rPr>
          <w:rFonts w:cs="Arial"/>
          <w:lang w:val="en"/>
        </w:rPr>
        <w:t xml:space="preserve">. After that, you will </w:t>
      </w:r>
      <w:r w:rsidR="009C5170">
        <w:rPr>
          <w:rFonts w:cs="Arial"/>
          <w:lang w:val="en"/>
        </w:rPr>
        <w:t xml:space="preserve">work through </w:t>
      </w:r>
      <w:r w:rsidR="006A11D4">
        <w:rPr>
          <w:rFonts w:cs="Arial"/>
          <w:lang w:val="en"/>
        </w:rPr>
        <w:t xml:space="preserve">several </w:t>
      </w:r>
      <w:r w:rsidR="009C5170">
        <w:rPr>
          <w:rFonts w:cs="Arial"/>
          <w:lang w:val="en"/>
        </w:rPr>
        <w:t xml:space="preserve">lab exercises </w:t>
      </w:r>
      <w:r w:rsidR="00666D0D">
        <w:rPr>
          <w:rFonts w:cs="Arial"/>
          <w:lang w:val="en"/>
        </w:rPr>
        <w:t xml:space="preserve">in which you will create and test a few </w:t>
      </w:r>
      <w:r w:rsidR="006A11D4">
        <w:rPr>
          <w:rFonts w:cs="Arial"/>
          <w:lang w:val="en"/>
        </w:rPr>
        <w:t xml:space="preserve">custom </w:t>
      </w:r>
      <w:r w:rsidR="00666D0D">
        <w:rPr>
          <w:rFonts w:cs="Arial"/>
          <w:lang w:val="en"/>
        </w:rPr>
        <w:t>apps for Microsoft Teams</w:t>
      </w:r>
      <w:r w:rsidR="009C5170">
        <w:rPr>
          <w:rFonts w:cs="Arial"/>
          <w:lang w:val="en"/>
        </w:rPr>
        <w:t>.</w:t>
      </w:r>
      <w:bookmarkEnd w:id="0"/>
    </w:p>
    <w:p w14:paraId="7E35F9E0" w14:textId="7CF1ADEA" w:rsidR="00AA0F50" w:rsidRDefault="00AA0F50" w:rsidP="00AA0F50">
      <w:pPr>
        <w:pStyle w:val="Heading3"/>
      </w:pPr>
      <w:r>
        <w:t>Exercise 1: Configure Your Environment for Microsoft Teams Development</w:t>
      </w:r>
    </w:p>
    <w:p w14:paraId="77C0047A" w14:textId="1A1D76A2" w:rsidR="00AA0F50" w:rsidRDefault="00666D0D" w:rsidP="00AA0F50">
      <w:pPr>
        <w:pStyle w:val="LabExerciseLeadIn"/>
      </w:pPr>
      <w:r>
        <w:t>In the first exercise, you will navigate to the Microsoft Teams admin and create a custom policy that allows for uploading apps</w:t>
      </w:r>
      <w:r w:rsidR="00AA0F50">
        <w:t>.</w:t>
      </w:r>
    </w:p>
    <w:p w14:paraId="1C78B123" w14:textId="6CB65992" w:rsidR="00AA0F50" w:rsidRDefault="00AA0F50" w:rsidP="00AA0F50">
      <w:pPr>
        <w:pStyle w:val="LabStepNumbered"/>
        <w:numPr>
          <w:ilvl w:val="0"/>
          <w:numId w:val="30"/>
        </w:numPr>
      </w:pPr>
      <w:r>
        <w:t xml:space="preserve">Navigate to the </w:t>
      </w:r>
      <w:r w:rsidR="00666D0D" w:rsidRPr="00666D0D">
        <w:rPr>
          <w:b/>
        </w:rPr>
        <w:t xml:space="preserve">Microsoft </w:t>
      </w:r>
      <w:r w:rsidRPr="00666D0D">
        <w:rPr>
          <w:b/>
        </w:rPr>
        <w:t>Teams admin center</w:t>
      </w:r>
      <w:r>
        <w:t>.</w:t>
      </w:r>
    </w:p>
    <w:p w14:paraId="5D304615" w14:textId="39A59CEF" w:rsidR="00AA0F50" w:rsidRDefault="00AA0F50" w:rsidP="00AA0F50">
      <w:pPr>
        <w:pStyle w:val="LabStepNumberedLevel2"/>
        <w:numPr>
          <w:ilvl w:val="1"/>
          <w:numId w:val="30"/>
        </w:numPr>
      </w:pPr>
      <w:r>
        <w:t>Using a browser, navigate to the following URL and login with your Office 365 user account.</w:t>
      </w:r>
    </w:p>
    <w:p w14:paraId="1FFD8094" w14:textId="77777777" w:rsidR="00AA0F50" w:rsidRDefault="00AA0F50" w:rsidP="00AA0F50">
      <w:pPr>
        <w:pStyle w:val="LabStepCodeBlockLevel2"/>
      </w:pPr>
      <w:r w:rsidRPr="003638D7">
        <w:t>https://admin.teams.microsoft.com/dashboard</w:t>
      </w:r>
    </w:p>
    <w:p w14:paraId="6E13872F" w14:textId="3AF340AE" w:rsidR="00AA0F50" w:rsidRDefault="00AA0F50" w:rsidP="00AA0F50">
      <w:pPr>
        <w:pStyle w:val="LabStepNumberedLevel2"/>
      </w:pPr>
      <w:r>
        <w:t xml:space="preserve">You should now see the </w:t>
      </w:r>
      <w:r w:rsidR="00C44EFF" w:rsidRPr="006A11D4">
        <w:rPr>
          <w:b/>
        </w:rPr>
        <w:t>Microsoft Teams admin center</w:t>
      </w:r>
      <w:r w:rsidR="00666D0D">
        <w:t xml:space="preserve"> as shown in the following screenshot</w:t>
      </w:r>
      <w:r w:rsidR="00C44EFF">
        <w:t>.</w:t>
      </w:r>
    </w:p>
    <w:p w14:paraId="3FC94F2D" w14:textId="46BEDC10" w:rsidR="00C44EFF" w:rsidRDefault="00C44EFF" w:rsidP="00C44EFF">
      <w:pPr>
        <w:pStyle w:val="LabStepScreenshotLevel2"/>
      </w:pPr>
      <w:r>
        <w:drawing>
          <wp:inline distT="0" distB="0" distL="0" distR="0" wp14:anchorId="0DD84D30" wp14:editId="75CB8355">
            <wp:extent cx="3614953" cy="1237268"/>
            <wp:effectExtent l="19050" t="19050" r="2413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84" cy="126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9793F3" w14:textId="63DD7EF0" w:rsidR="004A4A48" w:rsidRDefault="004A4A48" w:rsidP="00C44EFF">
      <w:pPr>
        <w:pStyle w:val="LabStepNumbered"/>
      </w:pPr>
      <w:r>
        <w:t>Enable the Setup policy to enable the uploading of custom apps.</w:t>
      </w:r>
    </w:p>
    <w:p w14:paraId="76D30DAC" w14:textId="34572E2C" w:rsidR="004A4A48" w:rsidRDefault="004A4A48" w:rsidP="004A4A48">
      <w:pPr>
        <w:pStyle w:val="LabStepNumberedLevel2"/>
      </w:pPr>
      <w:r>
        <w:t xml:space="preserve">Navigate to </w:t>
      </w:r>
      <w:r w:rsidRPr="004A4A48">
        <w:rPr>
          <w:b/>
        </w:rPr>
        <w:t>Teams apps &gt; Setup policies</w:t>
      </w:r>
      <w:r>
        <w:t xml:space="preserve"> in the left navigation.</w:t>
      </w:r>
    </w:p>
    <w:p w14:paraId="742B707F" w14:textId="2D26F7A2" w:rsidR="004A4A48" w:rsidRDefault="004A4A48" w:rsidP="004A4A48">
      <w:pPr>
        <w:pStyle w:val="LabStepNumberedLevel2"/>
      </w:pPr>
      <w:r>
        <w:t xml:space="preserve">Enable the </w:t>
      </w:r>
      <w:r w:rsidRPr="004A4A48">
        <w:rPr>
          <w:b/>
        </w:rPr>
        <w:t>Upload custom apps</w:t>
      </w:r>
      <w:r>
        <w:t xml:space="preserve"> setting.</w:t>
      </w:r>
    </w:p>
    <w:p w14:paraId="16AA15CA" w14:textId="7537F0C6" w:rsidR="004A4A48" w:rsidRDefault="004A4A48" w:rsidP="004A4A48">
      <w:pPr>
        <w:pStyle w:val="LabStepScreenshotLevel2"/>
      </w:pPr>
      <w:r>
        <w:drawing>
          <wp:inline distT="0" distB="0" distL="0" distR="0" wp14:anchorId="26C84D9F" wp14:editId="57CB81FC">
            <wp:extent cx="3480528" cy="1585574"/>
            <wp:effectExtent l="19050" t="19050" r="24765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49" cy="1608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D28E2" w14:textId="0396C1DB" w:rsidR="00C44EFF" w:rsidRDefault="00C44EFF" w:rsidP="00C44EFF">
      <w:pPr>
        <w:pStyle w:val="LabStepNumbered"/>
      </w:pPr>
      <w:r>
        <w:t xml:space="preserve">Inspect the </w:t>
      </w:r>
      <w:r w:rsidR="00666D0D" w:rsidRPr="00666D0D">
        <w:rPr>
          <w:b/>
        </w:rPr>
        <w:t>Global (</w:t>
      </w:r>
      <w:r w:rsidRPr="00666D0D">
        <w:rPr>
          <w:b/>
        </w:rPr>
        <w:t xml:space="preserve">Org-wide </w:t>
      </w:r>
      <w:r w:rsidR="00666D0D" w:rsidRPr="00666D0D">
        <w:rPr>
          <w:b/>
        </w:rPr>
        <w:t>app default)</w:t>
      </w:r>
      <w:r w:rsidR="00666D0D">
        <w:t xml:space="preserve"> permission </w:t>
      </w:r>
      <w:r>
        <w:t>policy.</w:t>
      </w:r>
    </w:p>
    <w:p w14:paraId="60C35022" w14:textId="01BB93FE" w:rsidR="00C44EFF" w:rsidRDefault="00666D0D" w:rsidP="00C44EFF">
      <w:pPr>
        <w:pStyle w:val="LabStepNumberedLevel2"/>
      </w:pPr>
      <w:r>
        <w:t xml:space="preserve">Using the left navigation, navigate to </w:t>
      </w:r>
      <w:r w:rsidRPr="00666D0D">
        <w:rPr>
          <w:b/>
        </w:rPr>
        <w:t>Teams apps &gt; Permission policies</w:t>
      </w:r>
      <w:r>
        <w:t>.</w:t>
      </w:r>
    </w:p>
    <w:p w14:paraId="14291D31" w14:textId="232434DC" w:rsidR="00666D0D" w:rsidRDefault="00666D0D" w:rsidP="00C44EFF">
      <w:pPr>
        <w:pStyle w:val="LabStepNumberedLevel2"/>
      </w:pPr>
      <w:r>
        <w:t xml:space="preserve">In the </w:t>
      </w:r>
      <w:r w:rsidRPr="00666D0D">
        <w:rPr>
          <w:b/>
        </w:rPr>
        <w:t>App permission policy</w:t>
      </w:r>
      <w:r>
        <w:t xml:space="preserve"> list, you should see there is one existing policy named </w:t>
      </w:r>
      <w:r w:rsidRPr="00666D0D">
        <w:rPr>
          <w:b/>
        </w:rPr>
        <w:t>Global (Ord-wide default)</w:t>
      </w:r>
      <w:r>
        <w:t>.</w:t>
      </w:r>
    </w:p>
    <w:p w14:paraId="397BBD7B" w14:textId="547C3CE0" w:rsidR="00C44EFF" w:rsidRDefault="00C44EFF" w:rsidP="00C44EFF">
      <w:pPr>
        <w:pStyle w:val="LabStepScreenshotLevel2"/>
      </w:pPr>
      <w:r>
        <w:drawing>
          <wp:inline distT="0" distB="0" distL="0" distR="0" wp14:anchorId="269C23ED" wp14:editId="2D227B1D">
            <wp:extent cx="3470574" cy="1196218"/>
            <wp:effectExtent l="19050" t="19050" r="1587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91" cy="1227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647AB" w14:textId="43B76250" w:rsidR="00C44EFF" w:rsidRDefault="00666D0D" w:rsidP="00C44EFF">
      <w:pPr>
        <w:pStyle w:val="LabStepNumberedLevel2"/>
      </w:pPr>
      <w:r>
        <w:lastRenderedPageBreak/>
        <w:t xml:space="preserve">Click on the </w:t>
      </w:r>
      <w:r w:rsidRPr="006A11D4">
        <w:rPr>
          <w:b/>
        </w:rPr>
        <w:t>Org-wide app settings</w:t>
      </w:r>
      <w:r>
        <w:t xml:space="preserve"> button to view to default org-wide policy</w:t>
      </w:r>
    </w:p>
    <w:p w14:paraId="3C51BCE6" w14:textId="61A3173B" w:rsidR="00C44EFF" w:rsidRDefault="00C44EFF" w:rsidP="00C44EFF">
      <w:pPr>
        <w:pStyle w:val="LabStepScreenshotLevel2"/>
      </w:pPr>
      <w:r>
        <w:drawing>
          <wp:inline distT="0" distB="0" distL="0" distR="0" wp14:anchorId="39F35C28" wp14:editId="72450321">
            <wp:extent cx="5013824" cy="1045475"/>
            <wp:effectExtent l="19050" t="19050" r="1587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08" cy="1081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12DF3" w14:textId="746D1FBF" w:rsidR="00C44EFF" w:rsidRDefault="00666D0D" w:rsidP="00C44EFF">
      <w:pPr>
        <w:pStyle w:val="LabStepNumberedLevel2"/>
      </w:pPr>
      <w:r>
        <w:t xml:space="preserve">You should see that </w:t>
      </w:r>
      <w:r w:rsidR="006A11D4">
        <w:t>t</w:t>
      </w:r>
      <w:r>
        <w:t xml:space="preserve">he </w:t>
      </w:r>
      <w:r w:rsidRPr="00666D0D">
        <w:rPr>
          <w:b/>
        </w:rPr>
        <w:t>Custom apps</w:t>
      </w:r>
      <w:r>
        <w:t xml:space="preserve"> setting has been turned on by default.</w:t>
      </w:r>
    </w:p>
    <w:p w14:paraId="59EC07A6" w14:textId="64D85055" w:rsidR="00C44EFF" w:rsidRDefault="00C44EFF" w:rsidP="00C44EFF">
      <w:pPr>
        <w:pStyle w:val="LabStepScreenshotLevel2"/>
      </w:pPr>
      <w:r>
        <w:drawing>
          <wp:inline distT="0" distB="0" distL="0" distR="0" wp14:anchorId="2C683F39" wp14:editId="009B1A45">
            <wp:extent cx="1850693" cy="2272817"/>
            <wp:effectExtent l="19050" t="19050" r="165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970" cy="2345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61C80" w14:textId="77FED8A1" w:rsidR="00666D0D" w:rsidRDefault="00666D0D" w:rsidP="00666D0D">
      <w:pPr>
        <w:pStyle w:val="LabExerciseCallout"/>
      </w:pPr>
      <w:r>
        <w:t xml:space="preserve">The </w:t>
      </w:r>
      <w:r w:rsidRPr="00666D0D">
        <w:rPr>
          <w:b/>
        </w:rPr>
        <w:t>Custom apps</w:t>
      </w:r>
      <w:r>
        <w:t xml:space="preserve"> setting should be set to </w:t>
      </w:r>
      <w:r w:rsidRPr="00666D0D">
        <w:rPr>
          <w:b/>
        </w:rPr>
        <w:t>On</w:t>
      </w:r>
      <w:r>
        <w:t xml:space="preserve"> by default. If the </w:t>
      </w:r>
      <w:r w:rsidRPr="00666D0D">
        <w:rPr>
          <w:b/>
        </w:rPr>
        <w:t>Custom apps</w:t>
      </w:r>
      <w:r>
        <w:t xml:space="preserve"> </w:t>
      </w:r>
      <w:r w:rsidR="006A11D4">
        <w:t>setting</w:t>
      </w:r>
      <w:r>
        <w:t xml:space="preserve"> is </w:t>
      </w:r>
      <w:r w:rsidRPr="00221C41">
        <w:rPr>
          <w:b/>
        </w:rPr>
        <w:t>Off</w:t>
      </w:r>
      <w:r>
        <w:t xml:space="preserve">, </w:t>
      </w:r>
      <w:r w:rsidR="006A11D4">
        <w:t xml:space="preserve">turn </w:t>
      </w:r>
      <w:r>
        <w:t xml:space="preserve">it to </w:t>
      </w:r>
      <w:r w:rsidRPr="00666D0D">
        <w:rPr>
          <w:b/>
        </w:rPr>
        <w:t>On</w:t>
      </w:r>
      <w:r>
        <w:t>.</w:t>
      </w:r>
    </w:p>
    <w:p w14:paraId="47193A6D" w14:textId="418EDFA2" w:rsidR="00C44EFF" w:rsidRDefault="00A23953" w:rsidP="00C44EFF">
      <w:pPr>
        <w:pStyle w:val="LabStepNumberedLevel2"/>
      </w:pPr>
      <w:r>
        <w:t xml:space="preserve">Click </w:t>
      </w:r>
      <w:r w:rsidRPr="00666D0D">
        <w:rPr>
          <w:b/>
        </w:rPr>
        <w:t>Close</w:t>
      </w:r>
      <w:r>
        <w:t xml:space="preserve"> button to close the </w:t>
      </w:r>
      <w:r w:rsidRPr="00A23953">
        <w:rPr>
          <w:b/>
        </w:rPr>
        <w:t>Org-wide app settings</w:t>
      </w:r>
      <w:r>
        <w:t xml:space="preserve"> pan.</w:t>
      </w:r>
    </w:p>
    <w:p w14:paraId="72D959DC" w14:textId="368100DA" w:rsidR="00A23953" w:rsidRDefault="00A23953" w:rsidP="00A23953">
      <w:pPr>
        <w:pStyle w:val="LabStepNumbered"/>
      </w:pPr>
      <w:r>
        <w:t xml:space="preserve">Add a new </w:t>
      </w:r>
      <w:r w:rsidR="00930789">
        <w:t xml:space="preserve">custom permissions </w:t>
      </w:r>
      <w:r>
        <w:t>policy</w:t>
      </w:r>
      <w:r w:rsidR="00930789">
        <w:t xml:space="preserve"> to allow uploading </w:t>
      </w:r>
      <w:r w:rsidR="006A11D4">
        <w:t xml:space="preserve">custom </w:t>
      </w:r>
      <w:r w:rsidR="00930789">
        <w:t xml:space="preserve">apps in personal scope and </w:t>
      </w:r>
      <w:r w:rsidR="006A11D4">
        <w:t>d t</w:t>
      </w:r>
      <w:r w:rsidR="00930789">
        <w:t>eams scope.</w:t>
      </w:r>
    </w:p>
    <w:p w14:paraId="34DA4D06" w14:textId="6C74222A" w:rsidR="00A23953" w:rsidRDefault="00930789" w:rsidP="00A23953">
      <w:pPr>
        <w:pStyle w:val="LabStepNumberedLevel2"/>
      </w:pPr>
      <w:r>
        <w:t xml:space="preserve">Click the </w:t>
      </w:r>
      <w:r w:rsidRPr="00930789">
        <w:rPr>
          <w:b/>
        </w:rPr>
        <w:t>Add</w:t>
      </w:r>
      <w:r>
        <w:t xml:space="preserve"> button to display a form which allows you to create a new policy.</w:t>
      </w:r>
    </w:p>
    <w:p w14:paraId="201AA329" w14:textId="372D4DEC" w:rsidR="00A23953" w:rsidRDefault="00A23953" w:rsidP="00A23953">
      <w:pPr>
        <w:pStyle w:val="LabStepScreenshotLevel2"/>
      </w:pPr>
      <w:r>
        <w:drawing>
          <wp:inline distT="0" distB="0" distL="0" distR="0" wp14:anchorId="09895FB3" wp14:editId="4AC02FAF">
            <wp:extent cx="3955547" cy="1291135"/>
            <wp:effectExtent l="19050" t="19050" r="2603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99" cy="1307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4FF63" w14:textId="3F3EB242" w:rsidR="00A23953" w:rsidRDefault="00930789" w:rsidP="00930789">
      <w:pPr>
        <w:pStyle w:val="LabStepNumberedLevel2"/>
      </w:pPr>
      <w:r>
        <w:t xml:space="preserve">When the </w:t>
      </w:r>
      <w:r w:rsidRPr="00930789">
        <w:rPr>
          <w:b/>
        </w:rPr>
        <w:t>App permission policy \ Add</w:t>
      </w:r>
      <w:r>
        <w:t xml:space="preserve"> form appears, place the cursor in the </w:t>
      </w:r>
      <w:r w:rsidRPr="00930789">
        <w:rPr>
          <w:b/>
        </w:rPr>
        <w:t>Add app permission policy</w:t>
      </w:r>
      <w:r>
        <w:t xml:space="preserve"> textbox.</w:t>
      </w:r>
    </w:p>
    <w:p w14:paraId="57CDDEE2" w14:textId="10916ED7" w:rsidR="00930789" w:rsidRDefault="00930789" w:rsidP="00930789">
      <w:pPr>
        <w:pStyle w:val="LabStepScreenshotLevel2"/>
      </w:pPr>
      <w:r>
        <w:drawing>
          <wp:inline distT="0" distB="0" distL="0" distR="0" wp14:anchorId="396A0471" wp14:editId="4DED23E0">
            <wp:extent cx="3189707" cy="1072771"/>
            <wp:effectExtent l="19050" t="19050" r="1079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8" cy="108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12A78E" w14:textId="1171E64F" w:rsidR="00930789" w:rsidRDefault="00221C41" w:rsidP="00930789">
      <w:pPr>
        <w:pStyle w:val="LabStepNumberedLevel2"/>
      </w:pPr>
      <w:r>
        <w:lastRenderedPageBreak/>
        <w:t>Type in</w:t>
      </w:r>
      <w:r w:rsidR="00930789">
        <w:t xml:space="preserve"> a policy name of </w:t>
      </w:r>
      <w:r w:rsidR="00930789" w:rsidRPr="00930789">
        <w:rPr>
          <w:b/>
        </w:rPr>
        <w:t>Custom Dev policy</w:t>
      </w:r>
      <w:r w:rsidR="00930789">
        <w:t xml:space="preserve"> and a description of </w:t>
      </w:r>
      <w:r w:rsidR="00930789" w:rsidRPr="00930789">
        <w:rPr>
          <w:b/>
        </w:rPr>
        <w:t>A policy to allow for Teams app development</w:t>
      </w:r>
      <w:r w:rsidR="00930789">
        <w:t>.</w:t>
      </w:r>
    </w:p>
    <w:p w14:paraId="0F4AAB54" w14:textId="72D8B1E2" w:rsidR="00930789" w:rsidRDefault="00930789" w:rsidP="00930789">
      <w:pPr>
        <w:pStyle w:val="LabStepNumberedLevel2"/>
      </w:pPr>
      <w:r>
        <w:t xml:space="preserve">Leave all other setting with their default values and click </w:t>
      </w:r>
      <w:r w:rsidRPr="00930789">
        <w:rPr>
          <w:b/>
        </w:rPr>
        <w:t>Save</w:t>
      </w:r>
      <w:r>
        <w:t xml:space="preserve"> to create the new policy.</w:t>
      </w:r>
    </w:p>
    <w:p w14:paraId="3E6A6942" w14:textId="7B68AAB0" w:rsidR="00A23953" w:rsidRDefault="00A23953" w:rsidP="00A23953">
      <w:pPr>
        <w:pStyle w:val="LabStepScreenshotLevel2"/>
      </w:pPr>
      <w:r>
        <w:drawing>
          <wp:inline distT="0" distB="0" distL="0" distR="0" wp14:anchorId="09BB9F6B" wp14:editId="768F072E">
            <wp:extent cx="2464957" cy="1837046"/>
            <wp:effectExtent l="19050" t="19050" r="1206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91" cy="1863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3D470" w14:textId="075F7E5A" w:rsidR="00A23953" w:rsidRDefault="00930789" w:rsidP="0015258A">
      <w:pPr>
        <w:pStyle w:val="LabStepNumberedLevel2"/>
      </w:pPr>
      <w:r>
        <w:t xml:space="preserve">When you are done, you should be able to see </w:t>
      </w:r>
      <w:r w:rsidRPr="00930789">
        <w:rPr>
          <w:b/>
        </w:rPr>
        <w:t>Custom Dev Policy</w:t>
      </w:r>
      <w:r>
        <w:t xml:space="preserve"> in the </w:t>
      </w:r>
      <w:r w:rsidRPr="00930789">
        <w:rPr>
          <w:b/>
        </w:rPr>
        <w:t>App permission policies</w:t>
      </w:r>
      <w:r>
        <w:t xml:space="preserve"> list.</w:t>
      </w:r>
    </w:p>
    <w:p w14:paraId="6D912483" w14:textId="51E4C096" w:rsidR="0015258A" w:rsidRDefault="0015258A" w:rsidP="0015258A">
      <w:pPr>
        <w:pStyle w:val="LabStepScreenshotLevel2"/>
      </w:pPr>
      <w:r>
        <w:drawing>
          <wp:inline distT="0" distB="0" distL="0" distR="0" wp14:anchorId="6E64E967" wp14:editId="1ABE6F1B">
            <wp:extent cx="4525654" cy="1680706"/>
            <wp:effectExtent l="19050" t="19050" r="825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61" cy="1697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45BDC" w14:textId="65EC732D" w:rsidR="0015258A" w:rsidRDefault="00930789" w:rsidP="00445C68">
      <w:pPr>
        <w:pStyle w:val="LabExerciseCallout"/>
      </w:pPr>
      <w:r>
        <w:t xml:space="preserve">Now that you have added </w:t>
      </w:r>
      <w:r w:rsidR="00445C68">
        <w:t xml:space="preserve">the </w:t>
      </w:r>
      <w:r>
        <w:t xml:space="preserve">custom app permission policy, </w:t>
      </w:r>
      <w:r w:rsidR="00445C68">
        <w:t xml:space="preserve">you can </w:t>
      </w:r>
      <w:r>
        <w:t xml:space="preserve">upload </w:t>
      </w:r>
      <w:r w:rsidR="00445C68">
        <w:t>app</w:t>
      </w:r>
      <w:r w:rsidR="00221C41">
        <w:t xml:space="preserve"> packages</w:t>
      </w:r>
      <w:r w:rsidR="00445C68">
        <w:t xml:space="preserve"> </w:t>
      </w:r>
      <w:r w:rsidR="00221C41">
        <w:t xml:space="preserve">into </w:t>
      </w:r>
      <w:r w:rsidR="00445C68">
        <w:t xml:space="preserve">Teams </w:t>
      </w:r>
      <w:r w:rsidR="00221C41">
        <w:t xml:space="preserve">at personal scope or </w:t>
      </w:r>
      <w:r w:rsidR="00B01B1E">
        <w:t xml:space="preserve">at </w:t>
      </w:r>
      <w:r w:rsidR="00221C41">
        <w:t>teams scope</w:t>
      </w:r>
      <w:r w:rsidR="00B01B1E">
        <w:t xml:space="preserve">. This helps to </w:t>
      </w:r>
      <w:r w:rsidR="00445C68">
        <w:t>speed up development because it</w:t>
      </w:r>
      <w:r w:rsidR="00221C41">
        <w:t xml:space="preserve">'s easier and </w:t>
      </w:r>
      <w:r w:rsidR="00B01B1E">
        <w:t xml:space="preserve">faster </w:t>
      </w:r>
      <w:r w:rsidR="00445C68">
        <w:t xml:space="preserve">to upload and test apps </w:t>
      </w:r>
      <w:r w:rsidR="00B01B1E">
        <w:t xml:space="preserve">during the </w:t>
      </w:r>
      <w:r w:rsidR="00445C68">
        <w:t>develop</w:t>
      </w:r>
      <w:r w:rsidR="00B01B1E">
        <w:t>ment process</w:t>
      </w:r>
      <w:r w:rsidR="00445C68">
        <w:t>.</w:t>
      </w:r>
    </w:p>
    <w:p w14:paraId="3EC60138" w14:textId="6F08A47A" w:rsidR="00930789" w:rsidRDefault="00930789" w:rsidP="00930789">
      <w:pPr>
        <w:pStyle w:val="LabStepNumbered"/>
      </w:pPr>
      <w:r>
        <w:t>Launch the Teams web app.</w:t>
      </w:r>
    </w:p>
    <w:p w14:paraId="399AD914" w14:textId="4C1CC1F5" w:rsidR="00930789" w:rsidRDefault="00445C68" w:rsidP="00930789">
      <w:pPr>
        <w:pStyle w:val="LabStepNumberedLevel2"/>
      </w:pPr>
      <w:r>
        <w:t>Navigate to the following URL to open the Teams web app.</w:t>
      </w:r>
    </w:p>
    <w:p w14:paraId="52A836B8" w14:textId="420AA9C7" w:rsidR="00445C68" w:rsidRDefault="00AF27B0" w:rsidP="00445C68">
      <w:pPr>
        <w:pStyle w:val="LabStepCodeBlockLevel2"/>
      </w:pPr>
      <w:hyperlink r:id="rId17" w:history="1">
        <w:r w:rsidR="00445C68" w:rsidRPr="00C86341">
          <w:rPr>
            <w:rStyle w:val="Hyperlink"/>
          </w:rPr>
          <w:t>https://teams.microsoft.com</w:t>
        </w:r>
      </w:hyperlink>
      <w:r w:rsidR="00445C68">
        <w:t xml:space="preserve"> </w:t>
      </w:r>
    </w:p>
    <w:p w14:paraId="0B71CDCA" w14:textId="69C50B40" w:rsidR="007C76CD" w:rsidRDefault="000037A5" w:rsidP="00930789">
      <w:pPr>
        <w:pStyle w:val="LabStepNumberedLevel2"/>
      </w:pPr>
      <w:r>
        <w:t xml:space="preserve">You should now be prompted with a web page the encourages you to download the native Teams app for Windows. For now, bypass the option to </w:t>
      </w:r>
      <w:r w:rsidRPr="000037A5">
        <w:rPr>
          <w:b/>
        </w:rPr>
        <w:t>Get the Windows app</w:t>
      </w:r>
      <w:r>
        <w:t xml:space="preserve"> and click the link with the caption </w:t>
      </w:r>
      <w:r w:rsidRPr="000037A5">
        <w:rPr>
          <w:b/>
        </w:rPr>
        <w:t>Use the web app instead</w:t>
      </w:r>
      <w:r>
        <w:t>.</w:t>
      </w:r>
    </w:p>
    <w:p w14:paraId="42332586" w14:textId="112C00D7" w:rsidR="007C76CD" w:rsidRDefault="007C76CD" w:rsidP="007C76CD">
      <w:pPr>
        <w:pStyle w:val="LabStepScreenshotLevel2"/>
      </w:pPr>
      <w:r>
        <w:drawing>
          <wp:inline distT="0" distB="0" distL="0" distR="0" wp14:anchorId="3863CAA8" wp14:editId="4EA6CED2">
            <wp:extent cx="1810635" cy="1850693"/>
            <wp:effectExtent l="19050" t="19050" r="1841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2" t="21097" r="31072"/>
                    <a:stretch/>
                  </pic:blipFill>
                  <pic:spPr bwMode="auto">
                    <a:xfrm>
                      <a:off x="0" y="0"/>
                      <a:ext cx="1827610" cy="186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9B5F0" w14:textId="1815523F" w:rsidR="00445C68" w:rsidRDefault="00445C68" w:rsidP="00930789">
      <w:pPr>
        <w:pStyle w:val="LabStepNumberedLevel2"/>
      </w:pPr>
      <w:r>
        <w:lastRenderedPageBreak/>
        <w:t xml:space="preserve">You should now see the </w:t>
      </w:r>
      <w:r w:rsidRPr="00445C68">
        <w:rPr>
          <w:b/>
        </w:rPr>
        <w:t>Microsoft Teams</w:t>
      </w:r>
      <w:r>
        <w:t xml:space="preserve"> web </w:t>
      </w:r>
      <w:r w:rsidR="000037A5">
        <w:t>app</w:t>
      </w:r>
      <w:r>
        <w:t>.</w:t>
      </w:r>
    </w:p>
    <w:p w14:paraId="44F23971" w14:textId="28F240F0" w:rsidR="00445C68" w:rsidRDefault="00445C68" w:rsidP="00445C68">
      <w:pPr>
        <w:pStyle w:val="LabStepScreenshotLevel2"/>
      </w:pPr>
      <w:r>
        <w:drawing>
          <wp:inline distT="0" distB="0" distL="0" distR="0" wp14:anchorId="08C213F6" wp14:editId="0484FA1E">
            <wp:extent cx="4751278" cy="1564090"/>
            <wp:effectExtent l="19050" t="19050" r="1143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65" cy="1571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1EE68" w14:textId="40104B28" w:rsidR="00445C68" w:rsidRDefault="00445C68" w:rsidP="00445C68">
      <w:pPr>
        <w:pStyle w:val="LabExerciseCallout"/>
      </w:pPr>
      <w:r>
        <w:t>If this is the first time you have worked with Microsoft Teams in your development environment, there will not be any Teams that have been created yet. You must create a new team before you can develop and test Teams apps.</w:t>
      </w:r>
    </w:p>
    <w:p w14:paraId="5959C036" w14:textId="566587DE" w:rsidR="00930789" w:rsidRDefault="00930789" w:rsidP="00930789">
      <w:pPr>
        <w:pStyle w:val="LabStepNumbered"/>
      </w:pPr>
      <w:r>
        <w:t>Create a new team</w:t>
      </w:r>
      <w:r w:rsidR="00221C41">
        <w:t>.</w:t>
      </w:r>
    </w:p>
    <w:p w14:paraId="0807B3D9" w14:textId="68A14FF5" w:rsidR="00445C68" w:rsidRDefault="00445C68" w:rsidP="00445C68">
      <w:pPr>
        <w:pStyle w:val="LabStepNumberedLevel2"/>
      </w:pPr>
      <w:r>
        <w:t xml:space="preserve">Click the </w:t>
      </w:r>
      <w:r w:rsidRPr="000037A5">
        <w:rPr>
          <w:b/>
        </w:rPr>
        <w:t>Create team</w:t>
      </w:r>
      <w:r>
        <w:t xml:space="preserve"> button.</w:t>
      </w:r>
    </w:p>
    <w:p w14:paraId="24B18BA2" w14:textId="238F8CB9" w:rsidR="00445C68" w:rsidRDefault="0001536C" w:rsidP="0001536C">
      <w:pPr>
        <w:pStyle w:val="LabStepScreenshotLevel2"/>
      </w:pPr>
      <w:r>
        <w:drawing>
          <wp:inline distT="0" distB="0" distL="0" distR="0" wp14:anchorId="68CAA1E6" wp14:editId="52C9F69D">
            <wp:extent cx="3856914" cy="1515267"/>
            <wp:effectExtent l="19050" t="19050" r="1079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24" cy="1521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855468" w14:textId="37B4A959" w:rsidR="00445C68" w:rsidRDefault="00221C41" w:rsidP="00445C68">
      <w:pPr>
        <w:pStyle w:val="LabStepNumberedLevel2"/>
      </w:pPr>
      <w:r>
        <w:t xml:space="preserve">When prompted with the </w:t>
      </w:r>
      <w:r w:rsidRPr="00221C41">
        <w:rPr>
          <w:b/>
        </w:rPr>
        <w:t>Create your team</w:t>
      </w:r>
      <w:r>
        <w:t xml:space="preserve"> dialog, select </w:t>
      </w:r>
      <w:r w:rsidRPr="00221C41">
        <w:rPr>
          <w:b/>
        </w:rPr>
        <w:t>Build a team from scratch</w:t>
      </w:r>
      <w:r>
        <w:t>.</w:t>
      </w:r>
    </w:p>
    <w:p w14:paraId="792F203A" w14:textId="291C2EFA" w:rsidR="0001536C" w:rsidRDefault="0001536C" w:rsidP="0001536C">
      <w:pPr>
        <w:pStyle w:val="LabStepScreenshotLevel2"/>
      </w:pPr>
      <w:r>
        <w:drawing>
          <wp:inline distT="0" distB="0" distL="0" distR="0" wp14:anchorId="50F182CF" wp14:editId="7E75A8F7">
            <wp:extent cx="3051696" cy="1348115"/>
            <wp:effectExtent l="19050" t="19050" r="1587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48" cy="1354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2129C" w14:textId="5C68DFDF" w:rsidR="00221C41" w:rsidRDefault="00221C41" w:rsidP="00221C41">
      <w:pPr>
        <w:pStyle w:val="LabStepNumberedLevel2"/>
      </w:pPr>
      <w:r>
        <w:t xml:space="preserve">When prompted with the </w:t>
      </w:r>
      <w:r>
        <w:rPr>
          <w:b/>
        </w:rPr>
        <w:t>What kind of team will this be?</w:t>
      </w:r>
      <w:r>
        <w:t xml:space="preserve"> dialog, select </w:t>
      </w:r>
      <w:r>
        <w:rPr>
          <w:b/>
        </w:rPr>
        <w:t>Public</w:t>
      </w:r>
      <w:r>
        <w:t>.</w:t>
      </w:r>
    </w:p>
    <w:p w14:paraId="4620F8E7" w14:textId="40E3ADCA" w:rsidR="0001536C" w:rsidRDefault="0001536C" w:rsidP="0001536C">
      <w:pPr>
        <w:pStyle w:val="LabStepScreenshotLevel2"/>
      </w:pPr>
      <w:r>
        <w:drawing>
          <wp:inline distT="0" distB="0" distL="0" distR="0" wp14:anchorId="6D264832" wp14:editId="32A692F7">
            <wp:extent cx="3188174" cy="1389913"/>
            <wp:effectExtent l="19050" t="19050" r="1270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1" cy="1393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EF539" w14:textId="45D050EA" w:rsidR="006F1628" w:rsidRDefault="00221C41" w:rsidP="00780DEC">
      <w:pPr>
        <w:pStyle w:val="LabStepNumberedLevel2"/>
      </w:pPr>
      <w:r>
        <w:lastRenderedPageBreak/>
        <w:t xml:space="preserve">When prompted with the </w:t>
      </w:r>
      <w:r w:rsidRPr="00221C41">
        <w:rPr>
          <w:b/>
        </w:rPr>
        <w:t>Some quick details about your public team</w:t>
      </w:r>
      <w:r>
        <w:t xml:space="preserve"> dialog, </w:t>
      </w:r>
      <w:r w:rsidR="000037A5">
        <w:t xml:space="preserve">place your cursor in the </w:t>
      </w:r>
      <w:r w:rsidR="000037A5" w:rsidRPr="000037A5">
        <w:rPr>
          <w:b/>
        </w:rPr>
        <w:t>Team name</w:t>
      </w:r>
      <w:r w:rsidR="000037A5">
        <w:t xml:space="preserve"> textbox</w:t>
      </w:r>
      <w:r>
        <w:t>.</w:t>
      </w:r>
    </w:p>
    <w:p w14:paraId="78ABC820" w14:textId="1E3E636F" w:rsidR="0001536C" w:rsidRDefault="006C2B3E" w:rsidP="0001536C">
      <w:pPr>
        <w:pStyle w:val="LabStepScreenshotLevel2"/>
      </w:pPr>
      <w:r>
        <w:drawing>
          <wp:inline distT="0" distB="0" distL="0" distR="0" wp14:anchorId="635F6A48" wp14:editId="27255D43">
            <wp:extent cx="2096353" cy="1049249"/>
            <wp:effectExtent l="19050" t="19050" r="1841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55" cy="1054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5903" w14:textId="37112211" w:rsidR="006F1628" w:rsidRDefault="00221C41" w:rsidP="006F1628">
      <w:pPr>
        <w:pStyle w:val="LabStepNumberedLevel2"/>
      </w:pPr>
      <w:r>
        <w:t xml:space="preserve">Add a </w:t>
      </w:r>
      <w:r w:rsidRPr="00221C41">
        <w:rPr>
          <w:b/>
        </w:rPr>
        <w:t>Team name</w:t>
      </w:r>
      <w:r>
        <w:t xml:space="preserve"> of </w:t>
      </w:r>
      <w:r w:rsidRPr="00221C41">
        <w:rPr>
          <w:b/>
        </w:rPr>
        <w:t>Tradecraft</w:t>
      </w:r>
      <w:r>
        <w:t>.</w:t>
      </w:r>
    </w:p>
    <w:p w14:paraId="2754AB09" w14:textId="5F22C935" w:rsidR="00221C41" w:rsidRDefault="00B8583C" w:rsidP="006F1628">
      <w:pPr>
        <w:pStyle w:val="LabStepNumberedLevel2"/>
      </w:pPr>
      <w:r>
        <w:t xml:space="preserve">Add a </w:t>
      </w:r>
      <w:r w:rsidRPr="00B8583C">
        <w:rPr>
          <w:b/>
        </w:rPr>
        <w:t>Description</w:t>
      </w:r>
      <w:r>
        <w:t xml:space="preserve"> of </w:t>
      </w:r>
      <w:r w:rsidRPr="00B8583C">
        <w:rPr>
          <w:b/>
        </w:rPr>
        <w:t>A team for discussing tactics an strategies in the field</w:t>
      </w:r>
      <w:r>
        <w:t>.</w:t>
      </w:r>
    </w:p>
    <w:p w14:paraId="548DD244" w14:textId="76A9A8F5" w:rsidR="00B8583C" w:rsidRDefault="00B8583C" w:rsidP="006F1628">
      <w:pPr>
        <w:pStyle w:val="LabStepNumberedLevel2"/>
      </w:pPr>
      <w:r>
        <w:t xml:space="preserve">Click </w:t>
      </w:r>
      <w:r w:rsidRPr="00B8583C">
        <w:rPr>
          <w:b/>
        </w:rPr>
        <w:t>Create</w:t>
      </w:r>
      <w:r>
        <w:t xml:space="preserve"> to create the new team.</w:t>
      </w:r>
    </w:p>
    <w:p w14:paraId="10883CE9" w14:textId="67A91067" w:rsidR="006C2B3E" w:rsidRDefault="006C2B3E" w:rsidP="0001536C">
      <w:pPr>
        <w:pStyle w:val="LabStepScreenshotLevel2"/>
      </w:pPr>
      <w:r>
        <w:drawing>
          <wp:inline distT="0" distB="0" distL="0" distR="0" wp14:anchorId="3CD1366D" wp14:editId="61DCC24C">
            <wp:extent cx="1618681" cy="1042302"/>
            <wp:effectExtent l="19050" t="19050" r="19685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076" cy="106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AE501A" w14:textId="2E7D81AA" w:rsidR="006C2B3E" w:rsidRDefault="00B8583C" w:rsidP="00780DEC">
      <w:pPr>
        <w:pStyle w:val="LabStepNumberedLevel2"/>
      </w:pPr>
      <w:r>
        <w:t xml:space="preserve">In the </w:t>
      </w:r>
      <w:r w:rsidRPr="009D7CAA">
        <w:rPr>
          <w:b/>
        </w:rPr>
        <w:t>Add members to Tradecraft</w:t>
      </w:r>
      <w:r>
        <w:t xml:space="preserve"> dialog, add a few users that you added to your tenant in lab 1.</w:t>
      </w:r>
    </w:p>
    <w:p w14:paraId="587E8A2A" w14:textId="3E44AD03" w:rsidR="006F1628" w:rsidRDefault="00B8583C" w:rsidP="006F1628">
      <w:pPr>
        <w:pStyle w:val="LabStepNumberedLevel2"/>
      </w:pPr>
      <w:r>
        <w:t xml:space="preserve">Once you have added a few members, click the </w:t>
      </w:r>
      <w:r w:rsidRPr="00B8583C">
        <w:rPr>
          <w:b/>
        </w:rPr>
        <w:t>Add</w:t>
      </w:r>
      <w:r>
        <w:t xml:space="preserve"> button.</w:t>
      </w:r>
    </w:p>
    <w:p w14:paraId="76D2DC75" w14:textId="4460A21A" w:rsidR="006F1628" w:rsidRDefault="00B8583C" w:rsidP="00B8583C">
      <w:pPr>
        <w:pStyle w:val="LabStepNumberedLevel2"/>
      </w:pPr>
      <w:r>
        <w:t xml:space="preserve">Once you have added the members to your </w:t>
      </w:r>
      <w:r w:rsidR="00B01B1E">
        <w:t xml:space="preserve">new </w:t>
      </w:r>
      <w:r>
        <w:t xml:space="preserve">team, click the </w:t>
      </w:r>
      <w:r w:rsidRPr="00B8583C">
        <w:rPr>
          <w:b/>
        </w:rPr>
        <w:t>Close</w:t>
      </w:r>
      <w:r>
        <w:t xml:space="preserve"> button.</w:t>
      </w:r>
    </w:p>
    <w:p w14:paraId="55FC06E2" w14:textId="5BC4533E" w:rsidR="006C2B3E" w:rsidRDefault="006C2B3E" w:rsidP="0001536C">
      <w:pPr>
        <w:pStyle w:val="LabStepScreenshotLevel2"/>
      </w:pPr>
      <w:r>
        <w:drawing>
          <wp:inline distT="0" distB="0" distL="0" distR="0" wp14:anchorId="09924BAF" wp14:editId="4A3CBD7E">
            <wp:extent cx="1959875" cy="1598976"/>
            <wp:effectExtent l="19050" t="19050" r="2159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81" cy="1622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A5209" w14:textId="3586ADB9" w:rsidR="006F1628" w:rsidRDefault="00B8583C" w:rsidP="006F1628">
      <w:pPr>
        <w:pStyle w:val="LabStepNumberedLevel2"/>
      </w:pPr>
      <w:r>
        <w:t xml:space="preserve">You should now see </w:t>
      </w:r>
      <w:r w:rsidR="00B01B1E">
        <w:t xml:space="preserve">the </w:t>
      </w:r>
      <w:r w:rsidR="00B01B1E" w:rsidRPr="00B01B1E">
        <w:rPr>
          <w:b/>
        </w:rPr>
        <w:t>Tradecraft</w:t>
      </w:r>
      <w:r w:rsidR="00B01B1E">
        <w:t xml:space="preserve"> team </w:t>
      </w:r>
      <w:r>
        <w:t xml:space="preserve">in the </w:t>
      </w:r>
      <w:r w:rsidRPr="00B01B1E">
        <w:rPr>
          <w:b/>
        </w:rPr>
        <w:t>Microsoft Teams</w:t>
      </w:r>
      <w:r>
        <w:t xml:space="preserve"> web app.</w:t>
      </w:r>
    </w:p>
    <w:p w14:paraId="7DAC5B95" w14:textId="08251688" w:rsidR="006C2B3E" w:rsidRDefault="006C2B3E" w:rsidP="0001536C">
      <w:pPr>
        <w:pStyle w:val="LabStepScreenshotLevel2"/>
      </w:pPr>
      <w:r>
        <w:drawing>
          <wp:inline distT="0" distB="0" distL="0" distR="0" wp14:anchorId="7D35A68B" wp14:editId="24C86EA1">
            <wp:extent cx="4116222" cy="1651830"/>
            <wp:effectExtent l="19050" t="19050" r="1778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57" cy="1659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DE1176" w14:textId="1BE5CE67" w:rsidR="00B8583C" w:rsidRDefault="00B8583C" w:rsidP="00B8583C">
      <w:pPr>
        <w:pStyle w:val="LabExerciseCallout"/>
      </w:pPr>
      <w:r>
        <w:t xml:space="preserve">Note that a </w:t>
      </w:r>
      <w:r w:rsidR="00B01B1E">
        <w:t>t</w:t>
      </w:r>
      <w:r>
        <w:t>eam is always create</w:t>
      </w:r>
      <w:r w:rsidR="00B01B1E">
        <w:t>d</w:t>
      </w:r>
      <w:r>
        <w:t xml:space="preserve"> with a default channel named </w:t>
      </w:r>
      <w:r w:rsidRPr="009D7CAA">
        <w:rPr>
          <w:b/>
        </w:rPr>
        <w:t>General</w:t>
      </w:r>
      <w:r>
        <w:t xml:space="preserve">. You can add additional channels </w:t>
      </w:r>
      <w:r w:rsidR="009D7CAA">
        <w:t xml:space="preserve">to a </w:t>
      </w:r>
      <w:r w:rsidR="00B01B1E">
        <w:t>t</w:t>
      </w:r>
      <w:r w:rsidR="009D7CAA">
        <w:t xml:space="preserve">eam </w:t>
      </w:r>
      <w:r>
        <w:t>as needed.</w:t>
      </w:r>
    </w:p>
    <w:p w14:paraId="2CD22FD0" w14:textId="5FC61D31" w:rsidR="006E7639" w:rsidRDefault="00F506E3" w:rsidP="006E7639">
      <w:pPr>
        <w:pStyle w:val="Heading3"/>
      </w:pPr>
      <w:r>
        <w:lastRenderedPageBreak/>
        <w:t xml:space="preserve">Exercise </w:t>
      </w:r>
      <w:r w:rsidR="006F1628">
        <w:t>2</w:t>
      </w:r>
      <w:r w:rsidR="006E7639">
        <w:t xml:space="preserve">: </w:t>
      </w:r>
      <w:r w:rsidR="00B8583C">
        <w:t>T</w:t>
      </w:r>
      <w:r w:rsidR="00B8583C" w:rsidRPr="00AB0094">
        <w:t xml:space="preserve">est a Microsoft Teams </w:t>
      </w:r>
      <w:r w:rsidR="00581E0B">
        <w:t>App with Custom Tabs</w:t>
      </w:r>
    </w:p>
    <w:p w14:paraId="69DFB16B" w14:textId="237BAF45" w:rsidR="00DD5539" w:rsidRDefault="00B01B1E" w:rsidP="00DD5539">
      <w:pPr>
        <w:pStyle w:val="LabExerciseLeadIn"/>
      </w:pPr>
      <w:r>
        <w:t>In this exercise, you will begin by working with a Visual Studio project with a simple custom Teams app with custom tabs that has already been created</w:t>
      </w:r>
      <w:r w:rsidR="00DD5539">
        <w:t>.</w:t>
      </w:r>
      <w:r>
        <w:t xml:space="preserve"> The purpose of this exercise is to teach you how to test and debug a custom app in the Microsoft Teams environment.</w:t>
      </w:r>
    </w:p>
    <w:p w14:paraId="2FB782A9" w14:textId="02DC608C" w:rsidR="003638D7" w:rsidRDefault="00B01B1E" w:rsidP="00581E0B">
      <w:pPr>
        <w:pStyle w:val="LabStepNumbered"/>
        <w:numPr>
          <w:ilvl w:val="0"/>
          <w:numId w:val="34"/>
        </w:numPr>
      </w:pPr>
      <w:r>
        <w:t xml:space="preserve">Open the </w:t>
      </w:r>
      <w:r w:rsidRPr="00B01B1E">
        <w:rPr>
          <w:b/>
        </w:rPr>
        <w:t>CptTeamsTabsApp</w:t>
      </w:r>
      <w:r>
        <w:t xml:space="preserve"> project in Visual Studio.</w:t>
      </w:r>
    </w:p>
    <w:p w14:paraId="72FB1025" w14:textId="0C42F77D" w:rsidR="00581E0B" w:rsidRDefault="00B01B1E" w:rsidP="00581E0B">
      <w:pPr>
        <w:pStyle w:val="LabStepNumberedLevel2"/>
        <w:numPr>
          <w:ilvl w:val="1"/>
          <w:numId w:val="34"/>
        </w:numPr>
      </w:pPr>
      <w:r>
        <w:t xml:space="preserve">Open the Visual </w:t>
      </w:r>
      <w:r w:rsidRPr="00B01B1E">
        <w:rPr>
          <w:b/>
        </w:rPr>
        <w:t>CptTeamsTabsApp</w:t>
      </w:r>
      <w:r>
        <w:t xml:space="preserve"> solution file at the following location using Visual Studio 2017 or Visual Studio 2019.</w:t>
      </w:r>
    </w:p>
    <w:p w14:paraId="03A97185" w14:textId="697A2F38" w:rsidR="00581E0B" w:rsidRDefault="00581E0B" w:rsidP="00581E0B">
      <w:pPr>
        <w:pStyle w:val="LabStepCodeBlockLevel2"/>
      </w:pPr>
      <w:r w:rsidRPr="00581E0B">
        <w:t>C:\Student\Modules\10_MicrosoftTeams\Lab\CptTeamsTabsApp</w:t>
      </w:r>
      <w:r>
        <w:t>\</w:t>
      </w:r>
      <w:r w:rsidRPr="00581E0B">
        <w:t>CptTeamsTabsApp.sln</w:t>
      </w:r>
    </w:p>
    <w:p w14:paraId="441C58B3" w14:textId="5BC9C32C" w:rsidR="003638D7" w:rsidRDefault="00B01B1E" w:rsidP="003638D7">
      <w:pPr>
        <w:pStyle w:val="LabStepNumberedLevel2"/>
        <w:numPr>
          <w:ilvl w:val="1"/>
          <w:numId w:val="30"/>
        </w:numPr>
      </w:pPr>
      <w:r>
        <w:t xml:space="preserve">Take a moment to review the structure of the </w:t>
      </w:r>
      <w:r w:rsidRPr="00B01B1E">
        <w:rPr>
          <w:b/>
        </w:rPr>
        <w:t>CptTeamsTabsApp</w:t>
      </w:r>
      <w:r>
        <w:t xml:space="preserve"> project.</w:t>
      </w:r>
    </w:p>
    <w:p w14:paraId="6B8EF5C0" w14:textId="50DCF215" w:rsidR="00581E0B" w:rsidRDefault="00581E0B" w:rsidP="00581E0B">
      <w:pPr>
        <w:pStyle w:val="LabStepScreenshotLevel2"/>
      </w:pPr>
      <w:r>
        <w:drawing>
          <wp:inline distT="0" distB="0" distL="0" distR="0" wp14:anchorId="3A5BD7E1" wp14:editId="0CD39595">
            <wp:extent cx="1901765" cy="2125504"/>
            <wp:effectExtent l="19050" t="19050" r="22860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7953" cy="2154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F8952D" w14:textId="71752415" w:rsidR="009D7CAA" w:rsidRDefault="00FE550B" w:rsidP="009D7CAA">
      <w:pPr>
        <w:pStyle w:val="LabStepNumberedLevel2"/>
      </w:pPr>
      <w:r>
        <w:t xml:space="preserve">Right-click on the </w:t>
      </w:r>
      <w:r w:rsidRPr="00FE550B">
        <w:rPr>
          <w:b/>
        </w:rPr>
        <w:t>CptTeamsTabsApp</w:t>
      </w:r>
      <w:r>
        <w:t xml:space="preserve"> project in solution explorer and click </w:t>
      </w:r>
      <w:r w:rsidRPr="00FE550B">
        <w:rPr>
          <w:b/>
        </w:rPr>
        <w:t>Rebuild</w:t>
      </w:r>
      <w:r>
        <w:t xml:space="preserve"> to restore the project's NuGet packages</w:t>
      </w:r>
    </w:p>
    <w:p w14:paraId="54EB98FF" w14:textId="619140F9" w:rsidR="00581E0B" w:rsidRDefault="00581E0B" w:rsidP="00581E0B">
      <w:pPr>
        <w:pStyle w:val="LabStepScreenshotLevel2"/>
      </w:pPr>
      <w:r>
        <w:drawing>
          <wp:inline distT="0" distB="0" distL="0" distR="0" wp14:anchorId="5D69F58A" wp14:editId="016DBAB6">
            <wp:extent cx="2126052" cy="1097231"/>
            <wp:effectExtent l="19050" t="19050" r="2667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19" cy="1105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767CE1" w14:textId="6C7F8AD7" w:rsidR="009D7CAA" w:rsidRDefault="00FE550B" w:rsidP="009D7CAA">
      <w:pPr>
        <w:pStyle w:val="LabStepNumberedLevel2"/>
      </w:pPr>
      <w:r>
        <w:t xml:space="preserve">Launch the project by pressing the </w:t>
      </w:r>
      <w:r w:rsidRPr="00FE550B">
        <w:rPr>
          <w:b/>
        </w:rPr>
        <w:t>{F5}</w:t>
      </w:r>
      <w:r>
        <w:t xml:space="preserve"> key or pressing the </w:t>
      </w:r>
      <w:r w:rsidRPr="00FE550B">
        <w:rPr>
          <w:b/>
        </w:rPr>
        <w:t>Start</w:t>
      </w:r>
      <w:r>
        <w:t xml:space="preserve"> button in the Visual Studio toolbar.</w:t>
      </w:r>
    </w:p>
    <w:p w14:paraId="20C2BD01" w14:textId="2F575020" w:rsidR="000D6D9F" w:rsidRDefault="000D6D9F" w:rsidP="00581E0B">
      <w:pPr>
        <w:pStyle w:val="LabStepScreenshotLevel2"/>
      </w:pPr>
      <w:r>
        <w:drawing>
          <wp:inline distT="0" distB="0" distL="0" distR="0" wp14:anchorId="4B62A42C" wp14:editId="748668A4">
            <wp:extent cx="3943350" cy="923868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28" cy="941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99E50" w14:textId="4A008913" w:rsidR="009D7CAA" w:rsidRDefault="00FE550B" w:rsidP="009D7CAA">
      <w:pPr>
        <w:pStyle w:val="LabStepNumberedLevel2"/>
      </w:pPr>
      <w:r>
        <w:t xml:space="preserve">A web page should appear at the URL of </w:t>
      </w:r>
      <w:r w:rsidRPr="00FE550B">
        <w:rPr>
          <w:b/>
        </w:rPr>
        <w:t>http://localhost:3000</w:t>
      </w:r>
      <w:r>
        <w:t>.</w:t>
      </w:r>
    </w:p>
    <w:p w14:paraId="38F52FBB" w14:textId="359D8124" w:rsidR="000D6D9F" w:rsidRDefault="000D6D9F" w:rsidP="00581E0B">
      <w:pPr>
        <w:pStyle w:val="LabStepScreenshotLevel2"/>
      </w:pPr>
      <w:r>
        <w:drawing>
          <wp:inline distT="0" distB="0" distL="0" distR="0" wp14:anchorId="7FADDFD9" wp14:editId="4C1800BD">
            <wp:extent cx="4941828" cy="866595"/>
            <wp:effectExtent l="19050" t="19050" r="1143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2" cy="894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98F93C" w14:textId="15E2C4D0" w:rsidR="00FE550B" w:rsidRDefault="00FE550B" w:rsidP="00FE550B">
      <w:pPr>
        <w:pStyle w:val="LabStepNumbered"/>
      </w:pPr>
      <w:r>
        <w:lastRenderedPageBreak/>
        <w:t xml:space="preserve">Download the </w:t>
      </w:r>
      <w:r w:rsidRPr="00A306BE">
        <w:rPr>
          <w:b/>
        </w:rPr>
        <w:t>ngrok</w:t>
      </w:r>
      <w:r>
        <w:t xml:space="preserve"> utility (if you haven't already done so).</w:t>
      </w:r>
    </w:p>
    <w:p w14:paraId="0EC1BB69" w14:textId="7584F431" w:rsidR="00FE550B" w:rsidRDefault="00FE550B" w:rsidP="00FE550B">
      <w:pPr>
        <w:pStyle w:val="LabStepNumberedLevel2"/>
      </w:pPr>
      <w:r>
        <w:t>Launch a browser and navigate to the following link.</w:t>
      </w:r>
    </w:p>
    <w:p w14:paraId="393F7433" w14:textId="5104F469" w:rsidR="00FE550B" w:rsidRDefault="00AF27B0" w:rsidP="00FE550B">
      <w:pPr>
        <w:pStyle w:val="LabStepCodeBlockLevel2"/>
      </w:pPr>
      <w:hyperlink r:id="rId31" w:history="1">
        <w:r w:rsidR="00FE550B" w:rsidRPr="00FE550B">
          <w:rPr>
            <w:rStyle w:val="Hyperlink"/>
          </w:rPr>
          <w:t>https://ngrok.com/download</w:t>
        </w:r>
      </w:hyperlink>
    </w:p>
    <w:p w14:paraId="5259A630" w14:textId="13226348" w:rsidR="00FE550B" w:rsidRDefault="00FE550B" w:rsidP="00FE550B">
      <w:pPr>
        <w:pStyle w:val="LabStepNumberedLevel2"/>
      </w:pPr>
      <w:r>
        <w:t xml:space="preserve">Click the </w:t>
      </w:r>
      <w:r w:rsidRPr="00A306BE">
        <w:rPr>
          <w:b/>
        </w:rPr>
        <w:t>Download for Windows</w:t>
      </w:r>
      <w:r>
        <w:t xml:space="preserve"> button to download a zip archive which contains </w:t>
      </w:r>
      <w:r w:rsidRPr="00A306BE">
        <w:rPr>
          <w:b/>
        </w:rPr>
        <w:t>ngrok.exe</w:t>
      </w:r>
      <w:r>
        <w:t>.</w:t>
      </w:r>
    </w:p>
    <w:p w14:paraId="49C9E7A1" w14:textId="102F0669" w:rsidR="00FE550B" w:rsidRDefault="00FE550B" w:rsidP="00FE550B">
      <w:pPr>
        <w:pStyle w:val="LabStepNumberedLevel2"/>
      </w:pPr>
      <w:r>
        <w:t xml:space="preserve">Once you have downloaded the zip archive, extract </w:t>
      </w:r>
      <w:r w:rsidRPr="00A306BE">
        <w:rPr>
          <w:b/>
        </w:rPr>
        <w:t>ngrok.exe</w:t>
      </w:r>
      <w:r>
        <w:t xml:space="preserve"> to a local folder </w:t>
      </w:r>
      <w:r w:rsidR="00A306BE">
        <w:t>that is in your SYSTEM path</w:t>
      </w:r>
      <w:r>
        <w:t>.</w:t>
      </w:r>
    </w:p>
    <w:p w14:paraId="7B2FC1D0" w14:textId="61C7EFBE" w:rsidR="00FE550B" w:rsidRDefault="00FE550B" w:rsidP="00FE550B">
      <w:pPr>
        <w:pStyle w:val="LabStepNumbered"/>
      </w:pPr>
      <w:r>
        <w:t xml:space="preserve">Use </w:t>
      </w:r>
      <w:r w:rsidRPr="00A306BE">
        <w:rPr>
          <w:b/>
        </w:rPr>
        <w:t>ngrok</w:t>
      </w:r>
      <w:r>
        <w:t xml:space="preserve"> to start a session to make the </w:t>
      </w:r>
      <w:r w:rsidRPr="00FE550B">
        <w:rPr>
          <w:b/>
        </w:rPr>
        <w:t>CptTeamsTabsApp</w:t>
      </w:r>
      <w:r>
        <w:t xml:space="preserve"> accessible from across the Internet.</w:t>
      </w:r>
    </w:p>
    <w:p w14:paraId="76700FED" w14:textId="7B017A25" w:rsidR="009D7CAA" w:rsidRDefault="00A306BE" w:rsidP="009D7CAA">
      <w:pPr>
        <w:pStyle w:val="LabStepNumberedLevel2"/>
      </w:pPr>
      <w:r>
        <w:t xml:space="preserve">In a command prompt, run the </w:t>
      </w:r>
      <w:r w:rsidRPr="00A306BE">
        <w:rPr>
          <w:b/>
        </w:rPr>
        <w:t>ngrok</w:t>
      </w:r>
      <w:r>
        <w:t xml:space="preserve"> utility to create a tunnel to the Visual Studio project running at </w:t>
      </w:r>
      <w:r w:rsidRPr="00A306BE">
        <w:rPr>
          <w:b/>
        </w:rPr>
        <w:t>http://localhost:3000</w:t>
      </w:r>
      <w:r>
        <w:t>.</w:t>
      </w:r>
    </w:p>
    <w:p w14:paraId="58B8A2D5" w14:textId="1FFCDF4C" w:rsidR="000D6D9F" w:rsidRDefault="000D6D9F" w:rsidP="000D6D9F">
      <w:pPr>
        <w:pStyle w:val="LabStepCodeBlockLevel2"/>
      </w:pPr>
      <w:r w:rsidRPr="000D6D9F">
        <w:t>ngrok http 3000 -host-header=localhost:3000</w:t>
      </w:r>
    </w:p>
    <w:p w14:paraId="430F30F0" w14:textId="647D829B" w:rsidR="009D7CAA" w:rsidRDefault="00A306BE" w:rsidP="009D7CAA">
      <w:pPr>
        <w:pStyle w:val="LabStepNumberedLevel2"/>
      </w:pPr>
      <w:r>
        <w:t>The command you type and execute should match the following screenshot.</w:t>
      </w:r>
    </w:p>
    <w:p w14:paraId="5726FDDE" w14:textId="148E8545" w:rsidR="000D6D9F" w:rsidRDefault="000D6D9F" w:rsidP="000D6D9F">
      <w:pPr>
        <w:pStyle w:val="LabStepScreenshotLevel2"/>
      </w:pPr>
      <w:r>
        <w:drawing>
          <wp:inline distT="0" distB="0" distL="0" distR="0" wp14:anchorId="643BEAD2" wp14:editId="7BE8E363">
            <wp:extent cx="4741729" cy="494965"/>
            <wp:effectExtent l="19050" t="19050" r="20955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24" cy="521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B600A" w14:textId="658AC2C0" w:rsidR="000D6D9F" w:rsidRDefault="00A306BE" w:rsidP="009D7CAA">
      <w:pPr>
        <w:pStyle w:val="LabStepNumberedLevel2"/>
      </w:pPr>
      <w:r>
        <w:t xml:space="preserve">Once you run the </w:t>
      </w:r>
      <w:r w:rsidRPr="00A306BE">
        <w:rPr>
          <w:b/>
        </w:rPr>
        <w:t>ngrok</w:t>
      </w:r>
      <w:r>
        <w:t xml:space="preserve"> command, you should see output in the console matching the following screenshot.</w:t>
      </w:r>
    </w:p>
    <w:p w14:paraId="2021E0F8" w14:textId="1ED501BD" w:rsidR="000D6D9F" w:rsidRDefault="000D6D9F" w:rsidP="000D6D9F">
      <w:pPr>
        <w:pStyle w:val="LabStepScreenshotLevel2"/>
      </w:pPr>
      <w:r>
        <w:drawing>
          <wp:inline distT="0" distB="0" distL="0" distR="0" wp14:anchorId="6E30B2E5" wp14:editId="31D452D2">
            <wp:extent cx="4765327" cy="1607586"/>
            <wp:effectExtent l="19050" t="19050" r="1651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56" cy="165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07497" w14:textId="7C480D38" w:rsidR="009D7CAA" w:rsidRDefault="00A306BE" w:rsidP="009D7CAA">
      <w:pPr>
        <w:pStyle w:val="LabStepNumberedLevel2"/>
      </w:pPr>
      <w:r>
        <w:t xml:space="preserve">Locate the forward URL that starts with </w:t>
      </w:r>
      <w:r w:rsidRPr="00A306BE">
        <w:rPr>
          <w:b/>
        </w:rPr>
        <w:t>https</w:t>
      </w:r>
      <w:r>
        <w:t>.</w:t>
      </w:r>
    </w:p>
    <w:p w14:paraId="123D6A8B" w14:textId="3748A50F" w:rsidR="002A22E5" w:rsidRDefault="002A22E5" w:rsidP="000D6D9F">
      <w:pPr>
        <w:pStyle w:val="LabStepScreenshotLevel2"/>
      </w:pPr>
      <w:r>
        <w:drawing>
          <wp:inline distT="0" distB="0" distL="0" distR="0" wp14:anchorId="0544A8BD" wp14:editId="1F424618">
            <wp:extent cx="4741545" cy="483518"/>
            <wp:effectExtent l="19050" t="19050" r="2095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58" cy="511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47082" w14:textId="16DD4521" w:rsidR="00A306BE" w:rsidRDefault="00A306BE" w:rsidP="009D7CAA">
      <w:pPr>
        <w:pStyle w:val="LabExerciseCallout"/>
      </w:pPr>
      <w:r>
        <w:t xml:space="preserve">The URL displayed in this screenshot is </w:t>
      </w:r>
      <w:r w:rsidRPr="00A306BE">
        <w:rPr>
          <w:b/>
        </w:rPr>
        <w:t>https://56e069af.ngrok.io</w:t>
      </w:r>
      <w:r>
        <w:t xml:space="preserve">. Your will be different but still be in the format of </w:t>
      </w:r>
      <w:r w:rsidRPr="00A306BE">
        <w:rPr>
          <w:b/>
        </w:rPr>
        <w:t>https://*.ngrok.io</w:t>
      </w:r>
      <w:r>
        <w:t>.</w:t>
      </w:r>
    </w:p>
    <w:p w14:paraId="22F48DA3" w14:textId="3D598DE1" w:rsidR="00520CB6" w:rsidRDefault="0037660A" w:rsidP="009D7CAA">
      <w:pPr>
        <w:pStyle w:val="LabExerciseCallout"/>
      </w:pPr>
      <w:r>
        <w:t>It is important to note that y</w:t>
      </w:r>
      <w:r w:rsidR="009D7CAA">
        <w:t xml:space="preserve">ou are going to leave </w:t>
      </w:r>
      <w:r w:rsidR="00520CB6">
        <w:t xml:space="preserve">this </w:t>
      </w:r>
      <w:r w:rsidR="009D7CAA" w:rsidRPr="0037660A">
        <w:rPr>
          <w:b/>
        </w:rPr>
        <w:t>ngrok</w:t>
      </w:r>
      <w:r w:rsidR="009D7CAA">
        <w:t xml:space="preserve"> sessio</w:t>
      </w:r>
      <w:r w:rsidR="00520CB6">
        <w:t>n</w:t>
      </w:r>
      <w:r w:rsidR="009D7CAA">
        <w:t xml:space="preserve"> running through</w:t>
      </w:r>
      <w:r w:rsidR="00520CB6">
        <w:t>out</w:t>
      </w:r>
      <w:r w:rsidR="009D7CAA">
        <w:t xml:space="preserve"> this entire </w:t>
      </w:r>
      <w:r w:rsidR="00520CB6">
        <w:t xml:space="preserve">lab </w:t>
      </w:r>
      <w:r w:rsidR="009D7CAA">
        <w:t xml:space="preserve">exercise. If you stop </w:t>
      </w:r>
      <w:r>
        <w:t xml:space="preserve">this ngrok </w:t>
      </w:r>
      <w:r w:rsidR="00520CB6">
        <w:t xml:space="preserve">session </w:t>
      </w:r>
      <w:r>
        <w:t xml:space="preserve">and restart it, the URL will change. </w:t>
      </w:r>
    </w:p>
    <w:p w14:paraId="0B4BE206" w14:textId="3A27B45C" w:rsidR="009D7CAA" w:rsidRDefault="00520CB6" w:rsidP="009D7CAA">
      <w:pPr>
        <w:pStyle w:val="LabStepNumberedLevel2"/>
      </w:pPr>
      <w:r>
        <w:t xml:space="preserve">Return to the </w:t>
      </w:r>
      <w:r w:rsidRPr="00520CB6">
        <w:rPr>
          <w:b/>
        </w:rPr>
        <w:t>CptTeamsTabsApp</w:t>
      </w:r>
      <w:r>
        <w:t xml:space="preserve"> project in Visual Studio and terminate the debugging session.</w:t>
      </w:r>
    </w:p>
    <w:p w14:paraId="2C377053" w14:textId="0DCF69BE" w:rsidR="00520CB6" w:rsidRDefault="00520CB6" w:rsidP="000D6D9F">
      <w:pPr>
        <w:pStyle w:val="LabStepScreenshotLevel2"/>
      </w:pPr>
      <w:r>
        <w:drawing>
          <wp:inline distT="0" distB="0" distL="0" distR="0" wp14:anchorId="6B060B66" wp14:editId="4C7613F8">
            <wp:extent cx="3880424" cy="991663"/>
            <wp:effectExtent l="19050" t="19050" r="2540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63" cy="1018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8583E" w14:textId="700E8737" w:rsidR="009B125A" w:rsidRDefault="009B125A" w:rsidP="009B125A">
      <w:pPr>
        <w:pStyle w:val="LabExerciseCallout"/>
      </w:pPr>
      <w:r>
        <w:t xml:space="preserve">While it's important to leave the </w:t>
      </w:r>
      <w:r w:rsidRPr="0037660A">
        <w:rPr>
          <w:b/>
        </w:rPr>
        <w:t>ngrok</w:t>
      </w:r>
      <w:r>
        <w:t xml:space="preserve"> session running, you can stop and restart the Visual Studio debugging session </w:t>
      </w:r>
      <w:r w:rsidR="0037660A">
        <w:t xml:space="preserve">for the </w:t>
      </w:r>
      <w:r w:rsidR="0037660A" w:rsidRPr="0037660A">
        <w:rPr>
          <w:b/>
        </w:rPr>
        <w:t>CptTeamsTabsApps</w:t>
      </w:r>
      <w:r w:rsidR="0037660A">
        <w:t xml:space="preserve"> project </w:t>
      </w:r>
      <w:r>
        <w:t xml:space="preserve">without causing any problems. That's because Visual Studio will continue to use the same local URL of </w:t>
      </w:r>
      <w:r w:rsidRPr="00520CB6">
        <w:rPr>
          <w:b/>
        </w:rPr>
        <w:t>http://localhost:3000</w:t>
      </w:r>
      <w:r>
        <w:t>.</w:t>
      </w:r>
    </w:p>
    <w:p w14:paraId="27B05852" w14:textId="5AB5F46C" w:rsidR="00520CB6" w:rsidRDefault="009B125A" w:rsidP="00520CB6">
      <w:pPr>
        <w:pStyle w:val="LabStepNumbered"/>
      </w:pPr>
      <w:r>
        <w:lastRenderedPageBreak/>
        <w:t xml:space="preserve">Update the Teams app manifest with the URL </w:t>
      </w:r>
      <w:r w:rsidR="0037660A">
        <w:t xml:space="preserve">of </w:t>
      </w:r>
      <w:r>
        <w:t xml:space="preserve">your </w:t>
      </w:r>
      <w:r w:rsidRPr="0037660A">
        <w:rPr>
          <w:b/>
        </w:rPr>
        <w:t>ngrok</w:t>
      </w:r>
      <w:r>
        <w:t xml:space="preserve"> session.</w:t>
      </w:r>
    </w:p>
    <w:p w14:paraId="48710586" w14:textId="03163C3F" w:rsidR="00520CB6" w:rsidRDefault="009B125A" w:rsidP="00520CB6">
      <w:pPr>
        <w:pStyle w:val="LabStepNumberedLevel2"/>
      </w:pPr>
      <w:r>
        <w:t xml:space="preserve">In the </w:t>
      </w:r>
      <w:r w:rsidRPr="009B125A">
        <w:rPr>
          <w:b/>
        </w:rPr>
        <w:t>CptTeamsTabsApp</w:t>
      </w:r>
      <w:r>
        <w:t xml:space="preserve"> project, locate the </w:t>
      </w:r>
      <w:r w:rsidRPr="009B125A">
        <w:rPr>
          <w:b/>
        </w:rPr>
        <w:t>manifest.json</w:t>
      </w:r>
      <w:r>
        <w:t xml:space="preserve"> file inside the </w:t>
      </w:r>
      <w:r w:rsidRPr="009B125A">
        <w:rPr>
          <w:b/>
        </w:rPr>
        <w:t>manifest</w:t>
      </w:r>
      <w:r>
        <w:t xml:space="preserve"> folder.</w:t>
      </w:r>
    </w:p>
    <w:p w14:paraId="0712007A" w14:textId="3E9DD378" w:rsidR="009B125A" w:rsidRDefault="009B125A" w:rsidP="00520CB6">
      <w:pPr>
        <w:pStyle w:val="LabStepNumberedLevel2"/>
      </w:pPr>
      <w:r>
        <w:t xml:space="preserve">Click on the </w:t>
      </w:r>
      <w:r w:rsidRPr="009B125A">
        <w:rPr>
          <w:b/>
        </w:rPr>
        <w:t>manifest.json</w:t>
      </w:r>
      <w:r>
        <w:t xml:space="preserve"> file to open it in an editor window.</w:t>
      </w:r>
    </w:p>
    <w:p w14:paraId="4858F199" w14:textId="203F01DE" w:rsidR="002A22E5" w:rsidRDefault="002A22E5" w:rsidP="000D6D9F">
      <w:pPr>
        <w:pStyle w:val="LabStepScreenshotLevel2"/>
      </w:pPr>
      <w:r>
        <w:drawing>
          <wp:inline distT="0" distB="0" distL="0" distR="0" wp14:anchorId="556770C1" wp14:editId="3CF21795">
            <wp:extent cx="1715935" cy="1261110"/>
            <wp:effectExtent l="19050" t="19050" r="1778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32" cy="1276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A9958" w14:textId="6C326E4F" w:rsidR="009D7CAA" w:rsidRDefault="0037660A" w:rsidP="009D7CAA">
      <w:pPr>
        <w:pStyle w:val="LabStepNumberedLevel2"/>
      </w:pPr>
      <w:r>
        <w:t xml:space="preserve">You should see that the </w:t>
      </w:r>
      <w:r w:rsidRPr="0037660A">
        <w:rPr>
          <w:b/>
        </w:rPr>
        <w:t>manifest.json</w:t>
      </w:r>
      <w:r>
        <w:t xml:space="preserve"> contains the metadata for a teams app.</w:t>
      </w:r>
    </w:p>
    <w:p w14:paraId="1CA0621C" w14:textId="7305ED8D" w:rsidR="002A22E5" w:rsidRDefault="002A22E5" w:rsidP="000D6D9F">
      <w:pPr>
        <w:pStyle w:val="LabStepScreenshotLevel2"/>
      </w:pPr>
      <w:r>
        <w:drawing>
          <wp:inline distT="0" distB="0" distL="0" distR="0" wp14:anchorId="04FB3E9E" wp14:editId="7D5D4E1F">
            <wp:extent cx="5782457" cy="1768454"/>
            <wp:effectExtent l="19050" t="19050" r="889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34" cy="1794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72525" w14:textId="2E336687" w:rsidR="009D7CAA" w:rsidRDefault="0037660A" w:rsidP="009D7CAA">
      <w:pPr>
        <w:pStyle w:val="LabStepNumberedLevel2"/>
      </w:pPr>
      <w:r>
        <w:t>You should see that the manifest defines two static tabs and one configurable (i.e. dynamic) tab</w:t>
      </w:r>
    </w:p>
    <w:p w14:paraId="481567C3" w14:textId="640813D8" w:rsidR="002A22E5" w:rsidRDefault="002A22E5" w:rsidP="000D6D9F">
      <w:pPr>
        <w:pStyle w:val="LabStepScreenshotLevel2"/>
      </w:pPr>
      <w:r>
        <w:drawing>
          <wp:inline distT="0" distB="0" distL="0" distR="0" wp14:anchorId="264EF52E" wp14:editId="47CBD9F1">
            <wp:extent cx="3143004" cy="1522224"/>
            <wp:effectExtent l="19050" t="19050" r="1968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1" cy="154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E35CA" w14:textId="02CCD60A" w:rsidR="0037660A" w:rsidRPr="00F94995" w:rsidRDefault="0037660A" w:rsidP="0037660A">
      <w:pPr>
        <w:pStyle w:val="LabExerciseCallout"/>
      </w:pPr>
      <w:r>
        <w:t>Note that the manifest currently defines URL</w:t>
      </w:r>
      <w:r w:rsidR="00F94995">
        <w:t>s</w:t>
      </w:r>
      <w:r>
        <w:t xml:space="preserve"> with </w:t>
      </w:r>
      <w:r w:rsidR="00F94995">
        <w:t xml:space="preserve">a host of </w:t>
      </w:r>
      <w:r w:rsidR="00F94995" w:rsidRPr="00F94995">
        <w:rPr>
          <w:b/>
        </w:rPr>
        <w:t>cptlabs.ngrok.io</w:t>
      </w:r>
      <w:r w:rsidR="00F94995">
        <w:t xml:space="preserve">.  You will now run a search and replace operation on </w:t>
      </w:r>
      <w:r w:rsidR="00F94995" w:rsidRPr="00F94995">
        <w:rPr>
          <w:b/>
        </w:rPr>
        <w:t>manifest.json</w:t>
      </w:r>
      <w:r w:rsidR="00F94995">
        <w:t xml:space="preserve"> to replace the host </w:t>
      </w:r>
      <w:r w:rsidR="00F94995" w:rsidRPr="00F94995">
        <w:rPr>
          <w:b/>
        </w:rPr>
        <w:t>cptlabs.ngrok.io</w:t>
      </w:r>
      <w:r w:rsidR="00F94995">
        <w:t xml:space="preserve"> with the host of your currently running </w:t>
      </w:r>
      <w:r w:rsidR="00F94995" w:rsidRPr="00F94995">
        <w:rPr>
          <w:b/>
        </w:rPr>
        <w:t>ngrok</w:t>
      </w:r>
      <w:r w:rsidR="00F94995">
        <w:t xml:space="preserve"> session.</w:t>
      </w:r>
    </w:p>
    <w:p w14:paraId="38F08557" w14:textId="3E6408F7" w:rsidR="009D7CAA" w:rsidRDefault="00115CFB" w:rsidP="009D7CAA">
      <w:pPr>
        <w:pStyle w:val="LabStepNumberedLevel2"/>
      </w:pPr>
      <w:r>
        <w:t xml:space="preserve">With </w:t>
      </w:r>
      <w:r w:rsidR="00F94995" w:rsidRPr="00F94995">
        <w:rPr>
          <w:b/>
        </w:rPr>
        <w:t>manifest.json</w:t>
      </w:r>
      <w:r w:rsidR="00F94995">
        <w:t xml:space="preserve"> </w:t>
      </w:r>
      <w:r>
        <w:t xml:space="preserve">selected as the </w:t>
      </w:r>
      <w:r w:rsidR="00F94995">
        <w:t>active window</w:t>
      </w:r>
      <w:r>
        <w:t xml:space="preserve">, </w:t>
      </w:r>
      <w:r w:rsidR="00F94995">
        <w:t xml:space="preserve">select </w:t>
      </w:r>
      <w:r w:rsidR="00F94995" w:rsidRPr="00F94995">
        <w:rPr>
          <w:b/>
        </w:rPr>
        <w:t>Find and Replace &gt; Quick Replace</w:t>
      </w:r>
      <w:r w:rsidR="00F94995">
        <w:t xml:space="preserve"> from the </w:t>
      </w:r>
      <w:r w:rsidR="00F94995" w:rsidRPr="00F94995">
        <w:rPr>
          <w:b/>
        </w:rPr>
        <w:t>File</w:t>
      </w:r>
      <w:r w:rsidR="00F94995">
        <w:t xml:space="preserve"> menu.</w:t>
      </w:r>
    </w:p>
    <w:p w14:paraId="297E50F6" w14:textId="7AA787A9" w:rsidR="000D6D9F" w:rsidRDefault="002A22E5" w:rsidP="00581E0B">
      <w:pPr>
        <w:pStyle w:val="LabStepScreenshotLevel2"/>
      </w:pPr>
      <w:r>
        <w:drawing>
          <wp:inline distT="0" distB="0" distL="0" distR="0" wp14:anchorId="79592F2B" wp14:editId="7EE23A9E">
            <wp:extent cx="3433834" cy="1078616"/>
            <wp:effectExtent l="19050" t="19050" r="14605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53" cy="1084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C68CA" w14:textId="7D339CC7" w:rsidR="009D7CAA" w:rsidRDefault="00115CFB" w:rsidP="009D7CAA">
      <w:pPr>
        <w:pStyle w:val="LabStepNumberedLevel2"/>
      </w:pPr>
      <w:r>
        <w:lastRenderedPageBreak/>
        <w:t xml:space="preserve">Run the </w:t>
      </w:r>
      <w:r w:rsidRPr="00115CFB">
        <w:rPr>
          <w:b/>
        </w:rPr>
        <w:t>Replace All</w:t>
      </w:r>
      <w:r>
        <w:t xml:space="preserve"> command to replace </w:t>
      </w:r>
      <w:r w:rsidRPr="00115CFB">
        <w:rPr>
          <w:b/>
        </w:rPr>
        <w:t>cptlabs.ngrok.io</w:t>
      </w:r>
      <w:r>
        <w:t xml:space="preserve"> host name with the host name of your running </w:t>
      </w:r>
      <w:r w:rsidRPr="00115CFB">
        <w:rPr>
          <w:b/>
        </w:rPr>
        <w:t>ngrok</w:t>
      </w:r>
      <w:r>
        <w:t xml:space="preserve"> session.</w:t>
      </w:r>
    </w:p>
    <w:p w14:paraId="319FD641" w14:textId="648852FF" w:rsidR="002A22E5" w:rsidRDefault="002A22E5" w:rsidP="00581E0B">
      <w:pPr>
        <w:pStyle w:val="LabStepScreenshotLevel2"/>
      </w:pPr>
      <w:r>
        <w:drawing>
          <wp:inline distT="0" distB="0" distL="0" distR="0" wp14:anchorId="54A6C02D" wp14:editId="4E82D401">
            <wp:extent cx="2373219" cy="700672"/>
            <wp:effectExtent l="19050" t="19050" r="27305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68" cy="723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4F8E5" w14:textId="291ADC78" w:rsidR="009D7CAA" w:rsidRDefault="00115CFB" w:rsidP="009D7CAA">
      <w:pPr>
        <w:pStyle w:val="LabStepNumberedLevel2"/>
      </w:pPr>
      <w:r>
        <w:t xml:space="preserve">You should be able see four places in </w:t>
      </w:r>
      <w:r w:rsidRPr="00115CFB">
        <w:rPr>
          <w:b/>
        </w:rPr>
        <w:t>manifest.json</w:t>
      </w:r>
      <w:r>
        <w:t xml:space="preserve"> where the host name has been replaced </w:t>
      </w:r>
    </w:p>
    <w:p w14:paraId="7520C839" w14:textId="57E0E8DE" w:rsidR="002A22E5" w:rsidRDefault="002A22E5" w:rsidP="00581E0B">
      <w:pPr>
        <w:pStyle w:val="LabStepScreenshotLevel2"/>
      </w:pPr>
      <w:r>
        <w:drawing>
          <wp:inline distT="0" distB="0" distL="0" distR="0" wp14:anchorId="715DE94C" wp14:editId="7657A363">
            <wp:extent cx="3378978" cy="2309907"/>
            <wp:effectExtent l="19050" t="19050" r="12065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01" cy="234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27206" w14:textId="337B4E29" w:rsidR="002A22E5" w:rsidRDefault="002A22E5" w:rsidP="002A22E5">
      <w:pPr>
        <w:pStyle w:val="LabStepNumberedLevel2"/>
      </w:pPr>
      <w:r>
        <w:t xml:space="preserve">Save </w:t>
      </w:r>
      <w:r w:rsidR="00115CFB">
        <w:t xml:space="preserve">your changes and close </w:t>
      </w:r>
      <w:r w:rsidRPr="00115CFB">
        <w:rPr>
          <w:b/>
        </w:rPr>
        <w:t>manfiest.json</w:t>
      </w:r>
      <w:r w:rsidR="00115CFB">
        <w:t>.</w:t>
      </w:r>
    </w:p>
    <w:p w14:paraId="63341163" w14:textId="7A49A798" w:rsidR="009B125A" w:rsidRDefault="009B125A" w:rsidP="009B125A">
      <w:pPr>
        <w:pStyle w:val="LabStepNumbered"/>
      </w:pPr>
      <w:r>
        <w:t xml:space="preserve">Build the </w:t>
      </w:r>
      <w:r w:rsidR="00115CFB">
        <w:t xml:space="preserve">app manifest for the the </w:t>
      </w:r>
      <w:r w:rsidR="00115CFB" w:rsidRPr="009B125A">
        <w:rPr>
          <w:b/>
        </w:rPr>
        <w:t>CptTeamsTabsApp</w:t>
      </w:r>
      <w:r w:rsidR="00115CFB">
        <w:t xml:space="preserve"> </w:t>
      </w:r>
      <w:r>
        <w:t>project</w:t>
      </w:r>
      <w:r w:rsidR="00115CFB">
        <w:t>.</w:t>
      </w:r>
    </w:p>
    <w:p w14:paraId="529DCD7E" w14:textId="497C0E07" w:rsidR="009B125A" w:rsidRDefault="009B125A" w:rsidP="002A22E5">
      <w:pPr>
        <w:pStyle w:val="LabStepNumberedLevel2"/>
      </w:pPr>
      <w:r>
        <w:t xml:space="preserve">Right click on the </w:t>
      </w:r>
      <w:r w:rsidRPr="009B125A">
        <w:rPr>
          <w:b/>
        </w:rPr>
        <w:t>CptTeamsTabsApp</w:t>
      </w:r>
      <w:r>
        <w:t xml:space="preserve"> project and select the </w:t>
      </w:r>
      <w:r w:rsidRPr="009B125A">
        <w:rPr>
          <w:b/>
        </w:rPr>
        <w:t>Build</w:t>
      </w:r>
      <w:r>
        <w:t xml:space="preserve"> command.</w:t>
      </w:r>
    </w:p>
    <w:p w14:paraId="31536F25" w14:textId="083D273E" w:rsidR="002A22E5" w:rsidRDefault="002A22E5" w:rsidP="00581E0B">
      <w:pPr>
        <w:pStyle w:val="LabStepScreenshotLevel2"/>
      </w:pPr>
      <w:r>
        <w:drawing>
          <wp:inline distT="0" distB="0" distL="0" distR="0" wp14:anchorId="0F740F99" wp14:editId="29D9D3D0">
            <wp:extent cx="3411258" cy="612181"/>
            <wp:effectExtent l="19050" t="19050" r="1778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25" cy="633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A8CC4" w14:textId="77777777" w:rsidR="002852E9" w:rsidRPr="002852E9" w:rsidRDefault="002852E9" w:rsidP="002852E9">
      <w:pPr>
        <w:pStyle w:val="LabExerciseCallout"/>
      </w:pPr>
      <w:r>
        <w:t xml:space="preserve">Note that the Visual Studio project file named </w:t>
      </w:r>
      <w:r w:rsidRPr="00C70474">
        <w:rPr>
          <w:b/>
        </w:rPr>
        <w:t>CptTeamsTabsApp.csproj</w:t>
      </w:r>
      <w:r>
        <w:t xml:space="preserve"> has been extended with post-build action to build the app package named </w:t>
      </w:r>
      <w:r w:rsidRPr="002852E9">
        <w:rPr>
          <w:b/>
        </w:rPr>
        <w:t>CptTeamsTabsApp.zip</w:t>
      </w:r>
      <w:r>
        <w:t xml:space="preserve"> by compressing all files found in the project's </w:t>
      </w:r>
      <w:r w:rsidRPr="002852E9">
        <w:rPr>
          <w:b/>
        </w:rPr>
        <w:t>manifest</w:t>
      </w:r>
      <w:r>
        <w:t xml:space="preserve"> folder. Here is a glimpse of what the post-build action looks like inside </w:t>
      </w:r>
      <w:r w:rsidRPr="00C70474">
        <w:rPr>
          <w:b/>
        </w:rPr>
        <w:t>CptTeamsTabsApp.csproj</w:t>
      </w:r>
      <w:r>
        <w:t>.</w:t>
      </w:r>
    </w:p>
    <w:p w14:paraId="61D70D66" w14:textId="77777777" w:rsidR="002852E9" w:rsidRPr="002852E9" w:rsidRDefault="002852E9" w:rsidP="002852E9">
      <w:pPr>
        <w:pStyle w:val="LabExerciseCallout"/>
        <w:rPr>
          <w:rFonts w:ascii="Lucida Console" w:hAnsi="Lucida Console"/>
          <w:b/>
          <w:sz w:val="16"/>
        </w:rPr>
      </w:pPr>
      <w:r w:rsidRPr="002852E9">
        <w:rPr>
          <w:rFonts w:ascii="Lucida Console" w:hAnsi="Lucida Console"/>
          <w:b/>
          <w:color w:val="7F7F7F" w:themeColor="text1" w:themeTint="80"/>
          <w:sz w:val="14"/>
        </w:rPr>
        <w:t>&lt;PostBuildEvent&gt;</w:t>
      </w:r>
      <w:r w:rsidRPr="002852E9">
        <w:rPr>
          <w:rFonts w:ascii="Lucida Console" w:hAnsi="Lucida Console"/>
          <w:b/>
          <w:sz w:val="14"/>
        </w:rPr>
        <w:br/>
        <w:t xml:space="preserve">  powershell.exe Compress-Archive -Path \"$(ProjectDir)Manifest\*\" </w:t>
      </w:r>
      <w:r w:rsidRPr="002852E9">
        <w:rPr>
          <w:rFonts w:ascii="Lucida Console" w:hAnsi="Lucida Console"/>
          <w:b/>
          <w:sz w:val="14"/>
        </w:rPr>
        <w:br/>
        <w:t xml:space="preserve">                                  -DestinationPath \"$(ProjectDir)Dist\CptTeamsTabsApp.zip\" </w:t>
      </w:r>
      <w:r w:rsidRPr="002852E9">
        <w:rPr>
          <w:rFonts w:ascii="Lucida Console" w:hAnsi="Lucida Console"/>
          <w:b/>
          <w:sz w:val="14"/>
        </w:rPr>
        <w:br/>
        <w:t xml:space="preserve">                                  -Force</w:t>
      </w:r>
      <w:r w:rsidRPr="002852E9">
        <w:rPr>
          <w:rFonts w:ascii="Lucida Console" w:hAnsi="Lucida Console"/>
          <w:b/>
          <w:sz w:val="14"/>
        </w:rPr>
        <w:br/>
      </w:r>
      <w:r w:rsidRPr="002852E9">
        <w:rPr>
          <w:rFonts w:ascii="Lucida Console" w:hAnsi="Lucida Console"/>
          <w:b/>
          <w:color w:val="7F7F7F" w:themeColor="text1" w:themeTint="80"/>
          <w:sz w:val="14"/>
        </w:rPr>
        <w:t>&lt;/PostBuildEvent&gt;</w:t>
      </w:r>
    </w:p>
    <w:p w14:paraId="2D1736DD" w14:textId="34FDC0FD" w:rsidR="009D7CAA" w:rsidRDefault="00115CFB" w:rsidP="009D7CAA">
      <w:pPr>
        <w:pStyle w:val="LabStepNumberedLevel2"/>
      </w:pPr>
      <w:r>
        <w:t xml:space="preserve">Once you have run the </w:t>
      </w:r>
      <w:r w:rsidRPr="00115CFB">
        <w:rPr>
          <w:b/>
        </w:rPr>
        <w:t>Build</w:t>
      </w:r>
      <w:r>
        <w:t xml:space="preserve"> command without errors, look inside the </w:t>
      </w:r>
      <w:r w:rsidRPr="00115CFB">
        <w:rPr>
          <w:b/>
        </w:rPr>
        <w:t>Dist</w:t>
      </w:r>
      <w:r>
        <w:t xml:space="preserve"> folder and locate </w:t>
      </w:r>
      <w:r w:rsidRPr="00115CFB">
        <w:rPr>
          <w:b/>
        </w:rPr>
        <w:t>CptTeamsTabsApp.zip</w:t>
      </w:r>
      <w:r>
        <w:t>.</w:t>
      </w:r>
    </w:p>
    <w:p w14:paraId="05E16BED" w14:textId="28DDFF2B" w:rsidR="002852E9" w:rsidRDefault="002852E9" w:rsidP="009D7CAA">
      <w:pPr>
        <w:pStyle w:val="LabStepNumberedLevel2"/>
      </w:pPr>
      <w:r>
        <w:t xml:space="preserve">Double click on the zip archive named </w:t>
      </w:r>
      <w:r w:rsidRPr="00115CFB">
        <w:rPr>
          <w:b/>
        </w:rPr>
        <w:t>CptTeamsTabsApp.zip</w:t>
      </w:r>
      <w:r>
        <w:t xml:space="preserve"> to open it in Windows explorer.</w:t>
      </w:r>
    </w:p>
    <w:p w14:paraId="3A78866E" w14:textId="35CE04A9" w:rsidR="002A22E5" w:rsidRDefault="002A22E5" w:rsidP="00581E0B">
      <w:pPr>
        <w:pStyle w:val="LabStepScreenshotLevel2"/>
      </w:pPr>
      <w:r>
        <w:drawing>
          <wp:inline distT="0" distB="0" distL="0" distR="0" wp14:anchorId="43C41DCF" wp14:editId="10415244">
            <wp:extent cx="2193208" cy="1141083"/>
            <wp:effectExtent l="19050" t="19050" r="1714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22" cy="1183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AC43E" w14:textId="399DC07E" w:rsidR="009D7CAA" w:rsidRDefault="00122BB9" w:rsidP="009D7CAA">
      <w:pPr>
        <w:pStyle w:val="LabStepNumberedLevel2"/>
      </w:pPr>
      <w:r>
        <w:lastRenderedPageBreak/>
        <w:t xml:space="preserve">You should see the zip archive </w:t>
      </w:r>
      <w:r w:rsidR="00E7736A">
        <w:t xml:space="preserve">for the app package </w:t>
      </w:r>
      <w:r>
        <w:t xml:space="preserve">contains </w:t>
      </w:r>
      <w:r w:rsidRPr="00E7736A">
        <w:rPr>
          <w:b/>
        </w:rPr>
        <w:t>manifest.json</w:t>
      </w:r>
      <w:r>
        <w:t xml:space="preserve"> </w:t>
      </w:r>
      <w:r w:rsidR="00E7736A">
        <w:t xml:space="preserve">long with </w:t>
      </w:r>
      <w:r>
        <w:t xml:space="preserve">two </w:t>
      </w:r>
      <w:r w:rsidR="00E7736A">
        <w:t xml:space="preserve">PNG </w:t>
      </w:r>
      <w:r>
        <w:t xml:space="preserve">files with </w:t>
      </w:r>
      <w:r w:rsidR="00E7736A">
        <w:t>icon image.</w:t>
      </w:r>
    </w:p>
    <w:p w14:paraId="4693EA1C" w14:textId="7DF249B2" w:rsidR="0017261A" w:rsidRDefault="0017261A" w:rsidP="00581E0B">
      <w:pPr>
        <w:pStyle w:val="LabStepScreenshotLevel2"/>
      </w:pPr>
      <w:r>
        <w:drawing>
          <wp:inline distT="0" distB="0" distL="0" distR="0" wp14:anchorId="75ADC4B6" wp14:editId="2BC7EE3D">
            <wp:extent cx="4580246" cy="1119615"/>
            <wp:effectExtent l="19050" t="19050" r="1143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97" cy="112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17950" w14:textId="040733BC" w:rsidR="00E7736A" w:rsidRDefault="00E7736A" w:rsidP="00E7736A">
      <w:pPr>
        <w:pStyle w:val="LabStepNumberedLevel2"/>
      </w:pPr>
      <w:r>
        <w:t xml:space="preserve">Launch th </w:t>
      </w:r>
      <w:r w:rsidRPr="00E7736A">
        <w:rPr>
          <w:b/>
        </w:rPr>
        <w:t xml:space="preserve">CptTeamsLabsApp </w:t>
      </w:r>
      <w:r>
        <w:t xml:space="preserve"> project by pressing the </w:t>
      </w:r>
      <w:r w:rsidRPr="00FE550B">
        <w:rPr>
          <w:b/>
        </w:rPr>
        <w:t>{F5}</w:t>
      </w:r>
      <w:r>
        <w:t xml:space="preserve"> key or pressing the </w:t>
      </w:r>
      <w:r w:rsidRPr="00FE550B">
        <w:rPr>
          <w:b/>
        </w:rPr>
        <w:t>Start</w:t>
      </w:r>
      <w:r>
        <w:t xml:space="preserve"> button in the Visual Studio toolbar.</w:t>
      </w:r>
    </w:p>
    <w:p w14:paraId="3330651F" w14:textId="36FE91D8" w:rsidR="0017261A" w:rsidRDefault="0017261A" w:rsidP="00581E0B">
      <w:pPr>
        <w:pStyle w:val="LabStepScreenshotLevel2"/>
      </w:pPr>
      <w:r>
        <w:drawing>
          <wp:inline distT="0" distB="0" distL="0" distR="0" wp14:anchorId="6E7C0871" wp14:editId="67F375F0">
            <wp:extent cx="4375969" cy="1025225"/>
            <wp:effectExtent l="19050" t="19050" r="24765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30" cy="1051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DD6EC" w14:textId="5EF1F6ED" w:rsidR="009D7CAA" w:rsidRDefault="00E7736A" w:rsidP="009D7CAA">
      <w:pPr>
        <w:pStyle w:val="LabStepNumberedLevel2"/>
      </w:pPr>
      <w:r>
        <w:t xml:space="preserve">The project should launch in the browser and display local URL of </w:t>
      </w:r>
      <w:r w:rsidRPr="00E7736A">
        <w:rPr>
          <w:b/>
        </w:rPr>
        <w:t>https://localhost:3000</w:t>
      </w:r>
      <w:r>
        <w:t>.</w:t>
      </w:r>
    </w:p>
    <w:p w14:paraId="5498F9C9" w14:textId="59B98A75" w:rsidR="00581E0B" w:rsidRDefault="003D248A" w:rsidP="00581E0B">
      <w:pPr>
        <w:pStyle w:val="LabStepScreenshotLevel2"/>
      </w:pPr>
      <w:r>
        <w:drawing>
          <wp:inline distT="0" distB="0" distL="0" distR="0" wp14:anchorId="69C20203" wp14:editId="403302FF">
            <wp:extent cx="4429064" cy="816096"/>
            <wp:effectExtent l="19050" t="19050" r="1016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75" cy="832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17E20" w14:textId="4107831A" w:rsidR="007C76CD" w:rsidRDefault="00F02F32" w:rsidP="009D7CAA">
      <w:pPr>
        <w:pStyle w:val="LabStepNumberedLevel2"/>
      </w:pPr>
      <w:r>
        <w:t>Place your cursor i</w:t>
      </w:r>
      <w:r w:rsidR="00E7736A">
        <w:t>n the browser address bar</w:t>
      </w:r>
      <w:r>
        <w:t xml:space="preserve"> and</w:t>
      </w:r>
      <w:r w:rsidR="00C46864">
        <w:t xml:space="preserve"> </w:t>
      </w:r>
      <w:r>
        <w:t xml:space="preserve">replace the URL with the URL to your grok session and press </w:t>
      </w:r>
      <w:r w:rsidRPr="00F02F32">
        <w:rPr>
          <w:b/>
        </w:rPr>
        <w:t>Enter</w:t>
      </w:r>
      <w:r>
        <w:t>.</w:t>
      </w:r>
    </w:p>
    <w:p w14:paraId="2CAAEEEB" w14:textId="3A6E95FB" w:rsidR="007C76CD" w:rsidRDefault="007C76CD" w:rsidP="00581E0B">
      <w:pPr>
        <w:pStyle w:val="LabStepScreenshotLevel2"/>
      </w:pPr>
      <w:r>
        <w:drawing>
          <wp:inline distT="0" distB="0" distL="0" distR="0" wp14:anchorId="1A9FA6C5" wp14:editId="1972FBD8">
            <wp:extent cx="4541151" cy="908230"/>
            <wp:effectExtent l="19050" t="19050" r="1206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09" cy="936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C916E" w14:textId="3136BC5B" w:rsidR="00F02F32" w:rsidRDefault="00F02F32" w:rsidP="00F02F32">
      <w:pPr>
        <w:pStyle w:val="LabExerciseCallout"/>
      </w:pPr>
      <w:r>
        <w:t xml:space="preserve">You should be able to verify that the </w:t>
      </w:r>
      <w:r w:rsidRPr="00780DEC">
        <w:rPr>
          <w:b/>
        </w:rPr>
        <w:t>CptTeamsTabsApp</w:t>
      </w:r>
      <w:r>
        <w:t xml:space="preserve"> </w:t>
      </w:r>
      <w:r w:rsidR="00780DEC">
        <w:t xml:space="preserve">web site </w:t>
      </w:r>
      <w:r>
        <w:t xml:space="preserve">is accessible through </w:t>
      </w:r>
      <w:r w:rsidR="00780DEC">
        <w:t xml:space="preserve">the </w:t>
      </w:r>
      <w:r w:rsidR="00780DEC" w:rsidRPr="00780DEC">
        <w:rPr>
          <w:b/>
        </w:rPr>
        <w:t>ngrok</w:t>
      </w:r>
      <w:r w:rsidR="00780DEC">
        <w:t xml:space="preserve"> session URL in addition to being accessible through </w:t>
      </w:r>
      <w:hyperlink r:id="rId48" w:history="1">
        <w:r w:rsidR="00780DEC" w:rsidRPr="0077362F">
          <w:rPr>
            <w:rStyle w:val="Hyperlink"/>
          </w:rPr>
          <w:t>https://localhost:3000</w:t>
        </w:r>
      </w:hyperlink>
      <w:r w:rsidR="00780DEC">
        <w:t xml:space="preserve">. </w:t>
      </w:r>
    </w:p>
    <w:p w14:paraId="5D3BC5D9" w14:textId="4CE77E88" w:rsidR="00780DEC" w:rsidRDefault="00780DEC" w:rsidP="00780DEC">
      <w:pPr>
        <w:pStyle w:val="LabStepNumbered"/>
      </w:pPr>
      <w:r>
        <w:t>Return the the Microsoft Teams web app,</w:t>
      </w:r>
    </w:p>
    <w:p w14:paraId="02C99BBA" w14:textId="1EA93AA6" w:rsidR="00780DEC" w:rsidRDefault="00780DEC" w:rsidP="00780DEC">
      <w:pPr>
        <w:pStyle w:val="LabStepNumberedLevel2"/>
      </w:pPr>
      <w:r>
        <w:t>Navigate to the following URL to open the Teams web app.</w:t>
      </w:r>
    </w:p>
    <w:p w14:paraId="0B67EF3D" w14:textId="77777777" w:rsidR="00780DEC" w:rsidRDefault="00AF27B0" w:rsidP="00780DEC">
      <w:pPr>
        <w:pStyle w:val="LabStepCodeBlockLevel2"/>
      </w:pPr>
      <w:hyperlink r:id="rId49" w:history="1">
        <w:r w:rsidR="00780DEC" w:rsidRPr="00C86341">
          <w:rPr>
            <w:rStyle w:val="Hyperlink"/>
          </w:rPr>
          <w:t>https://teams.microsoft.com</w:t>
        </w:r>
      </w:hyperlink>
      <w:r w:rsidR="00780DEC">
        <w:t xml:space="preserve"> </w:t>
      </w:r>
    </w:p>
    <w:p w14:paraId="42E7CE6B" w14:textId="21F3D133" w:rsidR="00F02F32" w:rsidRDefault="00780DEC" w:rsidP="009D7CAA">
      <w:pPr>
        <w:pStyle w:val="LabStepNumberedLevel2"/>
      </w:pPr>
      <w:r>
        <w:t>You should now see the Microsoft Teams web app.</w:t>
      </w:r>
    </w:p>
    <w:p w14:paraId="2DD7F94E" w14:textId="21E8CDDD" w:rsidR="007C76CD" w:rsidRDefault="007C76CD" w:rsidP="00780DEC">
      <w:pPr>
        <w:pStyle w:val="LabStepScreenshotLevel2"/>
        <w:pBdr>
          <w:bottom w:val="single" w:sz="4" w:space="0" w:color="FFFFFF" w:themeColor="background1"/>
        </w:pBdr>
      </w:pPr>
      <w:r>
        <w:drawing>
          <wp:inline distT="0" distB="0" distL="0" distR="0" wp14:anchorId="44964E70" wp14:editId="376BA7B3">
            <wp:extent cx="4321657" cy="1084129"/>
            <wp:effectExtent l="19050" t="19050" r="22225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11" b="47061"/>
                    <a:stretch/>
                  </pic:blipFill>
                  <pic:spPr bwMode="auto">
                    <a:xfrm>
                      <a:off x="0" y="0"/>
                      <a:ext cx="4397047" cy="1103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4A9C" w14:textId="6764347C" w:rsidR="00721751" w:rsidRDefault="00780DEC" w:rsidP="00780DEC">
      <w:pPr>
        <w:pStyle w:val="LabStepNumbered"/>
      </w:pPr>
      <w:r>
        <w:lastRenderedPageBreak/>
        <w:t xml:space="preserve">Install </w:t>
      </w:r>
      <w:r w:rsidRPr="00780DEC">
        <w:rPr>
          <w:b/>
        </w:rPr>
        <w:t>CptTeamsTabsApp</w:t>
      </w:r>
      <w:r>
        <w:t xml:space="preserve"> </w:t>
      </w:r>
      <w:r w:rsidR="0080618C">
        <w:t xml:space="preserve">to </w:t>
      </w:r>
      <w:r>
        <w:t>create a static page</w:t>
      </w:r>
      <w:r w:rsidR="0080618C">
        <w:t xml:space="preserve"> at personal scope</w:t>
      </w:r>
      <w:r>
        <w:t>.</w:t>
      </w:r>
    </w:p>
    <w:p w14:paraId="31C3B346" w14:textId="0E1888AC" w:rsidR="00780DEC" w:rsidRDefault="00780DEC" w:rsidP="00721751">
      <w:pPr>
        <w:pStyle w:val="LabStepNumberedLevel2"/>
      </w:pPr>
      <w:r>
        <w:t>In the Microsoft Teams web app, Click on the Apps button in the left navigation.</w:t>
      </w:r>
    </w:p>
    <w:p w14:paraId="19EE8C45" w14:textId="4ECDC34C" w:rsidR="00721751" w:rsidRDefault="00721751" w:rsidP="00581E0B">
      <w:pPr>
        <w:pStyle w:val="LabStepScreenshotLevel2"/>
      </w:pPr>
      <w:r>
        <w:drawing>
          <wp:inline distT="0" distB="0" distL="0" distR="0" wp14:anchorId="22CC1567" wp14:editId="2CB5087D">
            <wp:extent cx="1715360" cy="2364429"/>
            <wp:effectExtent l="19050" t="19050" r="1841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20" cy="2392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A11C0" w14:textId="5AE5E5DE" w:rsidR="00030F77" w:rsidRDefault="00780DEC" w:rsidP="00030F77">
      <w:pPr>
        <w:pStyle w:val="LabStepNumberedLevel2"/>
      </w:pPr>
      <w:r>
        <w:t xml:space="preserve">Click the </w:t>
      </w:r>
      <w:r w:rsidRPr="00780DEC">
        <w:rPr>
          <w:b/>
        </w:rPr>
        <w:t>Upload a custom app</w:t>
      </w:r>
      <w:r>
        <w:t xml:space="preserve"> link at the bottom of the Browse available apps and service</w:t>
      </w:r>
      <w:r w:rsidR="00070488">
        <w:t>s</w:t>
      </w:r>
      <w:r>
        <w:t xml:space="preserve"> page.</w:t>
      </w:r>
    </w:p>
    <w:p w14:paraId="29F56A11" w14:textId="5F6B6D3D" w:rsidR="00721751" w:rsidRDefault="00721751" w:rsidP="00581E0B">
      <w:pPr>
        <w:pStyle w:val="LabStepScreenshotLevel2"/>
      </w:pPr>
      <w:r>
        <w:drawing>
          <wp:inline distT="0" distB="0" distL="0" distR="0" wp14:anchorId="38E7B0CF" wp14:editId="6FD60008">
            <wp:extent cx="3201998" cy="3156912"/>
            <wp:effectExtent l="19050" t="19050" r="17780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80" cy="3194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AA397" w14:textId="5692B7B6" w:rsidR="00030F77" w:rsidRDefault="00070488" w:rsidP="00030F77">
      <w:pPr>
        <w:pStyle w:val="LabStepNumberedLevel2"/>
      </w:pPr>
      <w:r>
        <w:t xml:space="preserve">Select the </w:t>
      </w:r>
      <w:r w:rsidRPr="00070488">
        <w:rPr>
          <w:b/>
        </w:rPr>
        <w:t>Upload for me or my teams</w:t>
      </w:r>
      <w:r>
        <w:t xml:space="preserve"> menu command.</w:t>
      </w:r>
    </w:p>
    <w:p w14:paraId="5C5F719B" w14:textId="47468519" w:rsidR="00721751" w:rsidRDefault="00721751" w:rsidP="00581E0B">
      <w:pPr>
        <w:pStyle w:val="LabStepScreenshotLevel2"/>
      </w:pPr>
      <w:r>
        <w:drawing>
          <wp:inline distT="0" distB="0" distL="0" distR="0" wp14:anchorId="7636041F" wp14:editId="4BD50C52">
            <wp:extent cx="2328365" cy="1164407"/>
            <wp:effectExtent l="19050" t="19050" r="15240" b="171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26" cy="1173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9F927" w14:textId="361B49AC" w:rsidR="0080618C" w:rsidRDefault="00CF0CDA" w:rsidP="00030F77">
      <w:pPr>
        <w:pStyle w:val="LabStepNumberedLevel2"/>
      </w:pPr>
      <w:r>
        <w:lastRenderedPageBreak/>
        <w:t xml:space="preserve">Select the </w:t>
      </w:r>
      <w:r w:rsidR="0080618C">
        <w:t xml:space="preserve">app </w:t>
      </w:r>
      <w:r>
        <w:t xml:space="preserve">package at </w:t>
      </w:r>
      <w:r w:rsidR="0080618C">
        <w:t>the following location.</w:t>
      </w:r>
    </w:p>
    <w:p w14:paraId="776CEBB7" w14:textId="19C04DD5" w:rsidR="00030F77" w:rsidRDefault="00CF0CDA" w:rsidP="0080618C">
      <w:pPr>
        <w:pStyle w:val="LabStepCodeBlockLevel2"/>
      </w:pPr>
      <w:r w:rsidRPr="00CF0CDA">
        <w:t>C:\Student\Modules\10_MicrosoftTeams\Lab\CptTeamsTabsApp\CptTeamsTabsApp\Dist</w:t>
      </w:r>
      <w:r w:rsidR="0080618C">
        <w:t>\CptTeamsTabsApp.zip</w:t>
      </w:r>
    </w:p>
    <w:p w14:paraId="5E7283B7" w14:textId="0A69A74C" w:rsidR="00B17F02" w:rsidRDefault="00B17F02" w:rsidP="00581E0B">
      <w:pPr>
        <w:pStyle w:val="LabStepScreenshotLevel2"/>
      </w:pPr>
      <w:r>
        <w:drawing>
          <wp:inline distT="0" distB="0" distL="0" distR="0" wp14:anchorId="62C9E3F1" wp14:editId="29A9D67E">
            <wp:extent cx="2517673" cy="1191502"/>
            <wp:effectExtent l="19050" t="19050" r="1651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96" cy="120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3C649" w14:textId="0A5CE631" w:rsidR="00030F77" w:rsidRDefault="0080618C" w:rsidP="00030F77">
      <w:pPr>
        <w:pStyle w:val="LabStepNumberedLevel2"/>
      </w:pPr>
      <w:r>
        <w:t xml:space="preserve">You should now see a dialog with information from the app manifest. Click </w:t>
      </w:r>
      <w:r w:rsidRPr="0080618C">
        <w:rPr>
          <w:b/>
        </w:rPr>
        <w:t>Add</w:t>
      </w:r>
      <w:r>
        <w:t xml:space="preserve"> to install the app as a personal tab.</w:t>
      </w:r>
    </w:p>
    <w:p w14:paraId="08BC56D4" w14:textId="6E6EE6E6" w:rsidR="00B17F02" w:rsidRDefault="00B17F02" w:rsidP="00581E0B">
      <w:pPr>
        <w:pStyle w:val="LabStepScreenshotLevel2"/>
      </w:pPr>
      <w:r>
        <w:drawing>
          <wp:inline distT="0" distB="0" distL="0" distR="0" wp14:anchorId="24263C6A" wp14:editId="742AFEFC">
            <wp:extent cx="1915938" cy="1344570"/>
            <wp:effectExtent l="19050" t="19050" r="27305" b="273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46" cy="1410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CF400" w14:textId="5E5CC289" w:rsidR="00030F77" w:rsidRDefault="0080618C" w:rsidP="00030F77">
      <w:pPr>
        <w:pStyle w:val="LabStepNumberedLevel2"/>
      </w:pPr>
      <w:r>
        <w:t>You should now see tabs for two static pages at personal scope.</w:t>
      </w:r>
    </w:p>
    <w:p w14:paraId="279FED38" w14:textId="3AEBD953" w:rsidR="0080618C" w:rsidRDefault="0080618C" w:rsidP="00030F77">
      <w:pPr>
        <w:pStyle w:val="LabStepNumberedLevel2"/>
      </w:pPr>
      <w:r>
        <w:t xml:space="preserve">Examine the first static tab with the tab name of </w:t>
      </w:r>
      <w:r w:rsidRPr="0080618C">
        <w:rPr>
          <w:b/>
        </w:rPr>
        <w:t>Static Tab 1</w:t>
      </w:r>
      <w:r>
        <w:t>.</w:t>
      </w:r>
    </w:p>
    <w:p w14:paraId="5A30CD16" w14:textId="3EA15688" w:rsidR="00AA1055" w:rsidRDefault="00AA1055" w:rsidP="00581E0B">
      <w:pPr>
        <w:pStyle w:val="LabStepScreenshotLevel2"/>
      </w:pPr>
      <w:r>
        <w:drawing>
          <wp:inline distT="0" distB="0" distL="0" distR="0" wp14:anchorId="1F68EFC0" wp14:editId="775311B5">
            <wp:extent cx="3302287" cy="1652826"/>
            <wp:effectExtent l="19050" t="19050" r="1270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18" cy="1674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186F5" w14:textId="156F71D3" w:rsidR="00030F77" w:rsidRDefault="00D93E1B" w:rsidP="00030F77">
      <w:pPr>
        <w:pStyle w:val="LabStepNumberedLevel2"/>
      </w:pPr>
      <w:r>
        <w:t xml:space="preserve">You can see the Teams JavaScript SDK code that populates </w:t>
      </w:r>
      <w:r w:rsidRPr="00D93E1B">
        <w:rPr>
          <w:b/>
        </w:rPr>
        <w:t>Static Tab 1</w:t>
      </w:r>
      <w:r>
        <w:t xml:space="preserve"> in the project file named </w:t>
      </w:r>
      <w:r w:rsidRPr="00D93E1B">
        <w:rPr>
          <w:b/>
        </w:rPr>
        <w:t>StaticTab1.js</w:t>
      </w:r>
      <w:r>
        <w:t>.</w:t>
      </w:r>
    </w:p>
    <w:p w14:paraId="201B8257" w14:textId="204E9CA0" w:rsidR="00503C0A" w:rsidRDefault="00503C0A" w:rsidP="00503C0A">
      <w:pPr>
        <w:pStyle w:val="LabStepScreenshotLevel2"/>
      </w:pPr>
      <w:r>
        <w:drawing>
          <wp:inline distT="0" distB="0" distL="0" distR="0" wp14:anchorId="751C3F2A" wp14:editId="1416D448">
            <wp:extent cx="4155742" cy="1827448"/>
            <wp:effectExtent l="19050" t="19050" r="1651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63" cy="1845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B6DE9" w14:textId="1C4109C4" w:rsidR="00503C0A" w:rsidRDefault="00D93E1B" w:rsidP="00503C0A">
      <w:pPr>
        <w:pStyle w:val="LabStepNumberedLevel2"/>
      </w:pPr>
      <w:r>
        <w:lastRenderedPageBreak/>
        <w:t>Inspect the About to see the information it display from the app manifest.</w:t>
      </w:r>
    </w:p>
    <w:p w14:paraId="0B067B80" w14:textId="31681B70" w:rsidR="003B028F" w:rsidRDefault="003B028F" w:rsidP="00581E0B">
      <w:pPr>
        <w:pStyle w:val="LabStepScreenshotLevel2"/>
      </w:pPr>
      <w:r>
        <w:drawing>
          <wp:inline distT="0" distB="0" distL="0" distR="0" wp14:anchorId="455E44D2" wp14:editId="762BFF22">
            <wp:extent cx="4743473" cy="1774354"/>
            <wp:effectExtent l="19050" t="19050" r="19050" b="165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28" cy="1799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172CE" w14:textId="45FDE48A" w:rsidR="00030F77" w:rsidRDefault="00D93E1B" w:rsidP="00030F77">
      <w:pPr>
        <w:pStyle w:val="LabStepNumberedLevel2"/>
      </w:pPr>
      <w:r>
        <w:t>Inspect Static Tab 2 which uses a react.js to provide a user experience.</w:t>
      </w:r>
    </w:p>
    <w:p w14:paraId="33D2222E" w14:textId="7CF944D1" w:rsidR="003B028F" w:rsidRDefault="003B028F" w:rsidP="00581E0B">
      <w:pPr>
        <w:pStyle w:val="LabStepScreenshotLevel2"/>
      </w:pPr>
      <w:r>
        <w:drawing>
          <wp:inline distT="0" distB="0" distL="0" distR="0" wp14:anchorId="4289A8CA" wp14:editId="3B14204B">
            <wp:extent cx="5379353" cy="1674065"/>
            <wp:effectExtent l="19050" t="19050" r="12065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54" cy="1686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D1F965" w14:textId="15DA7ECB" w:rsidR="00030F77" w:rsidRDefault="00D93E1B" w:rsidP="00030F77">
      <w:pPr>
        <w:pStyle w:val="LabStepNumberedLevel2"/>
      </w:pPr>
      <w:r>
        <w:t xml:space="preserve">Switch </w:t>
      </w:r>
      <w:r w:rsidRPr="00D93E1B">
        <w:rPr>
          <w:b/>
        </w:rPr>
        <w:t>Static Tab 2</w:t>
      </w:r>
      <w:r>
        <w:t xml:space="preserve"> over to </w:t>
      </w:r>
      <w:r w:rsidRPr="00D93E1B">
        <w:rPr>
          <w:b/>
        </w:rPr>
        <w:t>Cards View</w:t>
      </w:r>
      <w:r>
        <w:t>.</w:t>
      </w:r>
    </w:p>
    <w:p w14:paraId="4C61143D" w14:textId="061E5B07" w:rsidR="003B028F" w:rsidRDefault="003B028F" w:rsidP="00581E0B">
      <w:pPr>
        <w:pStyle w:val="LabStepScreenshotLevel2"/>
      </w:pPr>
      <w:r>
        <w:drawing>
          <wp:inline distT="0" distB="0" distL="0" distR="0" wp14:anchorId="0D20DC9E" wp14:editId="69D37C1C">
            <wp:extent cx="5575003" cy="1556078"/>
            <wp:effectExtent l="19050" t="19050" r="26035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77" cy="159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6C354" w14:textId="655DB8A5" w:rsidR="00030F77" w:rsidRDefault="00D93E1B" w:rsidP="00030F77">
      <w:pPr>
        <w:pStyle w:val="LabStepNumberedLevel2"/>
      </w:pPr>
      <w:r>
        <w:t xml:space="preserve">After you have tested the personal tabs, return to the Teams view by clicking the </w:t>
      </w:r>
      <w:r w:rsidRPr="00D93E1B">
        <w:rPr>
          <w:b/>
        </w:rPr>
        <w:t>Teams</w:t>
      </w:r>
      <w:r>
        <w:t xml:space="preserve"> link in the left navigation.</w:t>
      </w:r>
    </w:p>
    <w:p w14:paraId="038E604D" w14:textId="2EA19888" w:rsidR="00721751" w:rsidRDefault="003B028F" w:rsidP="00581E0B">
      <w:pPr>
        <w:pStyle w:val="LabStepScreenshotLevel2"/>
      </w:pPr>
      <w:r>
        <w:drawing>
          <wp:inline distT="0" distB="0" distL="0" distR="0" wp14:anchorId="46E6FEDB" wp14:editId="234BE483">
            <wp:extent cx="6044815" cy="1491185"/>
            <wp:effectExtent l="19050" t="19050" r="13335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105" cy="152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355EFE" w14:textId="5E1CDD54" w:rsidR="007C76CD" w:rsidRDefault="00D93E1B" w:rsidP="00D93E1B">
      <w:pPr>
        <w:pStyle w:val="LabStepNumbered"/>
      </w:pPr>
      <w:r>
        <w:lastRenderedPageBreak/>
        <w:t>Install a configurable tab at teams scope.</w:t>
      </w:r>
    </w:p>
    <w:p w14:paraId="446D82EC" w14:textId="27B08441" w:rsidR="003B028F" w:rsidRDefault="00D93E1B" w:rsidP="009D7CAA">
      <w:pPr>
        <w:pStyle w:val="LabStepNumberedLevel2"/>
      </w:pPr>
      <w:r>
        <w:t xml:space="preserve">Use the dropdown ellipse menu of the </w:t>
      </w:r>
      <w:r w:rsidRPr="00D93E1B">
        <w:rPr>
          <w:b/>
        </w:rPr>
        <w:t>Tradecraft</w:t>
      </w:r>
      <w:r>
        <w:t xml:space="preserve"> team to select the </w:t>
      </w:r>
      <w:r w:rsidRPr="00D93E1B">
        <w:rPr>
          <w:b/>
        </w:rPr>
        <w:t>Manage Teams</w:t>
      </w:r>
      <w:r>
        <w:t xml:space="preserve"> command.</w:t>
      </w:r>
    </w:p>
    <w:p w14:paraId="0312C97B" w14:textId="3F661D87" w:rsidR="007C76CD" w:rsidRDefault="007C76CD" w:rsidP="00581E0B">
      <w:pPr>
        <w:pStyle w:val="LabStepScreenshotLevel2"/>
      </w:pPr>
      <w:r>
        <w:drawing>
          <wp:inline distT="0" distB="0" distL="0" distR="0" wp14:anchorId="6AB5F93B" wp14:editId="10803E44">
            <wp:extent cx="4564749" cy="1095540"/>
            <wp:effectExtent l="19050" t="19050" r="2667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88" cy="1123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7A407" w14:textId="0CB294FA" w:rsidR="007C76CD" w:rsidRDefault="00D93E1B" w:rsidP="009D7CAA">
      <w:pPr>
        <w:pStyle w:val="LabStepNumberedLevel2"/>
      </w:pPr>
      <w:r>
        <w:t xml:space="preserve">Click the </w:t>
      </w:r>
      <w:r w:rsidRPr="00D93E1B">
        <w:rPr>
          <w:b/>
        </w:rPr>
        <w:t>Apps</w:t>
      </w:r>
      <w:r>
        <w:t xml:space="preserve"> tab of the </w:t>
      </w:r>
      <w:r w:rsidRPr="00D93E1B">
        <w:rPr>
          <w:b/>
        </w:rPr>
        <w:t>Tradecraft</w:t>
      </w:r>
      <w:r>
        <w:t xml:space="preserve"> team.</w:t>
      </w:r>
    </w:p>
    <w:p w14:paraId="4438858F" w14:textId="409A700E" w:rsidR="007C76CD" w:rsidRDefault="007C76CD" w:rsidP="00581E0B">
      <w:pPr>
        <w:pStyle w:val="LabStepScreenshotLevel2"/>
      </w:pPr>
      <w:r>
        <w:drawing>
          <wp:inline distT="0" distB="0" distL="0" distR="0" wp14:anchorId="28950697" wp14:editId="2D302070">
            <wp:extent cx="4098700" cy="1412716"/>
            <wp:effectExtent l="19050" t="19050" r="1651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17" cy="14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9AB77" w14:textId="5A0A7785" w:rsidR="007C76CD" w:rsidRDefault="004A4A48" w:rsidP="009D7CAA">
      <w:pPr>
        <w:pStyle w:val="LabStepNumberedLevel2"/>
      </w:pPr>
      <w:r>
        <w:t xml:space="preserve">Locate and click the </w:t>
      </w:r>
      <w:r w:rsidRPr="004A4A48">
        <w:rPr>
          <w:b/>
        </w:rPr>
        <w:t>Upload a custom app</w:t>
      </w:r>
      <w:r>
        <w:t xml:space="preserve"> link in the bottom left corner.</w:t>
      </w:r>
    </w:p>
    <w:p w14:paraId="54940BA4" w14:textId="5E980673" w:rsidR="007C76CD" w:rsidRDefault="007C76CD" w:rsidP="00581E0B">
      <w:pPr>
        <w:pStyle w:val="LabStepScreenshotLevel2"/>
      </w:pPr>
      <w:r>
        <w:drawing>
          <wp:inline distT="0" distB="0" distL="0" distR="0" wp14:anchorId="0BAC1F97" wp14:editId="2C2BEBAA">
            <wp:extent cx="3148904" cy="2224114"/>
            <wp:effectExtent l="19050" t="19050" r="1397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13" cy="2256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C6184" w14:textId="06A10010" w:rsidR="004A4A48" w:rsidRDefault="004A4A48" w:rsidP="004A4A48">
      <w:pPr>
        <w:pStyle w:val="LabExerciseCallout"/>
      </w:pPr>
      <w:r>
        <w:t xml:space="preserve">If you don't see the </w:t>
      </w:r>
      <w:r w:rsidRPr="004A4A48">
        <w:rPr>
          <w:b/>
        </w:rPr>
        <w:t>Upload a custom app</w:t>
      </w:r>
      <w:r>
        <w:t xml:space="preserve"> link, </w:t>
      </w:r>
      <w:r w:rsidR="00E256DB">
        <w:t>you need to adjust the policy setting in the Microsoft Team admin center.</w:t>
      </w:r>
    </w:p>
    <w:p w14:paraId="3A0DB9A0" w14:textId="685AC6E4" w:rsidR="009D7CAA" w:rsidRDefault="00E256DB" w:rsidP="009D7CAA">
      <w:pPr>
        <w:pStyle w:val="LabStepNumberedLevel2"/>
      </w:pPr>
      <w:r>
        <w:t xml:space="preserve">Upload the same app package you uploaded in a previous step named </w:t>
      </w:r>
      <w:r w:rsidRPr="00E256DB">
        <w:rPr>
          <w:b/>
        </w:rPr>
        <w:t>CptTeamsTabsApp.zip</w:t>
      </w:r>
      <w:r>
        <w:t>.</w:t>
      </w:r>
    </w:p>
    <w:p w14:paraId="361210AB" w14:textId="61FC2269" w:rsidR="007C76CD" w:rsidRDefault="007C76CD" w:rsidP="00581E0B">
      <w:pPr>
        <w:pStyle w:val="LabStepScreenshotLevel2"/>
      </w:pPr>
      <w:r>
        <w:drawing>
          <wp:inline distT="0" distB="0" distL="0" distR="0" wp14:anchorId="6B65CA1A" wp14:editId="42C852F5">
            <wp:extent cx="2533081" cy="1198793"/>
            <wp:effectExtent l="19050" t="19050" r="19685" b="209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64" cy="1210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0FE86" w14:textId="0DECF862" w:rsidR="009D7CAA" w:rsidRDefault="00E256DB" w:rsidP="009D7CAA">
      <w:pPr>
        <w:pStyle w:val="LabStepNumberedLevel2"/>
      </w:pPr>
      <w:r>
        <w:lastRenderedPageBreak/>
        <w:t xml:space="preserve">You should see that the app has now been installed within the scope of the </w:t>
      </w:r>
      <w:r w:rsidRPr="00E256DB">
        <w:rPr>
          <w:b/>
        </w:rPr>
        <w:t>Tradecraft</w:t>
      </w:r>
      <w:r>
        <w:t xml:space="preserve"> team.</w:t>
      </w:r>
    </w:p>
    <w:p w14:paraId="51996541" w14:textId="168753BA" w:rsidR="007C76CD" w:rsidRDefault="007C76CD" w:rsidP="00581E0B">
      <w:pPr>
        <w:pStyle w:val="LabStepScreenshotLevel2"/>
      </w:pPr>
      <w:r>
        <w:drawing>
          <wp:inline distT="0" distB="0" distL="0" distR="0" wp14:anchorId="518F59A2" wp14:editId="2168A43F">
            <wp:extent cx="4139995" cy="1241998"/>
            <wp:effectExtent l="19050" t="19050" r="13335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84" cy="125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A3B493" w14:textId="63B7343B" w:rsidR="00030F77" w:rsidRDefault="00E256DB" w:rsidP="00030F77">
      <w:pPr>
        <w:pStyle w:val="LabStepNumberedLevel2"/>
      </w:pPr>
      <w:r>
        <w:t xml:space="preserve">Navigate to the </w:t>
      </w:r>
      <w:r w:rsidRPr="00E256DB">
        <w:rPr>
          <w:b/>
        </w:rPr>
        <w:t>General</w:t>
      </w:r>
      <w:r>
        <w:t xml:space="preserve"> channel of the </w:t>
      </w:r>
      <w:r w:rsidRPr="00E256DB">
        <w:rPr>
          <w:b/>
        </w:rPr>
        <w:t>Tradecraft</w:t>
      </w:r>
      <w:r>
        <w:t xml:space="preserve"> team.</w:t>
      </w:r>
    </w:p>
    <w:p w14:paraId="5584A638" w14:textId="00BC2494" w:rsidR="003B028F" w:rsidRDefault="003B028F" w:rsidP="00581E0B">
      <w:pPr>
        <w:pStyle w:val="LabStepScreenshotLevel2"/>
      </w:pPr>
      <w:r>
        <w:drawing>
          <wp:inline distT="0" distB="0" distL="0" distR="0" wp14:anchorId="3E3B5DB9" wp14:editId="2803E10D">
            <wp:extent cx="3744738" cy="1314387"/>
            <wp:effectExtent l="19050" t="19050" r="8255" b="196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79" cy="1324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40354" w14:textId="4C2EC8E0" w:rsidR="00030F77" w:rsidRDefault="00E256DB" w:rsidP="00030F77">
      <w:pPr>
        <w:pStyle w:val="LabStepNumberedLevel2"/>
      </w:pPr>
      <w:r>
        <w:t xml:space="preserve">Click the </w:t>
      </w:r>
      <w:r w:rsidRPr="00E256DB">
        <w:rPr>
          <w:b/>
          <w:sz w:val="22"/>
        </w:rPr>
        <w:t>+</w:t>
      </w:r>
      <w:r>
        <w:t xml:space="preserve"> button to ad a new tab.</w:t>
      </w:r>
    </w:p>
    <w:p w14:paraId="674A33A7" w14:textId="1A236676" w:rsidR="003B028F" w:rsidRDefault="003B028F" w:rsidP="00581E0B">
      <w:pPr>
        <w:pStyle w:val="LabStepScreenshotLevel2"/>
      </w:pPr>
      <w:r>
        <w:drawing>
          <wp:inline distT="0" distB="0" distL="0" distR="0" wp14:anchorId="74932A3D" wp14:editId="7E04AAB2">
            <wp:extent cx="4159489" cy="721697"/>
            <wp:effectExtent l="19050" t="19050" r="12700" b="215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01" cy="72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E6E18" w14:textId="376970B5" w:rsidR="00030F77" w:rsidRDefault="00E256DB" w:rsidP="00030F77">
      <w:pPr>
        <w:pStyle w:val="LabStepNumberedLevel2"/>
      </w:pPr>
      <w:r>
        <w:t xml:space="preserve">Select the </w:t>
      </w:r>
      <w:r w:rsidRPr="00E256DB">
        <w:rPr>
          <w:b/>
        </w:rPr>
        <w:t>CPT Tabs</w:t>
      </w:r>
      <w:r>
        <w:t xml:space="preserve"> app to provide the new tab dynamic tab.</w:t>
      </w:r>
    </w:p>
    <w:p w14:paraId="1653A5D8" w14:textId="5EB20081" w:rsidR="003B028F" w:rsidRDefault="003B028F" w:rsidP="00581E0B">
      <w:pPr>
        <w:pStyle w:val="LabStepScreenshotLevel2"/>
      </w:pPr>
      <w:r>
        <w:drawing>
          <wp:inline distT="0" distB="0" distL="0" distR="0" wp14:anchorId="7C3EBD28" wp14:editId="0AF7227C">
            <wp:extent cx="3706789" cy="1226897"/>
            <wp:effectExtent l="19050" t="19050" r="27305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07" cy="123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CA2F39" w14:textId="71A9A642" w:rsidR="00030F77" w:rsidRDefault="00E256DB" w:rsidP="00030F77">
      <w:pPr>
        <w:pStyle w:val="LabStepNumberedLevel2"/>
      </w:pPr>
      <w:r>
        <w:t>You should now see the configuration page used to create a dynamic tab.</w:t>
      </w:r>
    </w:p>
    <w:p w14:paraId="3D61A97E" w14:textId="779C5268" w:rsidR="003B028F" w:rsidRDefault="003B028F" w:rsidP="00581E0B">
      <w:pPr>
        <w:pStyle w:val="LabStepScreenshotLevel2"/>
      </w:pPr>
      <w:r>
        <w:drawing>
          <wp:inline distT="0" distB="0" distL="0" distR="0" wp14:anchorId="5B085712" wp14:editId="42B13CF8">
            <wp:extent cx="2000819" cy="1464657"/>
            <wp:effectExtent l="19050" t="19050" r="19050" b="215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404" cy="1474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24516" w14:textId="45730E6C" w:rsidR="00030F77" w:rsidRDefault="00E256DB" w:rsidP="00030F77">
      <w:pPr>
        <w:pStyle w:val="LabStepNumberedLevel2"/>
      </w:pPr>
      <w:r>
        <w:lastRenderedPageBreak/>
        <w:t xml:space="preserve">Select </w:t>
      </w:r>
      <w:r w:rsidRPr="00E256DB">
        <w:rPr>
          <w:b/>
        </w:rPr>
        <w:t>Blue Background</w:t>
      </w:r>
      <w:r>
        <w:t xml:space="preserve"> and then click </w:t>
      </w:r>
      <w:r w:rsidRPr="00E256DB">
        <w:rPr>
          <w:b/>
        </w:rPr>
        <w:t>Save</w:t>
      </w:r>
      <w:r>
        <w:t>.</w:t>
      </w:r>
    </w:p>
    <w:p w14:paraId="2C59FE6A" w14:textId="1396B51C" w:rsidR="003B028F" w:rsidRDefault="003B028F" w:rsidP="00581E0B">
      <w:pPr>
        <w:pStyle w:val="LabStepScreenshotLevel2"/>
      </w:pPr>
      <w:r>
        <w:drawing>
          <wp:inline distT="0" distB="0" distL="0" distR="0" wp14:anchorId="177C584E" wp14:editId="43C2E66A">
            <wp:extent cx="2041762" cy="1328860"/>
            <wp:effectExtent l="19050" t="19050" r="15875" b="241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70" cy="134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AEB749" w14:textId="539095C2" w:rsidR="00030F77" w:rsidRDefault="00E256DB" w:rsidP="00030F77">
      <w:pPr>
        <w:pStyle w:val="LabStepNumberedLevel2"/>
      </w:pPr>
      <w:r>
        <w:t>You should now see a dynamic page with a table of contextual information about the tab.</w:t>
      </w:r>
    </w:p>
    <w:p w14:paraId="55018945" w14:textId="3E26F81D" w:rsidR="003B028F" w:rsidRDefault="003B028F" w:rsidP="00581E0B">
      <w:pPr>
        <w:pStyle w:val="LabStepScreenshotLevel2"/>
      </w:pPr>
      <w:r>
        <w:drawing>
          <wp:inline distT="0" distB="0" distL="0" distR="0" wp14:anchorId="04B153FF" wp14:editId="406357AA">
            <wp:extent cx="2737798" cy="2380665"/>
            <wp:effectExtent l="19050" t="19050" r="24765" b="196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86" cy="2386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944D4" w14:textId="3B16ED71" w:rsidR="00030F77" w:rsidRDefault="00FE5FB1" w:rsidP="00030F77">
      <w:pPr>
        <w:pStyle w:val="LabStepNumberedLevel2"/>
      </w:pPr>
      <w:r>
        <w:t xml:space="preserve">Click the </w:t>
      </w:r>
      <w:r w:rsidRPr="00FE5FB1">
        <w:rPr>
          <w:b/>
          <w:sz w:val="22"/>
        </w:rPr>
        <w:t>+</w:t>
      </w:r>
      <w:r>
        <w:t xml:space="preserve"> button to add a second page from the same configurable tab.</w:t>
      </w:r>
    </w:p>
    <w:p w14:paraId="4C41B236" w14:textId="5F9A1CBA" w:rsidR="003B028F" w:rsidRDefault="00BF058F" w:rsidP="00581E0B">
      <w:pPr>
        <w:pStyle w:val="LabStepScreenshotLevel2"/>
      </w:pPr>
      <w:r>
        <w:drawing>
          <wp:inline distT="0" distB="0" distL="0" distR="0" wp14:anchorId="2EFD3B08" wp14:editId="2F5B60B7">
            <wp:extent cx="3289110" cy="1242796"/>
            <wp:effectExtent l="19050" t="19050" r="2603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24" cy="1247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CE3E9" w14:textId="77777777" w:rsidR="00FE5FB1" w:rsidRDefault="00FE5FB1" w:rsidP="00FE5FB1">
      <w:pPr>
        <w:pStyle w:val="LabStepNumberedLevel2"/>
      </w:pPr>
      <w:r>
        <w:t xml:space="preserve">Select the </w:t>
      </w:r>
      <w:r w:rsidRPr="00E256DB">
        <w:rPr>
          <w:b/>
        </w:rPr>
        <w:t>CPT Tabs</w:t>
      </w:r>
      <w:r>
        <w:t xml:space="preserve"> app to provide the new tab dynamic tab.</w:t>
      </w:r>
    </w:p>
    <w:p w14:paraId="1288C214" w14:textId="773D527B" w:rsidR="00BF058F" w:rsidRDefault="00BF058F" w:rsidP="00581E0B">
      <w:pPr>
        <w:pStyle w:val="LabStepScreenshotLevel2"/>
      </w:pPr>
      <w:r>
        <w:drawing>
          <wp:inline distT="0" distB="0" distL="0" distR="0" wp14:anchorId="54F7B563" wp14:editId="30142C75">
            <wp:extent cx="3361280" cy="1380775"/>
            <wp:effectExtent l="19050" t="19050" r="10795" b="101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7" r="16120" b="19586"/>
                    <a:stretch/>
                  </pic:blipFill>
                  <pic:spPr bwMode="auto">
                    <a:xfrm>
                      <a:off x="0" y="0"/>
                      <a:ext cx="3369369" cy="1384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229FB" w14:textId="70D4CB75" w:rsidR="00030F77" w:rsidRDefault="00FE5FB1" w:rsidP="00030F77">
      <w:pPr>
        <w:pStyle w:val="LabStepNumberedLevel2"/>
      </w:pPr>
      <w:r>
        <w:lastRenderedPageBreak/>
        <w:t xml:space="preserve">This time select </w:t>
      </w:r>
      <w:r w:rsidRPr="00FE5FB1">
        <w:rPr>
          <w:b/>
        </w:rPr>
        <w:t>Green Background</w:t>
      </w:r>
      <w:r>
        <w:t xml:space="preserve"> and click </w:t>
      </w:r>
      <w:r w:rsidRPr="00FE5FB1">
        <w:rPr>
          <w:b/>
        </w:rPr>
        <w:t>Save</w:t>
      </w:r>
      <w:r>
        <w:t>.</w:t>
      </w:r>
    </w:p>
    <w:p w14:paraId="4AA37A4D" w14:textId="3C3FAA5C" w:rsidR="00BF058F" w:rsidRDefault="00BF058F" w:rsidP="00581E0B">
      <w:pPr>
        <w:pStyle w:val="LabStepScreenshotLevel2"/>
      </w:pPr>
      <w:r>
        <w:drawing>
          <wp:inline distT="0" distB="0" distL="0" distR="0" wp14:anchorId="18A048D9" wp14:editId="385B98B2">
            <wp:extent cx="2868918" cy="2210906"/>
            <wp:effectExtent l="19050" t="19050" r="27305" b="184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33" cy="2230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7693B" w14:textId="2BA76BF9" w:rsidR="00030F77" w:rsidRDefault="00FE5FB1" w:rsidP="00030F77">
      <w:pPr>
        <w:pStyle w:val="LabStepNumberedLevel2"/>
      </w:pPr>
      <w:r>
        <w:t>You should now have two dynamics tabs with a blue page and a green page.</w:t>
      </w:r>
    </w:p>
    <w:p w14:paraId="1692492F" w14:textId="0EDC9444" w:rsidR="00BF058F" w:rsidRDefault="00BF058F" w:rsidP="00581E0B">
      <w:pPr>
        <w:pStyle w:val="LabStepScreenshotLevel2"/>
      </w:pPr>
      <w:r>
        <w:drawing>
          <wp:inline distT="0" distB="0" distL="0" distR="0" wp14:anchorId="037C1362" wp14:editId="4B3AE405">
            <wp:extent cx="5689210" cy="1644568"/>
            <wp:effectExtent l="19050" t="19050" r="26035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90"/>
                    <a:stretch/>
                  </pic:blipFill>
                  <pic:spPr bwMode="auto">
                    <a:xfrm>
                      <a:off x="0" y="0"/>
                      <a:ext cx="5734966" cy="16577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AC29" w14:textId="3D2AA489" w:rsidR="009D7CAA" w:rsidRDefault="00FE5FB1" w:rsidP="009D7CAA">
      <w:pPr>
        <w:pStyle w:val="LabStepNumberedLevel2"/>
      </w:pPr>
      <w:r>
        <w:t xml:space="preserve">Inspect the project files named </w:t>
      </w:r>
      <w:r w:rsidRPr="00FE5FB1">
        <w:rPr>
          <w:b/>
        </w:rPr>
        <w:t>Configure.js</w:t>
      </w:r>
      <w:r>
        <w:t xml:space="preserve"> and </w:t>
      </w:r>
      <w:r w:rsidRPr="00FE5FB1">
        <w:rPr>
          <w:b/>
        </w:rPr>
        <w:t>DynamicTab.js</w:t>
      </w:r>
      <w:r>
        <w:t xml:space="preserve"> to see how these dynamic tabs are implemented.</w:t>
      </w:r>
    </w:p>
    <w:p w14:paraId="1F6D8EEB" w14:textId="0689F78B" w:rsidR="00FE5FB1" w:rsidRDefault="00FE5FB1" w:rsidP="00581E0B">
      <w:pPr>
        <w:pStyle w:val="LabStepScreenshotLevel2"/>
      </w:pPr>
      <w:r>
        <w:drawing>
          <wp:inline distT="0" distB="0" distL="0" distR="0" wp14:anchorId="651B3976" wp14:editId="3B9CBF3F">
            <wp:extent cx="5225476" cy="2489198"/>
            <wp:effectExtent l="19050" t="19050" r="13335" b="260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31" cy="2502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727B4B" w14:textId="77777777" w:rsidR="00FE5FB1" w:rsidRDefault="00FE5FB1" w:rsidP="00FE5FB1">
      <w:pPr>
        <w:pStyle w:val="LabStepNumbered"/>
      </w:pPr>
      <w:r>
        <w:t xml:space="preserve">You are now done with this exercise. </w:t>
      </w:r>
    </w:p>
    <w:p w14:paraId="302D9575" w14:textId="77777777" w:rsidR="00FE5FB1" w:rsidRDefault="00FE5FB1" w:rsidP="00FE5FB1">
      <w:pPr>
        <w:pStyle w:val="LabStepNumberedLevel2"/>
      </w:pPr>
      <w:r>
        <w:t>Return to Visual Studio and terminate the debugging session.</w:t>
      </w:r>
    </w:p>
    <w:p w14:paraId="75EA30E9" w14:textId="7302FB00" w:rsidR="00FE5FB1" w:rsidRDefault="00FE5FB1" w:rsidP="00FE5FB1">
      <w:pPr>
        <w:pStyle w:val="LabStepNumberedLevel2"/>
      </w:pPr>
      <w:r>
        <w:t>Return to the console and terminate the ngrok session.</w:t>
      </w:r>
    </w:p>
    <w:p w14:paraId="05A76B8A" w14:textId="35C1604D" w:rsidR="00F506E3" w:rsidRDefault="00F506E3" w:rsidP="00F506E3">
      <w:pPr>
        <w:pStyle w:val="Heading3"/>
      </w:pPr>
      <w:bookmarkStart w:id="1" w:name="_Hlk524556288"/>
      <w:r>
        <w:lastRenderedPageBreak/>
        <w:t xml:space="preserve">Exercise </w:t>
      </w:r>
      <w:r w:rsidR="00BF058F">
        <w:t>3</w:t>
      </w:r>
      <w:r>
        <w:t xml:space="preserve">: </w:t>
      </w:r>
      <w:r w:rsidR="00777584">
        <w:t xml:space="preserve">Create a Custom Teams App using </w:t>
      </w:r>
      <w:r w:rsidR="00B42667">
        <w:t>Node.js and Visual Studio Code</w:t>
      </w:r>
    </w:p>
    <w:p w14:paraId="02D5300E" w14:textId="77777777" w:rsidR="00F506E3" w:rsidRDefault="00F506E3" w:rsidP="00F506E3">
      <w:pPr>
        <w:pStyle w:val="LabExerciseLeadIn"/>
      </w:pPr>
      <w:r>
        <w:t>This is a lab authored by the Microsoft product team.</w:t>
      </w:r>
    </w:p>
    <w:bookmarkEnd w:id="1"/>
    <w:p w14:paraId="2943D9E3" w14:textId="77777777" w:rsidR="00B42667" w:rsidRDefault="00B42667" w:rsidP="00B42667">
      <w:pPr>
        <w:pStyle w:val="LabStepNumbered"/>
        <w:numPr>
          <w:ilvl w:val="0"/>
          <w:numId w:val="36"/>
        </w:numPr>
      </w:pPr>
      <w:r>
        <w:t>Install the Node.JS packages required for working with SharePoint Framework.</w:t>
      </w:r>
    </w:p>
    <w:p w14:paraId="2B0AAAEA" w14:textId="77777777" w:rsidR="00B42667" w:rsidRDefault="00B42667" w:rsidP="00B42667">
      <w:pPr>
        <w:pStyle w:val="LabStepNumberedLevel2"/>
      </w:pPr>
      <w:r>
        <w:t>Launch the Node.JS command prompt.</w:t>
      </w:r>
    </w:p>
    <w:p w14:paraId="534B977E" w14:textId="77777777" w:rsidR="00B42667" w:rsidRDefault="00B42667" w:rsidP="00B42667">
      <w:pPr>
        <w:pStyle w:val="LabStepNumberedLevel2"/>
      </w:pPr>
      <w:r>
        <w:t xml:space="preserve">Run the following </w:t>
      </w:r>
      <w:r w:rsidRPr="00F10E96">
        <w:rPr>
          <w:b/>
        </w:rPr>
        <w:t>npm</w:t>
      </w:r>
      <w:r>
        <w:t xml:space="preserve"> command to globally install the packages for </w:t>
      </w:r>
      <w:r w:rsidRPr="00F10E96">
        <w:rPr>
          <w:b/>
        </w:rPr>
        <w:t>gulp</w:t>
      </w:r>
      <w:r>
        <w:t xml:space="preserve"> version 3 and the Yeoman Generator (</w:t>
      </w:r>
      <w:r w:rsidRPr="00F10E96">
        <w:rPr>
          <w:b/>
        </w:rPr>
        <w:t>yo</w:t>
      </w:r>
      <w:r>
        <w:t>).</w:t>
      </w:r>
    </w:p>
    <w:p w14:paraId="15FF975D" w14:textId="1B17FD9E" w:rsidR="00B42667" w:rsidRDefault="00B42667" w:rsidP="00B42667">
      <w:pPr>
        <w:pStyle w:val="LabStepCodeBlockLevel2"/>
      </w:pPr>
      <w:r w:rsidRPr="00BF058F">
        <w:t>npm install -g yo gulp-cli typescript</w:t>
      </w:r>
    </w:p>
    <w:p w14:paraId="095E956B" w14:textId="77777777" w:rsidR="00B42667" w:rsidRDefault="00B42667" w:rsidP="00B42667">
      <w:pPr>
        <w:pStyle w:val="LabStepNumberedLevel2"/>
      </w:pPr>
      <w:r>
        <w:t xml:space="preserve">Execute the following </w:t>
      </w:r>
      <w:r w:rsidRPr="00F10E96">
        <w:rPr>
          <w:b/>
        </w:rPr>
        <w:t>npm</w:t>
      </w:r>
      <w:r>
        <w:t xml:space="preserve"> command to globally install the yo template for creating SharePoint Framework projects.</w:t>
      </w:r>
    </w:p>
    <w:p w14:paraId="0C96DA0E" w14:textId="3D42426E" w:rsidR="00B42667" w:rsidRDefault="00B42667" w:rsidP="00B42667">
      <w:pPr>
        <w:pStyle w:val="LabStepCodeBlockLevel2"/>
      </w:pPr>
      <w:r w:rsidRPr="00B42667">
        <w:t>npm install -g generator-teams</w:t>
      </w:r>
    </w:p>
    <w:p w14:paraId="07FFD991" w14:textId="77777777" w:rsidR="00B42667" w:rsidRDefault="00B42667" w:rsidP="00B42667">
      <w:pPr>
        <w:pStyle w:val="LabStepNumbered"/>
      </w:pPr>
      <w:r>
        <w:t xml:space="preserve">Create a new SPFx project named </w:t>
      </w:r>
      <w:r w:rsidRPr="00452094">
        <w:rPr>
          <w:b/>
        </w:rPr>
        <w:t>spfx-lab</w:t>
      </w:r>
      <w:r>
        <w:t>.</w:t>
      </w:r>
    </w:p>
    <w:p w14:paraId="7D4A4D6A" w14:textId="77777777" w:rsidR="00B42667" w:rsidRDefault="00B42667" w:rsidP="00B42667">
      <w:pPr>
        <w:pStyle w:val="LabStepNumberedLevel2"/>
      </w:pPr>
      <w:r>
        <w:t>From the Node.JS command prompt, run the following command to set your current folder to the folder for this lab.</w:t>
      </w:r>
    </w:p>
    <w:p w14:paraId="2688CF20" w14:textId="578AFDD4" w:rsidR="00B42667" w:rsidRDefault="00B42667" w:rsidP="00B42667">
      <w:pPr>
        <w:pStyle w:val="LabStepCodeBlockLevel2"/>
      </w:pPr>
      <w:r>
        <w:t xml:space="preserve">cd </w:t>
      </w:r>
      <w:r w:rsidRPr="00B42667">
        <w:t>C:\Student\Modules\10_MicrosoftTeams\Lab</w:t>
      </w:r>
    </w:p>
    <w:p w14:paraId="697EBC97" w14:textId="77777777" w:rsidR="00B42667" w:rsidRDefault="00B42667" w:rsidP="00B42667">
      <w:pPr>
        <w:pStyle w:val="LabStepNumberedLevel2"/>
      </w:pPr>
      <w:r>
        <w:t xml:space="preserve">The current directory for the console should now be at the folder for this lab inside the </w:t>
      </w:r>
      <w:r w:rsidRPr="00411BB7">
        <w:rPr>
          <w:b/>
        </w:rPr>
        <w:t>Student</w:t>
      </w:r>
      <w:r>
        <w:t xml:space="preserve"> folder.</w:t>
      </w:r>
    </w:p>
    <w:p w14:paraId="3E15CF03" w14:textId="6A57987C" w:rsidR="00B42667" w:rsidRDefault="00B42667" w:rsidP="00B42667">
      <w:pPr>
        <w:pStyle w:val="LabStepScreenshotLevel2"/>
      </w:pPr>
      <w:r>
        <w:drawing>
          <wp:inline distT="0" distB="0" distL="0" distR="0" wp14:anchorId="3751BD86" wp14:editId="54DB9DA4">
            <wp:extent cx="3846474" cy="529389"/>
            <wp:effectExtent l="0" t="0" r="190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5"/>
                    <a:stretch/>
                  </pic:blipFill>
                  <pic:spPr bwMode="auto">
                    <a:xfrm>
                      <a:off x="0" y="0"/>
                      <a:ext cx="3875448" cy="53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7DFB" w14:textId="77777777" w:rsidR="00B42667" w:rsidRDefault="00B42667" w:rsidP="00B42667">
      <w:pPr>
        <w:pStyle w:val="LabStepNumberedLevel2"/>
      </w:pPr>
      <w:r>
        <w:t xml:space="preserve">Type the following command and execute it by pressing </w:t>
      </w:r>
      <w:r w:rsidRPr="00F10E96">
        <w:rPr>
          <w:b/>
        </w:rPr>
        <w:t>Enter</w:t>
      </w:r>
      <w:r>
        <w:t xml:space="preserve"> to create a new folder for your project.</w:t>
      </w:r>
    </w:p>
    <w:p w14:paraId="31F4E27F" w14:textId="753633CC" w:rsidR="00B42667" w:rsidRDefault="00B42667" w:rsidP="00B42667">
      <w:pPr>
        <w:pStyle w:val="LabStepCodeBlockLevel2"/>
      </w:pPr>
      <w:r>
        <w:t>md react-custom-tabs</w:t>
      </w:r>
    </w:p>
    <w:p w14:paraId="1AA1F396" w14:textId="77777777" w:rsidR="00B42667" w:rsidRDefault="00B42667" w:rsidP="00B42667">
      <w:pPr>
        <w:pStyle w:val="LabStepNumberedLevel2"/>
      </w:pPr>
      <w:r>
        <w:t xml:space="preserve">Type the following command and execute it by pressing </w:t>
      </w:r>
      <w:r w:rsidRPr="00F10E96">
        <w:rPr>
          <w:b/>
        </w:rPr>
        <w:t>Enter</w:t>
      </w:r>
      <w:r>
        <w:t xml:space="preserve"> to move to the current directory into the new folder.</w:t>
      </w:r>
    </w:p>
    <w:p w14:paraId="520A85FA" w14:textId="4BF30F59" w:rsidR="00B42667" w:rsidRDefault="00B42667" w:rsidP="00B42667">
      <w:pPr>
        <w:pStyle w:val="LabStepCodeBlockLevel2"/>
      </w:pPr>
      <w:r>
        <w:t>cd react-custom-tabs</w:t>
      </w:r>
    </w:p>
    <w:p w14:paraId="78C2A268" w14:textId="1D330E8E" w:rsidR="00B42667" w:rsidRDefault="00B42667" w:rsidP="00B42667">
      <w:pPr>
        <w:pStyle w:val="LabStepNumberedLevel2"/>
      </w:pPr>
      <w:r>
        <w:t xml:space="preserve">The current directory for the console should now be located at the new folder you just created named </w:t>
      </w:r>
      <w:r w:rsidRPr="00B42667">
        <w:rPr>
          <w:b/>
        </w:rPr>
        <w:t>react-custom-tabs</w:t>
      </w:r>
      <w:r>
        <w:t>.</w:t>
      </w:r>
    </w:p>
    <w:p w14:paraId="5DDD60C6" w14:textId="678BBCD8" w:rsidR="00B42667" w:rsidRDefault="00B42667" w:rsidP="00B42667">
      <w:pPr>
        <w:pStyle w:val="LabStepScreenshotLevel2"/>
      </w:pPr>
      <w:r>
        <w:drawing>
          <wp:inline distT="0" distB="0" distL="0" distR="0" wp14:anchorId="064D2DCA" wp14:editId="2EB4731C">
            <wp:extent cx="3856914" cy="982540"/>
            <wp:effectExtent l="19050" t="19050" r="10795" b="273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63" cy="1010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6627A" w14:textId="77777777" w:rsidR="00B42667" w:rsidRDefault="00B42667" w:rsidP="00B42667">
      <w:pPr>
        <w:pStyle w:val="LabStepNumberedLevel2"/>
      </w:pPr>
      <w:r>
        <w:t>Type the following command and execute it to launch the Yeoman generator with the SharePoint Framework project template.</w:t>
      </w:r>
    </w:p>
    <w:p w14:paraId="0B8C8DEF" w14:textId="310E0345" w:rsidR="00B42667" w:rsidRDefault="00B42667" w:rsidP="00B42667">
      <w:pPr>
        <w:pStyle w:val="LabStepCodeBlockLevel2"/>
      </w:pPr>
      <w:r w:rsidRPr="00DD752E">
        <w:t xml:space="preserve">yo </w:t>
      </w:r>
      <w:r>
        <w:t>teams</w:t>
      </w:r>
    </w:p>
    <w:p w14:paraId="2A2DB25D" w14:textId="1E9BE1ED" w:rsidR="00B42667" w:rsidRDefault="00B42667" w:rsidP="00B42667">
      <w:pPr>
        <w:pStyle w:val="LabStepNumberedLevel2"/>
      </w:pPr>
      <w:r>
        <w:t xml:space="preserve">When prompted with </w:t>
      </w:r>
      <w:r w:rsidRPr="00295325">
        <w:rPr>
          <w:b/>
        </w:rPr>
        <w:t>What is your solution name?</w:t>
      </w:r>
      <w:r>
        <w:t xml:space="preserve">, press </w:t>
      </w:r>
      <w:r w:rsidRPr="00295325">
        <w:rPr>
          <w:b/>
        </w:rPr>
        <w:t>Enter</w:t>
      </w:r>
      <w:r>
        <w:t xml:space="preserve"> to accept the default value which is the name of the folder.</w:t>
      </w:r>
    </w:p>
    <w:p w14:paraId="728F72F6" w14:textId="043A3B36" w:rsidR="009B19FD" w:rsidRDefault="009B19FD" w:rsidP="009B19FD">
      <w:pPr>
        <w:pStyle w:val="LabStepScreenshotLevel2"/>
      </w:pPr>
      <w:r>
        <w:drawing>
          <wp:inline distT="0" distB="0" distL="0" distR="0" wp14:anchorId="48FE3333" wp14:editId="022B9B7C">
            <wp:extent cx="3357349" cy="147514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35" cy="148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E62C" w14:textId="42207759" w:rsidR="009B19FD" w:rsidRDefault="009B19FD" w:rsidP="009B19FD">
      <w:pPr>
        <w:pStyle w:val="LabStepNumberedLevel2"/>
      </w:pPr>
      <w:r>
        <w:lastRenderedPageBreak/>
        <w:t xml:space="preserve">When prompted, accept the default value of </w:t>
      </w:r>
      <w:r w:rsidRPr="009B19FD">
        <w:rPr>
          <w:b/>
        </w:rPr>
        <w:t>react-custom-tabs</w:t>
      </w:r>
      <w:r>
        <w:t xml:space="preserve"> as your solution name and press </w:t>
      </w:r>
      <w:r w:rsidRPr="009B19FD">
        <w:rPr>
          <w:b/>
        </w:rPr>
        <w:t>Enter</w:t>
      </w:r>
      <w:r>
        <w:t>.</w:t>
      </w:r>
    </w:p>
    <w:p w14:paraId="6419255C" w14:textId="77777777" w:rsidR="009B19FD" w:rsidRDefault="009B19FD" w:rsidP="009B19FD">
      <w:pPr>
        <w:pStyle w:val="LabStepNumberedLevel2"/>
      </w:pPr>
      <w:r>
        <w:t xml:space="preserve">Select </w:t>
      </w:r>
      <w:r w:rsidRPr="009B19FD">
        <w:rPr>
          <w:b/>
        </w:rPr>
        <w:t>Use the current folder for the file location</w:t>
      </w:r>
      <w:r>
        <w:t xml:space="preserve"> and select </w:t>
      </w:r>
      <w:r w:rsidRPr="009B19FD">
        <w:rPr>
          <w:b/>
        </w:rPr>
        <w:t>Enter</w:t>
      </w:r>
      <w:r>
        <w:t xml:space="preserve">. </w:t>
      </w:r>
    </w:p>
    <w:p w14:paraId="33BB3288" w14:textId="5D8123E2" w:rsidR="009B19FD" w:rsidRDefault="009B19FD" w:rsidP="009B19FD">
      <w:pPr>
        <w:pStyle w:val="LabStepNumberedLevel2"/>
      </w:pPr>
      <w:r>
        <w:t xml:space="preserve">Accept the default value of </w:t>
      </w:r>
      <w:r w:rsidRPr="009B19FD">
        <w:rPr>
          <w:b/>
        </w:rPr>
        <w:t>react custom tabs</w:t>
      </w:r>
      <w:r>
        <w:t xml:space="preserve"> as the solution name and press </w:t>
      </w:r>
      <w:r w:rsidRPr="009B19FD">
        <w:rPr>
          <w:b/>
        </w:rPr>
        <w:t>Enter</w:t>
      </w:r>
      <w:r>
        <w:t>.</w:t>
      </w:r>
    </w:p>
    <w:p w14:paraId="6EDD2660" w14:textId="2E1D345B" w:rsidR="009B19FD" w:rsidRDefault="009B19FD" w:rsidP="009B19FD">
      <w:pPr>
        <w:pStyle w:val="LabStepScreenshotLevel2"/>
      </w:pPr>
      <w:r>
        <w:drawing>
          <wp:inline distT="0" distB="0" distL="0" distR="0" wp14:anchorId="7C1BF77B" wp14:editId="4287E34E">
            <wp:extent cx="4470892" cy="53213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85" cy="5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6BC4" w14:textId="77777777" w:rsidR="009B19FD" w:rsidRDefault="009B19FD" w:rsidP="009B19FD">
      <w:pPr>
        <w:pStyle w:val="LabStepNumberedLevel2"/>
      </w:pPr>
      <w:r>
        <w:t>Select Use the current folder for Where do you want to place the files?.</w:t>
      </w:r>
    </w:p>
    <w:p w14:paraId="05C90850" w14:textId="77777777" w:rsidR="009B19FD" w:rsidRDefault="009B19FD" w:rsidP="009B19FD">
      <w:pPr>
        <w:pStyle w:val="LabStepNumberedLevel2"/>
      </w:pPr>
      <w:r>
        <w:t>Enter teams app1 as the Title of your Microsoft Teams App project.</w:t>
      </w:r>
    </w:p>
    <w:p w14:paraId="0C508AD4" w14:textId="77777777" w:rsidR="009B19FD" w:rsidRDefault="009B19FD" w:rsidP="009B19FD">
      <w:pPr>
        <w:pStyle w:val="LabStepNumberedLevel2"/>
      </w:pPr>
      <w:r>
        <w:t>Enter your name and press Enter.</w:t>
      </w:r>
    </w:p>
    <w:p w14:paraId="08EAAF7A" w14:textId="77777777" w:rsidR="009B19FD" w:rsidRDefault="009B19FD" w:rsidP="009B19FD">
      <w:pPr>
        <w:pStyle w:val="LabStepNumberedLevel2"/>
      </w:pPr>
      <w:r>
        <w:t>Select v1.5 as the manifest version you would like to use and press Enter.</w:t>
      </w:r>
    </w:p>
    <w:p w14:paraId="2E5A813C" w14:textId="3E4A78D5" w:rsidR="009B19FD" w:rsidRDefault="009B19FD" w:rsidP="009B19FD">
      <w:pPr>
        <w:pStyle w:val="LabStepNumberedLevel2"/>
      </w:pPr>
      <w:r>
        <w:t>Enter a Microsoft Partner Id if appropriate</w:t>
      </w:r>
    </w:p>
    <w:p w14:paraId="4A0A5427" w14:textId="1B80F415" w:rsidR="009B19FD" w:rsidRDefault="009B19FD" w:rsidP="009B19FD">
      <w:pPr>
        <w:pStyle w:val="LabStepScreenshotLevel2"/>
      </w:pPr>
      <w:r>
        <w:drawing>
          <wp:inline distT="0" distB="0" distL="0" distR="0" wp14:anchorId="058E06A0" wp14:editId="785379DE">
            <wp:extent cx="5204646" cy="682388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24" cy="7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B130" w14:textId="2720EB56" w:rsidR="009B19FD" w:rsidRDefault="009B19FD" w:rsidP="009B19FD">
      <w:pPr>
        <w:pStyle w:val="LabStepNumberedLevel2"/>
      </w:pPr>
      <w:r>
        <w:t>Accept the default selection of Tab for what you want to add to your project and press Enter.</w:t>
      </w:r>
    </w:p>
    <w:p w14:paraId="34F10CF2" w14:textId="302B66C1" w:rsidR="00E229B1" w:rsidRDefault="00E229B1" w:rsidP="00E229B1">
      <w:pPr>
        <w:pStyle w:val="LabStepScreenshotLevel2"/>
      </w:pPr>
      <w:r>
        <w:drawing>
          <wp:inline distT="0" distB="0" distL="0" distR="0" wp14:anchorId="6AC82E87" wp14:editId="76B71083">
            <wp:extent cx="6411383" cy="10099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69" b="3150"/>
                    <a:stretch/>
                  </pic:blipFill>
                  <pic:spPr bwMode="auto">
                    <a:xfrm>
                      <a:off x="0" y="0"/>
                      <a:ext cx="6596266" cy="10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68D6" w14:textId="77777777" w:rsidR="009B19FD" w:rsidRDefault="009B19FD" w:rsidP="009B19FD">
      <w:pPr>
        <w:pStyle w:val="LabStepNumberedLevel2"/>
      </w:pPr>
      <w:r>
        <w:t>Enter https://tbd.ngrok.io as the URL where you will host this tab and press Enter. You will change this URL later in the exercise.</w:t>
      </w:r>
    </w:p>
    <w:p w14:paraId="6AB0B0E2" w14:textId="77777777" w:rsidR="009B19FD" w:rsidRDefault="009B19FD" w:rsidP="009B19FD">
      <w:pPr>
        <w:pStyle w:val="LabStepNumberedLevel2"/>
      </w:pPr>
      <w:r>
        <w:t>Enter n and press Enter when prompted to include a Test framework and initial tests.</w:t>
      </w:r>
    </w:p>
    <w:p w14:paraId="177EB176" w14:textId="77777777" w:rsidR="009B19FD" w:rsidRDefault="009B19FD" w:rsidP="009B19FD">
      <w:pPr>
        <w:pStyle w:val="LabStepNumberedLevel2"/>
      </w:pPr>
      <w:r>
        <w:t>Enter n and press Enter when prompted to use Azure Application Insights to telemetry.</w:t>
      </w:r>
    </w:p>
    <w:p w14:paraId="726AA9CC" w14:textId="6FFEA118" w:rsidR="009B19FD" w:rsidRDefault="00E229B1" w:rsidP="009B19FD">
      <w:pPr>
        <w:pStyle w:val="LabStepNumberedLevel2"/>
      </w:pPr>
      <w:r>
        <w:t xml:space="preserve">When prompted for the </w:t>
      </w:r>
      <w:r w:rsidRPr="00E229B1">
        <w:rPr>
          <w:b/>
        </w:rPr>
        <w:t>Default Tab name</w:t>
      </w:r>
      <w:r>
        <w:t xml:space="preserve">, enter a value of </w:t>
      </w:r>
      <w:r w:rsidRPr="00E229B1">
        <w:rPr>
          <w:b/>
        </w:rPr>
        <w:t>Custom React Tab</w:t>
      </w:r>
      <w:r>
        <w:t xml:space="preserve"> </w:t>
      </w:r>
      <w:r w:rsidR="009B19FD">
        <w:t>and press Enter.</w:t>
      </w:r>
    </w:p>
    <w:p w14:paraId="4782079D" w14:textId="3C914FB2" w:rsidR="00E229B1" w:rsidRDefault="00E229B1" w:rsidP="00E229B1">
      <w:pPr>
        <w:pStyle w:val="LabStepScreenshotLevel2"/>
      </w:pPr>
      <w:r>
        <w:drawing>
          <wp:inline distT="0" distB="0" distL="0" distR="0" wp14:anchorId="493DF8CC" wp14:editId="497648A0">
            <wp:extent cx="5158854" cy="646831"/>
            <wp:effectExtent l="0" t="0" r="381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0" cy="6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DE37" w14:textId="0CB3AD39" w:rsidR="009B19FD" w:rsidRDefault="00E229B1" w:rsidP="009B19FD">
      <w:pPr>
        <w:pStyle w:val="LabStepNumberedLevel2"/>
      </w:pPr>
      <w:r>
        <w:t xml:space="preserve">When prompted for Tab Type, select </w:t>
      </w:r>
      <w:r w:rsidR="009B19FD" w:rsidRPr="00E229B1">
        <w:rPr>
          <w:b/>
        </w:rPr>
        <w:t>Configurable</w:t>
      </w:r>
      <w:r w:rsidR="009B19FD">
        <w:t xml:space="preserve"> and press Enter.</w:t>
      </w:r>
    </w:p>
    <w:p w14:paraId="19599510" w14:textId="462E2C63" w:rsidR="009B19FD" w:rsidRDefault="00E229B1" w:rsidP="009B19FD">
      <w:pPr>
        <w:pStyle w:val="LabStepNumberedLevel2"/>
      </w:pPr>
      <w:r>
        <w:t>When prompted for the Scope of the Tab, s</w:t>
      </w:r>
      <w:r w:rsidR="009B19FD">
        <w:t>elect In a Team and press Enter.</w:t>
      </w:r>
    </w:p>
    <w:p w14:paraId="7018192B" w14:textId="728AAD4A" w:rsidR="009B19FD" w:rsidRDefault="00E229B1" w:rsidP="009B19FD">
      <w:pPr>
        <w:pStyle w:val="LabStepNumberedLevel2"/>
      </w:pPr>
      <w:r>
        <w:t xml:space="preserve">When prompted Tab to be available in SharePoint Online, enter </w:t>
      </w:r>
      <w:r w:rsidR="009B19FD">
        <w:t>n and press Enter.</w:t>
      </w:r>
    </w:p>
    <w:p w14:paraId="4D26EA9D" w14:textId="7810847E" w:rsidR="00E229B1" w:rsidRDefault="00E229B1" w:rsidP="009B19FD">
      <w:pPr>
        <w:pStyle w:val="LabStepNumberedLevel2"/>
      </w:pPr>
      <w:r>
        <w:t>The yo generator will run and produce this.</w:t>
      </w:r>
    </w:p>
    <w:p w14:paraId="2CB7D261" w14:textId="126CD1C8" w:rsidR="00E229B1" w:rsidRDefault="00E229B1" w:rsidP="00E229B1">
      <w:pPr>
        <w:pStyle w:val="LabStepScreenshotLevel2"/>
      </w:pPr>
      <w:r>
        <w:drawing>
          <wp:inline distT="0" distB="0" distL="0" distR="0" wp14:anchorId="42571877" wp14:editId="31FDC725">
            <wp:extent cx="4915662" cy="9416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91" cy="9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A3BF" w14:textId="50914A0B" w:rsidR="00B42667" w:rsidRDefault="00E229B1" w:rsidP="00E229B1">
      <w:pPr>
        <w:pStyle w:val="LabStepNumbered"/>
      </w:pPr>
      <w:r>
        <w:lastRenderedPageBreak/>
        <w:t>Open the project in Visual Studio Code.</w:t>
      </w:r>
    </w:p>
    <w:p w14:paraId="70D26C9F" w14:textId="4E80DAFC" w:rsidR="00E229B1" w:rsidRDefault="00FE5FB1" w:rsidP="00E229B1">
      <w:pPr>
        <w:pStyle w:val="LabStepNumberedLevel2"/>
      </w:pPr>
      <w:r>
        <w:t xml:space="preserve">Type and execute the command </w:t>
      </w:r>
      <w:r w:rsidRPr="00FE5FB1">
        <w:rPr>
          <w:b/>
        </w:rPr>
        <w:t xml:space="preserve">code </w:t>
      </w:r>
      <w:r>
        <w:t>. to open the project in Visual Studio Code.</w:t>
      </w:r>
    </w:p>
    <w:p w14:paraId="2561E9EC" w14:textId="27822E8B" w:rsidR="00E229B1" w:rsidRDefault="009E1971" w:rsidP="00E229B1">
      <w:pPr>
        <w:pStyle w:val="LabStepScreenshotLevel2"/>
      </w:pPr>
      <w:r>
        <w:drawing>
          <wp:inline distT="0" distB="0" distL="0" distR="0" wp14:anchorId="65A1FDFB" wp14:editId="6CDCA12E">
            <wp:extent cx="3609474" cy="1068869"/>
            <wp:effectExtent l="19050" t="19050" r="10160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25" cy="1077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8ED02" w14:textId="33C4A686" w:rsidR="00BF058F" w:rsidRDefault="00FE5FB1" w:rsidP="009E1971">
      <w:pPr>
        <w:pStyle w:val="LabStepNumberedLevel2"/>
      </w:pPr>
      <w:r>
        <w:t>Take a moment to review the structure of the new project.</w:t>
      </w:r>
    </w:p>
    <w:p w14:paraId="6EE71857" w14:textId="4C6E5C70" w:rsidR="009E1971" w:rsidRDefault="009E1971" w:rsidP="009E1971">
      <w:pPr>
        <w:pStyle w:val="LabStepScreenshotLevel2"/>
      </w:pPr>
      <w:r>
        <w:drawing>
          <wp:inline distT="0" distB="0" distL="0" distR="0" wp14:anchorId="6340E433" wp14:editId="02B978EC">
            <wp:extent cx="2495693" cy="2726589"/>
            <wp:effectExtent l="19050" t="19050" r="19050" b="171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2" cy="273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D6BFB" w14:textId="21B5BDC8" w:rsidR="009E1971" w:rsidRDefault="00FE5FB1" w:rsidP="009E1971">
      <w:pPr>
        <w:pStyle w:val="LabStepNumberedLevel2"/>
      </w:pPr>
      <w:r>
        <w:t xml:space="preserve">Expand the </w:t>
      </w:r>
      <w:r w:rsidRPr="00FE5FB1">
        <w:rPr>
          <w:b/>
        </w:rPr>
        <w:t>src</w:t>
      </w:r>
      <w:r>
        <w:t xml:space="preserve"> folder.</w:t>
      </w:r>
    </w:p>
    <w:p w14:paraId="6AD894DA" w14:textId="5A55E446" w:rsidR="009E1971" w:rsidRDefault="009E1971" w:rsidP="009E1971">
      <w:pPr>
        <w:pStyle w:val="LabStepScreenshotLevel2"/>
      </w:pPr>
      <w:r>
        <w:drawing>
          <wp:inline distT="0" distB="0" distL="0" distR="0" wp14:anchorId="5C6F6761" wp14:editId="36905692">
            <wp:extent cx="2131060" cy="1038225"/>
            <wp:effectExtent l="19050" t="19050" r="21590" b="285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324FA" w14:textId="2393304E" w:rsidR="00030F77" w:rsidRDefault="00FE5FB1" w:rsidP="00030F77">
      <w:pPr>
        <w:pStyle w:val="LabStepNumberedLevel2"/>
      </w:pPr>
      <w:r>
        <w:t xml:space="preserve">Inspect the </w:t>
      </w:r>
      <w:r w:rsidRPr="00FE5FB1">
        <w:rPr>
          <w:b/>
        </w:rPr>
        <w:t>manifest.json</w:t>
      </w:r>
      <w:r>
        <w:t xml:space="preserve"> file which contains the app manifest.</w:t>
      </w:r>
    </w:p>
    <w:p w14:paraId="0518EB9A" w14:textId="420E26AD" w:rsidR="009E1971" w:rsidRDefault="009E1971" w:rsidP="009E1971">
      <w:pPr>
        <w:pStyle w:val="LabStepScreenshotLevel2"/>
      </w:pPr>
      <w:r>
        <w:drawing>
          <wp:inline distT="0" distB="0" distL="0" distR="0" wp14:anchorId="2A8D3FD9" wp14:editId="539D61FB">
            <wp:extent cx="4940490" cy="1412353"/>
            <wp:effectExtent l="19050" t="19050" r="12700" b="165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6" cy="1425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EE882D" w14:textId="0489BD44" w:rsidR="00030F77" w:rsidRDefault="00FE5FB1" w:rsidP="00030F77">
      <w:pPr>
        <w:pStyle w:val="LabStepNumberedLevel2"/>
      </w:pPr>
      <w:r>
        <w:lastRenderedPageBreak/>
        <w:t xml:space="preserve">See what has already been defined in the </w:t>
      </w:r>
      <w:r w:rsidRPr="00FE5FB1">
        <w:rPr>
          <w:b/>
        </w:rPr>
        <w:t>configurableTabs</w:t>
      </w:r>
      <w:r>
        <w:t xml:space="preserve"> section. </w:t>
      </w:r>
    </w:p>
    <w:p w14:paraId="513116CA" w14:textId="4D2AE1AF" w:rsidR="009E1971" w:rsidRDefault="009E1971" w:rsidP="009E1971">
      <w:pPr>
        <w:pStyle w:val="LabStepScreenshotLevel2"/>
      </w:pPr>
      <w:r>
        <w:drawing>
          <wp:inline distT="0" distB="0" distL="0" distR="0" wp14:anchorId="68CE6414" wp14:editId="34292E97">
            <wp:extent cx="3758952" cy="1052744"/>
            <wp:effectExtent l="19050" t="19050" r="1333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"/>
                    <a:stretch/>
                  </pic:blipFill>
                  <pic:spPr bwMode="auto">
                    <a:xfrm>
                      <a:off x="0" y="0"/>
                      <a:ext cx="3769840" cy="1055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DEE1" w14:textId="5E70132E" w:rsidR="00030F77" w:rsidRDefault="0020643B" w:rsidP="00030F77">
      <w:pPr>
        <w:pStyle w:val="LabStepNumberedLevel2"/>
      </w:pPr>
      <w:r>
        <w:t xml:space="preserve">Open the </w:t>
      </w:r>
      <w:r w:rsidRPr="0020643B">
        <w:rPr>
          <w:b/>
        </w:rPr>
        <w:t>.env</w:t>
      </w:r>
      <w:r>
        <w:t xml:space="preserve"> file to see what's inside. There is no need to modify this file.</w:t>
      </w:r>
    </w:p>
    <w:p w14:paraId="2C3566BF" w14:textId="4DE411B7" w:rsidR="009E1971" w:rsidRDefault="009E1971" w:rsidP="009E1971">
      <w:pPr>
        <w:pStyle w:val="LabStepScreenshotLevel2"/>
      </w:pPr>
      <w:r>
        <w:drawing>
          <wp:inline distT="0" distB="0" distL="0" distR="0" wp14:anchorId="656A8C64" wp14:editId="64F116AF">
            <wp:extent cx="4585750" cy="1588258"/>
            <wp:effectExtent l="19050" t="19050" r="24765" b="1206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16" cy="1596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882E8" w14:textId="1AC92C54" w:rsidR="00030F77" w:rsidRDefault="0020643B" w:rsidP="0020643B">
      <w:pPr>
        <w:pStyle w:val="LabStepNumbered"/>
      </w:pPr>
      <w:r>
        <w:t xml:space="preserve">Start up the application by running the </w:t>
      </w:r>
      <w:r w:rsidRPr="0020643B">
        <w:rPr>
          <w:b/>
        </w:rPr>
        <w:t>gulp ngrok-serve</w:t>
      </w:r>
      <w:r>
        <w:t xml:space="preserve"> command.</w:t>
      </w:r>
    </w:p>
    <w:p w14:paraId="32B6520E" w14:textId="0FC3D0C1" w:rsidR="0020643B" w:rsidRDefault="0020643B" w:rsidP="0020643B">
      <w:pPr>
        <w:pStyle w:val="LabStepNumberedLevel2"/>
      </w:pPr>
      <w:r>
        <w:t>Open the Visual Studio Code Terminal and execute the following command.</w:t>
      </w:r>
    </w:p>
    <w:p w14:paraId="662C4325" w14:textId="46733C0A" w:rsidR="0020643B" w:rsidRDefault="0020643B" w:rsidP="0020643B">
      <w:pPr>
        <w:pStyle w:val="LabStepCodeBlockLevel2"/>
      </w:pPr>
      <w:r>
        <w:t xml:space="preserve">npx </w:t>
      </w:r>
      <w:r w:rsidRPr="0020643B">
        <w:t>gulp ngrok-serve</w:t>
      </w:r>
    </w:p>
    <w:p w14:paraId="671B1E60" w14:textId="6C6A2B41" w:rsidR="0020643B" w:rsidRDefault="0020643B" w:rsidP="0020643B">
      <w:pPr>
        <w:pStyle w:val="LabStepNumberedLevel2"/>
      </w:pPr>
      <w:r>
        <w:t>The command will start up an ngrok session and then rebuild the app manifest with the URL for the new ngrok session.</w:t>
      </w:r>
    </w:p>
    <w:p w14:paraId="4945074D" w14:textId="7D0B53D4" w:rsidR="0020643B" w:rsidRDefault="0020643B" w:rsidP="0020643B">
      <w:pPr>
        <w:pStyle w:val="LabStepScreenshotLevel2"/>
      </w:pPr>
      <w:r>
        <w:drawing>
          <wp:inline distT="0" distB="0" distL="0" distR="0" wp14:anchorId="3F9BC350" wp14:editId="47DAB3E7">
            <wp:extent cx="3001420" cy="1077119"/>
            <wp:effectExtent l="19050" t="19050" r="2794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40" cy="1097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5BD41" w14:textId="1864B3C9" w:rsidR="0020643B" w:rsidRDefault="0020643B" w:rsidP="0020643B">
      <w:pPr>
        <w:pStyle w:val="LabStepNumbered"/>
      </w:pPr>
      <w:r>
        <w:t>Upload the package for the new custom app.</w:t>
      </w:r>
    </w:p>
    <w:p w14:paraId="6A51F751" w14:textId="750C39E6" w:rsidR="0020643B" w:rsidRDefault="0020643B" w:rsidP="0020643B">
      <w:pPr>
        <w:pStyle w:val="LabStepNumberedLevel2"/>
      </w:pPr>
      <w:r>
        <w:t xml:space="preserve">Return to the Microsoft Teams web app and navigate to the Teams view to see the </w:t>
      </w:r>
      <w:r w:rsidRPr="0020643B">
        <w:rPr>
          <w:b/>
        </w:rPr>
        <w:t>Tradecraft</w:t>
      </w:r>
      <w:r>
        <w:t xml:space="preserve"> team.</w:t>
      </w:r>
    </w:p>
    <w:p w14:paraId="7869FB1F" w14:textId="77777777" w:rsidR="0020643B" w:rsidRDefault="0020643B" w:rsidP="0020643B">
      <w:pPr>
        <w:pStyle w:val="LabStepNumberedLevel2"/>
      </w:pPr>
      <w:r>
        <w:t xml:space="preserve">Use the dropdown ellipse menu of the </w:t>
      </w:r>
      <w:r w:rsidRPr="00D93E1B">
        <w:rPr>
          <w:b/>
        </w:rPr>
        <w:t>Tradecraft</w:t>
      </w:r>
      <w:r>
        <w:t xml:space="preserve"> team to select the </w:t>
      </w:r>
      <w:r w:rsidRPr="00D93E1B">
        <w:rPr>
          <w:b/>
        </w:rPr>
        <w:t>Manage Teams</w:t>
      </w:r>
      <w:r>
        <w:t xml:space="preserve"> command.</w:t>
      </w:r>
    </w:p>
    <w:p w14:paraId="1AC1CB0D" w14:textId="77777777" w:rsidR="0020643B" w:rsidRDefault="0020643B" w:rsidP="0020643B">
      <w:pPr>
        <w:pStyle w:val="LabStepNumberedLevel2"/>
      </w:pPr>
      <w:r>
        <w:t xml:space="preserve">Click the </w:t>
      </w:r>
      <w:r w:rsidRPr="00D93E1B">
        <w:rPr>
          <w:b/>
        </w:rPr>
        <w:t>Apps</w:t>
      </w:r>
      <w:r>
        <w:t xml:space="preserve"> tab of the </w:t>
      </w:r>
      <w:r w:rsidRPr="00D93E1B">
        <w:rPr>
          <w:b/>
        </w:rPr>
        <w:t>Tradecraft</w:t>
      </w:r>
      <w:r>
        <w:t xml:space="preserve"> team.</w:t>
      </w:r>
    </w:p>
    <w:p w14:paraId="1797844C" w14:textId="77777777" w:rsidR="0020643B" w:rsidRDefault="0020643B" w:rsidP="0020643B">
      <w:pPr>
        <w:pStyle w:val="LabStepScreenshotLevel2"/>
      </w:pPr>
      <w:r>
        <w:drawing>
          <wp:inline distT="0" distB="0" distL="0" distR="0" wp14:anchorId="747F8AAD" wp14:editId="5BF7F799">
            <wp:extent cx="4098700" cy="1412716"/>
            <wp:effectExtent l="19050" t="19050" r="16510" b="165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17" cy="14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BB1188" w14:textId="77777777" w:rsidR="0020643B" w:rsidRDefault="0020643B" w:rsidP="0020643B">
      <w:pPr>
        <w:pStyle w:val="LabStepNumberedLevel2"/>
      </w:pPr>
      <w:r>
        <w:lastRenderedPageBreak/>
        <w:t xml:space="preserve">Locate and click the </w:t>
      </w:r>
      <w:r w:rsidRPr="004A4A48">
        <w:rPr>
          <w:b/>
        </w:rPr>
        <w:t>Upload a custom app</w:t>
      </w:r>
      <w:r>
        <w:t xml:space="preserve"> link in the bottom left corner.</w:t>
      </w:r>
    </w:p>
    <w:p w14:paraId="13429479" w14:textId="77777777" w:rsidR="0020643B" w:rsidRDefault="0020643B" w:rsidP="0020643B">
      <w:pPr>
        <w:pStyle w:val="LabStepNumberedLevel2"/>
      </w:pPr>
      <w:r>
        <w:t xml:space="preserve">Upload the same app package you uploaded in a previous step named </w:t>
      </w:r>
      <w:r w:rsidRPr="00E256DB">
        <w:rPr>
          <w:b/>
        </w:rPr>
        <w:t>CptTeamsTabsApp.zip</w:t>
      </w:r>
      <w:r>
        <w:t>.</w:t>
      </w:r>
    </w:p>
    <w:p w14:paraId="38ECB36D" w14:textId="3FFC9212" w:rsidR="0020643B" w:rsidRDefault="0020643B" w:rsidP="0020643B">
      <w:pPr>
        <w:pStyle w:val="LabStepNumberedLevel2"/>
      </w:pPr>
      <w:r>
        <w:t>Upload the app package from the following path.</w:t>
      </w:r>
    </w:p>
    <w:p w14:paraId="71161D2B" w14:textId="6B806D44" w:rsidR="0020643B" w:rsidRDefault="0020643B" w:rsidP="0020643B">
      <w:pPr>
        <w:pStyle w:val="LabStepCodeBlockLevel2"/>
      </w:pPr>
      <w:r w:rsidRPr="0020643B">
        <w:t>C:\Student\Modules\10_MicrosoftTeams\Lab\react-custom-tabs\package</w:t>
      </w:r>
    </w:p>
    <w:p w14:paraId="0E6BDFE1" w14:textId="324F0B62" w:rsidR="009E1971" w:rsidRDefault="009E1971" w:rsidP="009E1971">
      <w:pPr>
        <w:pStyle w:val="LabStepScreenshotLevel2"/>
      </w:pPr>
      <w:r>
        <w:drawing>
          <wp:inline distT="0" distB="0" distL="0" distR="0" wp14:anchorId="5EE627A8" wp14:editId="708E7FD0">
            <wp:extent cx="4400120" cy="2029884"/>
            <wp:effectExtent l="19050" t="19050" r="19685" b="279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53" cy="203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47124" w14:textId="47F4F51E" w:rsidR="00030F77" w:rsidRDefault="0020643B" w:rsidP="00030F77">
      <w:pPr>
        <w:pStyle w:val="LabStepNumberedLevel2"/>
      </w:pPr>
      <w:r>
        <w:t xml:space="preserve">You should now see the </w:t>
      </w:r>
      <w:r w:rsidRPr="0020643B">
        <w:rPr>
          <w:b/>
        </w:rPr>
        <w:t>react custom tabs</w:t>
      </w:r>
      <w:r>
        <w:t xml:space="preserve"> app has been installed in the scope of the </w:t>
      </w:r>
      <w:r w:rsidRPr="0020643B">
        <w:rPr>
          <w:b/>
        </w:rPr>
        <w:t>Tradecraft</w:t>
      </w:r>
      <w:r>
        <w:t xml:space="preserve"> team.</w:t>
      </w:r>
    </w:p>
    <w:p w14:paraId="5DE62279" w14:textId="34B90E90" w:rsidR="009E1971" w:rsidRDefault="00BA3E80" w:rsidP="009E1971">
      <w:pPr>
        <w:pStyle w:val="LabStepScreenshotLevel2"/>
      </w:pPr>
      <w:r>
        <w:drawing>
          <wp:inline distT="0" distB="0" distL="0" distR="0" wp14:anchorId="0F00FF1B" wp14:editId="59D08BAE">
            <wp:extent cx="4246184" cy="1679731"/>
            <wp:effectExtent l="19050" t="19050" r="21590" b="158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86" cy="1691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072C5" w14:textId="3B294AA5" w:rsidR="007D27C4" w:rsidRDefault="0020643B" w:rsidP="007D27C4">
      <w:pPr>
        <w:pStyle w:val="LabStepNumberedLevel2"/>
      </w:pPr>
      <w:r>
        <w:t xml:space="preserve">Navogate to the General tab and click </w:t>
      </w:r>
      <w:r w:rsidRPr="0020643B">
        <w:rPr>
          <w:b/>
          <w:sz w:val="22"/>
        </w:rPr>
        <w:t>+</w:t>
      </w:r>
      <w:r>
        <w:t xml:space="preserve"> to add a new tab.</w:t>
      </w:r>
    </w:p>
    <w:p w14:paraId="71E52E1D" w14:textId="7DA47C37" w:rsidR="00BA3E80" w:rsidRDefault="00BA3E80" w:rsidP="009E1971">
      <w:pPr>
        <w:pStyle w:val="LabStepScreenshotLevel2"/>
      </w:pPr>
      <w:r>
        <w:drawing>
          <wp:inline distT="0" distB="0" distL="0" distR="0" wp14:anchorId="17048CA3" wp14:editId="44864CE5">
            <wp:extent cx="4193089" cy="960819"/>
            <wp:effectExtent l="19050" t="19050" r="17145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74" cy="981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E5772" w14:textId="1353A4F9" w:rsidR="007D27C4" w:rsidRDefault="004A1EF7" w:rsidP="007D27C4">
      <w:pPr>
        <w:pStyle w:val="LabStepNumberedLevel2"/>
      </w:pPr>
      <w:r>
        <w:t xml:space="preserve">Select the </w:t>
      </w:r>
      <w:r w:rsidRPr="004A1EF7">
        <w:rPr>
          <w:b/>
        </w:rPr>
        <w:t>react custom tabs</w:t>
      </w:r>
      <w:r>
        <w:t>.</w:t>
      </w:r>
    </w:p>
    <w:p w14:paraId="5ABF73BB" w14:textId="4B53545D" w:rsidR="00BA3E80" w:rsidRDefault="00BA3E80" w:rsidP="009E1971">
      <w:pPr>
        <w:pStyle w:val="LabStepScreenshotLevel2"/>
      </w:pPr>
      <w:r>
        <w:drawing>
          <wp:inline distT="0" distB="0" distL="0" distR="0" wp14:anchorId="255A4E8F" wp14:editId="64543F82">
            <wp:extent cx="2000819" cy="1148694"/>
            <wp:effectExtent l="19050" t="19050" r="19050" b="139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577" cy="1157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85471" w14:textId="58BF3185" w:rsidR="007D27C4" w:rsidRDefault="004A1EF7" w:rsidP="007D27C4">
      <w:pPr>
        <w:pStyle w:val="LabStepNumberedLevel2"/>
      </w:pPr>
      <w:r>
        <w:lastRenderedPageBreak/>
        <w:t xml:space="preserve">Add some text into the </w:t>
      </w:r>
      <w:r w:rsidRPr="004A1EF7">
        <w:rPr>
          <w:b/>
        </w:rPr>
        <w:t>enter a value</w:t>
      </w:r>
      <w:r>
        <w:t xml:space="preserve"> textbox and click </w:t>
      </w:r>
      <w:r w:rsidRPr="004A1EF7">
        <w:rPr>
          <w:b/>
        </w:rPr>
        <w:t>Save</w:t>
      </w:r>
      <w:r>
        <w:t>.</w:t>
      </w:r>
    </w:p>
    <w:p w14:paraId="2E2B02B8" w14:textId="1DA04CAF" w:rsidR="00BA3E80" w:rsidRDefault="00BA3E80" w:rsidP="009E1971">
      <w:pPr>
        <w:pStyle w:val="LabStepScreenshotLevel2"/>
      </w:pPr>
      <w:r>
        <w:drawing>
          <wp:inline distT="0" distB="0" distL="0" distR="0" wp14:anchorId="7215F931" wp14:editId="4B153BBE">
            <wp:extent cx="2041762" cy="1161446"/>
            <wp:effectExtent l="19050" t="19050" r="15875" b="196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54" cy="117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AA98C9" w14:textId="1CB2E51D" w:rsidR="007D27C4" w:rsidRDefault="004A1EF7" w:rsidP="007D27C4">
      <w:pPr>
        <w:pStyle w:val="LabStepNumberedLevel2"/>
      </w:pPr>
      <w:r>
        <w:t xml:space="preserve">You have now create a new dynamic tab using the </w:t>
      </w:r>
      <w:r w:rsidRPr="004A1EF7">
        <w:rPr>
          <w:b/>
        </w:rPr>
        <w:t>react-custom-tabs</w:t>
      </w:r>
      <w:r>
        <w:t xml:space="preserve"> project.</w:t>
      </w:r>
    </w:p>
    <w:p w14:paraId="3EDFCE0A" w14:textId="30286EBC" w:rsidR="00BA3E80" w:rsidRDefault="00BA3E80" w:rsidP="009E1971">
      <w:pPr>
        <w:pStyle w:val="LabStepScreenshotLevel2"/>
      </w:pPr>
      <w:r>
        <w:drawing>
          <wp:inline distT="0" distB="0" distL="0" distR="0" wp14:anchorId="5DFDF9B3" wp14:editId="570EEF53">
            <wp:extent cx="4345119" cy="1424893"/>
            <wp:effectExtent l="19050" t="19050" r="17780" b="2349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25" cy="1431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CE8BB" w14:textId="71180A01" w:rsidR="007D27C4" w:rsidRDefault="004A1EF7" w:rsidP="007D27C4">
      <w:pPr>
        <w:pStyle w:val="LabStepNumberedLevel2"/>
      </w:pPr>
      <w:r>
        <w:t>Click the button to see what it does.</w:t>
      </w:r>
    </w:p>
    <w:p w14:paraId="7E1D3DBC" w14:textId="74FE7420" w:rsidR="00BA3E80" w:rsidRDefault="00BA3E80" w:rsidP="009E1971">
      <w:pPr>
        <w:pStyle w:val="LabStepScreenshotLevel2"/>
      </w:pPr>
      <w:r>
        <w:drawing>
          <wp:inline distT="0" distB="0" distL="0" distR="0" wp14:anchorId="072538C3" wp14:editId="6628B0A9">
            <wp:extent cx="4957011" cy="1232939"/>
            <wp:effectExtent l="19050" t="19050" r="15240" b="2476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77" cy="123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0A766" w14:textId="577CE7C4" w:rsidR="00AB0094" w:rsidRDefault="00AB0094" w:rsidP="00AB0094">
      <w:pPr>
        <w:pStyle w:val="Heading3"/>
      </w:pPr>
      <w:r w:rsidRPr="00AB0094">
        <w:t xml:space="preserve">Exercise </w:t>
      </w:r>
      <w:r w:rsidR="001807E0">
        <w:t>4</w:t>
      </w:r>
      <w:r w:rsidRPr="00AB0094">
        <w:t xml:space="preserve">: </w:t>
      </w:r>
      <w:r w:rsidR="001807E0">
        <w:t>Working on Additional Teams Lab Exercise provided by Microsoft</w:t>
      </w:r>
    </w:p>
    <w:p w14:paraId="4C12C4E7" w14:textId="2B36481F" w:rsidR="00AB0094" w:rsidRDefault="004A1EF7" w:rsidP="00AB0094">
      <w:pPr>
        <w:pStyle w:val="LabExerciseLeadIn"/>
      </w:pPr>
      <w:r>
        <w:t xml:space="preserve">If you are looking for more lab work, try out these labs provided by </w:t>
      </w:r>
      <w:r w:rsidR="00AB0094">
        <w:t>the Microsoft product team.</w:t>
      </w:r>
    </w:p>
    <w:p w14:paraId="4110CF71" w14:textId="7EED8899" w:rsidR="00B8583C" w:rsidRDefault="00B8583C" w:rsidP="004A1EF7">
      <w:pPr>
        <w:pStyle w:val="LabStepNumbered"/>
        <w:numPr>
          <w:ilvl w:val="0"/>
          <w:numId w:val="37"/>
        </w:numPr>
      </w:pPr>
      <w:r>
        <w:t xml:space="preserve">Try this lab to </w:t>
      </w:r>
      <w:r w:rsidRPr="00AB0094">
        <w:t xml:space="preserve">Create and </w:t>
      </w:r>
      <w:r>
        <w:t>T</w:t>
      </w:r>
      <w:r w:rsidRPr="00AB0094">
        <w:t>est a Microsoft Teams app using Yeoman</w:t>
      </w:r>
    </w:p>
    <w:p w14:paraId="3CF30063" w14:textId="77777777" w:rsidR="00B8583C" w:rsidRPr="00100598" w:rsidRDefault="00AF27B0" w:rsidP="00B8583C">
      <w:pPr>
        <w:pStyle w:val="LabStepCodeBlock"/>
        <w:rPr>
          <w:sz w:val="12"/>
        </w:rPr>
      </w:pPr>
      <w:hyperlink r:id="rId100" w:history="1">
        <w:r w:rsidR="00B8583C" w:rsidRPr="00B529FE">
          <w:rPr>
            <w:rStyle w:val="Hyperlink"/>
            <w:sz w:val="14"/>
          </w:rPr>
          <w:t>https://github.com/OfficeDev/TrainingContent/blob/master/Teams/04%20Fundamentals%20of%20Microsoft%20Teams/Lab.md</w:t>
        </w:r>
      </w:hyperlink>
    </w:p>
    <w:p w14:paraId="2805E8FE" w14:textId="5B029636" w:rsidR="00B8583C" w:rsidRDefault="00B8583C" w:rsidP="00B8583C">
      <w:pPr>
        <w:pStyle w:val="LabStepNumbered"/>
      </w:pPr>
      <w:r>
        <w:t xml:space="preserve">Try this lab to </w:t>
      </w:r>
      <w:r w:rsidRPr="00AB0094">
        <w:t>Create and test a basic Microsoft Teams bot using Visual Studio</w:t>
      </w:r>
    </w:p>
    <w:p w14:paraId="05C80F80" w14:textId="77777777" w:rsidR="00B8583C" w:rsidRPr="00AB0094" w:rsidRDefault="00AF27B0" w:rsidP="00B8583C">
      <w:pPr>
        <w:pStyle w:val="LabStepCodeBlock"/>
        <w:rPr>
          <w:sz w:val="13"/>
          <w:szCs w:val="13"/>
        </w:rPr>
      </w:pPr>
      <w:hyperlink r:id="rId101" w:anchor="exercise2" w:history="1">
        <w:r w:rsidR="00B8583C" w:rsidRPr="00100598">
          <w:rPr>
            <w:rStyle w:val="Hyperlink"/>
            <w:sz w:val="13"/>
            <w:szCs w:val="13"/>
          </w:rPr>
          <w:t>https://github.com/OfficeDev/TrainingContent/blob/master/Teams/04%20Fundamentals%20of%20Microsoft%20Teams/Lab.md#exercise2</w:t>
        </w:r>
      </w:hyperlink>
    </w:p>
    <w:p w14:paraId="7E8AE98E" w14:textId="3D7B3207" w:rsidR="00B8583C" w:rsidRDefault="00B8583C" w:rsidP="00AB0094">
      <w:pPr>
        <w:pStyle w:val="LabStepNumbered"/>
      </w:pPr>
      <w:r>
        <w:t xml:space="preserve">Try this lab to </w:t>
      </w:r>
      <w:r w:rsidRPr="00AB0094">
        <w:t>Call the Microsoft Graph API inside a tab</w:t>
      </w:r>
      <w:r>
        <w:t>.</w:t>
      </w:r>
    </w:p>
    <w:p w14:paraId="5873A3CB" w14:textId="309B0867" w:rsidR="00AB0094" w:rsidRPr="00AB0094" w:rsidRDefault="00AF27B0" w:rsidP="00AB0094">
      <w:pPr>
        <w:pStyle w:val="LabStepCodeBlock"/>
        <w:rPr>
          <w:sz w:val="13"/>
          <w:szCs w:val="13"/>
        </w:rPr>
      </w:pPr>
      <w:hyperlink r:id="rId102" w:anchor="exercise3" w:history="1">
        <w:r w:rsidR="00100598" w:rsidRPr="00100598">
          <w:rPr>
            <w:rStyle w:val="Hyperlink"/>
            <w:sz w:val="13"/>
            <w:szCs w:val="13"/>
          </w:rPr>
          <w:t>https://github.com/OfficeDev/TrainingContent/blob/master/Teams/04%20Fundamentals%20of%20Microsoft%20Teams/Lab.md#exercise3</w:t>
        </w:r>
      </w:hyperlink>
    </w:p>
    <w:p w14:paraId="675F90BD" w14:textId="77777777" w:rsidR="00AB0094" w:rsidRPr="00044185" w:rsidRDefault="00AB0094" w:rsidP="00AB0094"/>
    <w:p w14:paraId="34C10647" w14:textId="5B846B08" w:rsidR="00CD0724" w:rsidRDefault="00CD0724">
      <w:pPr>
        <w:spacing w:before="0" w:after="200" w:line="276" w:lineRule="auto"/>
      </w:pPr>
      <w:r>
        <w:br w:type="page"/>
      </w:r>
    </w:p>
    <w:p w14:paraId="020B0B12" w14:textId="77777777" w:rsidR="00F506E3" w:rsidRPr="00044185" w:rsidRDefault="00F506E3" w:rsidP="00F506E3"/>
    <w:sectPr w:rsidR="00F506E3" w:rsidRPr="00044185" w:rsidSect="00487314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28B4C" w14:textId="77777777" w:rsidR="00AF27B0" w:rsidRDefault="00AF27B0" w:rsidP="005F53BE">
      <w:pPr>
        <w:spacing w:before="0" w:after="0"/>
      </w:pPr>
      <w:r>
        <w:separator/>
      </w:r>
    </w:p>
  </w:endnote>
  <w:endnote w:type="continuationSeparator" w:id="0">
    <w:p w14:paraId="17BF4C31" w14:textId="77777777" w:rsidR="00AF27B0" w:rsidRDefault="00AF27B0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F1AD9" w14:textId="77777777" w:rsidR="00875275" w:rsidRDefault="008752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D3E45" w14:textId="4125FD0B" w:rsidR="00780DEC" w:rsidRDefault="00780DEC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875275">
      <w:t>2020</w:t>
    </w:r>
    <w:bookmarkStart w:id="2" w:name="_GoBack"/>
    <w:bookmarkEnd w:id="2"/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11</w:t>
    </w:r>
    <w:r>
      <w:fldChar w:fldCharType="end"/>
    </w:r>
  </w:p>
  <w:p w14:paraId="4FCAA96B" w14:textId="77777777" w:rsidR="00780DEC" w:rsidRPr="00487314" w:rsidRDefault="00780DE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8BAF" w14:textId="1BC1FD7C" w:rsidR="00780DEC" w:rsidRDefault="00780DEC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875275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6C229EA0" w14:textId="77777777" w:rsidR="00780DEC" w:rsidRPr="00487314" w:rsidRDefault="00780DE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A077D" w14:textId="77777777" w:rsidR="00AF27B0" w:rsidRDefault="00AF27B0" w:rsidP="005F53BE">
      <w:pPr>
        <w:spacing w:before="0" w:after="0"/>
      </w:pPr>
      <w:r>
        <w:separator/>
      </w:r>
    </w:p>
  </w:footnote>
  <w:footnote w:type="continuationSeparator" w:id="0">
    <w:p w14:paraId="4083E9D4" w14:textId="77777777" w:rsidR="00AF27B0" w:rsidRDefault="00AF27B0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14E86" w14:textId="77777777" w:rsidR="00875275" w:rsidRDefault="008752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7D6AF" w14:textId="35ACC30E" w:rsidR="00780DEC" w:rsidRDefault="00780DEC" w:rsidP="00E871B8">
    <w:pPr>
      <w:pStyle w:val="Header"/>
      <w:pBdr>
        <w:bottom w:val="single" w:sz="4" w:space="0" w:color="auto"/>
      </w:pBdr>
      <w:spacing w:before="240"/>
    </w:pPr>
    <w:r>
      <w:t>MSD365: Modern SharePoint and Office 365 Development</w:t>
    </w:r>
  </w:p>
  <w:p w14:paraId="52070944" w14:textId="325DBA4A" w:rsidR="00780DEC" w:rsidRPr="00E871B8" w:rsidRDefault="00780DEC" w:rsidP="00E871B8">
    <w:pPr>
      <w:pStyle w:val="Header"/>
      <w:pBdr>
        <w:bottom w:val="single" w:sz="4" w:space="0" w:color="auto"/>
      </w:pBdr>
      <w:spacing w:before="240"/>
    </w:pPr>
    <w:r>
      <w:t>Module 10 Lab: Developing for Microsoft Teams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875275">
      <w:rPr>
        <w:rFonts w:cs="Arial"/>
        <w:noProof/>
      </w:rPr>
      <w:t>Feb 18, 2020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CFCB7" w14:textId="77777777" w:rsidR="00780DEC" w:rsidRDefault="00780DEC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946127D"/>
    <w:multiLevelType w:val="multilevel"/>
    <w:tmpl w:val="A70A9C82"/>
    <w:numStyleLink w:val="LabStepsTemplate"/>
  </w:abstractNum>
  <w:abstractNum w:abstractNumId="13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8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9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4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7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7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0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1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3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4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5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6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8"/>
  </w:num>
  <w:num w:numId="3">
    <w:abstractNumId w:val="32"/>
  </w:num>
  <w:num w:numId="4">
    <w:abstractNumId w:val="19"/>
  </w:num>
  <w:num w:numId="5">
    <w:abstractNumId w:val="20"/>
  </w:num>
  <w:num w:numId="6">
    <w:abstractNumId w:val="25"/>
  </w:num>
  <w:num w:numId="7">
    <w:abstractNumId w:val="41"/>
  </w:num>
  <w:num w:numId="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5"/>
  </w:num>
  <w:num w:numId="13">
    <w:abstractNumId w:val="35"/>
  </w:num>
  <w:num w:numId="14">
    <w:abstractNumId w:val="12"/>
  </w:num>
  <w:num w:numId="15">
    <w:abstractNumId w:val="2"/>
  </w:num>
  <w:num w:numId="16">
    <w:abstractNumId w:val="40"/>
  </w:num>
  <w:num w:numId="17">
    <w:abstractNumId w:val="36"/>
  </w:num>
  <w:num w:numId="18">
    <w:abstractNumId w:val="46"/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6"/>
  <w:activeWritingStyle w:appName="MSWord" w:lang="en-US" w:vendorID="64" w:dllVersion="6" w:nlCheck="1" w:checkStyle="0"/>
  <w:activeWritingStyle w:appName="MSWord" w:lang="en-US" w:vendorID="64" w:dllVersion="0" w:nlCheck="1" w:checkStyle="0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04A"/>
    <w:rsid w:val="00002CAD"/>
    <w:rsid w:val="000037A5"/>
    <w:rsid w:val="00005DFC"/>
    <w:rsid w:val="00006431"/>
    <w:rsid w:val="00007383"/>
    <w:rsid w:val="00013B21"/>
    <w:rsid w:val="0001536C"/>
    <w:rsid w:val="000174F4"/>
    <w:rsid w:val="00030F77"/>
    <w:rsid w:val="00044185"/>
    <w:rsid w:val="00045945"/>
    <w:rsid w:val="00045CD6"/>
    <w:rsid w:val="0005190B"/>
    <w:rsid w:val="00051ECF"/>
    <w:rsid w:val="0005266B"/>
    <w:rsid w:val="00057D04"/>
    <w:rsid w:val="00063CBD"/>
    <w:rsid w:val="00067C20"/>
    <w:rsid w:val="00070488"/>
    <w:rsid w:val="000723CB"/>
    <w:rsid w:val="00072406"/>
    <w:rsid w:val="00072FE5"/>
    <w:rsid w:val="00080712"/>
    <w:rsid w:val="00084B31"/>
    <w:rsid w:val="000877A6"/>
    <w:rsid w:val="000879B8"/>
    <w:rsid w:val="00087E08"/>
    <w:rsid w:val="00092B50"/>
    <w:rsid w:val="000A14CA"/>
    <w:rsid w:val="000A2264"/>
    <w:rsid w:val="000A227D"/>
    <w:rsid w:val="000A2A6C"/>
    <w:rsid w:val="000A6B3E"/>
    <w:rsid w:val="000C09A0"/>
    <w:rsid w:val="000C19D9"/>
    <w:rsid w:val="000C3850"/>
    <w:rsid w:val="000C79A2"/>
    <w:rsid w:val="000C7F80"/>
    <w:rsid w:val="000D6D9F"/>
    <w:rsid w:val="000D734F"/>
    <w:rsid w:val="000E3030"/>
    <w:rsid w:val="000F0CB8"/>
    <w:rsid w:val="000F18E2"/>
    <w:rsid w:val="000F1A35"/>
    <w:rsid w:val="00100598"/>
    <w:rsid w:val="00102AAA"/>
    <w:rsid w:val="001073C1"/>
    <w:rsid w:val="00112856"/>
    <w:rsid w:val="00115581"/>
    <w:rsid w:val="00115CFB"/>
    <w:rsid w:val="001170EA"/>
    <w:rsid w:val="001205AB"/>
    <w:rsid w:val="0012073F"/>
    <w:rsid w:val="00120C4A"/>
    <w:rsid w:val="00121065"/>
    <w:rsid w:val="001213B0"/>
    <w:rsid w:val="00122BB9"/>
    <w:rsid w:val="00125752"/>
    <w:rsid w:val="00125E3E"/>
    <w:rsid w:val="001273E8"/>
    <w:rsid w:val="00130CF1"/>
    <w:rsid w:val="00134B48"/>
    <w:rsid w:val="00134B8A"/>
    <w:rsid w:val="00135C06"/>
    <w:rsid w:val="00135C15"/>
    <w:rsid w:val="00136B0C"/>
    <w:rsid w:val="0015183C"/>
    <w:rsid w:val="0015258A"/>
    <w:rsid w:val="001528A7"/>
    <w:rsid w:val="00153C48"/>
    <w:rsid w:val="00155501"/>
    <w:rsid w:val="0015628C"/>
    <w:rsid w:val="00165D78"/>
    <w:rsid w:val="0017261A"/>
    <w:rsid w:val="001769E5"/>
    <w:rsid w:val="00180351"/>
    <w:rsid w:val="001807E0"/>
    <w:rsid w:val="00181D53"/>
    <w:rsid w:val="001869FD"/>
    <w:rsid w:val="00186F9B"/>
    <w:rsid w:val="00192368"/>
    <w:rsid w:val="001940C9"/>
    <w:rsid w:val="00194663"/>
    <w:rsid w:val="001A07AE"/>
    <w:rsid w:val="001A33D4"/>
    <w:rsid w:val="001A51F1"/>
    <w:rsid w:val="001B33F3"/>
    <w:rsid w:val="001B5A3D"/>
    <w:rsid w:val="001C292C"/>
    <w:rsid w:val="001C2F6C"/>
    <w:rsid w:val="001C517E"/>
    <w:rsid w:val="001C66E3"/>
    <w:rsid w:val="001D2760"/>
    <w:rsid w:val="001D4179"/>
    <w:rsid w:val="001D42C4"/>
    <w:rsid w:val="001D4E1C"/>
    <w:rsid w:val="001E0EAE"/>
    <w:rsid w:val="001E3210"/>
    <w:rsid w:val="001E7EEA"/>
    <w:rsid w:val="001F1564"/>
    <w:rsid w:val="001F46E0"/>
    <w:rsid w:val="001F549A"/>
    <w:rsid w:val="00202781"/>
    <w:rsid w:val="0020643B"/>
    <w:rsid w:val="00207AFB"/>
    <w:rsid w:val="00212921"/>
    <w:rsid w:val="00213886"/>
    <w:rsid w:val="00217FC7"/>
    <w:rsid w:val="00221C41"/>
    <w:rsid w:val="00223B5C"/>
    <w:rsid w:val="00223E68"/>
    <w:rsid w:val="00224837"/>
    <w:rsid w:val="00231B7C"/>
    <w:rsid w:val="00232E61"/>
    <w:rsid w:val="00233079"/>
    <w:rsid w:val="00234E10"/>
    <w:rsid w:val="00234FB2"/>
    <w:rsid w:val="00235E24"/>
    <w:rsid w:val="00241454"/>
    <w:rsid w:val="00244D14"/>
    <w:rsid w:val="00252F6E"/>
    <w:rsid w:val="00264831"/>
    <w:rsid w:val="002675E1"/>
    <w:rsid w:val="00272913"/>
    <w:rsid w:val="00274B27"/>
    <w:rsid w:val="00280D4D"/>
    <w:rsid w:val="0028368E"/>
    <w:rsid w:val="00284833"/>
    <w:rsid w:val="002852E9"/>
    <w:rsid w:val="00291A8B"/>
    <w:rsid w:val="00293D68"/>
    <w:rsid w:val="00297A72"/>
    <w:rsid w:val="002A22E5"/>
    <w:rsid w:val="002A2CD1"/>
    <w:rsid w:val="002A691F"/>
    <w:rsid w:val="002B2C0E"/>
    <w:rsid w:val="002B3944"/>
    <w:rsid w:val="002B5AC3"/>
    <w:rsid w:val="002C045F"/>
    <w:rsid w:val="002D701A"/>
    <w:rsid w:val="002D786A"/>
    <w:rsid w:val="002E0FAD"/>
    <w:rsid w:val="002E4765"/>
    <w:rsid w:val="002F00C2"/>
    <w:rsid w:val="002F0948"/>
    <w:rsid w:val="00305C45"/>
    <w:rsid w:val="00307E96"/>
    <w:rsid w:val="003113A6"/>
    <w:rsid w:val="00312E88"/>
    <w:rsid w:val="00314194"/>
    <w:rsid w:val="00320B47"/>
    <w:rsid w:val="0033738D"/>
    <w:rsid w:val="003419B7"/>
    <w:rsid w:val="00344B71"/>
    <w:rsid w:val="00346427"/>
    <w:rsid w:val="00352060"/>
    <w:rsid w:val="00357410"/>
    <w:rsid w:val="00357EF9"/>
    <w:rsid w:val="003638D7"/>
    <w:rsid w:val="00364F73"/>
    <w:rsid w:val="003702D4"/>
    <w:rsid w:val="0037660A"/>
    <w:rsid w:val="003770A6"/>
    <w:rsid w:val="00377805"/>
    <w:rsid w:val="0038219D"/>
    <w:rsid w:val="003854DC"/>
    <w:rsid w:val="003861A8"/>
    <w:rsid w:val="003911B8"/>
    <w:rsid w:val="0039236A"/>
    <w:rsid w:val="00394595"/>
    <w:rsid w:val="003A0E6B"/>
    <w:rsid w:val="003A2FEB"/>
    <w:rsid w:val="003A69CF"/>
    <w:rsid w:val="003B028F"/>
    <w:rsid w:val="003B1437"/>
    <w:rsid w:val="003B1E26"/>
    <w:rsid w:val="003B6856"/>
    <w:rsid w:val="003B7152"/>
    <w:rsid w:val="003C675A"/>
    <w:rsid w:val="003C6DDF"/>
    <w:rsid w:val="003D18C1"/>
    <w:rsid w:val="003D248A"/>
    <w:rsid w:val="003D263C"/>
    <w:rsid w:val="003D35F6"/>
    <w:rsid w:val="003D6ED3"/>
    <w:rsid w:val="003E77A9"/>
    <w:rsid w:val="003F2F5E"/>
    <w:rsid w:val="003F3C48"/>
    <w:rsid w:val="003F79E3"/>
    <w:rsid w:val="0040036A"/>
    <w:rsid w:val="004058B3"/>
    <w:rsid w:val="004239D2"/>
    <w:rsid w:val="00427863"/>
    <w:rsid w:val="0043115D"/>
    <w:rsid w:val="00436C30"/>
    <w:rsid w:val="00445C68"/>
    <w:rsid w:val="004543C9"/>
    <w:rsid w:val="00460BCC"/>
    <w:rsid w:val="004615B3"/>
    <w:rsid w:val="00461A75"/>
    <w:rsid w:val="00461D2D"/>
    <w:rsid w:val="004620BD"/>
    <w:rsid w:val="00464A08"/>
    <w:rsid w:val="004708EB"/>
    <w:rsid w:val="004719FF"/>
    <w:rsid w:val="004774C3"/>
    <w:rsid w:val="00477C87"/>
    <w:rsid w:val="0048025F"/>
    <w:rsid w:val="00486A37"/>
    <w:rsid w:val="00487314"/>
    <w:rsid w:val="00487FBA"/>
    <w:rsid w:val="004951A6"/>
    <w:rsid w:val="004970BB"/>
    <w:rsid w:val="004976B0"/>
    <w:rsid w:val="004979EE"/>
    <w:rsid w:val="004A1EF7"/>
    <w:rsid w:val="004A225A"/>
    <w:rsid w:val="004A4A48"/>
    <w:rsid w:val="004A53A4"/>
    <w:rsid w:val="004A7251"/>
    <w:rsid w:val="004B10B1"/>
    <w:rsid w:val="004B2FB2"/>
    <w:rsid w:val="004C054C"/>
    <w:rsid w:val="004C2E4D"/>
    <w:rsid w:val="004C593E"/>
    <w:rsid w:val="004C7C0D"/>
    <w:rsid w:val="004D0802"/>
    <w:rsid w:val="004D23C6"/>
    <w:rsid w:val="004D3C43"/>
    <w:rsid w:val="004D525D"/>
    <w:rsid w:val="004E11A1"/>
    <w:rsid w:val="004E14D3"/>
    <w:rsid w:val="004E2880"/>
    <w:rsid w:val="004E292F"/>
    <w:rsid w:val="004E3D11"/>
    <w:rsid w:val="004F0F4C"/>
    <w:rsid w:val="004F5429"/>
    <w:rsid w:val="004F5600"/>
    <w:rsid w:val="005007D5"/>
    <w:rsid w:val="0050176E"/>
    <w:rsid w:val="00503C0A"/>
    <w:rsid w:val="00504772"/>
    <w:rsid w:val="00504F6D"/>
    <w:rsid w:val="00505BE9"/>
    <w:rsid w:val="00506092"/>
    <w:rsid w:val="0051014C"/>
    <w:rsid w:val="00510744"/>
    <w:rsid w:val="00520CB6"/>
    <w:rsid w:val="00521A60"/>
    <w:rsid w:val="00523C84"/>
    <w:rsid w:val="00530351"/>
    <w:rsid w:val="00533B7B"/>
    <w:rsid w:val="00537FB3"/>
    <w:rsid w:val="005410FB"/>
    <w:rsid w:val="005474DB"/>
    <w:rsid w:val="00547B48"/>
    <w:rsid w:val="0055445E"/>
    <w:rsid w:val="00557255"/>
    <w:rsid w:val="005572FB"/>
    <w:rsid w:val="00561849"/>
    <w:rsid w:val="0056217D"/>
    <w:rsid w:val="00564002"/>
    <w:rsid w:val="0057121D"/>
    <w:rsid w:val="00575E20"/>
    <w:rsid w:val="00581E0B"/>
    <w:rsid w:val="00583F39"/>
    <w:rsid w:val="00587247"/>
    <w:rsid w:val="005966EF"/>
    <w:rsid w:val="005A397E"/>
    <w:rsid w:val="005B07AE"/>
    <w:rsid w:val="005B166C"/>
    <w:rsid w:val="005B372E"/>
    <w:rsid w:val="005B40D1"/>
    <w:rsid w:val="005B51DA"/>
    <w:rsid w:val="005C074B"/>
    <w:rsid w:val="005C3728"/>
    <w:rsid w:val="005C4D1B"/>
    <w:rsid w:val="005D0755"/>
    <w:rsid w:val="005D3151"/>
    <w:rsid w:val="005E0A0E"/>
    <w:rsid w:val="005E0AF2"/>
    <w:rsid w:val="005E3FEF"/>
    <w:rsid w:val="005E4913"/>
    <w:rsid w:val="005E5442"/>
    <w:rsid w:val="005E64F6"/>
    <w:rsid w:val="005E7B9A"/>
    <w:rsid w:val="005F030F"/>
    <w:rsid w:val="005F0E38"/>
    <w:rsid w:val="005F246F"/>
    <w:rsid w:val="005F2E38"/>
    <w:rsid w:val="005F46CA"/>
    <w:rsid w:val="005F53BE"/>
    <w:rsid w:val="005F5616"/>
    <w:rsid w:val="0060021F"/>
    <w:rsid w:val="006005A2"/>
    <w:rsid w:val="00600BFA"/>
    <w:rsid w:val="0060307C"/>
    <w:rsid w:val="0060682E"/>
    <w:rsid w:val="00610902"/>
    <w:rsid w:val="00610F0A"/>
    <w:rsid w:val="0061366A"/>
    <w:rsid w:val="0061508A"/>
    <w:rsid w:val="0061516F"/>
    <w:rsid w:val="00616276"/>
    <w:rsid w:val="0062297B"/>
    <w:rsid w:val="00623D46"/>
    <w:rsid w:val="0062668C"/>
    <w:rsid w:val="00634FDC"/>
    <w:rsid w:val="00646A2D"/>
    <w:rsid w:val="0065042E"/>
    <w:rsid w:val="00652A46"/>
    <w:rsid w:val="006556A5"/>
    <w:rsid w:val="00661895"/>
    <w:rsid w:val="00663BC2"/>
    <w:rsid w:val="0066486F"/>
    <w:rsid w:val="00666D0D"/>
    <w:rsid w:val="006714F0"/>
    <w:rsid w:val="00671E4D"/>
    <w:rsid w:val="00671F0E"/>
    <w:rsid w:val="00672CBC"/>
    <w:rsid w:val="00673313"/>
    <w:rsid w:val="00674E89"/>
    <w:rsid w:val="00681776"/>
    <w:rsid w:val="0068481A"/>
    <w:rsid w:val="0068663A"/>
    <w:rsid w:val="00686BCB"/>
    <w:rsid w:val="00686BEF"/>
    <w:rsid w:val="00686E09"/>
    <w:rsid w:val="0069097E"/>
    <w:rsid w:val="00691EE3"/>
    <w:rsid w:val="0069419C"/>
    <w:rsid w:val="00697EBD"/>
    <w:rsid w:val="006A11D4"/>
    <w:rsid w:val="006A1ABD"/>
    <w:rsid w:val="006A2726"/>
    <w:rsid w:val="006B188E"/>
    <w:rsid w:val="006B473F"/>
    <w:rsid w:val="006B5F74"/>
    <w:rsid w:val="006C2A77"/>
    <w:rsid w:val="006C2B3E"/>
    <w:rsid w:val="006C586D"/>
    <w:rsid w:val="006C643C"/>
    <w:rsid w:val="006D0366"/>
    <w:rsid w:val="006D3C6A"/>
    <w:rsid w:val="006E0085"/>
    <w:rsid w:val="006E0D86"/>
    <w:rsid w:val="006E113F"/>
    <w:rsid w:val="006E2081"/>
    <w:rsid w:val="006E643C"/>
    <w:rsid w:val="006E7639"/>
    <w:rsid w:val="006F0AEB"/>
    <w:rsid w:val="006F14C1"/>
    <w:rsid w:val="006F1628"/>
    <w:rsid w:val="006F1D2C"/>
    <w:rsid w:val="006F521C"/>
    <w:rsid w:val="006F5F63"/>
    <w:rsid w:val="006F7DEB"/>
    <w:rsid w:val="00702FC8"/>
    <w:rsid w:val="00703148"/>
    <w:rsid w:val="00705B94"/>
    <w:rsid w:val="00705D38"/>
    <w:rsid w:val="00707872"/>
    <w:rsid w:val="00716BFE"/>
    <w:rsid w:val="00721751"/>
    <w:rsid w:val="007241A1"/>
    <w:rsid w:val="0072555F"/>
    <w:rsid w:val="0072583A"/>
    <w:rsid w:val="007302BE"/>
    <w:rsid w:val="0073773B"/>
    <w:rsid w:val="00740A3A"/>
    <w:rsid w:val="00741CCD"/>
    <w:rsid w:val="0074666B"/>
    <w:rsid w:val="007501F6"/>
    <w:rsid w:val="00757E25"/>
    <w:rsid w:val="007676E9"/>
    <w:rsid w:val="007746DC"/>
    <w:rsid w:val="007752E7"/>
    <w:rsid w:val="0077724E"/>
    <w:rsid w:val="00777584"/>
    <w:rsid w:val="007778F1"/>
    <w:rsid w:val="007809D1"/>
    <w:rsid w:val="00780DEC"/>
    <w:rsid w:val="007905E7"/>
    <w:rsid w:val="00790DB9"/>
    <w:rsid w:val="00795368"/>
    <w:rsid w:val="00795926"/>
    <w:rsid w:val="00795BC4"/>
    <w:rsid w:val="00797EEB"/>
    <w:rsid w:val="007B1806"/>
    <w:rsid w:val="007B1B29"/>
    <w:rsid w:val="007B21CB"/>
    <w:rsid w:val="007C5AEB"/>
    <w:rsid w:val="007C6964"/>
    <w:rsid w:val="007C76CD"/>
    <w:rsid w:val="007D0B47"/>
    <w:rsid w:val="007D27C4"/>
    <w:rsid w:val="007D4F50"/>
    <w:rsid w:val="007D6E98"/>
    <w:rsid w:val="007D706C"/>
    <w:rsid w:val="007E3B2D"/>
    <w:rsid w:val="007E5137"/>
    <w:rsid w:val="007E72F5"/>
    <w:rsid w:val="007F120D"/>
    <w:rsid w:val="007F254C"/>
    <w:rsid w:val="007F394C"/>
    <w:rsid w:val="007F5DB7"/>
    <w:rsid w:val="008018D6"/>
    <w:rsid w:val="008028B6"/>
    <w:rsid w:val="0080618C"/>
    <w:rsid w:val="0080788B"/>
    <w:rsid w:val="00820E46"/>
    <w:rsid w:val="008211E3"/>
    <w:rsid w:val="00824BB3"/>
    <w:rsid w:val="00825785"/>
    <w:rsid w:val="00844D91"/>
    <w:rsid w:val="00847BA7"/>
    <w:rsid w:val="0085274C"/>
    <w:rsid w:val="008535D6"/>
    <w:rsid w:val="008615F8"/>
    <w:rsid w:val="00874096"/>
    <w:rsid w:val="00875275"/>
    <w:rsid w:val="0088119A"/>
    <w:rsid w:val="00887204"/>
    <w:rsid w:val="008A2D3B"/>
    <w:rsid w:val="008A5092"/>
    <w:rsid w:val="008A5115"/>
    <w:rsid w:val="008B1583"/>
    <w:rsid w:val="008B3871"/>
    <w:rsid w:val="008B3CFA"/>
    <w:rsid w:val="008B4A63"/>
    <w:rsid w:val="008B5E26"/>
    <w:rsid w:val="008C3ADB"/>
    <w:rsid w:val="008C4422"/>
    <w:rsid w:val="008C5B00"/>
    <w:rsid w:val="008C5C8B"/>
    <w:rsid w:val="008D1233"/>
    <w:rsid w:val="008D2887"/>
    <w:rsid w:val="008D300F"/>
    <w:rsid w:val="008D4AE8"/>
    <w:rsid w:val="008E3509"/>
    <w:rsid w:val="008E57D7"/>
    <w:rsid w:val="008F331D"/>
    <w:rsid w:val="008F404E"/>
    <w:rsid w:val="008F5BD6"/>
    <w:rsid w:val="008F7F45"/>
    <w:rsid w:val="00900F55"/>
    <w:rsid w:val="00902F5A"/>
    <w:rsid w:val="00903DBF"/>
    <w:rsid w:val="00903F39"/>
    <w:rsid w:val="00907B71"/>
    <w:rsid w:val="00914A44"/>
    <w:rsid w:val="00920664"/>
    <w:rsid w:val="00921B2E"/>
    <w:rsid w:val="00925FC2"/>
    <w:rsid w:val="00930789"/>
    <w:rsid w:val="0093380E"/>
    <w:rsid w:val="0093401C"/>
    <w:rsid w:val="00934039"/>
    <w:rsid w:val="00936A8E"/>
    <w:rsid w:val="0094174B"/>
    <w:rsid w:val="00941D1D"/>
    <w:rsid w:val="0094230C"/>
    <w:rsid w:val="00946ABD"/>
    <w:rsid w:val="009501D9"/>
    <w:rsid w:val="00954CD4"/>
    <w:rsid w:val="0096127C"/>
    <w:rsid w:val="00962AC8"/>
    <w:rsid w:val="00963E42"/>
    <w:rsid w:val="00972EB4"/>
    <w:rsid w:val="009742DC"/>
    <w:rsid w:val="00976A78"/>
    <w:rsid w:val="009856F4"/>
    <w:rsid w:val="009900A7"/>
    <w:rsid w:val="00991E62"/>
    <w:rsid w:val="00992463"/>
    <w:rsid w:val="00995967"/>
    <w:rsid w:val="009977E6"/>
    <w:rsid w:val="009A5BE7"/>
    <w:rsid w:val="009B125A"/>
    <w:rsid w:val="009B19FD"/>
    <w:rsid w:val="009B3F08"/>
    <w:rsid w:val="009B6044"/>
    <w:rsid w:val="009B7E6E"/>
    <w:rsid w:val="009C0629"/>
    <w:rsid w:val="009C2A89"/>
    <w:rsid w:val="009C5170"/>
    <w:rsid w:val="009D17E0"/>
    <w:rsid w:val="009D39FF"/>
    <w:rsid w:val="009D6AFC"/>
    <w:rsid w:val="009D7CAA"/>
    <w:rsid w:val="009E1971"/>
    <w:rsid w:val="009E65AB"/>
    <w:rsid w:val="009F18A6"/>
    <w:rsid w:val="009F4B75"/>
    <w:rsid w:val="009F4D25"/>
    <w:rsid w:val="00A01BC1"/>
    <w:rsid w:val="00A030C0"/>
    <w:rsid w:val="00A075EC"/>
    <w:rsid w:val="00A11E74"/>
    <w:rsid w:val="00A12D99"/>
    <w:rsid w:val="00A155EA"/>
    <w:rsid w:val="00A16BB6"/>
    <w:rsid w:val="00A2068D"/>
    <w:rsid w:val="00A23953"/>
    <w:rsid w:val="00A306BE"/>
    <w:rsid w:val="00A32200"/>
    <w:rsid w:val="00A435CE"/>
    <w:rsid w:val="00A45974"/>
    <w:rsid w:val="00A50DB5"/>
    <w:rsid w:val="00A52083"/>
    <w:rsid w:val="00A52343"/>
    <w:rsid w:val="00A534E5"/>
    <w:rsid w:val="00A53F54"/>
    <w:rsid w:val="00A549B9"/>
    <w:rsid w:val="00A658F2"/>
    <w:rsid w:val="00A6652D"/>
    <w:rsid w:val="00A67C5D"/>
    <w:rsid w:val="00A838BA"/>
    <w:rsid w:val="00A854A0"/>
    <w:rsid w:val="00A86A3B"/>
    <w:rsid w:val="00A908A9"/>
    <w:rsid w:val="00A90B41"/>
    <w:rsid w:val="00A91038"/>
    <w:rsid w:val="00A92060"/>
    <w:rsid w:val="00A92C44"/>
    <w:rsid w:val="00A96745"/>
    <w:rsid w:val="00A9726F"/>
    <w:rsid w:val="00AA0F50"/>
    <w:rsid w:val="00AA1055"/>
    <w:rsid w:val="00AA36E8"/>
    <w:rsid w:val="00AA374C"/>
    <w:rsid w:val="00AA3767"/>
    <w:rsid w:val="00AA5D4C"/>
    <w:rsid w:val="00AB0094"/>
    <w:rsid w:val="00AB4CD0"/>
    <w:rsid w:val="00AB6668"/>
    <w:rsid w:val="00AB6B0A"/>
    <w:rsid w:val="00AC23BA"/>
    <w:rsid w:val="00AC312E"/>
    <w:rsid w:val="00AC4488"/>
    <w:rsid w:val="00AD67CF"/>
    <w:rsid w:val="00AD7069"/>
    <w:rsid w:val="00AE10EF"/>
    <w:rsid w:val="00AE11A2"/>
    <w:rsid w:val="00AE4139"/>
    <w:rsid w:val="00AE4F3E"/>
    <w:rsid w:val="00AE666A"/>
    <w:rsid w:val="00AF05F5"/>
    <w:rsid w:val="00AF074E"/>
    <w:rsid w:val="00AF0FE3"/>
    <w:rsid w:val="00AF1289"/>
    <w:rsid w:val="00AF27B0"/>
    <w:rsid w:val="00AF41C4"/>
    <w:rsid w:val="00AF7CF4"/>
    <w:rsid w:val="00B01B1E"/>
    <w:rsid w:val="00B062D6"/>
    <w:rsid w:val="00B10EC9"/>
    <w:rsid w:val="00B17F02"/>
    <w:rsid w:val="00B21FCC"/>
    <w:rsid w:val="00B25D2B"/>
    <w:rsid w:val="00B26346"/>
    <w:rsid w:val="00B263F9"/>
    <w:rsid w:val="00B3048A"/>
    <w:rsid w:val="00B30715"/>
    <w:rsid w:val="00B30B2D"/>
    <w:rsid w:val="00B31746"/>
    <w:rsid w:val="00B33955"/>
    <w:rsid w:val="00B361DA"/>
    <w:rsid w:val="00B37B5C"/>
    <w:rsid w:val="00B42667"/>
    <w:rsid w:val="00B44BBC"/>
    <w:rsid w:val="00B500BA"/>
    <w:rsid w:val="00B513EA"/>
    <w:rsid w:val="00B53AD1"/>
    <w:rsid w:val="00B637C9"/>
    <w:rsid w:val="00B7272F"/>
    <w:rsid w:val="00B737E4"/>
    <w:rsid w:val="00B76F7B"/>
    <w:rsid w:val="00B839F9"/>
    <w:rsid w:val="00B83FCF"/>
    <w:rsid w:val="00B8583C"/>
    <w:rsid w:val="00B85F52"/>
    <w:rsid w:val="00B87FA2"/>
    <w:rsid w:val="00B94D7E"/>
    <w:rsid w:val="00B963E6"/>
    <w:rsid w:val="00BA3E80"/>
    <w:rsid w:val="00BB3622"/>
    <w:rsid w:val="00BB4431"/>
    <w:rsid w:val="00BB54D8"/>
    <w:rsid w:val="00BB719D"/>
    <w:rsid w:val="00BB73B6"/>
    <w:rsid w:val="00BB7723"/>
    <w:rsid w:val="00BC5313"/>
    <w:rsid w:val="00BC537F"/>
    <w:rsid w:val="00BE4E45"/>
    <w:rsid w:val="00BF058F"/>
    <w:rsid w:val="00C00CE5"/>
    <w:rsid w:val="00C017F0"/>
    <w:rsid w:val="00C0415D"/>
    <w:rsid w:val="00C106A1"/>
    <w:rsid w:val="00C111B5"/>
    <w:rsid w:val="00C14291"/>
    <w:rsid w:val="00C207B5"/>
    <w:rsid w:val="00C22D3C"/>
    <w:rsid w:val="00C24DD6"/>
    <w:rsid w:val="00C30EF4"/>
    <w:rsid w:val="00C320AB"/>
    <w:rsid w:val="00C33337"/>
    <w:rsid w:val="00C43F70"/>
    <w:rsid w:val="00C44EFF"/>
    <w:rsid w:val="00C46864"/>
    <w:rsid w:val="00C47A4F"/>
    <w:rsid w:val="00C506F4"/>
    <w:rsid w:val="00C54BC9"/>
    <w:rsid w:val="00C560D9"/>
    <w:rsid w:val="00C62F04"/>
    <w:rsid w:val="00C70474"/>
    <w:rsid w:val="00C72D83"/>
    <w:rsid w:val="00C73782"/>
    <w:rsid w:val="00C7441B"/>
    <w:rsid w:val="00C762CB"/>
    <w:rsid w:val="00C76BE7"/>
    <w:rsid w:val="00C8159A"/>
    <w:rsid w:val="00C86E2F"/>
    <w:rsid w:val="00C90A98"/>
    <w:rsid w:val="00C90D96"/>
    <w:rsid w:val="00C93595"/>
    <w:rsid w:val="00C9623A"/>
    <w:rsid w:val="00CA03C2"/>
    <w:rsid w:val="00CA0F4B"/>
    <w:rsid w:val="00CA2247"/>
    <w:rsid w:val="00CA4309"/>
    <w:rsid w:val="00CA44D0"/>
    <w:rsid w:val="00CA7B06"/>
    <w:rsid w:val="00CB2039"/>
    <w:rsid w:val="00CC11E1"/>
    <w:rsid w:val="00CC1574"/>
    <w:rsid w:val="00CC1FF8"/>
    <w:rsid w:val="00CC30B3"/>
    <w:rsid w:val="00CC4226"/>
    <w:rsid w:val="00CD0724"/>
    <w:rsid w:val="00CD40F7"/>
    <w:rsid w:val="00CE1D4B"/>
    <w:rsid w:val="00CE28B8"/>
    <w:rsid w:val="00CE7206"/>
    <w:rsid w:val="00CE7449"/>
    <w:rsid w:val="00CE7AF9"/>
    <w:rsid w:val="00CF0CDA"/>
    <w:rsid w:val="00CF4B72"/>
    <w:rsid w:val="00D02249"/>
    <w:rsid w:val="00D049BB"/>
    <w:rsid w:val="00D0590E"/>
    <w:rsid w:val="00D106F1"/>
    <w:rsid w:val="00D10EA1"/>
    <w:rsid w:val="00D139B8"/>
    <w:rsid w:val="00D13F3B"/>
    <w:rsid w:val="00D2136A"/>
    <w:rsid w:val="00D23A4F"/>
    <w:rsid w:val="00D324BC"/>
    <w:rsid w:val="00D32E4A"/>
    <w:rsid w:val="00D33D19"/>
    <w:rsid w:val="00D34DDD"/>
    <w:rsid w:val="00D35E13"/>
    <w:rsid w:val="00D43642"/>
    <w:rsid w:val="00D46502"/>
    <w:rsid w:val="00D5066F"/>
    <w:rsid w:val="00D5346A"/>
    <w:rsid w:val="00D613EF"/>
    <w:rsid w:val="00D62A4A"/>
    <w:rsid w:val="00D73447"/>
    <w:rsid w:val="00D73EA5"/>
    <w:rsid w:val="00D75B6D"/>
    <w:rsid w:val="00D84FBA"/>
    <w:rsid w:val="00D878CC"/>
    <w:rsid w:val="00D9076D"/>
    <w:rsid w:val="00D92D0C"/>
    <w:rsid w:val="00D93E1B"/>
    <w:rsid w:val="00D9568A"/>
    <w:rsid w:val="00D97AA9"/>
    <w:rsid w:val="00D97E99"/>
    <w:rsid w:val="00DA2E96"/>
    <w:rsid w:val="00DA2EDA"/>
    <w:rsid w:val="00DA41A0"/>
    <w:rsid w:val="00DA6606"/>
    <w:rsid w:val="00DB1ACE"/>
    <w:rsid w:val="00DB1E3B"/>
    <w:rsid w:val="00DC67C1"/>
    <w:rsid w:val="00DD5539"/>
    <w:rsid w:val="00DE069A"/>
    <w:rsid w:val="00DE3246"/>
    <w:rsid w:val="00DE39FC"/>
    <w:rsid w:val="00DF1690"/>
    <w:rsid w:val="00DF7634"/>
    <w:rsid w:val="00E00875"/>
    <w:rsid w:val="00E01BBA"/>
    <w:rsid w:val="00E02B33"/>
    <w:rsid w:val="00E07604"/>
    <w:rsid w:val="00E13712"/>
    <w:rsid w:val="00E13B7A"/>
    <w:rsid w:val="00E14050"/>
    <w:rsid w:val="00E1408B"/>
    <w:rsid w:val="00E16ED4"/>
    <w:rsid w:val="00E220ED"/>
    <w:rsid w:val="00E229B1"/>
    <w:rsid w:val="00E243D4"/>
    <w:rsid w:val="00E256DB"/>
    <w:rsid w:val="00E36ABD"/>
    <w:rsid w:val="00E407D5"/>
    <w:rsid w:val="00E46F12"/>
    <w:rsid w:val="00E46F63"/>
    <w:rsid w:val="00E5023B"/>
    <w:rsid w:val="00E53512"/>
    <w:rsid w:val="00E539E6"/>
    <w:rsid w:val="00E55AC1"/>
    <w:rsid w:val="00E56605"/>
    <w:rsid w:val="00E66D0E"/>
    <w:rsid w:val="00E70172"/>
    <w:rsid w:val="00E71E62"/>
    <w:rsid w:val="00E7736A"/>
    <w:rsid w:val="00E81BDA"/>
    <w:rsid w:val="00E83114"/>
    <w:rsid w:val="00E84255"/>
    <w:rsid w:val="00E84F75"/>
    <w:rsid w:val="00E87113"/>
    <w:rsid w:val="00E871B8"/>
    <w:rsid w:val="00E87524"/>
    <w:rsid w:val="00E91320"/>
    <w:rsid w:val="00E92846"/>
    <w:rsid w:val="00E95EF3"/>
    <w:rsid w:val="00E96604"/>
    <w:rsid w:val="00EA2440"/>
    <w:rsid w:val="00EA5E75"/>
    <w:rsid w:val="00EA77D4"/>
    <w:rsid w:val="00EA7F11"/>
    <w:rsid w:val="00EB1ADF"/>
    <w:rsid w:val="00EB463B"/>
    <w:rsid w:val="00EC0A91"/>
    <w:rsid w:val="00EC763B"/>
    <w:rsid w:val="00ED0AB3"/>
    <w:rsid w:val="00ED1896"/>
    <w:rsid w:val="00EE11D5"/>
    <w:rsid w:val="00EE6F2C"/>
    <w:rsid w:val="00EE7D78"/>
    <w:rsid w:val="00EF2B19"/>
    <w:rsid w:val="00F02F32"/>
    <w:rsid w:val="00F03AD8"/>
    <w:rsid w:val="00F14A4D"/>
    <w:rsid w:val="00F16506"/>
    <w:rsid w:val="00F167A6"/>
    <w:rsid w:val="00F1739B"/>
    <w:rsid w:val="00F17A8C"/>
    <w:rsid w:val="00F2627E"/>
    <w:rsid w:val="00F26539"/>
    <w:rsid w:val="00F27094"/>
    <w:rsid w:val="00F2767F"/>
    <w:rsid w:val="00F31349"/>
    <w:rsid w:val="00F34260"/>
    <w:rsid w:val="00F46C5D"/>
    <w:rsid w:val="00F506E3"/>
    <w:rsid w:val="00F54489"/>
    <w:rsid w:val="00F635CA"/>
    <w:rsid w:val="00F65BAD"/>
    <w:rsid w:val="00F66EDC"/>
    <w:rsid w:val="00F72B52"/>
    <w:rsid w:val="00F7764B"/>
    <w:rsid w:val="00F87949"/>
    <w:rsid w:val="00F920BA"/>
    <w:rsid w:val="00F94995"/>
    <w:rsid w:val="00F97F90"/>
    <w:rsid w:val="00FA2CF2"/>
    <w:rsid w:val="00FA7997"/>
    <w:rsid w:val="00FB0D10"/>
    <w:rsid w:val="00FB31F8"/>
    <w:rsid w:val="00FB50F6"/>
    <w:rsid w:val="00FB7270"/>
    <w:rsid w:val="00FC30A8"/>
    <w:rsid w:val="00FC33CB"/>
    <w:rsid w:val="00FC5A96"/>
    <w:rsid w:val="00FC75CE"/>
    <w:rsid w:val="00FD13B2"/>
    <w:rsid w:val="00FD21CE"/>
    <w:rsid w:val="00FD31D1"/>
    <w:rsid w:val="00FE2D37"/>
    <w:rsid w:val="00FE384E"/>
    <w:rsid w:val="00FE550B"/>
    <w:rsid w:val="00FE5AC0"/>
    <w:rsid w:val="00FE5BAA"/>
    <w:rsid w:val="00FE5FB1"/>
    <w:rsid w:val="00F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0EF4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EF4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C30EF4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C30EF4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C30EF4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30EF4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F4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C30EF4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rsid w:val="00C30EF4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C30EF4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C30EF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EF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EF4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C30EF4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30EF4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C30EF4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C30EF4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C30EF4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0EF4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C30EF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C30EF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30EF4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30EF4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C30EF4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C30EF4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C30EF4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C30EF4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C30EF4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C30EF4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C30EF4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EF4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EF4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C30EF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C30EF4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C30EF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C30EF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C30E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C30EF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C30EF4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C30EF4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C30EF4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C30EF4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C30EF4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C30EF4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C30EF4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C30EF4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C30EF4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C30EF4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C30EF4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C30EF4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C30EF4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C30EF4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C30EF4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C30EF4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C30EF4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EF4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C30EF4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30E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0EF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0EF4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0E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0EF4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C30E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30EF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C30EF4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C30EF4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30EF4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C30EF4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C30EF4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C30EF4"/>
    <w:pPr>
      <w:spacing w:before="240"/>
    </w:pPr>
  </w:style>
  <w:style w:type="paragraph" w:customStyle="1" w:styleId="LegalHeader">
    <w:name w:val="Legal Header"/>
    <w:basedOn w:val="Normal"/>
    <w:uiPriority w:val="3"/>
    <w:rsid w:val="00C30EF4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C30EF4"/>
    <w:rPr>
      <w:sz w:val="18"/>
    </w:rPr>
  </w:style>
  <w:style w:type="paragraph" w:customStyle="1" w:styleId="CourseInfo">
    <w:name w:val="Course Info"/>
    <w:basedOn w:val="Normal"/>
    <w:uiPriority w:val="4"/>
    <w:rsid w:val="00C30EF4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C30EF4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C30EF4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C30EF4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C30EF4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C30EF4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C30EF4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C30EF4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C30EF4"/>
    <w:pPr>
      <w:jc w:val="center"/>
    </w:pPr>
  </w:style>
  <w:style w:type="paragraph" w:customStyle="1" w:styleId="TopicsCoveredItem">
    <w:name w:val="Topics Covered Item"/>
    <w:basedOn w:val="Normal"/>
    <w:uiPriority w:val="4"/>
    <w:rsid w:val="00C30EF4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C30EF4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C30EF4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C30EF4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C30EF4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C30EF4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C30EF4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C30EF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character" w:styleId="Mention">
    <w:name w:val="Mention"/>
    <w:basedOn w:val="DefaultParagraphFont"/>
    <w:uiPriority w:val="99"/>
    <w:semiHidden/>
    <w:unhideWhenUsed/>
    <w:rsid w:val="007241A1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D55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6101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3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2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495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1726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5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8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07" Type="http://schemas.openxmlformats.org/officeDocument/2006/relationships/header" Target="header3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hyperlink" Target="https://github.com/OfficeDev/TrainingContent/blob/master/Teams/04%20Fundamentals%20of%20Microsoft%20Teams/Lab.md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hyperlink" Target="https://localhost:3000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hyperlink" Target="https://teams.microsoft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teams.microsoft.com" TargetMode="External"/><Relationship Id="rId57" Type="http://schemas.openxmlformats.org/officeDocument/2006/relationships/image" Target="media/image46.png"/><Relationship Id="rId106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hyperlink" Target="https://ngrok.com/download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hyperlink" Target="https://github.com/OfficeDev/TrainingContent/blob/master/Teams/04%20Fundamentals%20of%20Microsoft%20Teams/Lab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hyperlink" Target="https://github.com/OfficeDev/TrainingContent/blob/master/Teams/04%20Fundamentals%20of%20Microsoft%20Teams/Lab.md" TargetMode="External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C6306-E243-4D92-A69B-3A4574C24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2634</TotalTime>
  <Pages>24</Pages>
  <Words>2601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17399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Connell</dc:creator>
  <cp:lastModifiedBy>Ted Pattison</cp:lastModifiedBy>
  <cp:revision>26</cp:revision>
  <cp:lastPrinted>2019-12-12T12:53:00Z</cp:lastPrinted>
  <dcterms:created xsi:type="dcterms:W3CDTF">2019-04-27T11:31:00Z</dcterms:created>
  <dcterms:modified xsi:type="dcterms:W3CDTF">2020-02-18T17:02:00Z</dcterms:modified>
</cp:coreProperties>
</file>