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33939290" w:rsidR="000E2864" w:rsidRDefault="000E2864" w:rsidP="000E2864">
      <w:pPr>
        <w:pStyle w:val="LabStepCodeBlockLevel2"/>
      </w:pPr>
      <w:r w:rsidRPr="00DD752E">
        <w:t>yo @microsoft/sharepoint</w:t>
      </w:r>
    </w:p>
    <w:p w14:paraId="55ED7406" w14:textId="0724BF3F" w:rsidR="00F15D7D" w:rsidRDefault="00F15D7D" w:rsidP="00F15D7D">
      <w:pPr>
        <w:pStyle w:val="LabExerciseCallout"/>
      </w:pPr>
      <w:r>
        <w:t>You are adding the --skip-install parameter to skip downloading all the NPM packages for the project. After you create the project, you will update the package references for TypeScript and React and then you will run the NPM install command after that.</w:t>
      </w:r>
    </w:p>
    <w:p w14:paraId="2285A091" w14:textId="49EE4C2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67C4F67C"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0E3C461D" w14:textId="77777777" w:rsidR="00AE2AC9" w:rsidRDefault="00AE2AC9" w:rsidP="00AE2AC9">
      <w:pPr>
        <w:pStyle w:val="LabStepNumberedLevel2"/>
      </w:pPr>
      <w:r>
        <w:t xml:space="preserve">When prompted </w:t>
      </w:r>
      <w:r w:rsidRPr="00FE7CE0">
        <w:rPr>
          <w:b/>
        </w:rPr>
        <w:t>Will the components in the solution require permissions to access web APIs that are unique and not shared with other components in the tenant? (y/N)</w:t>
      </w:r>
      <w:r>
        <w:t>? Type "</w:t>
      </w:r>
      <w:r w:rsidRPr="00FE7CE0">
        <w:rPr>
          <w:b/>
        </w:rPr>
        <w:t>N</w:t>
      </w:r>
      <w:r>
        <w:t>" and press ENTER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350A9B74">
            <wp:extent cx="4573404" cy="132677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0872" cy="1421778"/>
                    </a:xfrm>
                    <a:prstGeom prst="rect">
                      <a:avLst/>
                    </a:prstGeom>
                    <a:noFill/>
                    <a:ln>
                      <a:noFill/>
                    </a:ln>
                  </pic:spPr>
                </pic:pic>
              </a:graphicData>
            </a:graphic>
          </wp:inline>
        </w:drawing>
      </w:r>
    </w:p>
    <w:p w14:paraId="1FBBCD71" w14:textId="77777777" w:rsidR="00BA413D" w:rsidRDefault="00BA413D" w:rsidP="00BA413D">
      <w:pPr>
        <w:pStyle w:val="LabExerciseCallout"/>
      </w:pPr>
      <w:r>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lastRenderedPageBreak/>
        <w:t>Wait until the Yeoman generator completes it work and display a message indicating the new solutio</w:t>
      </w:r>
      <w:r w:rsidR="003B71FB">
        <w:t>n has been created.</w:t>
      </w:r>
    </w:p>
    <w:p w14:paraId="38DB2C56" w14:textId="6D4A32C2" w:rsidR="00202EB6" w:rsidRDefault="00F23735" w:rsidP="00202EB6">
      <w:pPr>
        <w:pStyle w:val="LabStepScreenshotLevel2"/>
      </w:pPr>
      <w:r>
        <w:drawing>
          <wp:inline distT="0" distB="0" distL="0" distR="0" wp14:anchorId="594BA664" wp14:editId="01588787">
            <wp:extent cx="3616122" cy="163855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4956" cy="1674277"/>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CDAF704" w:rsidR="00202EB6" w:rsidRDefault="00E35DF1" w:rsidP="00202EB6">
      <w:pPr>
        <w:pStyle w:val="LabStepScreenshotLevel2"/>
      </w:pPr>
      <w:r>
        <w:drawing>
          <wp:inline distT="0" distB="0" distL="0" distR="0" wp14:anchorId="4DE59069" wp14:editId="575E69FF">
            <wp:extent cx="3122420" cy="2927307"/>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4597" cy="2948099"/>
                    </a:xfrm>
                    <a:prstGeom prst="rect">
                      <a:avLst/>
                    </a:prstGeom>
                    <a:noFill/>
                    <a:ln>
                      <a:noFill/>
                    </a:ln>
                  </pic:spPr>
                </pic:pic>
              </a:graphicData>
            </a:graphic>
          </wp:inline>
        </w:drawing>
      </w:r>
    </w:p>
    <w:p w14:paraId="238D71B9" w14:textId="71103500" w:rsidR="009774ED" w:rsidRDefault="001842DE" w:rsidP="00677C1D">
      <w:pPr>
        <w:pStyle w:val="LabStepNumbered"/>
      </w:pPr>
      <w:r>
        <w:t xml:space="preserve">Uninstall the package </w:t>
      </w:r>
      <w:r w:rsidR="00E35DF1">
        <w:t xml:space="preserve">named </w:t>
      </w:r>
      <w:r w:rsidR="00E35DF1" w:rsidRPr="00E35DF1">
        <w:rPr>
          <w:b/>
        </w:rPr>
        <w:t>@</w:t>
      </w:r>
      <w:proofErr w:type="spellStart"/>
      <w:r w:rsidR="00E35DF1" w:rsidRPr="00E35DF1">
        <w:rPr>
          <w:b/>
        </w:rPr>
        <w:t>microsoft</w:t>
      </w:r>
      <w:proofErr w:type="spellEnd"/>
      <w:r w:rsidR="00E35DF1" w:rsidRPr="00E35DF1">
        <w:rPr>
          <w:b/>
        </w:rPr>
        <w:t>/</w:t>
      </w:r>
      <w:proofErr w:type="spellStart"/>
      <w:r w:rsidR="00E35DF1" w:rsidRPr="00E35DF1">
        <w:rPr>
          <w:b/>
        </w:rPr>
        <w:t>sp</w:t>
      </w:r>
      <w:proofErr w:type="spellEnd"/>
      <w:r w:rsidR="00E35DF1" w:rsidRPr="00E35DF1">
        <w:rPr>
          <w:b/>
        </w:rPr>
        <w:t>-office-</w:t>
      </w:r>
      <w:proofErr w:type="spellStart"/>
      <w:r w:rsidR="00E35DF1" w:rsidRPr="00E35DF1">
        <w:rPr>
          <w:b/>
        </w:rPr>
        <w:t>ui</w:t>
      </w:r>
      <w:proofErr w:type="spellEnd"/>
      <w:r w:rsidR="00E35DF1" w:rsidRPr="00E35DF1">
        <w:rPr>
          <w:b/>
        </w:rPr>
        <w:t>-fabric-core</w:t>
      </w:r>
      <w:r w:rsidR="00E35DF1">
        <w:t>.</w:t>
      </w:r>
    </w:p>
    <w:p w14:paraId="298A2CC9" w14:textId="77777777" w:rsidR="00E35DF1" w:rsidRDefault="00E35DF1" w:rsidP="00E35DF1">
      <w:pPr>
        <w:pStyle w:val="LabStepNumberedLevel2"/>
      </w:pPr>
      <w:r>
        <w:t xml:space="preserve">Use the </w:t>
      </w:r>
      <w:r w:rsidRPr="00535615">
        <w:rPr>
          <w:b/>
        </w:rPr>
        <w:t>View &gt; Terminal</w:t>
      </w:r>
      <w:r>
        <w:t xml:space="preserve"> menu command in Visual Studio Code to display the Integrated Terminal.</w:t>
      </w:r>
    </w:p>
    <w:p w14:paraId="15CE29D4" w14:textId="2A8E17CA" w:rsidR="00E35DF1" w:rsidRDefault="00E35DF1" w:rsidP="00E35DF1">
      <w:pPr>
        <w:pStyle w:val="LabStepNumberedLevel2"/>
      </w:pPr>
      <w:r>
        <w:t>Type and execute the following command to</w:t>
      </w:r>
      <w:r>
        <w:t xml:space="preserve"> uninstall the package named </w:t>
      </w:r>
      <w:r w:rsidRPr="00E35DF1">
        <w:rPr>
          <w:b/>
        </w:rPr>
        <w:t>@</w:t>
      </w:r>
      <w:proofErr w:type="spellStart"/>
      <w:r w:rsidRPr="00E35DF1">
        <w:rPr>
          <w:b/>
        </w:rPr>
        <w:t>microsoft</w:t>
      </w:r>
      <w:proofErr w:type="spellEnd"/>
      <w:r w:rsidRPr="00E35DF1">
        <w:rPr>
          <w:b/>
        </w:rPr>
        <w:t>/</w:t>
      </w:r>
      <w:proofErr w:type="spellStart"/>
      <w:r w:rsidRPr="00E35DF1">
        <w:rPr>
          <w:b/>
        </w:rPr>
        <w:t>sp</w:t>
      </w:r>
      <w:proofErr w:type="spellEnd"/>
      <w:r w:rsidRPr="00E35DF1">
        <w:rPr>
          <w:b/>
        </w:rPr>
        <w:t>-office-</w:t>
      </w:r>
      <w:proofErr w:type="spellStart"/>
      <w:r w:rsidRPr="00E35DF1">
        <w:rPr>
          <w:b/>
        </w:rPr>
        <w:t>ui</w:t>
      </w:r>
      <w:proofErr w:type="spellEnd"/>
      <w:r w:rsidRPr="00E35DF1">
        <w:rPr>
          <w:b/>
        </w:rPr>
        <w:t>-fabric-core</w:t>
      </w:r>
      <w:r>
        <w:t>.</w:t>
      </w:r>
    </w:p>
    <w:p w14:paraId="283369BD" w14:textId="3C18B67E" w:rsidR="00E35DF1" w:rsidRDefault="00E35DF1" w:rsidP="00E35DF1">
      <w:pPr>
        <w:pStyle w:val="LabStepCodeBlockLevel2"/>
      </w:pPr>
      <w:r>
        <w:t xml:space="preserve">npm uninstall </w:t>
      </w:r>
      <w:r w:rsidRPr="00E35DF1">
        <w:t>@microsoft/sp-office-ui-fabric-core</w:t>
      </w:r>
    </w:p>
    <w:p w14:paraId="37BD38BA" w14:textId="69F002D1"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58EC1906" w14:textId="2778968E" w:rsidR="00913CB6" w:rsidRDefault="00913CB6" w:rsidP="00712EBE">
      <w:pPr>
        <w:pStyle w:val="LabStepNumberedLevel2"/>
      </w:pPr>
      <w:r>
        <w:t xml:space="preserve">Insert a new line after the </w:t>
      </w:r>
      <w:proofErr w:type="spellStart"/>
      <w:r w:rsidRPr="00913CB6">
        <w:rPr>
          <w:b/>
        </w:rPr>
        <w:t>supportedHosts</w:t>
      </w:r>
      <w:proofErr w:type="spellEnd"/>
      <w:r>
        <w:t xml:space="preserve"> property and add the following line to add the </w:t>
      </w:r>
      <w:proofErr w:type="spellStart"/>
      <w:r w:rsidRPr="00913CB6">
        <w:rPr>
          <w:b/>
        </w:rPr>
        <w:t>loadLegacyFabricCss</w:t>
      </w:r>
      <w:proofErr w:type="spellEnd"/>
      <w:r>
        <w:t xml:space="preserve"> property.</w:t>
      </w:r>
    </w:p>
    <w:p w14:paraId="37FE176F" w14:textId="50A03C30" w:rsidR="00913CB6" w:rsidRDefault="00913CB6" w:rsidP="00913CB6">
      <w:pPr>
        <w:pStyle w:val="LabStepCodeBlockLevel2"/>
      </w:pPr>
      <w:r w:rsidRPr="00913CB6">
        <w:t>"loadLegacyFabricCss": true,</w:t>
      </w:r>
    </w:p>
    <w:p w14:paraId="4D77C7BD" w14:textId="0AD03545" w:rsidR="00913CB6" w:rsidRDefault="00913CB6" w:rsidP="00712EBE">
      <w:pPr>
        <w:pStyle w:val="LabStepNumberedLevel2"/>
      </w:pPr>
      <w:r>
        <w:lastRenderedPageBreak/>
        <w:t xml:space="preserve">The </w:t>
      </w:r>
      <w:proofErr w:type="spellStart"/>
      <w:r w:rsidRPr="00677C1D">
        <w:rPr>
          <w:b/>
        </w:rPr>
        <w:t>ClassyBannerWebPart.manifest.json</w:t>
      </w:r>
      <w:proofErr w:type="spellEnd"/>
      <w:r>
        <w:t xml:space="preserve"> file should now math the following screenshot.</w:t>
      </w:r>
    </w:p>
    <w:p w14:paraId="69E591AA" w14:textId="34D12242" w:rsidR="00913CB6" w:rsidRDefault="00913CB6" w:rsidP="00913CB6">
      <w:pPr>
        <w:pStyle w:val="LabStepScreenshotLevel2"/>
      </w:pPr>
      <w:r>
        <w:drawing>
          <wp:inline distT="0" distB="0" distL="0" distR="0" wp14:anchorId="3B80FFC0" wp14:editId="46993604">
            <wp:extent cx="4295839" cy="88652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845" cy="967007"/>
                    </a:xfrm>
                    <a:prstGeom prst="rect">
                      <a:avLst/>
                    </a:prstGeom>
                    <a:noFill/>
                    <a:ln>
                      <a:noFill/>
                    </a:ln>
                  </pic:spPr>
                </pic:pic>
              </a:graphicData>
            </a:graphic>
          </wp:inline>
        </w:drawing>
      </w:r>
    </w:p>
    <w:p w14:paraId="561C0861" w14:textId="349EE27D" w:rsidR="00F74BA2" w:rsidRDefault="00F74BA2" w:rsidP="00F74BA2">
      <w:pPr>
        <w:pStyle w:val="LabExerciseCallout"/>
      </w:pPr>
      <w:r>
        <w:t xml:space="preserve">When using SPFx 1.81 and later, you must set the </w:t>
      </w:r>
      <w:proofErr w:type="spellStart"/>
      <w:r w:rsidRPr="00F74BA2">
        <w:rPr>
          <w:b/>
        </w:rPr>
        <w:t>loadLegacyFabricCss</w:t>
      </w:r>
      <w:proofErr w:type="spellEnd"/>
      <w:r>
        <w:t xml:space="preserve"> property to true in order to use Office Fabric UI icons.</w:t>
      </w:r>
    </w:p>
    <w:p w14:paraId="56AD71DA" w14:textId="73E258DB" w:rsidR="00731C19" w:rsidRDefault="00677C1D" w:rsidP="00712EBE">
      <w:pPr>
        <w:pStyle w:val="LabStepNumberedLevel2"/>
      </w:pPr>
      <w:r>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5929CEAE" w:rsidR="005A0CF9" w:rsidRDefault="00AE2AC9" w:rsidP="005A0CF9">
      <w:pPr>
        <w:pStyle w:val="LabExerciseCallout"/>
      </w:pPr>
      <w:r>
        <w:t xml:space="preserve">Inside the webpart </w:t>
      </w:r>
      <w:r w:rsidRPr="00AE2AC9">
        <w:rPr>
          <w:b/>
        </w:rPr>
        <w:t>properties</w:t>
      </w:r>
      <w:r>
        <w:t xml:space="preserve"> collection, there is a property named </w:t>
      </w:r>
      <w:r w:rsidR="005A0CF9" w:rsidRPr="005A0CF9">
        <w:rPr>
          <w:b/>
        </w:rPr>
        <w:t>description</w:t>
      </w:r>
      <w:r w:rsidR="005A0CF9">
        <w:t xml:space="preserve"> </w:t>
      </w:r>
      <w:r>
        <w:t xml:space="preserve">which was </w:t>
      </w:r>
      <w:r w:rsidR="005A0CF9">
        <w:t xml:space="preserve">automatically added by the Yeoman webpart template. The </w:t>
      </w:r>
      <w:r w:rsidR="005A0CF9" w:rsidRPr="005A0CF9">
        <w:rPr>
          <w:b/>
        </w:rPr>
        <w:t>description</w:t>
      </w:r>
      <w:r w:rsidR="005A0CF9">
        <w:t xml:space="preserve"> property </w:t>
      </w:r>
      <w:r>
        <w:t xml:space="preserve">in the </w:t>
      </w:r>
      <w:r w:rsidRPr="00AE2AC9">
        <w:rPr>
          <w:b/>
        </w:rPr>
        <w:t>properties</w:t>
      </w:r>
      <w:r>
        <w:t xml:space="preserve"> collection is </w:t>
      </w:r>
      <w:r w:rsidR="005A0CF9">
        <w:t>not be used in this exercise</w:t>
      </w:r>
      <w:r>
        <w:t>. Y</w:t>
      </w:r>
      <w:r w:rsidR="005A0CF9">
        <w:t>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webpart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webpart implementation file named </w:t>
      </w:r>
      <w:proofErr w:type="spellStart"/>
      <w:r w:rsidR="00D57150">
        <w:rPr>
          <w:b/>
        </w:rPr>
        <w:t>ClassyBannerWebPart</w:t>
      </w:r>
      <w:r w:rsidRPr="00712EBE">
        <w:rPr>
          <w:b/>
        </w:rPr>
        <w:t>.ts</w:t>
      </w:r>
      <w:proofErr w:type="spellEnd"/>
      <w:r>
        <w:rPr>
          <w:b/>
        </w:rPr>
        <w:t>.</w:t>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51689F35" w:rsidR="005A0CF9" w:rsidRDefault="00F301AD" w:rsidP="005A0CF9">
      <w:pPr>
        <w:pStyle w:val="LabExerciseCallout"/>
      </w:pPr>
      <w:r>
        <w:t xml:space="preserve">Remember, in an earlier step </w:t>
      </w:r>
      <w:r w:rsidR="005A0CF9">
        <w:t xml:space="preserve">you </w:t>
      </w:r>
      <w:r>
        <w:t xml:space="preserve">removed </w:t>
      </w:r>
      <w:r w:rsidR="005A0CF9">
        <w:t xml:space="preserve">the </w:t>
      </w:r>
      <w:r w:rsidR="005A0CF9" w:rsidRPr="005A0CF9">
        <w:t>SharePoint Framework Fabric Core</w:t>
      </w:r>
      <w:r w:rsidR="005A0CF9">
        <w:t xml:space="preserve"> package that layers on top of the Office UI Fabric. Therefore, your first step is to </w:t>
      </w:r>
      <w:r w:rsidR="00F23735">
        <w:t xml:space="preserve">change the </w:t>
      </w:r>
      <w:r w:rsidR="00F23735" w:rsidRPr="00F23735">
        <w:rPr>
          <w:b/>
        </w:rPr>
        <w:t>@import</w:t>
      </w:r>
      <w:r w:rsidR="00F23735">
        <w:t xml:space="preserve"> statement that is automatically added to React webparts</w:t>
      </w:r>
      <w:r w:rsidR="005A0CF9">
        <w:t>.</w:t>
      </w:r>
    </w:p>
    <w:p w14:paraId="29AAF455" w14:textId="1BD1E932" w:rsidR="00686BDD" w:rsidRDefault="00686BDD" w:rsidP="00686BDD">
      <w:pPr>
        <w:pStyle w:val="LabStepNumbered"/>
      </w:pPr>
      <w:r>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lastRenderedPageBreak/>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275EBEF6" w14:textId="0C099659" w:rsidR="00F74BA2" w:rsidRPr="00F23735" w:rsidRDefault="00F74BA2" w:rsidP="00CA41A1">
      <w:pPr>
        <w:pStyle w:val="LabStepCodeBlockLevel2"/>
        <w:ind w:left="864"/>
        <w:rPr>
          <w:b w:val="0"/>
          <w:color w:val="7F7F7F" w:themeColor="text1" w:themeTint="80"/>
        </w:rPr>
      </w:pPr>
      <w:r w:rsidRPr="00F23735">
        <w:rPr>
          <w:b w:val="0"/>
          <w:color w:val="7F7F7F" w:themeColor="text1" w:themeTint="80"/>
        </w:rPr>
        <w:t>@import '~office-ui-fabric-react/dist/sass/_References.scss';</w:t>
      </w:r>
    </w:p>
    <w:p w14:paraId="791BB153" w14:textId="77777777" w:rsidR="00F74BA2" w:rsidRPr="00F23735" w:rsidRDefault="00F74BA2" w:rsidP="00CA41A1">
      <w:pPr>
        <w:pStyle w:val="LabStepCodeBlockLevel2"/>
        <w:ind w:left="864"/>
        <w:rPr>
          <w:b w:val="0"/>
        </w:rPr>
      </w:pPr>
    </w:p>
    <w:p w14:paraId="69478099" w14:textId="78D0B0CD" w:rsidR="00686BDD" w:rsidRPr="00F23735" w:rsidRDefault="00686BDD" w:rsidP="00CA41A1">
      <w:pPr>
        <w:pStyle w:val="LabStepCodeBlockLevel2"/>
        <w:ind w:left="864"/>
        <w:rPr>
          <w:b w:val="0"/>
        </w:rPr>
      </w:pPr>
      <w:r w:rsidRPr="00F23735">
        <w:rPr>
          <w:b w:val="0"/>
        </w:rPr>
        <w:t>.classyBanner {</w:t>
      </w:r>
    </w:p>
    <w:p w14:paraId="771D67DD" w14:textId="77777777" w:rsidR="00686BDD" w:rsidRPr="00F23735" w:rsidRDefault="00686BDD" w:rsidP="00CA41A1">
      <w:pPr>
        <w:pStyle w:val="LabStepCodeBlockLevel2"/>
        <w:ind w:left="864"/>
        <w:rPr>
          <w:b w:val="0"/>
        </w:rPr>
      </w:pPr>
      <w:r w:rsidRPr="00F23735">
        <w:rPr>
          <w:b w:val="0"/>
        </w:rPr>
        <w:t xml:space="preserve">  .container {</w:t>
      </w:r>
    </w:p>
    <w:p w14:paraId="3E2673E9" w14:textId="77777777" w:rsidR="00686BDD" w:rsidRPr="00F23735" w:rsidRDefault="00686BDD" w:rsidP="00CA41A1">
      <w:pPr>
        <w:pStyle w:val="LabStepCodeBlockLevel2"/>
        <w:ind w:left="864"/>
        <w:rPr>
          <w:b w:val="0"/>
        </w:rPr>
      </w:pPr>
      <w:r w:rsidRPr="00F23735">
        <w:rPr>
          <w:b w:val="0"/>
        </w:rPr>
        <w:t xml:space="preserve">    max-width: 800px;</w:t>
      </w:r>
    </w:p>
    <w:p w14:paraId="64397767" w14:textId="77777777" w:rsidR="00686BDD" w:rsidRPr="00F23735" w:rsidRDefault="00686BDD" w:rsidP="00CA41A1">
      <w:pPr>
        <w:pStyle w:val="LabStepCodeBlockLevel2"/>
        <w:ind w:left="864"/>
        <w:rPr>
          <w:b w:val="0"/>
        </w:rPr>
      </w:pPr>
      <w:r w:rsidRPr="00F23735">
        <w:rPr>
          <w:b w:val="0"/>
        </w:rPr>
        <w:t xml:space="preserve">    height: 122px;;</w:t>
      </w:r>
    </w:p>
    <w:p w14:paraId="0BA68862" w14:textId="77777777" w:rsidR="00686BDD" w:rsidRPr="00F23735" w:rsidRDefault="00686BDD" w:rsidP="00CA41A1">
      <w:pPr>
        <w:pStyle w:val="LabStepCodeBlockLevel2"/>
        <w:ind w:left="864"/>
        <w:rPr>
          <w:b w:val="0"/>
        </w:rPr>
      </w:pPr>
      <w:r w:rsidRPr="00F23735">
        <w:rPr>
          <w:b w:val="0"/>
        </w:rPr>
        <w:t xml:space="preserve">    margin: 0px auto;</w:t>
      </w:r>
    </w:p>
    <w:p w14:paraId="0ECAC28A" w14:textId="77777777" w:rsidR="00686BDD" w:rsidRPr="00F23735" w:rsidRDefault="00686BDD" w:rsidP="00CA41A1">
      <w:pPr>
        <w:pStyle w:val="LabStepCodeBlockLevel2"/>
        <w:ind w:left="864"/>
        <w:rPr>
          <w:b w:val="0"/>
        </w:rPr>
      </w:pPr>
      <w:r w:rsidRPr="00F23735">
        <w:rPr>
          <w:b w:val="0"/>
        </w:rPr>
        <w:t xml:space="preserve">    border: 1px solid black;</w:t>
      </w:r>
    </w:p>
    <w:p w14:paraId="1395DEAF" w14:textId="77777777" w:rsidR="00686BDD" w:rsidRPr="00F23735" w:rsidRDefault="00686BDD" w:rsidP="00CA41A1">
      <w:pPr>
        <w:pStyle w:val="LabStepCodeBlockLevel2"/>
        <w:ind w:left="864"/>
        <w:rPr>
          <w:b w:val="0"/>
        </w:rPr>
      </w:pPr>
      <w:r w:rsidRPr="00F23735">
        <w:rPr>
          <w:b w:val="0"/>
        </w:rPr>
        <w:t xml:space="preserve">    border-radius: 8px;</w:t>
      </w:r>
    </w:p>
    <w:p w14:paraId="778C9C0A" w14:textId="77777777" w:rsidR="00686BDD" w:rsidRPr="00F23735" w:rsidRDefault="00686BDD" w:rsidP="00CA41A1">
      <w:pPr>
        <w:pStyle w:val="LabStepCodeBlockLevel2"/>
        <w:ind w:left="864"/>
        <w:rPr>
          <w:b w:val="0"/>
        </w:rPr>
      </w:pPr>
      <w:r w:rsidRPr="00F23735">
        <w:rPr>
          <w:b w:val="0"/>
        </w:rPr>
        <w:t xml:space="preserve">    @include ms-Grid;</w:t>
      </w:r>
    </w:p>
    <w:p w14:paraId="684B1BE0" w14:textId="77777777" w:rsidR="00686BDD" w:rsidRPr="00F23735" w:rsidRDefault="00686BDD" w:rsidP="00CA41A1">
      <w:pPr>
        <w:pStyle w:val="LabStepCodeBlockLevel2"/>
        <w:ind w:left="864"/>
        <w:rPr>
          <w:b w:val="0"/>
        </w:rPr>
      </w:pPr>
      <w:r w:rsidRPr="00F23735">
        <w:rPr>
          <w:b w:val="0"/>
        </w:rPr>
        <w:t xml:space="preserve">  }</w:t>
      </w:r>
    </w:p>
    <w:p w14:paraId="24793E1D" w14:textId="77777777" w:rsidR="00686BDD" w:rsidRPr="00F23735" w:rsidRDefault="00686BDD" w:rsidP="00CA41A1">
      <w:pPr>
        <w:pStyle w:val="LabStepCodeBlockLevel2"/>
        <w:ind w:left="864"/>
        <w:rPr>
          <w:b w:val="0"/>
        </w:rPr>
      </w:pPr>
    </w:p>
    <w:p w14:paraId="5A509AED" w14:textId="77777777" w:rsidR="00686BDD" w:rsidRPr="00F23735" w:rsidRDefault="00686BDD" w:rsidP="00CA41A1">
      <w:pPr>
        <w:pStyle w:val="LabStepCodeBlockLevel2"/>
        <w:ind w:left="864"/>
        <w:rPr>
          <w:b w:val="0"/>
        </w:rPr>
      </w:pPr>
      <w:r w:rsidRPr="00F23735">
        <w:rPr>
          <w:b w:val="0"/>
        </w:rPr>
        <w:t xml:space="preserve">  .row {</w:t>
      </w:r>
    </w:p>
    <w:p w14:paraId="61545F5F" w14:textId="77777777" w:rsidR="00686BDD" w:rsidRPr="00F23735" w:rsidRDefault="00686BDD" w:rsidP="00CA41A1">
      <w:pPr>
        <w:pStyle w:val="LabStepCodeBlockLevel2"/>
        <w:ind w:left="864"/>
        <w:rPr>
          <w:b w:val="0"/>
        </w:rPr>
      </w:pPr>
      <w:r w:rsidRPr="00F23735">
        <w:rPr>
          <w:b w:val="0"/>
        </w:rPr>
        <w:t xml:space="preserve">    @include ms-Grid-row;</w:t>
      </w:r>
    </w:p>
    <w:p w14:paraId="7CDBA137" w14:textId="77777777" w:rsidR="00686BDD" w:rsidRPr="00F23735" w:rsidRDefault="00686BDD" w:rsidP="00CA41A1">
      <w:pPr>
        <w:pStyle w:val="LabStepCodeBlockLevel2"/>
        <w:ind w:left="864"/>
        <w:rPr>
          <w:b w:val="0"/>
        </w:rPr>
      </w:pPr>
      <w:r w:rsidRPr="00F23735">
        <w:rPr>
          <w:b w:val="0"/>
        </w:rPr>
        <w:t xml:space="preserve">  }</w:t>
      </w:r>
    </w:p>
    <w:p w14:paraId="10C4B5CB" w14:textId="77777777" w:rsidR="00686BDD" w:rsidRPr="00F23735" w:rsidRDefault="00686BDD" w:rsidP="00CA41A1">
      <w:pPr>
        <w:pStyle w:val="LabStepCodeBlockLevel2"/>
        <w:ind w:left="864"/>
        <w:rPr>
          <w:b w:val="0"/>
        </w:rPr>
      </w:pPr>
      <w:r w:rsidRPr="00F23735">
        <w:rPr>
          <w:b w:val="0"/>
        </w:rPr>
        <w:t xml:space="preserve">  </w:t>
      </w:r>
    </w:p>
    <w:p w14:paraId="657ED521" w14:textId="77777777" w:rsidR="00686BDD" w:rsidRPr="00F23735" w:rsidRDefault="00686BDD" w:rsidP="00CA41A1">
      <w:pPr>
        <w:pStyle w:val="LabStepCodeBlockLevel2"/>
        <w:ind w:left="864"/>
        <w:rPr>
          <w:b w:val="0"/>
        </w:rPr>
      </w:pPr>
      <w:r w:rsidRPr="00F23735">
        <w:rPr>
          <w:b w:val="0"/>
        </w:rPr>
        <w:t xml:space="preserve">  .body {</w:t>
      </w:r>
    </w:p>
    <w:p w14:paraId="4DC34F85" w14:textId="77777777" w:rsidR="00686BDD" w:rsidRPr="00F23735" w:rsidRDefault="00686BDD" w:rsidP="00CA41A1">
      <w:pPr>
        <w:pStyle w:val="LabStepCodeBlockLevel2"/>
        <w:ind w:left="864"/>
        <w:rPr>
          <w:b w:val="0"/>
        </w:rPr>
      </w:pPr>
      <w:r w:rsidRPr="00F23735">
        <w:rPr>
          <w:b w:val="0"/>
        </w:rPr>
        <w:t xml:space="preserve">    @include ms-Grid-col;</w:t>
      </w:r>
    </w:p>
    <w:p w14:paraId="58CE76CF" w14:textId="77777777" w:rsidR="00686BDD" w:rsidRPr="00F23735" w:rsidRDefault="00686BDD" w:rsidP="00CA41A1">
      <w:pPr>
        <w:pStyle w:val="LabStepCodeBlockLevel2"/>
        <w:ind w:left="864"/>
        <w:rPr>
          <w:b w:val="0"/>
        </w:rPr>
      </w:pPr>
      <w:r w:rsidRPr="00F23735">
        <w:rPr>
          <w:b w:val="0"/>
        </w:rPr>
        <w:t xml:space="preserve">    @include ms-lg10;</w:t>
      </w:r>
    </w:p>
    <w:p w14:paraId="03B0C6B5" w14:textId="77777777" w:rsidR="00686BDD" w:rsidRPr="00F23735" w:rsidRDefault="00686BDD" w:rsidP="00CA41A1">
      <w:pPr>
        <w:pStyle w:val="LabStepCodeBlockLevel2"/>
        <w:ind w:left="864"/>
        <w:rPr>
          <w:b w:val="0"/>
        </w:rPr>
      </w:pPr>
      <w:r w:rsidRPr="00F23735">
        <w:rPr>
          <w:b w:val="0"/>
        </w:rPr>
        <w:t xml:space="preserve">    background-color: $ms-color-themeLight;</w:t>
      </w:r>
    </w:p>
    <w:p w14:paraId="2FC3C99F" w14:textId="77777777" w:rsidR="00686BDD" w:rsidRPr="00F23735" w:rsidRDefault="00686BDD" w:rsidP="00CA41A1">
      <w:pPr>
        <w:pStyle w:val="LabStepCodeBlockLevel2"/>
        <w:ind w:left="864"/>
        <w:rPr>
          <w:b w:val="0"/>
        </w:rPr>
      </w:pPr>
    </w:p>
    <w:p w14:paraId="051AB7A0" w14:textId="77777777" w:rsidR="00686BDD" w:rsidRPr="00F23735" w:rsidRDefault="00686BDD" w:rsidP="00CA41A1">
      <w:pPr>
        <w:pStyle w:val="LabStepCodeBlockLevel2"/>
        <w:ind w:left="864"/>
        <w:rPr>
          <w:b w:val="0"/>
        </w:rPr>
      </w:pPr>
      <w:r w:rsidRPr="00F23735">
        <w:rPr>
          <w:b w:val="0"/>
        </w:rPr>
        <w:t xml:space="preserve">  }</w:t>
      </w:r>
    </w:p>
    <w:p w14:paraId="6D0326F3" w14:textId="77777777" w:rsidR="00686BDD" w:rsidRPr="00F23735" w:rsidRDefault="00686BDD" w:rsidP="00CA41A1">
      <w:pPr>
        <w:pStyle w:val="LabStepCodeBlockLevel2"/>
        <w:ind w:left="864"/>
        <w:rPr>
          <w:b w:val="0"/>
        </w:rPr>
      </w:pPr>
      <w:r w:rsidRPr="00F23735">
        <w:rPr>
          <w:b w:val="0"/>
        </w:rPr>
        <w:t xml:space="preserve">   </w:t>
      </w:r>
    </w:p>
    <w:p w14:paraId="2CFA3077" w14:textId="77777777" w:rsidR="00686BDD" w:rsidRPr="00F23735" w:rsidRDefault="00686BDD" w:rsidP="00CA41A1">
      <w:pPr>
        <w:pStyle w:val="LabStepCodeBlockLevel2"/>
        <w:ind w:left="864"/>
        <w:rPr>
          <w:b w:val="0"/>
        </w:rPr>
      </w:pPr>
      <w:r w:rsidRPr="00F23735">
        <w:rPr>
          <w:b w:val="0"/>
        </w:rPr>
        <w:t xml:space="preserve">  .title {</w:t>
      </w:r>
    </w:p>
    <w:p w14:paraId="15220632" w14:textId="77777777" w:rsidR="00686BDD" w:rsidRPr="00F23735" w:rsidRDefault="00686BDD" w:rsidP="00CA41A1">
      <w:pPr>
        <w:pStyle w:val="LabStepCodeBlockLevel2"/>
        <w:ind w:left="864"/>
        <w:rPr>
          <w:b w:val="0"/>
        </w:rPr>
      </w:pPr>
      <w:r w:rsidRPr="00F23735">
        <w:rPr>
          <w:b w:val="0"/>
        </w:rPr>
        <w:t xml:space="preserve">      @include ms-font-xl;</w:t>
      </w:r>
    </w:p>
    <w:p w14:paraId="55547225" w14:textId="77777777" w:rsidR="00686BDD" w:rsidRPr="00F23735" w:rsidRDefault="00686BDD" w:rsidP="00CA41A1">
      <w:pPr>
        <w:pStyle w:val="LabStepCodeBlockLevel2"/>
        <w:ind w:left="864"/>
        <w:rPr>
          <w:b w:val="0"/>
        </w:rPr>
      </w:pPr>
      <w:r w:rsidRPr="00F23735">
        <w:rPr>
          <w:b w:val="0"/>
        </w:rPr>
        <w:t xml:space="preserve">      @include ms-fontColor-white;  </w:t>
      </w:r>
    </w:p>
    <w:p w14:paraId="23ABE84F" w14:textId="77777777" w:rsidR="00686BDD" w:rsidRPr="00F23735" w:rsidRDefault="00686BDD" w:rsidP="00CA41A1">
      <w:pPr>
        <w:pStyle w:val="LabStepCodeBlockLevel2"/>
        <w:ind w:left="864"/>
        <w:rPr>
          <w:b w:val="0"/>
        </w:rPr>
      </w:pPr>
      <w:r w:rsidRPr="00F23735">
        <w:rPr>
          <w:b w:val="0"/>
        </w:rPr>
        <w:t xml:space="preserve">      background-color: $ms-color-themeDark;</w:t>
      </w:r>
    </w:p>
    <w:p w14:paraId="14FBE3A3" w14:textId="77777777" w:rsidR="00686BDD" w:rsidRPr="00F23735" w:rsidRDefault="00686BDD" w:rsidP="00CA41A1">
      <w:pPr>
        <w:pStyle w:val="LabStepCodeBlockLevel2"/>
        <w:ind w:left="864"/>
        <w:rPr>
          <w:b w:val="0"/>
        </w:rPr>
      </w:pPr>
      <w:r w:rsidRPr="00F23735">
        <w:rPr>
          <w:b w:val="0"/>
        </w:rPr>
        <w:t xml:space="preserve">      margin: 4px;</w:t>
      </w:r>
    </w:p>
    <w:p w14:paraId="1E589BE4" w14:textId="77777777" w:rsidR="00686BDD" w:rsidRPr="00F23735" w:rsidRDefault="00686BDD" w:rsidP="00CA41A1">
      <w:pPr>
        <w:pStyle w:val="LabStepCodeBlockLevel2"/>
        <w:ind w:left="864"/>
        <w:rPr>
          <w:b w:val="0"/>
        </w:rPr>
      </w:pPr>
      <w:r w:rsidRPr="00F23735">
        <w:rPr>
          <w:b w:val="0"/>
        </w:rPr>
        <w:t xml:space="preserve">      padding: 4px;  </w:t>
      </w:r>
    </w:p>
    <w:p w14:paraId="48612BBB" w14:textId="77777777" w:rsidR="00686BDD" w:rsidRPr="00F23735" w:rsidRDefault="00686BDD" w:rsidP="00CA41A1">
      <w:pPr>
        <w:pStyle w:val="LabStepCodeBlockLevel2"/>
        <w:ind w:left="864"/>
        <w:rPr>
          <w:b w:val="0"/>
        </w:rPr>
      </w:pPr>
      <w:r w:rsidRPr="00F23735">
        <w:rPr>
          <w:b w:val="0"/>
        </w:rPr>
        <w:t xml:space="preserve">      text-align: center;</w:t>
      </w:r>
    </w:p>
    <w:p w14:paraId="52D77DB9" w14:textId="77777777" w:rsidR="00686BDD" w:rsidRPr="00F23735" w:rsidRDefault="00686BDD" w:rsidP="00CA41A1">
      <w:pPr>
        <w:pStyle w:val="LabStepCodeBlockLevel2"/>
        <w:ind w:left="864"/>
        <w:rPr>
          <w:b w:val="0"/>
        </w:rPr>
      </w:pPr>
      <w:r w:rsidRPr="00F23735">
        <w:rPr>
          <w:b w:val="0"/>
        </w:rPr>
        <w:t xml:space="preserve">      border-radius: 6px;</w:t>
      </w:r>
    </w:p>
    <w:p w14:paraId="2FFF056A" w14:textId="77777777" w:rsidR="00686BDD" w:rsidRPr="00F23735" w:rsidRDefault="00686BDD" w:rsidP="00CA41A1">
      <w:pPr>
        <w:pStyle w:val="LabStepCodeBlockLevel2"/>
        <w:ind w:left="864"/>
        <w:rPr>
          <w:b w:val="0"/>
        </w:rPr>
      </w:pPr>
      <w:r w:rsidRPr="00F23735">
        <w:rPr>
          <w:b w:val="0"/>
        </w:rPr>
        <w:t xml:space="preserve">  }</w:t>
      </w:r>
    </w:p>
    <w:p w14:paraId="657F79DD" w14:textId="77777777" w:rsidR="00686BDD" w:rsidRPr="00F23735" w:rsidRDefault="00686BDD" w:rsidP="00CA41A1">
      <w:pPr>
        <w:pStyle w:val="LabStepCodeBlockLevel2"/>
        <w:ind w:left="864"/>
        <w:rPr>
          <w:b w:val="0"/>
        </w:rPr>
      </w:pPr>
    </w:p>
    <w:p w14:paraId="571E720E" w14:textId="77777777" w:rsidR="00686BDD" w:rsidRPr="00F23735" w:rsidRDefault="00686BDD" w:rsidP="00CA41A1">
      <w:pPr>
        <w:pStyle w:val="LabStepCodeBlockLevel2"/>
        <w:ind w:left="864"/>
        <w:rPr>
          <w:b w:val="0"/>
        </w:rPr>
      </w:pPr>
      <w:r w:rsidRPr="00F23735">
        <w:rPr>
          <w:b w:val="0"/>
        </w:rPr>
        <w:t xml:space="preserve">  .image {</w:t>
      </w:r>
    </w:p>
    <w:p w14:paraId="460A70A2" w14:textId="77777777" w:rsidR="00686BDD" w:rsidRPr="00F23735" w:rsidRDefault="00686BDD" w:rsidP="00CA41A1">
      <w:pPr>
        <w:pStyle w:val="LabStepCodeBlockLevel2"/>
        <w:ind w:left="864"/>
        <w:rPr>
          <w:b w:val="0"/>
        </w:rPr>
      </w:pPr>
      <w:r w:rsidRPr="00F23735">
        <w:rPr>
          <w:b w:val="0"/>
        </w:rPr>
        <w:t xml:space="preserve">    height: 120px;</w:t>
      </w:r>
    </w:p>
    <w:p w14:paraId="198FBFC2" w14:textId="77777777" w:rsidR="00686BDD" w:rsidRPr="00F23735" w:rsidRDefault="00686BDD" w:rsidP="00CA41A1">
      <w:pPr>
        <w:pStyle w:val="LabStepCodeBlockLevel2"/>
        <w:ind w:left="864"/>
        <w:rPr>
          <w:b w:val="0"/>
        </w:rPr>
      </w:pPr>
      <w:r w:rsidRPr="00F23735">
        <w:rPr>
          <w:b w:val="0"/>
        </w:rPr>
        <w:t xml:space="preserve">    @include ms-Grid-col;</w:t>
      </w:r>
    </w:p>
    <w:p w14:paraId="3ABC4533" w14:textId="77777777" w:rsidR="00686BDD" w:rsidRPr="00F23735" w:rsidRDefault="00686BDD" w:rsidP="00CA41A1">
      <w:pPr>
        <w:pStyle w:val="LabStepCodeBlockLevel2"/>
        <w:ind w:left="864"/>
        <w:rPr>
          <w:b w:val="0"/>
        </w:rPr>
      </w:pPr>
      <w:r w:rsidRPr="00F23735">
        <w:rPr>
          <w:b w:val="0"/>
        </w:rPr>
        <w:t xml:space="preserve">    @include ms-lg2;</w:t>
      </w:r>
    </w:p>
    <w:p w14:paraId="63B7998E" w14:textId="77777777" w:rsidR="00686BDD" w:rsidRPr="00F23735" w:rsidRDefault="00686BDD" w:rsidP="00CA41A1">
      <w:pPr>
        <w:pStyle w:val="LabStepCodeBlockLevel2"/>
        <w:ind w:left="864"/>
        <w:rPr>
          <w:b w:val="0"/>
        </w:rPr>
      </w:pPr>
      <w:r w:rsidRPr="00F23735">
        <w:rPr>
          <w:b w:val="0"/>
        </w:rPr>
        <w:t xml:space="preserve">    background-color: red;</w:t>
      </w:r>
    </w:p>
    <w:p w14:paraId="158AC93C" w14:textId="77777777" w:rsidR="00686BDD" w:rsidRPr="00F23735" w:rsidRDefault="00686BDD" w:rsidP="00CA41A1">
      <w:pPr>
        <w:pStyle w:val="LabStepCodeBlockLevel2"/>
        <w:ind w:left="864"/>
        <w:rPr>
          <w:b w:val="0"/>
        </w:rPr>
      </w:pPr>
      <w:r w:rsidRPr="00F23735">
        <w:rPr>
          <w:b w:val="0"/>
        </w:rPr>
        <w:t xml:space="preserve">    border-left: 1px solid black;</w:t>
      </w:r>
    </w:p>
    <w:p w14:paraId="5411969F" w14:textId="77777777" w:rsidR="00686BDD" w:rsidRPr="00F23735" w:rsidRDefault="00686BDD" w:rsidP="00CA41A1">
      <w:pPr>
        <w:pStyle w:val="LabStepCodeBlockLevel2"/>
        <w:ind w:left="864"/>
        <w:rPr>
          <w:b w:val="0"/>
        </w:rPr>
      </w:pPr>
      <w:r w:rsidRPr="00F23735">
        <w:rPr>
          <w:b w:val="0"/>
        </w:rPr>
        <w:t xml:space="preserve">  }</w:t>
      </w:r>
    </w:p>
    <w:p w14:paraId="3AF9894F" w14:textId="77777777" w:rsidR="00F23735" w:rsidRDefault="00F23735" w:rsidP="00CA41A1">
      <w:pPr>
        <w:pStyle w:val="LabStepCodeBlockLevel2"/>
        <w:ind w:left="864"/>
        <w:rPr>
          <w:b w:val="0"/>
        </w:rPr>
      </w:pPr>
    </w:p>
    <w:p w14:paraId="5CA13CEC" w14:textId="77777777" w:rsidR="00F23735" w:rsidRDefault="00F23735" w:rsidP="00CA41A1">
      <w:pPr>
        <w:pStyle w:val="LabStepCodeBlockLevel2"/>
        <w:ind w:left="864"/>
        <w:rPr>
          <w:b w:val="0"/>
        </w:rPr>
      </w:pPr>
    </w:p>
    <w:p w14:paraId="73E6816C" w14:textId="121577CA" w:rsidR="00686BDD" w:rsidRPr="00F23735" w:rsidRDefault="00686BDD" w:rsidP="00CA41A1">
      <w:pPr>
        <w:pStyle w:val="LabStepCodeBlockLevel2"/>
        <w:ind w:left="864"/>
        <w:rPr>
          <w:b w:val="0"/>
        </w:rPr>
      </w:pPr>
      <w:r w:rsidRPr="00F23735">
        <w:rPr>
          <w:b w:val="0"/>
        </w:rP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proofErr w:type="spellStart"/>
      <w:r w:rsidR="00204920" w:rsidRPr="006C104D">
        <w:rPr>
          <w:b/>
        </w:rPr>
        <w:t>ClassyBanner.module.</w:t>
      </w:r>
      <w:r w:rsidR="00204920">
        <w:rPr>
          <w:b/>
        </w:rPr>
        <w:t>s</w:t>
      </w:r>
      <w:r w:rsidR="00204920" w:rsidRPr="006C104D">
        <w:rPr>
          <w:b/>
        </w:rPr>
        <w:t>css</w:t>
      </w:r>
      <w:proofErr w:type="spellEnd"/>
      <w:r w:rsidR="00204920">
        <w:t xml:space="preserve"> appear in IntelliSense when you apply the styles in </w:t>
      </w:r>
      <w:proofErr w:type="spellStart"/>
      <w:r w:rsidR="00204920" w:rsidRPr="00D43BBF">
        <w:rPr>
          <w:b/>
        </w:rPr>
        <w:t>ClassyBanner</w:t>
      </w:r>
      <w:r w:rsidR="00204920">
        <w:rPr>
          <w:b/>
        </w:rPr>
        <w:t>.tsx</w:t>
      </w:r>
      <w:proofErr w:type="spellEnd"/>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proofErr w:type="spellStart"/>
      <w:r w:rsidRPr="00D43BBF">
        <w:rPr>
          <w:b/>
        </w:rPr>
        <w:t>ClassyBanner</w:t>
      </w:r>
      <w:r>
        <w:rPr>
          <w:b/>
        </w:rPr>
        <w:t>.tsx</w:t>
      </w:r>
      <w:proofErr w:type="spellEnd"/>
      <w:r>
        <w:t xml:space="preserve"> to remove reference to the styles you have removed from </w:t>
      </w:r>
      <w:proofErr w:type="spellStart"/>
      <w:r w:rsidRPr="006C104D">
        <w:rPr>
          <w:b/>
        </w:rPr>
        <w:t>ClassyBanner.module.</w:t>
      </w:r>
      <w:r>
        <w:rPr>
          <w:b/>
        </w:rPr>
        <w:t>s</w:t>
      </w:r>
      <w:r w:rsidRPr="006C104D">
        <w:rPr>
          <w:b/>
        </w:rPr>
        <w:t>css</w:t>
      </w:r>
      <w:proofErr w:type="spellEnd"/>
      <w:r>
        <w:t>.</w:t>
      </w:r>
    </w:p>
    <w:p w14:paraId="442D70CC" w14:textId="77777777" w:rsidR="00E35DF1" w:rsidRDefault="00E35DF1">
      <w:pPr>
        <w:spacing w:before="0" w:after="200" w:line="276" w:lineRule="auto"/>
        <w:rPr>
          <w:sz w:val="18"/>
        </w:rPr>
      </w:pPr>
      <w:r>
        <w:br w:type="page"/>
      </w:r>
    </w:p>
    <w:p w14:paraId="2EEED82F" w14:textId="7EBA17BC" w:rsidR="006C104D" w:rsidRDefault="006C104D" w:rsidP="006C104D">
      <w:pPr>
        <w:pStyle w:val="LabStepNumbered"/>
      </w:pPr>
      <w:r>
        <w:lastRenderedPageBreak/>
        <w:t xml:space="preserve">Update the HTML layout generated by the </w:t>
      </w:r>
      <w:r w:rsidR="00153034">
        <w:t xml:space="preserve">webpart's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11C4B35D">
            <wp:extent cx="4121961" cy="1502229"/>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2793" cy="1575421"/>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43E1667E">
            <wp:extent cx="3279383" cy="134547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336" cy="1392637"/>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4ABB9E5B">
            <wp:extent cx="3148148" cy="721135"/>
            <wp:effectExtent l="19050" t="19050" r="1460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434" cy="730134"/>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7A38FC6D"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2D3E5FA1" w:rsidR="007C3115" w:rsidRDefault="007C3115" w:rsidP="007C3115">
      <w:pPr>
        <w:pStyle w:val="LabStepCodeBlockLevel2"/>
      </w:pPr>
      <w:r>
        <w:t xml:space="preserve">  margin-left: 16px;</w:t>
      </w:r>
    </w:p>
    <w:p w14:paraId="172DCF58" w14:textId="4003914D" w:rsidR="007C3115" w:rsidRDefault="007C3115" w:rsidP="007C3115">
      <w:pPr>
        <w:pStyle w:val="LabStepCodeBlockLevel2"/>
      </w:pPr>
      <w:r>
        <w:t>}</w:t>
      </w:r>
    </w:p>
    <w:p w14:paraId="53783145" w14:textId="77777777" w:rsidR="007C3115" w:rsidRDefault="007C3115" w:rsidP="007C3115">
      <w:pPr>
        <w:pStyle w:val="LabStepCodeBlockLevel2"/>
      </w:pPr>
      <w:r>
        <w:t xml:space="preserve">  </w:t>
      </w:r>
    </w:p>
    <w:p w14:paraId="4506F6CA" w14:textId="27EC9235" w:rsidR="007C3115" w:rsidRDefault="007C3115" w:rsidP="007C3115">
      <w:pPr>
        <w:pStyle w:val="LabStepCodeBlockLevel2"/>
      </w:pPr>
      <w:r>
        <w:t>.bodyContent p {</w:t>
      </w:r>
    </w:p>
    <w:p w14:paraId="37366B3D" w14:textId="100554BA" w:rsidR="007C3115" w:rsidRDefault="007C3115" w:rsidP="007C3115">
      <w:pPr>
        <w:pStyle w:val="LabStepCodeBlockLevel2"/>
      </w:pPr>
      <w:r>
        <w:t xml:space="preserve">  color: black;</w:t>
      </w:r>
    </w:p>
    <w:p w14:paraId="3DBCE46B" w14:textId="739F8A0A" w:rsidR="007C3115" w:rsidRDefault="007C3115" w:rsidP="007C3115">
      <w:pPr>
        <w:pStyle w:val="LabStepCodeBlockLevel2"/>
      </w:pPr>
      <w:r>
        <w:t>}</w:t>
      </w:r>
    </w:p>
    <w:p w14:paraId="1293ADDF" w14:textId="77777777" w:rsidR="007C3115" w:rsidRDefault="007C3115" w:rsidP="007C3115">
      <w:pPr>
        <w:pStyle w:val="LabStepCodeBlockLevel2"/>
      </w:pPr>
      <w:r>
        <w:t xml:space="preserve">  </w:t>
      </w:r>
    </w:p>
    <w:p w14:paraId="4682050D" w14:textId="1A42E504" w:rsidR="007C3115" w:rsidRDefault="007C3115" w:rsidP="007C3115">
      <w:pPr>
        <w:pStyle w:val="LabStepCodeBlockLevel2"/>
      </w:pPr>
      <w:r>
        <w:t>.bodyContent p i {</w:t>
      </w:r>
    </w:p>
    <w:p w14:paraId="050890AE" w14:textId="5CC5F999" w:rsidR="007C3115" w:rsidRDefault="007C3115" w:rsidP="007C3115">
      <w:pPr>
        <w:pStyle w:val="LabStepCodeBlockLevel2"/>
      </w:pPr>
      <w:r>
        <w:t xml:space="preserve">  margin-right: 8px;</w:t>
      </w:r>
    </w:p>
    <w:p w14:paraId="30C6429D" w14:textId="471FEB66" w:rsidR="007C3115" w:rsidRDefault="007C3115" w:rsidP="007C3115">
      <w:pPr>
        <w:pStyle w:val="LabStepCodeBlockLevel2"/>
      </w:pPr>
      <w:r>
        <w:t>}</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5DB81C5B">
            <wp:extent cx="4472597" cy="83602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393" cy="84177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79654FA8" w:rsidR="00F0396A" w:rsidRDefault="00244685" w:rsidP="00F0396A">
      <w:pPr>
        <w:pStyle w:val="LabStepScreenshotLevel2"/>
      </w:pPr>
      <w:r>
        <w:drawing>
          <wp:inline distT="0" distB="0" distL="0" distR="0" wp14:anchorId="04F2EF0F" wp14:editId="6ECCB002">
            <wp:extent cx="2490158" cy="1312090"/>
            <wp:effectExtent l="0" t="0" r="571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760" cy="1331903"/>
                    </a:xfrm>
                    <a:prstGeom prst="rect">
                      <a:avLst/>
                    </a:prstGeom>
                    <a:noFill/>
                    <a:ln>
                      <a:no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6DC8FA73">
            <wp:extent cx="4952154" cy="914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418" cy="924789"/>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proofErr w:type="spellStart"/>
      <w:r w:rsidRPr="000B4226">
        <w:rPr>
          <w:b/>
        </w:rPr>
        <w:t>targetListDefault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655958A" w:rsidR="000B4226" w:rsidRDefault="00F60C82" w:rsidP="000B4226">
      <w:pPr>
        <w:pStyle w:val="LabStepCodeBlockLevel2"/>
      </w:pPr>
      <w:r>
        <w:t>p</w:t>
      </w:r>
      <w:r w:rsidR="000B4226">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5C21FB">
            <wp:extent cx="2271059" cy="580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7832"/>
                    <a:stretch/>
                  </pic:blipFill>
                  <pic:spPr bwMode="auto">
                    <a:xfrm>
                      <a:off x="0" y="0"/>
                      <a:ext cx="2479489" cy="63364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lastRenderedPageBreak/>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lastRenderedPageBreak/>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lastRenderedPageBreak/>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bookmarkStart w:id="2" w:name="_GoBack"/>
      <w:bookmarkEnd w:id="2"/>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19E9F7C">
            <wp:extent cx="1701214" cy="14702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6949" cy="1544305"/>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3" w:name="_Hlk524001535"/>
      <w:r w:rsidR="0031041C">
        <w:rPr>
          <w:b/>
        </w:rPr>
        <w:t>MockLead</w:t>
      </w:r>
      <w:r w:rsidRPr="00AE406C">
        <w:rPr>
          <w:b/>
        </w:rPr>
        <w:t>sService</w:t>
      </w:r>
      <w:bookmarkEnd w:id="3"/>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7C8A5F71" w:rsidR="00E90665" w:rsidRDefault="00E90665" w:rsidP="00E90665">
      <w:pPr>
        <w:pStyle w:val="LabStepNumberedLevel2"/>
      </w:pPr>
      <w:r>
        <w:t xml:space="preserve">In the browser, navigate to the SharePoint </w:t>
      </w:r>
      <w:r w:rsidR="00C61BA8">
        <w:t xml:space="preserve">site </w:t>
      </w:r>
      <w:r w:rsidR="00FC7052">
        <w:t>you created in lab 1 at the following path</w:t>
      </w:r>
      <w:r>
        <w:t>.</w:t>
      </w:r>
    </w:p>
    <w:p w14:paraId="637C5FE5" w14:textId="73E7B3FC" w:rsidR="00FC7052" w:rsidRDefault="00FC7052" w:rsidP="00FC7052">
      <w:pPr>
        <w:pStyle w:val="LabStepCodeBlockLevel2"/>
      </w:pPr>
      <w:r w:rsidRPr="00FC7052">
        <w:t>https://</w:t>
      </w:r>
      <w:r w:rsidRPr="00FC7052">
        <w:rPr>
          <w:color w:val="7F7F7F" w:themeColor="text1" w:themeTint="80"/>
        </w:rPr>
        <w:t>[YOUR_TENANT]</w:t>
      </w:r>
      <w:r w:rsidRPr="00FC7052">
        <w:t>.sharepoint.com/sites/TeamSite</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4AD77604" w:rsidR="00E90665" w:rsidRDefault="00E90665" w:rsidP="00E90665">
      <w:pPr>
        <w:pStyle w:val="LabStepScreenshotLevel2"/>
      </w:pPr>
      <w:r>
        <w:t xml:space="preserve"> </w:t>
      </w:r>
      <w:r w:rsidR="00B54674">
        <w:drawing>
          <wp:inline distT="0" distB="0" distL="0" distR="0" wp14:anchorId="4A9835FA" wp14:editId="7D3566B6">
            <wp:extent cx="1452283" cy="1043495"/>
            <wp:effectExtent l="19050" t="19050" r="14605" b="234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4303" cy="1052132"/>
                    </a:xfrm>
                    <a:prstGeom prst="rect">
                      <a:avLst/>
                    </a:prstGeom>
                    <a:noFill/>
                    <a:ln>
                      <a:solidFill>
                        <a:schemeClr val="tx1">
                          <a:lumMod val="50000"/>
                          <a:lumOff val="50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3100FE69" w:rsidR="00E90665" w:rsidRDefault="00FC7052" w:rsidP="00E90665">
      <w:pPr>
        <w:pStyle w:val="LabStepScreenshotLevel2"/>
      </w:pPr>
      <w:r>
        <w:drawing>
          <wp:inline distT="0" distB="0" distL="0" distR="0" wp14:anchorId="5E2F6F06" wp14:editId="0FC41D52">
            <wp:extent cx="1518024" cy="814366"/>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9711" cy="842094"/>
                    </a:xfrm>
                    <a:prstGeom prst="rect">
                      <a:avLst/>
                    </a:prstGeom>
                    <a:noFill/>
                    <a:ln>
                      <a:solidFill>
                        <a:schemeClr val="tx1">
                          <a:lumMod val="50000"/>
                          <a:lumOff val="50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426B35AB">
            <wp:extent cx="2534024" cy="811715"/>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3562" cy="840397"/>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303BC675" w:rsidR="00E90665" w:rsidRDefault="00FC7052" w:rsidP="00E90665">
      <w:pPr>
        <w:pStyle w:val="LabStepScreenshotLevel2"/>
      </w:pPr>
      <w:r>
        <w:drawing>
          <wp:inline distT="0" distB="0" distL="0" distR="0" wp14:anchorId="647A267B" wp14:editId="11900337">
            <wp:extent cx="4303059" cy="1874882"/>
            <wp:effectExtent l="19050" t="19050" r="2159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397" cy="1878951"/>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3BC8B1C7">
            <wp:extent cx="2351175"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23412" b="23292"/>
                    <a:stretch/>
                  </pic:blipFill>
                  <pic:spPr bwMode="auto">
                    <a:xfrm>
                      <a:off x="0" y="0"/>
                      <a:ext cx="2484961" cy="966431"/>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lastRenderedPageBreak/>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webpart's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118875C6">
            <wp:extent cx="3567953" cy="47242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954" b="18975"/>
                    <a:stretch/>
                  </pic:blipFill>
                  <pic:spPr bwMode="auto">
                    <a:xfrm>
                      <a:off x="0" y="0"/>
                      <a:ext cx="4122538" cy="545851"/>
                    </a:xfrm>
                    <a:prstGeom prst="rect">
                      <a:avLst/>
                    </a:prstGeom>
                    <a:noFill/>
                    <a:ln>
                      <a:noFill/>
                    </a:ln>
                    <a:extLst>
                      <a:ext uri="{53640926-AAD7-44D8-BBD7-CCE9431645EC}">
                        <a14:shadowObscured xmlns:a14="http://schemas.microsoft.com/office/drawing/2010/main"/>
                      </a:ext>
                    </a:extLst>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5F0D7BB0" w:rsidR="00C76230" w:rsidRDefault="00C76230" w:rsidP="00C76230">
      <w:pPr>
        <w:pStyle w:val="LabStepNumberedLevel2"/>
      </w:pPr>
      <w:r>
        <w:t xml:space="preserve">Navigate to the Terminal console and execute </w:t>
      </w:r>
      <w:r w:rsidRPr="00391CE3">
        <w:rPr>
          <w:b/>
        </w:rPr>
        <w:t>gulp serve</w:t>
      </w:r>
      <w:r>
        <w:t xml:space="preserve"> to start up the project.</w:t>
      </w:r>
    </w:p>
    <w:p w14:paraId="416C0030" w14:textId="59DF1AA1" w:rsidR="00C76230" w:rsidRDefault="00C76230" w:rsidP="00C76230">
      <w:pPr>
        <w:pStyle w:val="LabStepCodeBlockLevel2"/>
      </w:pPr>
      <w:r w:rsidRPr="00231A55">
        <w:t>gulp serve</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5F0FD7BD"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00584564">
        <w:t>/sites/TeamSite</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180576C9" w:rsidR="00C76230" w:rsidRDefault="00584564" w:rsidP="00C76230">
      <w:pPr>
        <w:pStyle w:val="LabStepScreenshotLevel2"/>
      </w:pPr>
      <w:r>
        <w:drawing>
          <wp:inline distT="0" distB="0" distL="0" distR="0" wp14:anchorId="5729765B" wp14:editId="1AA46845">
            <wp:extent cx="3125695" cy="1150094"/>
            <wp:effectExtent l="19050" t="19050" r="1778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5659" cy="116111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61E050A1">
            <wp:extent cx="4303059" cy="1042695"/>
            <wp:effectExtent l="19050" t="19050" r="2159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3139" cy="1054830"/>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548FD45C">
            <wp:extent cx="1799834" cy="8307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8913" cy="848767"/>
                    </a:xfrm>
                    <a:prstGeom prst="rect">
                      <a:avLst/>
                    </a:prstGeom>
                    <a:noFill/>
                    <a:ln>
                      <a:noFill/>
                    </a:ln>
                  </pic:spPr>
                </pic:pic>
              </a:graphicData>
            </a:graphic>
          </wp:inline>
        </w:drawing>
      </w:r>
    </w:p>
    <w:p w14:paraId="13A0FD5E" w14:textId="4E2CA804"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FC6EEE" w:rsidRPr="00FC6EEE">
        <w:rPr>
          <w:b/>
        </w:rPr>
        <w:t>@</w:t>
      </w:r>
      <w:proofErr w:type="spellStart"/>
      <w:r w:rsidR="00FC6EEE" w:rsidRPr="00FC6EEE">
        <w:rPr>
          <w:b/>
        </w:rPr>
        <w:t>microsoft</w:t>
      </w:r>
      <w:proofErr w:type="spellEnd"/>
      <w:r w:rsidR="00FC6EEE" w:rsidRPr="00FC6EEE">
        <w:rPr>
          <w:b/>
        </w:rPr>
        <w:t>/</w:t>
      </w:r>
      <w:proofErr w:type="spellStart"/>
      <w:r w:rsidR="00FC6EEE" w:rsidRPr="00FC6EEE">
        <w:rPr>
          <w:b/>
        </w:rPr>
        <w:t>sp</w:t>
      </w:r>
      <w:proofErr w:type="spellEnd"/>
      <w:r w:rsidR="00FC6EEE" w:rsidRPr="00FC6EEE">
        <w:rPr>
          <w:b/>
        </w:rPr>
        <w:t>-property-pane</w:t>
      </w:r>
      <w:r w:rsidR="002C75B6">
        <w:t xml:space="preserve"> package.</w:t>
      </w:r>
    </w:p>
    <w:p w14:paraId="7BCC3AB7" w14:textId="77777777" w:rsidR="00FC6EEE" w:rsidRDefault="00FC6EEE" w:rsidP="00FC6EEE">
      <w:pPr>
        <w:pStyle w:val="LabStepCodeBlockLevel2"/>
      </w:pPr>
      <w:r>
        <w:t>import {</w:t>
      </w:r>
    </w:p>
    <w:p w14:paraId="64F58367" w14:textId="77777777" w:rsidR="00FC6EEE" w:rsidRDefault="00FC6EEE" w:rsidP="00FC6EEE">
      <w:pPr>
        <w:pStyle w:val="LabStepCodeBlockLevel2"/>
      </w:pPr>
      <w:r>
        <w:t xml:space="preserve">  IPropertyPaneConfiguration,</w:t>
      </w:r>
    </w:p>
    <w:p w14:paraId="39BEE940" w14:textId="77777777" w:rsidR="00FC6EEE" w:rsidRDefault="00FC6EEE" w:rsidP="00FC6EEE">
      <w:pPr>
        <w:pStyle w:val="LabStepCodeBlockLevel2"/>
      </w:pPr>
      <w:r>
        <w:t xml:space="preserve">  PropertyPaneTextField</w:t>
      </w:r>
    </w:p>
    <w:p w14:paraId="23194898" w14:textId="6C070620" w:rsidR="00751195" w:rsidRDefault="00FC6EEE" w:rsidP="00FC6EEE">
      <w:pPr>
        <w:pStyle w:val="LabStepCodeBlockLevel2"/>
      </w:pPr>
      <w:r>
        <w:t>} from '@microsoft/sp-property-pane';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1C2D90F1" w14:textId="77777777" w:rsidR="00FC6EEE" w:rsidRPr="00FC6EEE" w:rsidRDefault="00FC6EEE" w:rsidP="00FC6EEE">
      <w:pPr>
        <w:pStyle w:val="LabStepCodeBlockLevel2"/>
        <w:rPr>
          <w:color w:val="7F7F7F" w:themeColor="text1" w:themeTint="80"/>
        </w:rPr>
      </w:pPr>
      <w:r w:rsidRPr="00FC6EEE">
        <w:rPr>
          <w:color w:val="7F7F7F" w:themeColor="text1" w:themeTint="80"/>
        </w:rPr>
        <w:t>import {</w:t>
      </w:r>
    </w:p>
    <w:p w14:paraId="1B1E30D7" w14:textId="77777777" w:rsidR="00FC6EEE" w:rsidRPr="00FC6EEE" w:rsidRDefault="00FC6EEE" w:rsidP="00FC6EEE">
      <w:pPr>
        <w:pStyle w:val="LabStepCodeBlockLevel2"/>
        <w:rPr>
          <w:color w:val="7F7F7F" w:themeColor="text1" w:themeTint="80"/>
        </w:rPr>
      </w:pPr>
      <w:r w:rsidRPr="00FC6EEE">
        <w:rPr>
          <w:color w:val="7F7F7F" w:themeColor="text1" w:themeTint="80"/>
        </w:rPr>
        <w:t xml:space="preserve">  IPropertyPaneConfiguration,</w:t>
      </w:r>
    </w:p>
    <w:p w14:paraId="70445FED" w14:textId="26289946" w:rsidR="00FC6EEE" w:rsidRDefault="00FC6EEE" w:rsidP="00FC6EEE">
      <w:pPr>
        <w:pStyle w:val="LabStepCodeBlockLevel2"/>
        <w:rPr>
          <w:color w:val="7F7F7F" w:themeColor="text1" w:themeTint="80"/>
        </w:rPr>
      </w:pPr>
      <w:r w:rsidRPr="00FC6EEE">
        <w:rPr>
          <w:color w:val="7F7F7F" w:themeColor="text1" w:themeTint="80"/>
        </w:rPr>
        <w:t xml:space="preserve">  PropertyPaneTextField</w:t>
      </w:r>
      <w:r>
        <w:rPr>
          <w:color w:val="7F7F7F" w:themeColor="text1" w:themeTint="80"/>
        </w:rPr>
        <w:t>,</w:t>
      </w:r>
    </w:p>
    <w:p w14:paraId="5F32D31B" w14:textId="77777777" w:rsidR="00FC6EEE" w:rsidRPr="00FC6EEE" w:rsidRDefault="00FC6EEE" w:rsidP="00FC6EEE">
      <w:pPr>
        <w:pStyle w:val="LabStepCodeBlockLevel2"/>
      </w:pPr>
      <w:r w:rsidRPr="00FC6EEE">
        <w:t xml:space="preserve">  PropertyPaneDropdown,</w:t>
      </w:r>
    </w:p>
    <w:p w14:paraId="7E8CD1BE" w14:textId="3BD9AD04" w:rsidR="00FC6EEE" w:rsidRPr="00FC6EEE" w:rsidRDefault="00FC6EEE" w:rsidP="00FC6EEE">
      <w:pPr>
        <w:pStyle w:val="LabStepCodeBlockLevel2"/>
      </w:pPr>
      <w:r w:rsidRPr="00FC6EEE">
        <w:t xml:space="preserve">  IPropertyPaneDropdownOption</w:t>
      </w:r>
    </w:p>
    <w:p w14:paraId="6BF65BC5" w14:textId="1401C483" w:rsidR="00751195" w:rsidRPr="00751195" w:rsidRDefault="00FC6EEE" w:rsidP="00751195">
      <w:pPr>
        <w:pStyle w:val="LabStepCodeBlockLevel2"/>
        <w:rPr>
          <w:color w:val="7F7F7F" w:themeColor="text1" w:themeTint="80"/>
        </w:rPr>
      </w:pPr>
      <w:r w:rsidRPr="00FC6EEE">
        <w:rPr>
          <w:color w:val="7F7F7F" w:themeColor="text1" w:themeTint="80"/>
        </w:rPr>
        <w:t>} from '@microsoft/sp-property-pane';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3B1AED98" w:rsidR="00751195" w:rsidRDefault="00751195" w:rsidP="00751195">
      <w:pPr>
        <w:pStyle w:val="LabStepCodeBlockLevel2"/>
      </w:pPr>
      <w:r>
        <w:t>private listsFetched: boolean = false;</w:t>
      </w:r>
    </w:p>
    <w:p w14:paraId="1319B0B2" w14:textId="77777777" w:rsidR="00C9745A" w:rsidRDefault="00C9745A" w:rsidP="00751195">
      <w:pPr>
        <w:pStyle w:val="LabStepCodeBlockLevel2"/>
      </w:pP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34BAD539" w:rsidR="00E17951" w:rsidRDefault="00E17951" w:rsidP="00E17951">
      <w:pPr>
        <w:pStyle w:val="LabStepCodeBlockLevel2"/>
      </w:pPr>
      <w:r>
        <w:t xml:space="preserve">  if (this.listsFetched) {</w:t>
      </w:r>
    </w:p>
    <w:p w14:paraId="597222F9" w14:textId="5F4CC20E" w:rsidR="00E17951" w:rsidRDefault="00E17951" w:rsidP="00E17951">
      <w:pPr>
        <w:pStyle w:val="LabStepCodeBlockLevel2"/>
      </w:pPr>
      <w:r>
        <w:t xml:space="preserve">    return;</w:t>
      </w:r>
    </w:p>
    <w:p w14:paraId="0AB49AEE" w14:textId="6858601B" w:rsidR="00E17951" w:rsidRDefault="00E17951" w:rsidP="00E17951">
      <w:pPr>
        <w:pStyle w:val="LabStepCodeBlockLevel2"/>
      </w:pPr>
      <w:r>
        <w:t xml:space="preserve">  }</w:t>
      </w:r>
    </w:p>
    <w:p w14:paraId="4DA84239" w14:textId="42C8D217" w:rsidR="00E17951" w:rsidRDefault="00E17951" w:rsidP="00E17951">
      <w:pPr>
        <w:pStyle w:val="LabStepCodeBlockLevel2"/>
      </w:pPr>
      <w:r>
        <w:t xml:space="preserve">  this.fetchListOptions().then((options: IPropertyPaneDropdownOption[]) =&gt; {</w:t>
      </w:r>
    </w:p>
    <w:p w14:paraId="4B017387" w14:textId="3E32347D" w:rsidR="00E17951" w:rsidRDefault="00E17951" w:rsidP="00E17951">
      <w:pPr>
        <w:pStyle w:val="LabStepCodeBlockLevel2"/>
      </w:pPr>
      <w:r>
        <w:t xml:space="preserve">    this.listOptions = options;</w:t>
      </w:r>
    </w:p>
    <w:p w14:paraId="11B9CE53" w14:textId="571AA251" w:rsidR="00E17951" w:rsidRDefault="00E17951" w:rsidP="00E17951">
      <w:pPr>
        <w:pStyle w:val="LabStepCodeBlockLevel2"/>
      </w:pPr>
      <w:r>
        <w:t xml:space="preserve">    this.listsFetched = true;</w:t>
      </w:r>
    </w:p>
    <w:p w14:paraId="202CF62F" w14:textId="17EAF2F5" w:rsidR="00E17951" w:rsidRDefault="00E17951" w:rsidP="00E17951">
      <w:pPr>
        <w:pStyle w:val="LabStepCodeBlockLevel2"/>
      </w:pPr>
      <w:r>
        <w:t xml:space="preserve">    this.context.propertyPane.refresh();</w:t>
      </w:r>
    </w:p>
    <w:p w14:paraId="77ED2D1B" w14:textId="20465270" w:rsidR="00E17951" w:rsidRDefault="00E17951" w:rsidP="00E17951">
      <w:pPr>
        <w:pStyle w:val="LabStepCodeBlockLevel2"/>
      </w:pPr>
      <w:r>
        <w:t xml:space="preserve">    this.render();</w:t>
      </w:r>
    </w:p>
    <w:p w14:paraId="60E86250" w14:textId="47F3E845" w:rsidR="00E17951" w:rsidRDefault="00E17951" w:rsidP="00E17951">
      <w:pPr>
        <w:pStyle w:val="LabStepCodeBlockLevel2"/>
      </w:pPr>
      <w:r>
        <w:t xml:space="preserve">  });</w:t>
      </w:r>
    </w:p>
    <w:p w14:paraId="17C8A864" w14:textId="1C3E8D7E" w:rsidR="00E17951" w:rsidRDefault="00E17951" w:rsidP="00E17951">
      <w:pPr>
        <w:pStyle w:val="LabStepCodeBlockLevel2"/>
      </w:pPr>
      <w:r>
        <w:t>}</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webpart's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component in two ways. First, the webpart</w:t>
      </w:r>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Pr="00512519" w:rsidRDefault="00CA23A6" w:rsidP="00CA23A6">
      <w:pPr>
        <w:pStyle w:val="LabStepCodeBlockLevel2"/>
        <w:rPr>
          <w:sz w:val="14"/>
        </w:rPr>
      </w:pPr>
      <w:r w:rsidRPr="00512519">
        <w:rPr>
          <w:sz w:val="14"/>
        </w:rPr>
        <w:t>public componentDidUpdate(prevProps: ILeadTrackerProps, prevState: ILeadTrackerState, prevContext: any): void {</w:t>
      </w:r>
    </w:p>
    <w:p w14:paraId="73E92BE4" w14:textId="77777777" w:rsidR="00CA23A6" w:rsidRPr="00512519" w:rsidRDefault="00CA23A6" w:rsidP="00CA23A6">
      <w:pPr>
        <w:pStyle w:val="LabStepCodeBlockLevel2"/>
        <w:rPr>
          <w:sz w:val="14"/>
        </w:rPr>
      </w:pPr>
      <w:r w:rsidRPr="00512519">
        <w:rPr>
          <w:sz w:val="14"/>
        </w:rPr>
        <w:t xml:space="preserve">  if (prevState.targetList != this.state.targetList) {</w:t>
      </w:r>
    </w:p>
    <w:p w14:paraId="5345C96E" w14:textId="77777777" w:rsidR="00CA23A6" w:rsidRPr="00512519" w:rsidRDefault="00CA23A6" w:rsidP="00CA23A6">
      <w:pPr>
        <w:pStyle w:val="LabStepCodeBlockLevel2"/>
        <w:rPr>
          <w:sz w:val="14"/>
        </w:rPr>
      </w:pPr>
      <w:r w:rsidRPr="00512519">
        <w:rPr>
          <w:sz w:val="14"/>
        </w:rPr>
        <w:t xml:space="preserve">    this.setState({ loading: true });</w:t>
      </w:r>
    </w:p>
    <w:p w14:paraId="374D67B0" w14:textId="77777777" w:rsidR="00CA23A6" w:rsidRPr="00512519" w:rsidRDefault="00CA23A6" w:rsidP="00CA23A6">
      <w:pPr>
        <w:pStyle w:val="LabStepCodeBlockLevel2"/>
        <w:rPr>
          <w:sz w:val="14"/>
        </w:rPr>
      </w:pPr>
      <w:r w:rsidRPr="00512519">
        <w:rPr>
          <w:sz w:val="14"/>
        </w:rPr>
        <w:t xml:space="preserve">    this.leadsService.getLeads(this.state.targetList).then((leads: ILead[]) =&gt; {</w:t>
      </w:r>
    </w:p>
    <w:p w14:paraId="2F8FA5E7" w14:textId="77777777" w:rsidR="00CA23A6" w:rsidRPr="00512519" w:rsidRDefault="00CA23A6" w:rsidP="00CA23A6">
      <w:pPr>
        <w:pStyle w:val="LabStepCodeBlockLevel2"/>
        <w:rPr>
          <w:sz w:val="14"/>
        </w:rPr>
      </w:pPr>
      <w:r w:rsidRPr="00512519">
        <w:rPr>
          <w:sz w:val="14"/>
        </w:rPr>
        <w:t xml:space="preserve">      this.setState({ leads: leads, loading: false });</w:t>
      </w:r>
    </w:p>
    <w:p w14:paraId="34DC5607" w14:textId="77777777" w:rsidR="00CA23A6" w:rsidRPr="00512519" w:rsidRDefault="00CA23A6" w:rsidP="00CA23A6">
      <w:pPr>
        <w:pStyle w:val="LabStepCodeBlockLevel2"/>
        <w:rPr>
          <w:sz w:val="14"/>
        </w:rPr>
      </w:pPr>
      <w:r w:rsidRPr="00512519">
        <w:rPr>
          <w:sz w:val="14"/>
        </w:rPr>
        <w:t xml:space="preserve">    });</w:t>
      </w:r>
    </w:p>
    <w:p w14:paraId="03DD0C7C" w14:textId="77777777" w:rsidR="00CA23A6" w:rsidRPr="00512519" w:rsidRDefault="00CA23A6" w:rsidP="00CA23A6">
      <w:pPr>
        <w:pStyle w:val="LabStepCodeBlockLevel2"/>
        <w:rPr>
          <w:sz w:val="14"/>
        </w:rPr>
      </w:pPr>
      <w:r w:rsidRPr="00512519">
        <w:rPr>
          <w:sz w:val="14"/>
        </w:rPr>
        <w:t xml:space="preserve">  }</w:t>
      </w:r>
    </w:p>
    <w:p w14:paraId="0D2AC6AB" w14:textId="52349E87" w:rsidR="00CA23A6" w:rsidRDefault="00CA23A6" w:rsidP="00CA23A6">
      <w:pPr>
        <w:pStyle w:val="LabStepCodeBlockLevel2"/>
      </w:pPr>
      <w:r w:rsidRPr="00512519">
        <w:rPr>
          <w:sz w:val="14"/>
        </w:rP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680C535E" w:rsidR="00E20B84" w:rsidRDefault="00E20B84" w:rsidP="00E20B84">
      <w:pPr>
        <w:pStyle w:val="LabStepNumberedLevel2"/>
      </w:pPr>
      <w:r>
        <w:t xml:space="preserve">Navigate to the Terminal console and execute </w:t>
      </w:r>
      <w:r w:rsidRPr="00391CE3">
        <w:rPr>
          <w:b/>
        </w:rPr>
        <w:t>gulp serve</w:t>
      </w:r>
      <w:r>
        <w:t xml:space="preserve"> to start up the project.</w:t>
      </w:r>
    </w:p>
    <w:p w14:paraId="6D1AB33A" w14:textId="30C4DBE5" w:rsidR="00E20B84" w:rsidRDefault="00E20B84" w:rsidP="00E20B84">
      <w:pPr>
        <w:pStyle w:val="LabStepCodeBlockLevel2"/>
      </w:pPr>
      <w:r w:rsidRPr="00231A55">
        <w:t>gulp serve</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5"/>
      <w:headerReference w:type="default" r:id="rId66"/>
      <w:footerReference w:type="even"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F80A9" w14:textId="77777777" w:rsidR="00AC31D3" w:rsidRDefault="00AC31D3" w:rsidP="005F53BE">
      <w:pPr>
        <w:spacing w:before="0" w:after="0"/>
      </w:pPr>
      <w:r>
        <w:separator/>
      </w:r>
    </w:p>
  </w:endnote>
  <w:endnote w:type="continuationSeparator" w:id="0">
    <w:p w14:paraId="598C6F65" w14:textId="77777777" w:rsidR="00AC31D3" w:rsidRDefault="00AC31D3"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1842DE" w:rsidRDefault="001842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1842DE" w:rsidRDefault="001842DE"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1842DE" w:rsidRPr="00487314" w:rsidRDefault="001842DE"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1842DE" w:rsidRDefault="001842DE"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1842DE" w:rsidRPr="00487314" w:rsidRDefault="001842DE"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C84CF" w14:textId="77777777" w:rsidR="00AC31D3" w:rsidRDefault="00AC31D3" w:rsidP="005F53BE">
      <w:pPr>
        <w:spacing w:before="0" w:after="0"/>
      </w:pPr>
      <w:r>
        <w:separator/>
      </w:r>
    </w:p>
  </w:footnote>
  <w:footnote w:type="continuationSeparator" w:id="0">
    <w:p w14:paraId="7EB3E7A2" w14:textId="77777777" w:rsidR="00AC31D3" w:rsidRDefault="00AC31D3"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1842DE" w:rsidRDefault="001842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1842DE" w:rsidRDefault="001842DE"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536D6D22" w:rsidR="001842DE" w:rsidRPr="00E871B8" w:rsidRDefault="001842DE"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Jul 9, 2019</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1842DE" w:rsidRDefault="001842DE"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23F5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2752A"/>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42DE"/>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5819"/>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12519"/>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4564"/>
    <w:rsid w:val="00587247"/>
    <w:rsid w:val="005A0CF9"/>
    <w:rsid w:val="005A0E0F"/>
    <w:rsid w:val="005A63D1"/>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3CB6"/>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774ED"/>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31D3"/>
    <w:rsid w:val="00AC4488"/>
    <w:rsid w:val="00AD05FD"/>
    <w:rsid w:val="00AD64B0"/>
    <w:rsid w:val="00AD67CF"/>
    <w:rsid w:val="00AD6BC0"/>
    <w:rsid w:val="00AD7069"/>
    <w:rsid w:val="00AE10EF"/>
    <w:rsid w:val="00AE11A2"/>
    <w:rsid w:val="00AE2AC9"/>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80E"/>
    <w:rsid w:val="00B53AD1"/>
    <w:rsid w:val="00B54674"/>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9745A"/>
    <w:rsid w:val="00CA03C2"/>
    <w:rsid w:val="00CA2247"/>
    <w:rsid w:val="00CA23A6"/>
    <w:rsid w:val="00CA41A1"/>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19DF"/>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5DF1"/>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E50"/>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6997"/>
    <w:rsid w:val="00EC763B"/>
    <w:rsid w:val="00ED0BDB"/>
    <w:rsid w:val="00ED0F19"/>
    <w:rsid w:val="00ED1896"/>
    <w:rsid w:val="00EE11D5"/>
    <w:rsid w:val="00EE6F2C"/>
    <w:rsid w:val="00EE7D78"/>
    <w:rsid w:val="00EF21C5"/>
    <w:rsid w:val="00F0396A"/>
    <w:rsid w:val="00F03AD8"/>
    <w:rsid w:val="00F10E96"/>
    <w:rsid w:val="00F13823"/>
    <w:rsid w:val="00F14A4D"/>
    <w:rsid w:val="00F15D7D"/>
    <w:rsid w:val="00F167A6"/>
    <w:rsid w:val="00F16828"/>
    <w:rsid w:val="00F1739B"/>
    <w:rsid w:val="00F17A8C"/>
    <w:rsid w:val="00F23735"/>
    <w:rsid w:val="00F2627E"/>
    <w:rsid w:val="00F27094"/>
    <w:rsid w:val="00F2767F"/>
    <w:rsid w:val="00F27FC0"/>
    <w:rsid w:val="00F301AD"/>
    <w:rsid w:val="00F31349"/>
    <w:rsid w:val="00F32E4D"/>
    <w:rsid w:val="00F34260"/>
    <w:rsid w:val="00F44042"/>
    <w:rsid w:val="00F46C5D"/>
    <w:rsid w:val="00F47562"/>
    <w:rsid w:val="00F54489"/>
    <w:rsid w:val="00F60A42"/>
    <w:rsid w:val="00F60C82"/>
    <w:rsid w:val="00F628A4"/>
    <w:rsid w:val="00F635CA"/>
    <w:rsid w:val="00F65BAD"/>
    <w:rsid w:val="00F66D34"/>
    <w:rsid w:val="00F66EDC"/>
    <w:rsid w:val="00F72B52"/>
    <w:rsid w:val="00F74BA2"/>
    <w:rsid w:val="00F76543"/>
    <w:rsid w:val="00F7764B"/>
    <w:rsid w:val="00F87949"/>
    <w:rsid w:val="00F920BA"/>
    <w:rsid w:val="00F97F90"/>
    <w:rsid w:val="00FA2CF2"/>
    <w:rsid w:val="00FA43F0"/>
    <w:rsid w:val="00FA4C7B"/>
    <w:rsid w:val="00FA7997"/>
    <w:rsid w:val="00FB0D10"/>
    <w:rsid w:val="00FB31F8"/>
    <w:rsid w:val="00FB5198"/>
    <w:rsid w:val="00FB5577"/>
    <w:rsid w:val="00FC5144"/>
    <w:rsid w:val="00FC5A96"/>
    <w:rsid w:val="00FC6EEE"/>
    <w:rsid w:val="00FC7052"/>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F2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39984998">
      <w:bodyDiv w:val="1"/>
      <w:marLeft w:val="0"/>
      <w:marRight w:val="0"/>
      <w:marTop w:val="0"/>
      <w:marBottom w:val="0"/>
      <w:divBdr>
        <w:top w:val="none" w:sz="0" w:space="0" w:color="auto"/>
        <w:left w:val="none" w:sz="0" w:space="0" w:color="auto"/>
        <w:bottom w:val="none" w:sz="0" w:space="0" w:color="auto"/>
        <w:right w:val="none" w:sz="0" w:space="0" w:color="auto"/>
      </w:divBdr>
      <w:divsChild>
        <w:div w:id="1750886661">
          <w:marLeft w:val="0"/>
          <w:marRight w:val="0"/>
          <w:marTop w:val="0"/>
          <w:marBottom w:val="0"/>
          <w:divBdr>
            <w:top w:val="none" w:sz="0" w:space="0" w:color="auto"/>
            <w:left w:val="none" w:sz="0" w:space="0" w:color="auto"/>
            <w:bottom w:val="none" w:sz="0" w:space="0" w:color="auto"/>
            <w:right w:val="none" w:sz="0" w:space="0" w:color="auto"/>
          </w:divBdr>
          <w:divsChild>
            <w:div w:id="2097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139507">
      <w:bodyDiv w:val="1"/>
      <w:marLeft w:val="0"/>
      <w:marRight w:val="0"/>
      <w:marTop w:val="0"/>
      <w:marBottom w:val="0"/>
      <w:divBdr>
        <w:top w:val="none" w:sz="0" w:space="0" w:color="auto"/>
        <w:left w:val="none" w:sz="0" w:space="0" w:color="auto"/>
        <w:bottom w:val="none" w:sz="0" w:space="0" w:color="auto"/>
        <w:right w:val="none" w:sz="0" w:space="0" w:color="auto"/>
      </w:divBdr>
      <w:divsChild>
        <w:div w:id="1431660101">
          <w:marLeft w:val="0"/>
          <w:marRight w:val="0"/>
          <w:marTop w:val="0"/>
          <w:marBottom w:val="0"/>
          <w:divBdr>
            <w:top w:val="none" w:sz="0" w:space="0" w:color="auto"/>
            <w:left w:val="none" w:sz="0" w:space="0" w:color="auto"/>
            <w:bottom w:val="none" w:sz="0" w:space="0" w:color="auto"/>
            <w:right w:val="none" w:sz="0" w:space="0" w:color="auto"/>
          </w:divBdr>
          <w:divsChild>
            <w:div w:id="1461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15431827">
      <w:bodyDiv w:val="1"/>
      <w:marLeft w:val="0"/>
      <w:marRight w:val="0"/>
      <w:marTop w:val="0"/>
      <w:marBottom w:val="0"/>
      <w:divBdr>
        <w:top w:val="none" w:sz="0" w:space="0" w:color="auto"/>
        <w:left w:val="none" w:sz="0" w:space="0" w:color="auto"/>
        <w:bottom w:val="none" w:sz="0" w:space="0" w:color="auto"/>
        <w:right w:val="none" w:sz="0" w:space="0" w:color="auto"/>
      </w:divBdr>
      <w:divsChild>
        <w:div w:id="1230262895">
          <w:marLeft w:val="0"/>
          <w:marRight w:val="0"/>
          <w:marTop w:val="0"/>
          <w:marBottom w:val="0"/>
          <w:divBdr>
            <w:top w:val="none" w:sz="0" w:space="0" w:color="auto"/>
            <w:left w:val="none" w:sz="0" w:space="0" w:color="auto"/>
            <w:bottom w:val="none" w:sz="0" w:space="0" w:color="auto"/>
            <w:right w:val="none" w:sz="0" w:space="0" w:color="auto"/>
          </w:divBdr>
          <w:divsChild>
            <w:div w:id="2036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2885361">
      <w:bodyDiv w:val="1"/>
      <w:marLeft w:val="0"/>
      <w:marRight w:val="0"/>
      <w:marTop w:val="0"/>
      <w:marBottom w:val="0"/>
      <w:divBdr>
        <w:top w:val="none" w:sz="0" w:space="0" w:color="auto"/>
        <w:left w:val="none" w:sz="0" w:space="0" w:color="auto"/>
        <w:bottom w:val="none" w:sz="0" w:space="0" w:color="auto"/>
        <w:right w:val="none" w:sz="0" w:space="0" w:color="auto"/>
      </w:divBdr>
      <w:divsChild>
        <w:div w:id="818379595">
          <w:marLeft w:val="0"/>
          <w:marRight w:val="0"/>
          <w:marTop w:val="0"/>
          <w:marBottom w:val="0"/>
          <w:divBdr>
            <w:top w:val="none" w:sz="0" w:space="0" w:color="auto"/>
            <w:left w:val="none" w:sz="0" w:space="0" w:color="auto"/>
            <w:bottom w:val="none" w:sz="0" w:space="0" w:color="auto"/>
            <w:right w:val="none" w:sz="0" w:space="0" w:color="auto"/>
          </w:divBdr>
          <w:divsChild>
            <w:div w:id="1086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3287792">
      <w:bodyDiv w:val="1"/>
      <w:marLeft w:val="0"/>
      <w:marRight w:val="0"/>
      <w:marTop w:val="0"/>
      <w:marBottom w:val="0"/>
      <w:divBdr>
        <w:top w:val="none" w:sz="0" w:space="0" w:color="auto"/>
        <w:left w:val="none" w:sz="0" w:space="0" w:color="auto"/>
        <w:bottom w:val="none" w:sz="0" w:space="0" w:color="auto"/>
        <w:right w:val="none" w:sz="0" w:space="0" w:color="auto"/>
      </w:divBdr>
      <w:divsChild>
        <w:div w:id="1814638744">
          <w:marLeft w:val="0"/>
          <w:marRight w:val="0"/>
          <w:marTop w:val="0"/>
          <w:marBottom w:val="0"/>
          <w:divBdr>
            <w:top w:val="none" w:sz="0" w:space="0" w:color="auto"/>
            <w:left w:val="none" w:sz="0" w:space="0" w:color="auto"/>
            <w:bottom w:val="none" w:sz="0" w:space="0" w:color="auto"/>
            <w:right w:val="none" w:sz="0" w:space="0" w:color="auto"/>
          </w:divBdr>
          <w:divsChild>
            <w:div w:id="3911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59949841">
      <w:bodyDiv w:val="1"/>
      <w:marLeft w:val="0"/>
      <w:marRight w:val="0"/>
      <w:marTop w:val="0"/>
      <w:marBottom w:val="0"/>
      <w:divBdr>
        <w:top w:val="none" w:sz="0" w:space="0" w:color="auto"/>
        <w:left w:val="none" w:sz="0" w:space="0" w:color="auto"/>
        <w:bottom w:val="none" w:sz="0" w:space="0" w:color="auto"/>
        <w:right w:val="none" w:sz="0" w:space="0" w:color="auto"/>
      </w:divBdr>
      <w:divsChild>
        <w:div w:id="63332421">
          <w:marLeft w:val="0"/>
          <w:marRight w:val="0"/>
          <w:marTop w:val="0"/>
          <w:marBottom w:val="0"/>
          <w:divBdr>
            <w:top w:val="none" w:sz="0" w:space="0" w:color="auto"/>
            <w:left w:val="none" w:sz="0" w:space="0" w:color="auto"/>
            <w:bottom w:val="none" w:sz="0" w:space="0" w:color="auto"/>
            <w:right w:val="none" w:sz="0" w:space="0" w:color="auto"/>
          </w:divBdr>
          <w:divsChild>
            <w:div w:id="415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335857">
      <w:bodyDiv w:val="1"/>
      <w:marLeft w:val="0"/>
      <w:marRight w:val="0"/>
      <w:marTop w:val="0"/>
      <w:marBottom w:val="0"/>
      <w:divBdr>
        <w:top w:val="none" w:sz="0" w:space="0" w:color="auto"/>
        <w:left w:val="none" w:sz="0" w:space="0" w:color="auto"/>
        <w:bottom w:val="none" w:sz="0" w:space="0" w:color="auto"/>
        <w:right w:val="none" w:sz="0" w:space="0" w:color="auto"/>
      </w:divBdr>
      <w:divsChild>
        <w:div w:id="84693577">
          <w:marLeft w:val="0"/>
          <w:marRight w:val="0"/>
          <w:marTop w:val="0"/>
          <w:marBottom w:val="0"/>
          <w:divBdr>
            <w:top w:val="none" w:sz="0" w:space="0" w:color="auto"/>
            <w:left w:val="none" w:sz="0" w:space="0" w:color="auto"/>
            <w:bottom w:val="none" w:sz="0" w:space="0" w:color="auto"/>
            <w:right w:val="none" w:sz="0" w:space="0" w:color="auto"/>
          </w:divBdr>
          <w:divsChild>
            <w:div w:id="1669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87D17-E68E-4F56-85B7-993157C0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1264</TotalTime>
  <Pages>28</Pages>
  <Words>7466</Words>
  <Characters>42561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5</cp:revision>
  <cp:lastPrinted>2016-07-23T16:50:00Z</cp:lastPrinted>
  <dcterms:created xsi:type="dcterms:W3CDTF">2019-01-08T20:10:00Z</dcterms:created>
  <dcterms:modified xsi:type="dcterms:W3CDTF">2019-07-09T16:43:00Z</dcterms:modified>
</cp:coreProperties>
</file>