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6824818B" w:rsidR="00EB1ADF" w:rsidRDefault="00010149" w:rsidP="0048025F">
      <w:pPr>
        <w:pStyle w:val="Heading2"/>
      </w:pPr>
      <w:bookmarkStart w:id="0" w:name="_Hlk523921257"/>
      <w:bookmarkEnd w:id="0"/>
      <w:r>
        <w:t xml:space="preserve">Developing </w:t>
      </w:r>
      <w:r w:rsidR="002159E0">
        <w:t xml:space="preserve">React </w:t>
      </w:r>
      <w:r>
        <w:t xml:space="preserve">Web Parts using </w:t>
      </w:r>
      <w:r w:rsidR="002159E0">
        <w:t>SPFX</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06148F3A" w:rsidR="000E2864" w:rsidRDefault="000E2864" w:rsidP="000E2864">
      <w:pPr>
        <w:pStyle w:val="LabStepNumbered"/>
      </w:pPr>
      <w:r>
        <w:t xml:space="preserve">Create a new SPFx 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0E2864">
      <w:pPr>
        <w:pStyle w:val="LabStepCodeBlockLevel2"/>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7777777" w:rsidR="000E2864" w:rsidRDefault="000E2864" w:rsidP="000E2864">
      <w:pPr>
        <w:pStyle w:val="LabStepNumberedLevel2"/>
      </w:pPr>
      <w:r>
        <w:t xml:space="preserve">Type the following command and execute it by pressing </w:t>
      </w:r>
      <w:r w:rsidRPr="00F10E96">
        <w:rPr>
          <w:b/>
        </w:rPr>
        <w:t>Enter</w:t>
      </w:r>
      <w:r>
        <w:t xml:space="preserve"> to create move the current directory into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5D179889" w:rsidR="000E2864" w:rsidRDefault="000E2864" w:rsidP="000E2864">
      <w:pPr>
        <w:pStyle w:val="LabStepCodeBlockLevel2"/>
      </w:pPr>
      <w:r w:rsidRPr="00DD752E">
        <w:t>yo @microsoft/sharepoint</w:t>
      </w:r>
    </w:p>
    <w:p w14:paraId="2285A091" w14:textId="39F94F21"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6039A50E" w:rsidR="00BA413D" w:rsidRDefault="00BA413D" w:rsidP="00BA413D">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58BE5C13" w:rsidR="00202EB6" w:rsidRDefault="00202EB6" w:rsidP="00202EB6">
      <w:pPr>
        <w:pStyle w:val="LabStepScreenshotLevel2"/>
      </w:pPr>
      <w:r>
        <w:drawing>
          <wp:inline distT="0" distB="0" distL="0" distR="0" wp14:anchorId="0BF857AB" wp14:editId="694028EA">
            <wp:extent cx="3177791" cy="1481959"/>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275" cy="1490579"/>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58A700BB" w14:textId="02612EE4" w:rsidR="00202EB6" w:rsidRDefault="00202EB6" w:rsidP="00202EB6">
      <w:pPr>
        <w:pStyle w:val="LabStepScreenshotLevel2"/>
      </w:pPr>
      <w:r>
        <w:drawing>
          <wp:inline distT="0" distB="0" distL="0" distR="0" wp14:anchorId="65509E91" wp14:editId="03C5E9BC">
            <wp:extent cx="2373331" cy="1164734"/>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0" cy="1182028"/>
                    </a:xfrm>
                    <a:prstGeom prst="rect">
                      <a:avLst/>
                    </a:prstGeom>
                    <a:noFill/>
                    <a:ln>
                      <a:solidFill>
                        <a:schemeClr val="tx1"/>
                      </a:solidFill>
                    </a:ln>
                  </pic:spPr>
                </pic:pic>
              </a:graphicData>
            </a:graphic>
          </wp:inline>
        </w:drawing>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3759824" w:rsidR="00202EB6" w:rsidRDefault="00202EB6" w:rsidP="00202EB6">
      <w:pPr>
        <w:pStyle w:val="LabStepScreenshotLevel2"/>
      </w:pPr>
      <w:r>
        <w:drawing>
          <wp:inline distT="0" distB="0" distL="0" distR="0" wp14:anchorId="19AB1000" wp14:editId="070D0BBA">
            <wp:extent cx="1376479" cy="1428108"/>
            <wp:effectExtent l="19050" t="19050" r="1460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61"/>
                    <a:stretch/>
                  </pic:blipFill>
                  <pic:spPr bwMode="auto">
                    <a:xfrm>
                      <a:off x="0" y="0"/>
                      <a:ext cx="1400536" cy="14530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BD38BA" w14:textId="3C23B3C0"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/webparts/</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webpart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3F295303">
            <wp:extent cx="2255178" cy="110774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291" cy="1110252"/>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webpart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319BE947" w:rsidR="00C920D6" w:rsidRDefault="00712EBE" w:rsidP="00712EBE">
      <w:pPr>
        <w:pStyle w:val="LabStepNumbered"/>
      </w:pPr>
      <w:r>
        <w:t xml:space="preserve">Inspect (but do not update) the webpart implementation class named </w:t>
      </w:r>
      <w:proofErr w:type="spellStart"/>
      <w:r w:rsidRPr="00712EBE">
        <w:rPr>
          <w:b/>
        </w:rPr>
        <w:t>ClassBannerWebPart</w:t>
      </w:r>
      <w:proofErr w:type="spellEnd"/>
      <w:r>
        <w:t>.</w:t>
      </w:r>
    </w:p>
    <w:p w14:paraId="277948A8" w14:textId="05CC81CD" w:rsidR="00731C19" w:rsidRDefault="00712EBE" w:rsidP="00731C19">
      <w:pPr>
        <w:pStyle w:val="LabStepNumberedLevel2"/>
      </w:pPr>
      <w:r>
        <w:t xml:space="preserve">Open the webpart implementation file named </w:t>
      </w:r>
      <w:proofErr w:type="spellStart"/>
      <w:r w:rsidRPr="00712EBE">
        <w:rPr>
          <w:b/>
        </w:rPr>
        <w:t>ClassBannerWebPart.ts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E79F8AA" w:rsidR="00C920D6" w:rsidRDefault="00712EBE" w:rsidP="00731C19">
      <w:pPr>
        <w:pStyle w:val="LabStepNumberedLevel2"/>
      </w:pPr>
      <w:r>
        <w:t xml:space="preserve">Take a look at the </w:t>
      </w:r>
      <w:r w:rsidRPr="00712EBE">
        <w:rPr>
          <w:b/>
        </w:rPr>
        <w:t>render</w:t>
      </w:r>
      <w:r>
        <w:t xml:space="preserve"> method to see how it create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1874E6B" w:rsidR="00712EBE" w:rsidRDefault="00712EBE" w:rsidP="00712EBE">
      <w:pPr>
        <w:pStyle w:val="LabExerciseCallout"/>
      </w:pPr>
      <w:r>
        <w:t xml:space="preserve">In simple </w:t>
      </w:r>
      <w:r w:rsidR="00D43BBF">
        <w:t xml:space="preserve">scenarios </w:t>
      </w:r>
      <w:r>
        <w:t xml:space="preserve">like the one here in the first 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3949672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Pr="00712EBE">
        <w:rPr>
          <w:b/>
        </w:rPr>
        <w:t>ClassBannerWebPart.ts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npm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Type and execute the following command to uninstall the SPFx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The SPFx Fabric Core should have been removed from your project.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/webparts/</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5AD7EB0B" w14:textId="223D0EB1" w:rsidR="009E3815" w:rsidRDefault="009E3815" w:rsidP="009E3815">
      <w:pPr>
        <w:pStyle w:val="LabStepNumbered"/>
      </w:pPr>
      <w:r>
        <w:t xml:space="preserve">Run a gulp build command to rebuild the CSS module named </w:t>
      </w:r>
      <w:proofErr w:type="spellStart"/>
      <w:r w:rsidRPr="006C104D">
        <w:rPr>
          <w:b/>
        </w:rPr>
        <w:t>ClassyBanner.module.</w:t>
      </w:r>
      <w:r>
        <w:rPr>
          <w:b/>
        </w:rPr>
        <w:t>s</w:t>
      </w:r>
      <w:r w:rsidRPr="006C104D">
        <w:rPr>
          <w:b/>
        </w:rPr>
        <w:t>css</w:t>
      </w:r>
      <w:proofErr w:type="spellEnd"/>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proofErr w:type="spellStart"/>
      <w:r w:rsidRPr="006C104D">
        <w:rPr>
          <w:b/>
        </w:rPr>
        <w:t>ClassyBanner.module.</w:t>
      </w:r>
      <w:r>
        <w:rPr>
          <w:b/>
        </w:rPr>
        <w:t>s</w:t>
      </w:r>
      <w:r w:rsidRPr="006C104D">
        <w:rPr>
          <w:b/>
        </w:rPr>
        <w:t>css</w:t>
      </w:r>
      <w:proofErr w:type="spellEnd"/>
      <w:r>
        <w:t xml:space="preserve"> appear in IntelliSense when you apply the styles in </w:t>
      </w:r>
      <w:proofErr w:type="spellStart"/>
      <w:r w:rsidRPr="00D43BBF">
        <w:rPr>
          <w:b/>
        </w:rPr>
        <w:t>ClassyBanner</w:t>
      </w:r>
      <w:r>
        <w:rPr>
          <w:b/>
        </w:rPr>
        <w:t>.tsx</w:t>
      </w:r>
      <w:proofErr w:type="spellEnd"/>
      <w:r>
        <w:t>.</w:t>
      </w:r>
    </w:p>
    <w:p w14:paraId="2EEED82F" w14:textId="00D9819E" w:rsidR="006C104D" w:rsidRDefault="006C104D" w:rsidP="006C104D">
      <w:pPr>
        <w:pStyle w:val="LabStepNumbered"/>
      </w:pPr>
      <w:r>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/webparts/</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66AE3D71" w:rsidR="009575E4" w:rsidRDefault="009575E4" w:rsidP="009575E4">
      <w:pPr>
        <w:pStyle w:val="LabStepNumberedLevel2"/>
      </w:pPr>
      <w:r>
        <w:t xml:space="preserve">Select the </w:t>
      </w:r>
      <w:r>
        <w:rPr>
          <w:b/>
        </w:rPr>
        <w:t>Classy Banner</w:t>
      </w:r>
      <w:r>
        <w:t xml:space="preserve"> to add it to the page as a new SPFx webpart.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0D4F311A"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.title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3741E392"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307E031E"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E81D9FA" w:rsidR="00F0396A" w:rsidRDefault="00F0396A" w:rsidP="00F0396A">
      <w:pPr>
        <w:pStyle w:val="LabStepNumberedLevel2"/>
      </w:pPr>
      <w:r>
        <w:t xml:space="preserve">Stay in Windows Explorer, navigate to the webpart </w:t>
      </w:r>
      <w:r w:rsidRPr="00F0396A">
        <w:rPr>
          <w:b/>
        </w:rPr>
        <w:t>components</w:t>
      </w:r>
      <w:r>
        <w:t xml:space="preserve"> folder 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2ED3131D" w:rsidR="00F0396A" w:rsidRDefault="00F0396A" w:rsidP="00F0396A">
      <w:pPr>
        <w:pStyle w:val="LabStepScreenshotLevel2"/>
      </w:pPr>
      <w:r>
        <w:drawing>
          <wp:inline distT="0" distB="0" distL="0" distR="0" wp14:anchorId="45E8700F" wp14:editId="42637344">
            <wp:extent cx="2820692" cy="1318546"/>
            <wp:effectExtent l="19050" t="19050" r="177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3"/>
                    <a:stretch/>
                  </pic:blipFill>
                  <pic:spPr bwMode="auto">
                    <a:xfrm>
                      <a:off x="0" y="0"/>
                      <a:ext cx="2850331" cy="133240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57FA46" w14:textId="00B9F53A" w:rsidR="00D504A1" w:rsidRDefault="00F0396A" w:rsidP="00F0396A">
      <w:pPr>
        <w:pStyle w:val="LabStepNumbered"/>
      </w:pPr>
      <w:r>
        <w:t xml:space="preserve">Reference the image file from a 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70E17E1E" w:rsidR="0075718F" w:rsidRDefault="0075718F" w:rsidP="0075718F">
      <w:pPr>
        <w:pStyle w:val="LabStepNumberedLevel2"/>
      </w:pPr>
      <w:r>
        <w:t xml:space="preserve">Return to the browser and your webpart now display the image as shown in the following screenshot. </w:t>
      </w:r>
    </w:p>
    <w:p w14:paraId="7B0EA563" w14:textId="18BC47F7" w:rsidR="0075718F" w:rsidRDefault="0075718F" w:rsidP="0075718F">
      <w:pPr>
        <w:pStyle w:val="LabStepScreenshotLevel2"/>
      </w:pPr>
      <w:r>
        <w:drawing>
          <wp:inline distT="0" distB="0" distL="0" distR="0" wp14:anchorId="0B4B1788" wp14:editId="2407982E">
            <wp:extent cx="4664990" cy="83309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93" cy="840328"/>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77777777" w:rsidR="00E90665" w:rsidRDefault="00E90665" w:rsidP="00E90665">
      <w:pPr>
        <w:pStyle w:val="LabExerciseCallout"/>
      </w:pPr>
      <w:r>
        <w:t xml:space="preserve">Since you are running this command inside the context of a folder that already contains a SharePoint Framework project, the Yeoman project wizard for SharePoint Framework projects does not prompt you will all the same questions. Instead, it begins by asking what type of component you want to create. Also, there is no need to pass the </w:t>
      </w:r>
      <w:r w:rsidRPr="00E90665">
        <w:rPr>
          <w:b/>
        </w:rPr>
        <w:t>--</w:t>
      </w:r>
      <w:proofErr w:type="spellStart"/>
      <w:r w:rsidRPr="00E90665">
        <w:rPr>
          <w:b/>
        </w:rPr>
        <w:t>plusbeta</w:t>
      </w:r>
      <w:proofErr w:type="spellEnd"/>
      <w:r>
        <w:t xml:space="preserve"> parameter since that only matters when you are creating a new project in an empty folder.</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5C4362D6"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sidR="003B71FB" w:rsidRPr="003B71FB">
        <w:rPr>
          <w:b/>
        </w:rPr>
        <w:t>Lead Tracker</w:t>
      </w:r>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77777777" w:rsidR="003B71FB" w:rsidRDefault="003B71FB" w:rsidP="003B71FB">
      <w:pPr>
        <w:pStyle w:val="LabExerciseCallout"/>
      </w:pPr>
      <w:r>
        <w:t>Once you have answered all the questions, the Yeoman generator will run and add the starter files to your project folder.</w:t>
      </w:r>
    </w:p>
    <w:p w14:paraId="00231BBC" w14:textId="77777777" w:rsidR="003B71FB" w:rsidRDefault="003B71FB" w:rsidP="003B71FB">
      <w:pPr>
        <w:pStyle w:val="LabStepNumberedLevel2"/>
      </w:pPr>
      <w:r>
        <w:t>Wait until the Yeoman generator completes it work and display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0DD95825" w:rsidR="00C84B0C" w:rsidRDefault="00C84B0C" w:rsidP="00C84B0C">
      <w:pPr>
        <w:pStyle w:val="LabStepNumberedLevel2"/>
      </w:pPr>
      <w:r>
        <w:lastRenderedPageBreak/>
        <w:t xml:space="preserve">Look inside and </w:t>
      </w:r>
      <w:proofErr w:type="spellStart"/>
      <w:r w:rsidRPr="00C84B0C">
        <w:rPr>
          <w:b/>
        </w:rPr>
        <w:t>src</w:t>
      </w:r>
      <w:proofErr w:type="spellEnd"/>
      <w:r w:rsidRPr="00C84B0C">
        <w:rPr>
          <w:b/>
        </w:rPr>
        <w:t>/webparts</w:t>
      </w:r>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render method. First, the webpart class is now initializing the </w:t>
      </w:r>
      <w:proofErr w:type="spellStart"/>
      <w:r w:rsidRPr="000B4226">
        <w:rPr>
          <w:b/>
        </w:rPr>
        <w:t>targetListDefault</w:t>
      </w:r>
      <w:proofErr w:type="spellEnd"/>
      <w:r>
        <w:t xml:space="preserve"> property of the React component using its persistent webpart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webpart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BB31373" w:rsidR="000B4226" w:rsidRDefault="000B4226" w:rsidP="000B4226">
      <w:pPr>
        <w:pStyle w:val="LabStepNumberedLevel2"/>
      </w:pPr>
      <w:r>
        <w:t xml:space="preserve">Just below the </w:t>
      </w:r>
      <w:proofErr w:type="spellStart"/>
      <w:r w:rsidRPr="000B4226">
        <w:rPr>
          <w:b/>
        </w:rPr>
        <w:t>onDispose</w:t>
      </w:r>
      <w:proofErr w:type="spellEnd"/>
      <w:r>
        <w:t xml:space="preserve"> method, add a new method named x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proofErr w:type="spellStart"/>
      <w:r w:rsidRPr="00835FB9">
        <w:rPr>
          <w:b/>
        </w:rPr>
        <w:t>LeadTrackerWebPart.manifest.json</w:t>
      </w:r>
      <w:proofErr w:type="spellEnd"/>
      <w:r>
        <w:t>.</w:t>
      </w:r>
    </w:p>
    <w:p w14:paraId="398D285A" w14:textId="77777777" w:rsidR="00EB656A" w:rsidRDefault="00EB656A" w:rsidP="00EB656A">
      <w:pPr>
        <w:pStyle w:val="LabStepNumberedLevel2"/>
      </w:pPr>
      <w:r>
        <w:t xml:space="preserve">Expand the </w:t>
      </w:r>
      <w:proofErr w:type="spellStart"/>
      <w:r w:rsidRPr="00835FB9">
        <w:rPr>
          <w:b/>
        </w:rPr>
        <w:t>leadTracker</w:t>
      </w:r>
      <w:proofErr w:type="spellEnd"/>
      <w:r>
        <w:t xml:space="preserve"> folder and the inner </w:t>
      </w:r>
      <w:r w:rsidRPr="00835FB9">
        <w:rPr>
          <w:b/>
        </w:rPr>
        <w:t>components</w:t>
      </w:r>
      <w:r>
        <w:t xml:space="preserve"> to see all the source files for the new webpart.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1FEFEBF1">
            <wp:extent cx="2230395" cy="56998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7832"/>
                    <a:stretch/>
                  </pic:blipFill>
                  <pic:spPr bwMode="auto">
                    <a:xfrm>
                      <a:off x="0" y="0"/>
                      <a:ext cx="2348127" cy="60007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61EAC253" w:rsidR="00EB656A" w:rsidRDefault="00EB656A" w:rsidP="00EB656A">
      <w:pPr>
        <w:pStyle w:val="LabStepNumberedLevel2"/>
      </w:pPr>
      <w:r>
        <w:t xml:space="preserve">Update the </w:t>
      </w:r>
      <w:r w:rsidRPr="00835FB9">
        <w:rPr>
          <w:b/>
        </w:rPr>
        <w:t>title</w:t>
      </w:r>
      <w:r>
        <w:rPr>
          <w:b/>
        </w:rPr>
        <w:t xml:space="preserve">, </w:t>
      </w:r>
      <w:proofErr w:type="spellStart"/>
      <w:r w:rsidRPr="00835FB9">
        <w:rPr>
          <w:b/>
        </w:rPr>
        <w:t>officeFabricIconFontName</w:t>
      </w:r>
      <w:proofErr w:type="spellEnd"/>
      <w:r>
        <w:t xml:space="preserve"> and </w:t>
      </w:r>
      <w:proofErr w:type="spellStart"/>
      <w:r w:rsidRPr="00EB656A">
        <w:rPr>
          <w:b/>
        </w:rPr>
        <w:t>targetList</w:t>
      </w:r>
      <w:proofErr w:type="spellEnd"/>
      <w:r>
        <w:t xml:space="preserve"> properties to match the following code listing.</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webpart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/webparts/</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77777777" w:rsidR="00280F6D" w:rsidRDefault="00280F6D" w:rsidP="00280F6D">
      <w:pPr>
        <w:pStyle w:val="LabStepNumberedLevel2"/>
      </w:pPr>
      <w:r>
        <w:t xml:space="preserve">Execute the </w:t>
      </w:r>
      <w:r w:rsidRPr="002B4BBD">
        <w:rPr>
          <w:b/>
        </w:rPr>
        <w:t>gulp serve</w:t>
      </w:r>
      <w:r>
        <w:t xml:space="preserve"> command to start up the project and test it out using the local workbench.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A3EC3BD"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0F354C">
        <w:t>the change 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webpart. You will begin by building set of interfaces and a mock class with sample data. Along the way, you will extend the React component for the </w:t>
      </w:r>
      <w:proofErr w:type="spellStart"/>
      <w:r w:rsidRPr="0031041C">
        <w:rPr>
          <w:b/>
        </w:rPr>
        <w:t>LeadTracker</w:t>
      </w:r>
      <w:proofErr w:type="spellEnd"/>
      <w:r>
        <w:t xml:space="preserve"> webpart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7F2F6FDC"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this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2" w:name="_Hlk524001535"/>
      <w:r w:rsidR="0031041C">
        <w:rPr>
          <w:b/>
        </w:rPr>
        <w:t>MockLead</w:t>
      </w:r>
      <w:r w:rsidRPr="00AE406C">
        <w:rPr>
          <w:b/>
        </w:rPr>
        <w:t>sService</w:t>
      </w:r>
      <w:bookmarkEnd w:id="2"/>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58BA9ED0" w:rsidR="006034D2" w:rsidRDefault="00ED0F19" w:rsidP="002A43B3">
      <w:pPr>
        <w:pStyle w:val="LabStepNumberedLevel2"/>
      </w:pPr>
      <w:r>
        <w:t xml:space="preserve">Below the </w:t>
      </w:r>
      <w:r w:rsidRPr="00ED0F19">
        <w:rPr>
          <w:b/>
        </w:rPr>
        <w:t>import</w:t>
      </w:r>
      <w:r>
        <w:t xml:space="preserve"> statements you just and add the following import statement for three Office UI Fabric React 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1EC45198"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required to use 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render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/webparts/</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Create a new Contacts list in your SharePoint Online site and add a few items for testing purposes.</w:t>
      </w:r>
    </w:p>
    <w:p w14:paraId="407DFE21" w14:textId="77777777" w:rsidR="00E90665" w:rsidRDefault="00E90665" w:rsidP="00E90665">
      <w:pPr>
        <w:pStyle w:val="LabStepNumberedLevel2"/>
      </w:pPr>
      <w:r>
        <w:t>In the browser, navigate to the SharePoint Team Site where you will test your webpart.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Pick a name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77777777" w:rsidR="00E90665" w:rsidRDefault="00E90665" w:rsidP="00E90665">
      <w:pPr>
        <w:pStyle w:val="LabStepNumberedLevel2"/>
      </w:pPr>
      <w:r>
        <w:t>You should now be able to enter directly data 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3D5A544D" w:rsidR="00E903BC" w:rsidRDefault="00E903BC" w:rsidP="000B2286">
      <w:pPr>
        <w:pStyle w:val="LabStepNumbered"/>
      </w:pPr>
      <w:r>
        <w:lastRenderedPageBreak/>
        <w:t xml:space="preserve">Create a second Contacts list named </w:t>
      </w:r>
      <w:r w:rsidRPr="00E903BC">
        <w:rPr>
          <w:b/>
        </w:rPr>
        <w:t>"Southern Leads"</w:t>
      </w:r>
      <w:r>
        <w:t>.</w:t>
      </w:r>
    </w:p>
    <w:p w14:paraId="777E5CAC" w14:textId="170386C2" w:rsidR="00E903BC" w:rsidRDefault="00E903BC" w:rsidP="00E903BC">
      <w:pPr>
        <w:pStyle w:val="LabStepNumberedLevel2"/>
      </w:pPr>
      <w:r>
        <w:t xml:space="preserve">Follow the exact same set of steps as you did in step 1 to create a second </w:t>
      </w:r>
      <w:r w:rsidRPr="00E903BC">
        <w:rPr>
          <w:b/>
        </w:rPr>
        <w:t>Contacts</w:t>
      </w:r>
      <w:r>
        <w:t xml:space="preserve"> list named </w:t>
      </w:r>
      <w:r w:rsidRPr="00E903BC">
        <w:rPr>
          <w:b/>
        </w:rPr>
        <w:t>"Southern Leads"</w:t>
      </w:r>
      <w:r>
        <w:t>.</w:t>
      </w:r>
    </w:p>
    <w:p w14:paraId="7D5580FD" w14:textId="4AD2FAC9" w:rsidR="00E903BC" w:rsidRDefault="00E903BC" w:rsidP="00E903BC">
      <w:pPr>
        <w:pStyle w:val="LabStepNumberedLevel2"/>
      </w:pPr>
      <w:r>
        <w:t>Add a few sample items of data.</w:t>
      </w:r>
    </w:p>
    <w:p w14:paraId="1AEBC1A5" w14:textId="5726D038" w:rsidR="00E903BC" w:rsidRDefault="00E903BC" w:rsidP="00E903BC">
      <w:pPr>
        <w:pStyle w:val="LabStepNumberedLevel2"/>
      </w:pPr>
      <w:r>
        <w:t>You should now have at least two Contacts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w:t>
      </w:r>
      <w:r w:rsidRPr="004C6388">
        <w:rPr>
          <w:b/>
        </w:rPr>
        <w:t>.ts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89FED51" w:rsidR="001750CF" w:rsidRDefault="001750CF" w:rsidP="001750CF">
      <w:pPr>
        <w:pStyle w:val="LabExerciseCallout"/>
      </w:pPr>
      <w:r>
        <w:t xml:space="preserve">Note that this </w:t>
      </w:r>
      <w:r>
        <w:t xml:space="preserve">starter </w:t>
      </w:r>
      <w:r>
        <w:t xml:space="preserve">class now has 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6B937B1"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CDD129" w:rsidR="004C6388" w:rsidRDefault="001750CF" w:rsidP="004C6388">
      <w:pPr>
        <w:pStyle w:val="LabExerciseCallout"/>
      </w:pPr>
      <w:r>
        <w:t xml:space="preserve">Note that this method filters the lists returned by requiring 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/webparts/</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2DFC9D53" w:rsidR="00DC695A" w:rsidRDefault="00DC695A" w:rsidP="00DC695A">
      <w:pPr>
        <w:pStyle w:val="LabExerciseCallout"/>
      </w:pPr>
      <w:r>
        <w:t xml:space="preserve">Now that you have added to new properties to the React component named </w:t>
      </w:r>
      <w:proofErr w:type="spellStart"/>
      <w:r>
        <w:rPr>
          <w:b/>
        </w:rPr>
        <w:t>Lead</w:t>
      </w:r>
      <w:r w:rsidRPr="00DC695A">
        <w:rPr>
          <w:b/>
        </w:rPr>
        <w:t>Tracker</w:t>
      </w:r>
      <w:proofErr w:type="spellEnd"/>
      <w:r>
        <w:t xml:space="preserve">, you must update the webpart class named </w:t>
      </w:r>
      <w:proofErr w:type="spellStart"/>
      <w:r w:rsidRPr="00DC695A">
        <w:rPr>
          <w:b/>
        </w:rPr>
        <w:t>LeadTrackerWebPart</w:t>
      </w:r>
      <w:proofErr w:type="spellEnd"/>
      <w:r>
        <w:t xml:space="preserve"> to pass those properties when it created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r w:rsidR="00DC695A">
        <w:t>webpart class</w:t>
      </w:r>
      <w:r>
        <w:t>.</w:t>
      </w:r>
    </w:p>
    <w:p w14:paraId="03339D94" w14:textId="286961CC" w:rsidR="00E31AFE" w:rsidRDefault="00E31AFE" w:rsidP="00E31AFE">
      <w:pPr>
        <w:pStyle w:val="LabStepNumberedLevel2"/>
      </w:pPr>
      <w:r>
        <w:t xml:space="preserve">in the </w:t>
      </w:r>
      <w:proofErr w:type="spellStart"/>
      <w:r w:rsidR="00DC695A">
        <w:rPr>
          <w:b/>
        </w:rPr>
        <w:t>src</w:t>
      </w:r>
      <w:proofErr w:type="spellEnd"/>
      <w:r w:rsidR="00DC695A">
        <w:rPr>
          <w:b/>
        </w:rPr>
        <w:t>/webparts/</w:t>
      </w:r>
      <w:proofErr w:type="spellStart"/>
      <w:r w:rsidR="00DC695A">
        <w:rPr>
          <w:b/>
        </w:rPr>
        <w:t>leadTracker</w:t>
      </w:r>
      <w:proofErr w:type="spellEnd"/>
      <w:r>
        <w:t xml:space="preserve"> folder, open the source file named </w:t>
      </w:r>
      <w:proofErr w:type="spellStart"/>
      <w:r w:rsidR="00DC695A" w:rsidRPr="00E31AFE">
        <w:rPr>
          <w:b/>
        </w:rPr>
        <w:t>LeadetTracker</w:t>
      </w:r>
      <w:r w:rsidR="00DC695A">
        <w:rPr>
          <w:b/>
        </w:rPr>
        <w:t>WebPart</w:t>
      </w:r>
      <w:r w:rsidR="00DC695A">
        <w:rPr>
          <w:b/>
        </w:rPr>
        <w: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6B239D6" w:rsidR="00E31AFE" w:rsidRDefault="00DC695A" w:rsidP="00E31AFE">
      <w:pPr>
        <w:pStyle w:val="LabStepNumberedLevel2"/>
      </w:pPr>
      <w:r>
        <w:t xml:space="preserve">Replace the </w:t>
      </w:r>
      <w:r w:rsidRPr="00DC695A">
        <w:rPr>
          <w:b/>
        </w:rPr>
        <w:t>render</w:t>
      </w:r>
      <w:r>
        <w:t xml:space="preserve"> method with the following code to pass x and x when creating the </w:t>
      </w:r>
      <w:proofErr w:type="spellStart"/>
      <w:r w:rsidRPr="00DC695A">
        <w:rPr>
          <w:b/>
        </w:rPr>
        <w:t>LeadTracker</w:t>
      </w:r>
      <w:proofErr w:type="spellEnd"/>
      <w:r>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w:t>
      </w:r>
      <w:r w:rsidR="00460394" w:rsidRPr="00460394">
        <w:rPr>
          <w:b/>
        </w:rPr>
        <w:t>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/webparts/</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5EBFC77F" w:rsidR="001750CF" w:rsidRDefault="00460394" w:rsidP="00181FE9">
      <w:pPr>
        <w:pStyle w:val="LabStepNumberedLevel2"/>
      </w:pPr>
      <w:r>
        <w:t xml:space="preserve">Modify the </w:t>
      </w:r>
      <w:proofErr w:type="spellStart"/>
      <w:r w:rsidRPr="00460394">
        <w:rPr>
          <w:b/>
        </w:rPr>
        <w:t>leadsService</w:t>
      </w:r>
      <w:proofErr w:type="spellEnd"/>
      <w:r>
        <w:t xml:space="preserve"> field to initialize it with an instance of the </w:t>
      </w:r>
      <w:proofErr w:type="spellStart"/>
      <w:r w:rsidRPr="00460394">
        <w:rPr>
          <w:b/>
        </w:rPr>
        <w:t>SharePointLeadsService</w:t>
      </w:r>
      <w:proofErr w:type="spellEnd"/>
      <w:r>
        <w:t xml:space="preserve"> class as in the following code.</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w:t>
      </w:r>
      <w:r>
        <w:t xml:space="preserve">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273340E0" w:rsidR="00B6440B" w:rsidRDefault="00B6440B" w:rsidP="00B6440B">
      <w:pPr>
        <w:pStyle w:val="LabExerciseCallout"/>
      </w:pPr>
      <w:r>
        <w:lastRenderedPageBreak/>
        <w:t xml:space="preserve">It's once again time to test out your webpart. However, you can no longer test your webpart in the local SharePoint workbench because that does not provide the SharePoint context required to call the SharePoint REST API. Therefore, you will now have to conduct your testing in the hosted SharePoint workbench </w:t>
      </w:r>
      <w:proofErr w:type="spellStart"/>
      <w:r>
        <w:t>inyour</w:t>
      </w:r>
      <w:proofErr w:type="spellEnd"/>
      <w:r>
        <w:t xml:space="preserve"> SharePoint Online test site.</w:t>
      </w:r>
    </w:p>
    <w:p w14:paraId="6771FD5D" w14:textId="6BC78CF7" w:rsidR="00C76230" w:rsidRDefault="00C76230" w:rsidP="00C76230">
      <w:pPr>
        <w:pStyle w:val="LabStepNumbered"/>
      </w:pPr>
      <w:r>
        <w:t xml:space="preserve">Test out the </w:t>
      </w:r>
      <w:proofErr w:type="spellStart"/>
      <w:r w:rsidRPr="00280F6D">
        <w:rPr>
          <w:b/>
        </w:rPr>
        <w:t>LeadTracker</w:t>
      </w:r>
      <w:proofErr w:type="spellEnd"/>
      <w:r>
        <w:t xml:space="preserve"> webpart by running it in the </w:t>
      </w:r>
      <w:r>
        <w:t xml:space="preserve">hosted </w:t>
      </w:r>
      <w:r>
        <w:t>SharePoint workbench</w:t>
      </w:r>
      <w:r>
        <w:t xml:space="preserve">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t>
      </w:r>
      <w:r>
        <w:t xml:space="preserve">with the </w:t>
      </w:r>
      <w:r w:rsidRPr="00C76230">
        <w:rPr>
          <w:b/>
        </w:rPr>
        <w:t>--</w:t>
      </w:r>
      <w:proofErr w:type="spellStart"/>
      <w:r w:rsidRPr="00C76230">
        <w:rPr>
          <w:b/>
        </w:rPr>
        <w:t>nobrowser</w:t>
      </w:r>
      <w:proofErr w:type="spellEnd"/>
      <w:r>
        <w:t xml:space="preserve"> parameter </w:t>
      </w:r>
      <w:r>
        <w:t>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r>
        <w:t>.</w:t>
      </w:r>
    </w:p>
    <w:p w14:paraId="2E070BD9" w14:textId="18EA8162" w:rsidR="00C76230" w:rsidRDefault="00B6440B" w:rsidP="00C76230">
      <w:pPr>
        <w:pStyle w:val="LabStepNumberedLevel2"/>
      </w:pPr>
      <w:r>
        <w:t>Once you have successfully logged in, n</w:t>
      </w:r>
      <w:r w:rsidR="00C76230">
        <w:t>avigate to the hosted SharePoint workbench at the following URL.</w:t>
      </w:r>
    </w:p>
    <w:p w14:paraId="6E86E614" w14:textId="33F55C0D" w:rsidR="00C76230" w:rsidRDefault="00C76230" w:rsidP="00C76230">
      <w:pPr>
        <w:pStyle w:val="LabStepCodeBlockLevel2"/>
      </w:pPr>
      <w:r w:rsidRPr="00C76230">
        <w:t>https://[YOUR_TENANT_NAME]/_layouts/15/workbench.aspx</w:t>
      </w:r>
    </w:p>
    <w:p w14:paraId="01CB1721" w14:textId="77777777"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72941EC9" w:rsidR="00C76230" w:rsidRDefault="00C76230" w:rsidP="00C76230">
      <w:pPr>
        <w:pStyle w:val="LabStepScreenshotLevel2"/>
      </w:pPr>
      <w:r>
        <w:drawing>
          <wp:inline distT="0" distB="0" distL="0" distR="0" wp14:anchorId="376DE6E0" wp14:editId="0E3F01E9">
            <wp:extent cx="3144795" cy="1323643"/>
            <wp:effectExtent l="19050" t="19050" r="1778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5655" cy="1336632"/>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webpart should </w:t>
      </w:r>
      <w:r>
        <w:t xml:space="preserve">display leads from the SharePoint list </w:t>
      </w:r>
      <w:r>
        <w:t>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In the final exercise, you will extend the webpart so that a user can select a Contacts list in the webpart property pane from a set of options that include all the list in the current site that have been created from the Contacts list type.</w:t>
      </w:r>
    </w:p>
    <w:p w14:paraId="778B0096" w14:textId="40733084" w:rsidR="00B6440B" w:rsidRDefault="00751195" w:rsidP="00B6440B">
      <w:pPr>
        <w:pStyle w:val="LabStepNumbered"/>
        <w:numPr>
          <w:ilvl w:val="0"/>
          <w:numId w:val="37"/>
        </w:numPr>
      </w:pPr>
      <w:r>
        <w:t xml:space="preserve">Update the webpart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/webparts/</w:t>
      </w:r>
      <w:proofErr w:type="spellStart"/>
      <w:r w:rsidRPr="00751195">
        <w:rPr>
          <w:b/>
        </w:rPr>
        <w:t>leadTracker</w:t>
      </w:r>
      <w:proofErr w:type="spellEnd"/>
      <w:r>
        <w:t xml:space="preserve"> folder, open the source file for the webpart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573EE663" w:rsidR="00751195" w:rsidRDefault="00751195" w:rsidP="00751195">
      <w:pPr>
        <w:pStyle w:val="LabStepNumberedLevel2"/>
      </w:pPr>
      <w:r>
        <w:lastRenderedPageBreak/>
        <w:t>Locate the import statement</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3D8C723" w:rsidR="00751195" w:rsidRDefault="00751195" w:rsidP="00751195">
      <w:pPr>
        <w:pStyle w:val="LabStepNumberedLevel2"/>
      </w:pPr>
      <w:r>
        <w:t>Replace with this</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381CDA3F" w:rsidR="00751195" w:rsidRDefault="00751195" w:rsidP="00751195">
      <w:pPr>
        <w:pStyle w:val="LabStepNumberedLevel2"/>
      </w:pPr>
      <w:r>
        <w:t xml:space="preserve">Underneath all the other import statements, add import statements for </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webpart.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w:t>
      </w:r>
      <w:r>
        <w:t xml:space="preserve">the default value of the </w:t>
      </w:r>
      <w:proofErr w:type="spellStart"/>
      <w:r>
        <w:t>webpart's</w:t>
      </w:r>
      <w:proofErr w:type="spellEnd"/>
      <w:r>
        <w:t xml:space="preserve"> </w:t>
      </w:r>
      <w:proofErr w:type="spellStart"/>
      <w:r w:rsidRPr="00405002">
        <w:rPr>
          <w:b/>
        </w:rPr>
        <w:t>targetList</w:t>
      </w:r>
      <w:proofErr w:type="spellEnd"/>
      <w:r>
        <w:t xml:space="preserve"> property to </w:t>
      </w:r>
      <w:r>
        <w:t>be an empty string</w:t>
      </w:r>
      <w:r>
        <w:t>.</w:t>
      </w:r>
    </w:p>
    <w:p w14:paraId="4821BA33" w14:textId="77777777" w:rsidR="00405002" w:rsidRDefault="00405002" w:rsidP="00405002">
      <w:pPr>
        <w:pStyle w:val="LabStepNumberedLevel2"/>
      </w:pPr>
      <w:r>
        <w:t xml:space="preserve">Inside the </w:t>
      </w:r>
      <w:proofErr w:type="spellStart"/>
      <w:r w:rsidRPr="00460394">
        <w:rPr>
          <w:b/>
        </w:rPr>
        <w:t>src</w:t>
      </w:r>
      <w:proofErr w:type="spellEnd"/>
      <w:r w:rsidRPr="00460394">
        <w:rPr>
          <w:b/>
        </w:rPr>
        <w:t>/webparts/</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w:t>
      </w:r>
      <w:r>
        <w:t xml:space="preserve">the default value for </w:t>
      </w:r>
      <w:r>
        <w:t xml:space="preserve">the </w:t>
      </w:r>
      <w:proofErr w:type="spellStart"/>
      <w:r w:rsidRPr="00405002">
        <w:rPr>
          <w:b/>
        </w:rPr>
        <w:t>targetList</w:t>
      </w:r>
      <w:proofErr w:type="spellEnd"/>
      <w:r>
        <w:t xml:space="preserve"> </w:t>
      </w:r>
      <w:r>
        <w:t>property to be an empty string</w:t>
      </w:r>
      <w:r>
        <w:t>.</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31D98DF7" w:rsidR="00E17951" w:rsidRDefault="005B3B6D" w:rsidP="005B3B6D">
      <w:pPr>
        <w:pStyle w:val="LabExerciseCallout"/>
      </w:pPr>
      <w:r>
        <w:t>Now you just need to update the HTM and CSS for the React component. First, add a new file.</w:t>
      </w:r>
    </w:p>
    <w:p w14:paraId="526F8CE1" w14:textId="76AA2E41" w:rsidR="005B3B6D" w:rsidRDefault="005B3B6D" w:rsidP="005B3B6D">
      <w:pPr>
        <w:pStyle w:val="LabStepNumbered"/>
      </w:pPr>
      <w:r>
        <w:t xml:space="preserve">Add an image file to the project to use </w:t>
      </w:r>
      <w:r>
        <w:t xml:space="preserve">to indicate when the </w:t>
      </w:r>
      <w:r>
        <w:t xml:space="preserve">webpart </w:t>
      </w:r>
      <w:r>
        <w:t>is loading data from across the network</w:t>
      </w:r>
      <w:r>
        <w:t>.</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697FF9BA" w:rsidR="005B3B6D" w:rsidRDefault="005B3B6D" w:rsidP="005B3B6D">
      <w:pPr>
        <w:pStyle w:val="LabStepNumberedLevel2"/>
      </w:pPr>
      <w:r>
        <w:t xml:space="preserve">Stay in Windows Explorer, navigate to the </w:t>
      </w:r>
      <w:proofErr w:type="spellStart"/>
      <w:r>
        <w:rPr>
          <w:b/>
        </w:rPr>
        <w:t>src</w:t>
      </w:r>
      <w:proofErr w:type="spellEnd"/>
      <w:r>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0491FCD1" w:rsidR="005B3B6D" w:rsidRDefault="005B3B6D" w:rsidP="005B3B6D">
      <w:pPr>
        <w:pStyle w:val="LabStepNumberedLevel2"/>
      </w:pPr>
      <w:r>
        <w:t xml:space="preserve">Inside the </w:t>
      </w:r>
      <w:proofErr w:type="spellStart"/>
      <w:r w:rsidRPr="005B3B6D">
        <w:rPr>
          <w:b/>
        </w:rPr>
        <w:t>src</w:t>
      </w:r>
      <w:proofErr w:type="spellEnd"/>
      <w:r>
        <w:t xml:space="preserve"> folder, create a child folder named </w:t>
      </w:r>
      <w:r w:rsidRPr="005B3B6D">
        <w:rPr>
          <w:b/>
        </w:rPr>
        <w:t>assets</w:t>
      </w:r>
      <w:r>
        <w:t>.</w:t>
      </w:r>
    </w:p>
    <w:p w14:paraId="6F9C8363" w14:textId="3948D3F4" w:rsidR="005B3B6D" w:rsidRDefault="005B3B6D" w:rsidP="005B3B6D">
      <w:pPr>
        <w:pStyle w:val="LabStepNumberedLevel2"/>
      </w:pPr>
      <w:r>
        <w:t xml:space="preserve">Inside the assets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7F41442B" w:rsidR="005B3B6D" w:rsidRDefault="005B3B6D" w:rsidP="005B3B6D">
      <w:pPr>
        <w:pStyle w:val="LabStepNumberedLevel2"/>
      </w:pPr>
      <w:r>
        <w:lastRenderedPageBreak/>
        <w:t xml:space="preserve">Return to Visual Studio Code and verify that you can see </w:t>
      </w:r>
      <w:r w:rsidRPr="00F0396A">
        <w:rPr>
          <w:b/>
        </w:rPr>
        <w:t>BannerImage.jpg</w:t>
      </w:r>
      <w:r>
        <w:t xml:space="preserve"> in the components folder.</w:t>
      </w:r>
    </w:p>
    <w:p w14:paraId="05E120A8" w14:textId="30BD76AA" w:rsidR="002B2CC6" w:rsidRDefault="002B2CC6" w:rsidP="002B2CC6">
      <w:pPr>
        <w:pStyle w:val="LabStepLevel2NoBullet"/>
      </w:pPr>
      <w:r>
        <w:rPr>
          <w:noProof/>
        </w:rPr>
        <w:drawing>
          <wp:inline distT="0" distB="0" distL="0" distR="0" wp14:anchorId="0DFD485F" wp14:editId="3F1BB66B">
            <wp:extent cx="1385012" cy="1044146"/>
            <wp:effectExtent l="0" t="0" r="571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05930" cy="1059916"/>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0B8C71C6">
            <wp:extent cx="1964724" cy="1045431"/>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9159" cy="1053112"/>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BB38F31"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component in two ways. First, it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it is 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21AB667F" w:rsidR="00CA23A6" w:rsidRDefault="00CA23A6" w:rsidP="00CA23A6">
      <w:pPr>
        <w:pStyle w:val="LabExerciseCallout"/>
      </w:pPr>
      <w:r>
        <w:t xml:space="preserve">There is one last thing you need to do. Whenever the user selects a new list in the properties pane, the webpart class calls </w:t>
      </w:r>
      <w:proofErr w:type="spellStart"/>
      <w:r>
        <w:t>setState</w:t>
      </w:r>
      <w:proofErr w:type="spellEnd"/>
      <w:r>
        <w:t xml:space="preserve"> on the React component to set the </w:t>
      </w:r>
      <w:proofErr w:type="spellStart"/>
      <w:r w:rsidRPr="00CA23A6">
        <w:rPr>
          <w:b/>
        </w:rPr>
        <w:t>targetList</w:t>
      </w:r>
      <w:proofErr w:type="spellEnd"/>
      <w:r>
        <w:t xml:space="preserve"> property to the new list. However, there is nothing that will trigger the React component to call to SharePoint whenever the list is changed from one Contacts list to another. Now you will add the </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77777777" w:rsidR="00E20B84" w:rsidRDefault="00E20B84" w:rsidP="00E20B84">
      <w:pPr>
        <w:pStyle w:val="LabStepNumbered"/>
      </w:pPr>
      <w:r>
        <w:t xml:space="preserve">Test out the </w:t>
      </w:r>
      <w:proofErr w:type="spellStart"/>
      <w:r w:rsidRPr="00280F6D">
        <w:rPr>
          <w:b/>
        </w:rPr>
        <w:t>LeadTracker</w:t>
      </w:r>
      <w:proofErr w:type="spellEnd"/>
      <w:r>
        <w:t xml:space="preserve"> webpart by running it in the hosted SharePoint workbench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77777777" w:rsidR="00E20B84" w:rsidRDefault="00E20B84" w:rsidP="00E20B84">
      <w:pPr>
        <w:pStyle w:val="LabStepNumberedLevel2"/>
      </w:pPr>
      <w:r>
        <w:t>Once you have successfully logged in, navigate to the hosted SharePoint workbench at the following URL.</w:t>
      </w:r>
    </w:p>
    <w:p w14:paraId="1C6E2B83" w14:textId="77777777" w:rsidR="00E20B84" w:rsidRDefault="00E20B84" w:rsidP="00E20B84">
      <w:pPr>
        <w:pStyle w:val="LabStepCodeBlockLevel2"/>
      </w:pPr>
      <w:r w:rsidRPr="00C76230">
        <w:t>https://[YOUR_TENANT_NAME]/_layouts/15/workbench.aspx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480D594C">
            <wp:extent cx="3144795" cy="1323643"/>
            <wp:effectExtent l="19050" t="19050" r="17780"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5655" cy="1336632"/>
                    </a:xfrm>
                    <a:prstGeom prst="rect">
                      <a:avLst/>
                    </a:prstGeom>
                    <a:noFill/>
                    <a:ln>
                      <a:solidFill>
                        <a:schemeClr val="tx1">
                          <a:lumMod val="50000"/>
                          <a:lumOff val="50000"/>
                        </a:schemeClr>
                      </a:solidFill>
                    </a:ln>
                  </pic:spPr>
                </pic:pic>
              </a:graphicData>
            </a:graphic>
          </wp:inline>
        </w:drawing>
      </w:r>
    </w:p>
    <w:p w14:paraId="540B0589" w14:textId="635A7175" w:rsidR="00E20B84" w:rsidRDefault="00E20B84" w:rsidP="00E20B84">
      <w:pPr>
        <w:pStyle w:val="LabStepNumberedLevel2"/>
      </w:pPr>
      <w:r>
        <w:lastRenderedPageBreak/>
        <w:t xml:space="preserve">The </w:t>
      </w:r>
      <w:proofErr w:type="spellStart"/>
      <w:r w:rsidRPr="004A5A25">
        <w:rPr>
          <w:b/>
        </w:rPr>
        <w:t>ListTracker</w:t>
      </w:r>
      <w:proofErr w:type="spellEnd"/>
      <w:r>
        <w:t xml:space="preserve"> webpart should display </w:t>
      </w:r>
      <w:r>
        <w:t>a message telling the user to select a list from the properties pane</w:t>
      </w:r>
      <w:r>
        <w:t>.</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659D178B" w:rsidR="00E20B84" w:rsidRDefault="00E20B84" w:rsidP="00E20B84">
      <w:pPr>
        <w:pStyle w:val="LabStepNumberedLevel2"/>
      </w:pPr>
      <w:r>
        <w:t xml:space="preserve">The </w:t>
      </w:r>
      <w:proofErr w:type="spellStart"/>
      <w:r>
        <w:t>targetList</w:t>
      </w:r>
      <w:proofErr w:type="spellEnd"/>
      <w:r>
        <w:t xml:space="preserve"> property is now presented to the user as a dropdown combo box instead of a textbox. </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46B65D0C">
            <wp:extent cx="2341606" cy="1050741"/>
            <wp:effectExtent l="19050" t="19050" r="20955" b="165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4105" cy="1051862"/>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59D576E5" w:rsidR="00E20B84" w:rsidRDefault="00E20B84" w:rsidP="00E20B84">
      <w:pPr>
        <w:pStyle w:val="LabStepNumberedLevel2"/>
      </w:pPr>
      <w:r>
        <w:lastRenderedPageBreak/>
        <w:t>The webpart should then display the items from that 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3532C364" w:rsidR="00E20B84" w:rsidRDefault="00E20B84" w:rsidP="00E20B84">
      <w:pPr>
        <w:pStyle w:val="LabStepNumberedLevel2"/>
      </w:pPr>
      <w:r>
        <w:t>Change to a different 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w:t>
      </w:r>
      <w:r>
        <w:t>.</w:t>
      </w:r>
      <w:r>
        <w:t xml:space="preserve"> You have now reached the end of this lab.</w:t>
      </w:r>
      <w:bookmarkStart w:id="3" w:name="_GoBack"/>
      <w:bookmarkEnd w:id="3"/>
    </w:p>
    <w:sectPr w:rsidR="00CA23A6" w:rsidSect="00487314">
      <w:headerReference w:type="default" r:id="rId67"/>
      <w:footerReference w:type="default" r:id="rId68"/>
      <w:headerReference w:type="first" r:id="rId69"/>
      <w:footerReference w:type="first" r:id="rId7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B374E" w14:textId="77777777" w:rsidR="000E3341" w:rsidRDefault="000E3341" w:rsidP="005F53BE">
      <w:pPr>
        <w:spacing w:before="0" w:after="0"/>
      </w:pPr>
      <w:r>
        <w:separator/>
      </w:r>
    </w:p>
  </w:endnote>
  <w:endnote w:type="continuationSeparator" w:id="0">
    <w:p w14:paraId="33853001" w14:textId="77777777" w:rsidR="000E3341" w:rsidRDefault="000E334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EAF3C01" w:rsidR="00E903BC" w:rsidRDefault="00E903B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E903BC" w:rsidRPr="00487314" w:rsidRDefault="00E903B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B231C5C" w:rsidR="00E903BC" w:rsidRDefault="00E903B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903BC" w:rsidRPr="00487314" w:rsidRDefault="00E903B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9AA57" w14:textId="77777777" w:rsidR="000E3341" w:rsidRDefault="000E3341" w:rsidP="005F53BE">
      <w:pPr>
        <w:spacing w:before="0" w:after="0"/>
      </w:pPr>
      <w:r>
        <w:separator/>
      </w:r>
    </w:p>
  </w:footnote>
  <w:footnote w:type="continuationSeparator" w:id="0">
    <w:p w14:paraId="6572DF37" w14:textId="77777777" w:rsidR="000E3341" w:rsidRDefault="000E334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E903BC" w:rsidRDefault="00E903BC" w:rsidP="00202EB6">
    <w:pPr>
      <w:pStyle w:val="Header"/>
      <w:pBdr>
        <w:bottom w:val="single" w:sz="4" w:space="0" w:color="auto"/>
      </w:pBdr>
      <w:spacing w:before="240"/>
    </w:pPr>
    <w:r>
      <w:t>MSD365: Modern SharePoint and Office 365 Development</w:t>
    </w:r>
  </w:p>
  <w:p w14:paraId="52070944" w14:textId="3009865D" w:rsidR="00E903BC" w:rsidRPr="00E871B8" w:rsidRDefault="00E903BC"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7,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903BC" w:rsidRDefault="00E903B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3"/>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D701A"/>
    <w:rsid w:val="002D786A"/>
    <w:rsid w:val="002E0FAD"/>
    <w:rsid w:val="002E4765"/>
    <w:rsid w:val="002E7617"/>
    <w:rsid w:val="002F00C2"/>
    <w:rsid w:val="00305C45"/>
    <w:rsid w:val="00307E96"/>
    <w:rsid w:val="0031041C"/>
    <w:rsid w:val="00310D76"/>
    <w:rsid w:val="003113A6"/>
    <w:rsid w:val="00312E88"/>
    <w:rsid w:val="0031671C"/>
    <w:rsid w:val="00320B47"/>
    <w:rsid w:val="0033738D"/>
    <w:rsid w:val="003419B7"/>
    <w:rsid w:val="003427A7"/>
    <w:rsid w:val="00344B71"/>
    <w:rsid w:val="00346427"/>
    <w:rsid w:val="00352060"/>
    <w:rsid w:val="00357410"/>
    <w:rsid w:val="00357EF9"/>
    <w:rsid w:val="00360BBC"/>
    <w:rsid w:val="00364F73"/>
    <w:rsid w:val="00365ADC"/>
    <w:rsid w:val="003770A6"/>
    <w:rsid w:val="00377805"/>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8119A"/>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80E"/>
    <w:rsid w:val="0093401C"/>
    <w:rsid w:val="00934039"/>
    <w:rsid w:val="00936A8E"/>
    <w:rsid w:val="0094174B"/>
    <w:rsid w:val="00941D1D"/>
    <w:rsid w:val="0094230C"/>
    <w:rsid w:val="009501D9"/>
    <w:rsid w:val="00954CD4"/>
    <w:rsid w:val="009575E4"/>
    <w:rsid w:val="00961239"/>
    <w:rsid w:val="0096127C"/>
    <w:rsid w:val="00963E42"/>
    <w:rsid w:val="00972EB4"/>
    <w:rsid w:val="009742DC"/>
    <w:rsid w:val="00976A78"/>
    <w:rsid w:val="00980D07"/>
    <w:rsid w:val="009815C1"/>
    <w:rsid w:val="009827CC"/>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413D"/>
    <w:rsid w:val="00BB2274"/>
    <w:rsid w:val="00BB4431"/>
    <w:rsid w:val="00BB54D8"/>
    <w:rsid w:val="00BB719D"/>
    <w:rsid w:val="00BB795C"/>
    <w:rsid w:val="00BC5313"/>
    <w:rsid w:val="00BC537F"/>
    <w:rsid w:val="00BC79CA"/>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BC"/>
    <w:rsid w:val="00D32E4A"/>
    <w:rsid w:val="00D33D19"/>
    <w:rsid w:val="00D34BD9"/>
    <w:rsid w:val="00D34DDD"/>
    <w:rsid w:val="00D35E13"/>
    <w:rsid w:val="00D43642"/>
    <w:rsid w:val="00D43BBF"/>
    <w:rsid w:val="00D46502"/>
    <w:rsid w:val="00D504A1"/>
    <w:rsid w:val="00D5066F"/>
    <w:rsid w:val="00D54B4F"/>
    <w:rsid w:val="00D55CB5"/>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F0396A"/>
    <w:rsid w:val="00F03AD8"/>
    <w:rsid w:val="00F10E96"/>
    <w:rsid w:val="00F14A4D"/>
    <w:rsid w:val="00F167A6"/>
    <w:rsid w:val="00F16828"/>
    <w:rsid w:val="00F1739B"/>
    <w:rsid w:val="00F17A8C"/>
    <w:rsid w:val="00F2627E"/>
    <w:rsid w:val="00F27094"/>
    <w:rsid w:val="00F2767F"/>
    <w:rsid w:val="00F31349"/>
    <w:rsid w:val="00F32E4D"/>
    <w:rsid w:val="00F34260"/>
    <w:rsid w:val="00F46C5D"/>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5853B-C7CD-44D9-AAD9-7022A08F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1970</TotalTime>
  <Pages>28</Pages>
  <Words>7272</Words>
  <Characters>41457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20</cp:revision>
  <cp:lastPrinted>2016-07-23T16:50:00Z</cp:lastPrinted>
  <dcterms:created xsi:type="dcterms:W3CDTF">2018-09-04T16:09:00Z</dcterms:created>
  <dcterms:modified xsi:type="dcterms:W3CDTF">2018-09-07T18:31:00Z</dcterms:modified>
</cp:coreProperties>
</file>