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DD3D9D" w:rsidP="00607C2B">
      <w:pPr>
        <w:pStyle w:val="Heading2"/>
      </w:pPr>
      <w:r>
        <w:t>Creating a</w:t>
      </w:r>
      <w:r w:rsidR="002F4124">
        <w:t xml:space="preserve">n Office 365 </w:t>
      </w:r>
      <w:r w:rsidR="00F517DB">
        <w:t>Development</w:t>
      </w:r>
      <w:r w:rsidR="004C013F">
        <w:t xml:space="preserve"> </w:t>
      </w:r>
      <w:r w:rsidR="000B4387" w:rsidRPr="004C013F">
        <w:t>Environment</w:t>
      </w:r>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3B5BD1">
      <w:pPr>
        <w:pStyle w:val="LabExerciseCallout"/>
      </w:pPr>
      <w:r w:rsidRPr="005C7841">
        <w:rPr>
          <w:b/>
        </w:rPr>
        <w:t>Lab Folder</w:t>
      </w:r>
      <w:r w:rsidRPr="005C7841">
        <w:t xml:space="preserve">: </w:t>
      </w:r>
      <w:r w:rsidR="00244B2F">
        <w:t xml:space="preserve">C: </w:t>
      </w:r>
      <w:r w:rsidR="009E699C">
        <w:t>\</w:t>
      </w:r>
      <w:r w:rsidR="005A7DD7" w:rsidRPr="005A7DD7">
        <w:t>Student\Modules\</w:t>
      </w:r>
      <w:r w:rsidR="003B5BD1">
        <w:t>01_GettingStarted</w:t>
      </w:r>
      <w:r w:rsidR="005A7DD7" w:rsidRPr="005A7DD7">
        <w:t>\Lab</w:t>
      </w:r>
    </w:p>
    <w:p w:rsidR="00607C2B" w:rsidRDefault="00607C2B" w:rsidP="00754420">
      <w:pPr>
        <w:pStyle w:val="LabExerciseCallout"/>
      </w:pPr>
      <w:r w:rsidRPr="005C7841">
        <w:rPr>
          <w:b/>
        </w:rPr>
        <w:t>Lab Overview</w:t>
      </w:r>
      <w:r w:rsidRPr="005C7841">
        <w:t xml:space="preserve">: </w:t>
      </w:r>
      <w:r>
        <w:t xml:space="preserve">In this lab you will get </w:t>
      </w:r>
      <w:r w:rsidR="00CD0341">
        <w:t xml:space="preserve">up and running with </w:t>
      </w:r>
      <w:r w:rsidR="008027A2">
        <w:t>a</w:t>
      </w:r>
      <w:r w:rsidR="00BA5E68">
        <w:t xml:space="preserve">n </w:t>
      </w:r>
      <w:r w:rsidR="008027A2">
        <w:t xml:space="preserve">Office 365 </w:t>
      </w:r>
      <w:r w:rsidR="00BA5E68">
        <w:t xml:space="preserve">and SharePoint Online </w:t>
      </w:r>
      <w:r w:rsidR="008027A2">
        <w:t>development environment</w:t>
      </w:r>
      <w:r w:rsidR="005A7DD7">
        <w:t>.</w:t>
      </w:r>
      <w:r w:rsidR="00CD0341">
        <w:t xml:space="preserve"> </w:t>
      </w:r>
      <w:r w:rsidR="00754420">
        <w:t xml:space="preserve">You should be working with a Windows PC that has been set up according to the </w:t>
      </w:r>
      <w:hyperlink r:id="rId12" w:history="1">
        <w:r w:rsidR="00027FEB" w:rsidRPr="00027FEB">
          <w:rPr>
            <w:rStyle w:val="Hyperlink"/>
          </w:rPr>
          <w:t>Setup.pdf</w:t>
        </w:r>
      </w:hyperlink>
      <w:r w:rsidR="00754420">
        <w:t xml:space="preserve"> document that accompanies this course. </w:t>
      </w:r>
      <w:r w:rsidR="00CD0341">
        <w:t xml:space="preserve">You will perform the necessary </w:t>
      </w:r>
      <w:r w:rsidR="009C63D6">
        <w:t xml:space="preserve">tasks </w:t>
      </w:r>
      <w:r w:rsidR="00CD0341">
        <w:t xml:space="preserve">of </w:t>
      </w:r>
      <w:r w:rsidR="00754420">
        <w:t>creating</w:t>
      </w:r>
      <w:r w:rsidR="009C63D6">
        <w:t xml:space="preserve"> </w:t>
      </w:r>
      <w:r w:rsidR="00754420">
        <w:t xml:space="preserve">a new </w:t>
      </w:r>
      <w:r w:rsidR="00CD0341">
        <w:t xml:space="preserve">Office 365 </w:t>
      </w:r>
      <w:r w:rsidR="009C63D6">
        <w:t xml:space="preserve">trial account which will create an </w:t>
      </w:r>
      <w:r w:rsidR="00754420">
        <w:t xml:space="preserve">Azure Active Directory (AAD) tenant </w:t>
      </w:r>
      <w:r w:rsidR="00533211">
        <w:t xml:space="preserve">and a SharePoint Online environment </w:t>
      </w:r>
      <w:r w:rsidR="009C63D6">
        <w:t xml:space="preserve">that you will use </w:t>
      </w:r>
      <w:r w:rsidR="00533211">
        <w:t>to complete your lab exercise</w:t>
      </w:r>
      <w:r w:rsidR="004C013F">
        <w:t xml:space="preserve"> throughout his training course</w:t>
      </w:r>
      <w:r w:rsidR="009C63D6">
        <w:t xml:space="preserve">. Once you have created </w:t>
      </w:r>
      <w:r w:rsidR="00533211">
        <w:t xml:space="preserve">and tested </w:t>
      </w:r>
      <w:r w:rsidR="009C63D6">
        <w:t xml:space="preserve">your Office 365 </w:t>
      </w:r>
      <w:r w:rsidR="004C013F">
        <w:t>tenant</w:t>
      </w:r>
      <w:r w:rsidR="009C63D6">
        <w:t xml:space="preserve">, you </w:t>
      </w:r>
      <w:r w:rsidR="00533211">
        <w:t xml:space="preserve">can optionally </w:t>
      </w:r>
      <w:r w:rsidR="008027A2">
        <w:t>create a trial subscription for Microsoft Azure</w:t>
      </w:r>
      <w:r w:rsidR="00754420">
        <w:t xml:space="preserve"> (unless you already have an Azure account that you can use</w:t>
      </w:r>
      <w:r w:rsidR="00533211">
        <w:t>)</w:t>
      </w:r>
      <w:r w:rsidR="009C63D6">
        <w:t>.</w:t>
      </w:r>
      <w:r w:rsidR="008027A2">
        <w:t xml:space="preserve"> </w:t>
      </w:r>
      <w:r w:rsidR="00533211">
        <w:t xml:space="preserve">Along the way, you </w:t>
      </w:r>
      <w:r w:rsidR="008027A2">
        <w:t>will use Powe</w:t>
      </w:r>
      <w:r w:rsidR="00754420">
        <w:t xml:space="preserve">rShell libraries for </w:t>
      </w:r>
      <w:r w:rsidR="008027A2">
        <w:t xml:space="preserve">SharePoint Online </w:t>
      </w:r>
      <w:r w:rsidR="00533211">
        <w:t xml:space="preserve">and Microsoft Azure </w:t>
      </w:r>
      <w:r w:rsidR="008027A2">
        <w:t xml:space="preserve">to verify you can connect to your Office 365 and Azure accounts </w:t>
      </w:r>
      <w:r w:rsidR="00533211">
        <w:t xml:space="preserve">and automate developer tasks using </w:t>
      </w:r>
      <w:r w:rsidR="008027A2">
        <w:t>PowerShell script</w:t>
      </w:r>
      <w:r w:rsidR="00533211">
        <w:t>s</w:t>
      </w:r>
      <w:r w:rsidR="008027A2">
        <w:t xml:space="preserve">. </w:t>
      </w:r>
    </w:p>
    <w:p w:rsidR="00DB7674" w:rsidRDefault="00754420" w:rsidP="00374A7C">
      <w:pPr>
        <w:pStyle w:val="Heading3"/>
      </w:pPr>
      <w:r>
        <w:t>Exercise 1</w:t>
      </w:r>
      <w:r w:rsidR="00DB7674">
        <w:t>: Download a Local Copy of the Student Lab Files</w:t>
      </w:r>
    </w:p>
    <w:p w:rsidR="00DB7674" w:rsidRDefault="00DB7674" w:rsidP="00DB7674">
      <w:pPr>
        <w:pStyle w:val="LabExerciseLeadIn"/>
      </w:pPr>
      <w:r>
        <w:t xml:space="preserve">In this exercise, you will use the GIT utility to download a local copy of the student files </w:t>
      </w:r>
      <w:r w:rsidR="004C013F">
        <w:t xml:space="preserve">from the </w:t>
      </w:r>
      <w:r w:rsidR="004C013F" w:rsidRPr="004C013F">
        <w:rPr>
          <w:b/>
        </w:rPr>
        <w:t>MSD</w:t>
      </w:r>
      <w:r w:rsidRPr="004C013F">
        <w:rPr>
          <w:b/>
        </w:rPr>
        <w:t>365</w:t>
      </w:r>
      <w:r w:rsidR="004C013F">
        <w:t xml:space="preserve"> repository in GitHub.</w:t>
      </w:r>
      <w:r>
        <w:t xml:space="preserve"> Note that this exercise assumes that </w:t>
      </w:r>
      <w:r w:rsidR="00275C26">
        <w:t>GIT</w:t>
      </w:r>
      <w:r>
        <w:t xml:space="preserve"> has already been installed on your PC as discussed in the setup guide for this course.</w:t>
      </w:r>
    </w:p>
    <w:p w:rsidR="00F61B4A" w:rsidRDefault="00F61B4A" w:rsidP="001A77A3">
      <w:pPr>
        <w:pStyle w:val="LabStepNumbered"/>
        <w:numPr>
          <w:ilvl w:val="0"/>
          <w:numId w:val="10"/>
        </w:numPr>
      </w:pPr>
      <w:r>
        <w:t>Launch a browser and navigate to the GitHub repository for this course at the following URL.</w:t>
      </w:r>
    </w:p>
    <w:p w:rsidR="00F61B4A" w:rsidRDefault="00950F08" w:rsidP="00F61B4A">
      <w:pPr>
        <w:pStyle w:val="LabStepCodeBlock"/>
      </w:pPr>
      <w:hyperlink r:id="rId13" w:history="1">
        <w:r w:rsidR="00C31771" w:rsidRPr="00C31771">
          <w:rPr>
            <w:rStyle w:val="Hyperlink"/>
          </w:rPr>
          <w:t>https://github.com/CriticalPathTraining/MSD365</w:t>
        </w:r>
      </w:hyperlink>
    </w:p>
    <w:p w:rsidR="00F61B4A" w:rsidRDefault="00275C26" w:rsidP="001A77A3">
      <w:pPr>
        <w:pStyle w:val="LabStepNumbered"/>
        <w:numPr>
          <w:ilvl w:val="0"/>
          <w:numId w:val="10"/>
        </w:numPr>
      </w:pPr>
      <w:r>
        <w:t>You should see the home page for the repository as shown in the following screenshot.</w:t>
      </w:r>
    </w:p>
    <w:p w:rsidR="00F61B4A" w:rsidRDefault="00E110DD" w:rsidP="00F61B4A">
      <w:pPr>
        <w:pStyle w:val="LabStepScreenshot"/>
      </w:pPr>
      <w:r>
        <w:rPr>
          <w:noProof/>
        </w:rPr>
        <w:drawing>
          <wp:inline distT="0" distB="0" distL="0" distR="0">
            <wp:extent cx="5244235" cy="2447059"/>
            <wp:effectExtent l="19050" t="19050" r="1397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7239"/>
                    <a:stretch/>
                  </pic:blipFill>
                  <pic:spPr bwMode="auto">
                    <a:xfrm>
                      <a:off x="0" y="0"/>
                      <a:ext cx="5358073" cy="250017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5C26" w:rsidRDefault="00275C26" w:rsidP="00275C26">
      <w:pPr>
        <w:pStyle w:val="LabStepNumbered"/>
      </w:pPr>
      <w:r>
        <w:t>Copy the URL to clone the repository.</w:t>
      </w:r>
    </w:p>
    <w:p w:rsidR="00275C26" w:rsidRDefault="00275C26" w:rsidP="00275C26">
      <w:pPr>
        <w:pStyle w:val="LabStepNumberedLevel2"/>
      </w:pPr>
      <w:r>
        <w:t xml:space="preserve">On the home page of the </w:t>
      </w:r>
      <w:r w:rsidR="004C013F" w:rsidRPr="004C013F">
        <w:rPr>
          <w:b/>
        </w:rPr>
        <w:t>MSD365</w:t>
      </w:r>
      <w:r>
        <w:t xml:space="preserve"> repository, click the green </w:t>
      </w:r>
      <w:r w:rsidRPr="00275C26">
        <w:rPr>
          <w:b/>
        </w:rPr>
        <w:t>Clone or download</w:t>
      </w:r>
      <w:r>
        <w:t xml:space="preserve"> dropdown menu.</w:t>
      </w:r>
    </w:p>
    <w:p w:rsidR="00275C26" w:rsidRDefault="00275C26" w:rsidP="00275C26">
      <w:pPr>
        <w:pStyle w:val="LabStepNumberedLevel2"/>
      </w:pPr>
      <w:r>
        <w:t xml:space="preserve">Click the </w:t>
      </w:r>
      <w:r w:rsidRPr="008027A2">
        <w:rPr>
          <w:b/>
        </w:rPr>
        <w:t>Copy to clipboard</w:t>
      </w:r>
      <w:r>
        <w:t xml:space="preserve"> button to copy the URL for cloning to the Widows clipboard.</w:t>
      </w:r>
    </w:p>
    <w:p w:rsidR="00F61B4A" w:rsidRDefault="00F61B4A" w:rsidP="00275C26">
      <w:pPr>
        <w:pStyle w:val="LabStepScreenshotLevel2"/>
      </w:pPr>
      <w:r w:rsidRPr="00F61B4A">
        <w:drawing>
          <wp:inline distT="0" distB="0" distL="0" distR="0">
            <wp:extent cx="2971984" cy="1539586"/>
            <wp:effectExtent l="19050" t="19050" r="1905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2837" cy="1571110"/>
                    </a:xfrm>
                    <a:prstGeom prst="rect">
                      <a:avLst/>
                    </a:prstGeom>
                    <a:noFill/>
                    <a:ln>
                      <a:solidFill>
                        <a:schemeClr val="bg1">
                          <a:lumMod val="50000"/>
                        </a:schemeClr>
                      </a:solidFill>
                    </a:ln>
                  </pic:spPr>
                </pic:pic>
              </a:graphicData>
            </a:graphic>
          </wp:inline>
        </w:drawing>
      </w:r>
    </w:p>
    <w:p w:rsidR="00275C26" w:rsidRDefault="00275C26" w:rsidP="001A77A3">
      <w:pPr>
        <w:pStyle w:val="LabStepNumbered"/>
        <w:numPr>
          <w:ilvl w:val="0"/>
          <w:numId w:val="10"/>
        </w:numPr>
      </w:pPr>
      <w:r>
        <w:t xml:space="preserve">Use GIT to clone the </w:t>
      </w:r>
      <w:r w:rsidR="00C31771" w:rsidRPr="004C013F">
        <w:rPr>
          <w:b/>
        </w:rPr>
        <w:t>MSD365</w:t>
      </w:r>
      <w:r>
        <w:t xml:space="preserve"> repository.</w:t>
      </w:r>
    </w:p>
    <w:p w:rsidR="00DB7674" w:rsidRDefault="00DB7674" w:rsidP="001A77A3">
      <w:pPr>
        <w:pStyle w:val="LabStepNumberedLevel2"/>
        <w:numPr>
          <w:ilvl w:val="1"/>
          <w:numId w:val="10"/>
        </w:numPr>
      </w:pPr>
      <w:proofErr w:type="gramStart"/>
      <w:r>
        <w:lastRenderedPageBreak/>
        <w:t xml:space="preserve">Open </w:t>
      </w:r>
      <w:r w:rsidR="00275C26">
        <w:t>up</w:t>
      </w:r>
      <w:proofErr w:type="gramEnd"/>
      <w:r w:rsidR="00275C26">
        <w:t xml:space="preserve"> a Windows PowerShell command </w:t>
      </w:r>
      <w:r>
        <w:t>prompt.</w:t>
      </w:r>
    </w:p>
    <w:p w:rsidR="00DB7674" w:rsidRDefault="00DB7674" w:rsidP="001A77A3">
      <w:pPr>
        <w:pStyle w:val="LabStepNumberedLevel2"/>
        <w:numPr>
          <w:ilvl w:val="1"/>
          <w:numId w:val="10"/>
        </w:numPr>
      </w:pPr>
      <w:r>
        <w:t xml:space="preserve">Type in </w:t>
      </w:r>
      <w:r w:rsidR="00275C26">
        <w:t xml:space="preserve">and execute </w:t>
      </w:r>
      <w:r>
        <w:t xml:space="preserve">the following </w:t>
      </w:r>
      <w:r w:rsidR="00275C26" w:rsidRPr="00275C26">
        <w:rPr>
          <w:b/>
        </w:rPr>
        <w:t>git</w:t>
      </w:r>
      <w:r w:rsidR="00275C26">
        <w:t xml:space="preserve"> </w:t>
      </w:r>
      <w:r>
        <w:t xml:space="preserve">command to download the student files to a local folder named </w:t>
      </w:r>
      <w:r w:rsidR="00275C26" w:rsidRPr="0072207F">
        <w:rPr>
          <w:b/>
        </w:rPr>
        <w:t>C:\</w:t>
      </w:r>
      <w:r w:rsidR="00244B2F" w:rsidRPr="0072207F">
        <w:rPr>
          <w:b/>
        </w:rPr>
        <w:t>Student</w:t>
      </w:r>
      <w:r w:rsidR="0072207F">
        <w:t>. Note that you copied the URL to github.com in the previous step and you can paste it from the Windows c</w:t>
      </w:r>
      <w:r w:rsidR="00081694">
        <w:t>lipboard instead of typing it</w:t>
      </w:r>
      <w:r w:rsidR="0072207F">
        <w:t>.</w:t>
      </w:r>
    </w:p>
    <w:p w:rsidR="00DB7674" w:rsidRDefault="00F61B4A" w:rsidP="008027A2">
      <w:pPr>
        <w:pStyle w:val="LabStepCodeBlockLevel2"/>
      </w:pPr>
      <w:r w:rsidRPr="00F61B4A">
        <w:t>git clone https://github.com/CriticalP</w:t>
      </w:r>
      <w:r w:rsidR="00E110DD">
        <w:t>athTrai</w:t>
      </w:r>
      <w:r w:rsidR="00C31771">
        <w:t>ning/MSD</w:t>
      </w:r>
      <w:r w:rsidR="00E110DD">
        <w:t>365.git C:\Student</w:t>
      </w:r>
    </w:p>
    <w:p w:rsidR="00F61B4A" w:rsidRDefault="00275C26" w:rsidP="00275C26">
      <w:pPr>
        <w:pStyle w:val="LabStepNumberedLevel2"/>
      </w:pPr>
      <w:r>
        <w:t xml:space="preserve">When the </w:t>
      </w:r>
      <w:r w:rsidRPr="00275C26">
        <w:rPr>
          <w:b/>
        </w:rPr>
        <w:t>git clone</w:t>
      </w:r>
      <w:r>
        <w:t xml:space="preserve"> command runs, it will create a local copy of the repository on your local machine</w:t>
      </w:r>
      <w:r w:rsidR="008027A2">
        <w:t xml:space="preserve"> in the </w:t>
      </w:r>
      <w:r w:rsidR="008027A2" w:rsidRPr="008027A2">
        <w:rPr>
          <w:b/>
        </w:rPr>
        <w:t>C:\Student</w:t>
      </w:r>
      <w:r w:rsidR="008027A2">
        <w:t xml:space="preserve"> folder</w:t>
      </w:r>
      <w:r>
        <w:t>.</w:t>
      </w:r>
    </w:p>
    <w:p w:rsidR="00F61B4A" w:rsidRDefault="00DE1128" w:rsidP="00F61B4A">
      <w:pPr>
        <w:pStyle w:val="LabStepScreenshotLevel2"/>
      </w:pPr>
      <w:r>
        <w:drawing>
          <wp:inline distT="0" distB="0" distL="0" distR="0">
            <wp:extent cx="5873321" cy="1600200"/>
            <wp:effectExtent l="19050" t="19050" r="133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7018"/>
                    <a:stretch/>
                  </pic:blipFill>
                  <pic:spPr bwMode="auto">
                    <a:xfrm>
                      <a:off x="0" y="0"/>
                      <a:ext cx="5900438" cy="160758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61B4A" w:rsidRDefault="00275C26" w:rsidP="00275C26">
      <w:pPr>
        <w:pStyle w:val="LabStepNumberedLevel2"/>
      </w:pPr>
      <w:r>
        <w:t xml:space="preserve">When the </w:t>
      </w:r>
      <w:r w:rsidRPr="00275C26">
        <w:rPr>
          <w:b/>
        </w:rPr>
        <w:t>git clone</w:t>
      </w:r>
      <w:r>
        <w:t xml:space="preserve"> command completes, open Windows Explorer and examine the </w:t>
      </w:r>
      <w:r w:rsidR="00C31771">
        <w:rPr>
          <w:b/>
        </w:rPr>
        <w:t>Student</w:t>
      </w:r>
      <w:r w:rsidR="002D71F1">
        <w:t xml:space="preserve"> </w:t>
      </w:r>
      <w:r>
        <w:t>folder.</w:t>
      </w:r>
      <w:r w:rsidR="002D71F1">
        <w:t xml:space="preserve"> You should be able to see the </w:t>
      </w:r>
      <w:r w:rsidR="00C31771">
        <w:rPr>
          <w:b/>
        </w:rPr>
        <w:t>Student</w:t>
      </w:r>
      <w:r w:rsidR="002D71F1">
        <w:t xml:space="preserve"> folder has child folder</w:t>
      </w:r>
      <w:r w:rsidR="00C31771">
        <w:t>s</w:t>
      </w:r>
      <w:r w:rsidR="002D71F1">
        <w:t xml:space="preserve"> named </w:t>
      </w:r>
      <w:r w:rsidR="002D71F1" w:rsidRPr="002D71F1">
        <w:rPr>
          <w:b/>
        </w:rPr>
        <w:t>Extras</w:t>
      </w:r>
      <w:r w:rsidR="002D71F1">
        <w:t xml:space="preserve">, </w:t>
      </w:r>
      <w:r w:rsidR="002D71F1" w:rsidRPr="002D71F1">
        <w:rPr>
          <w:b/>
        </w:rPr>
        <w:t>Modules</w:t>
      </w:r>
      <w:r w:rsidR="002D71F1">
        <w:t xml:space="preserve"> and </w:t>
      </w:r>
      <w:r w:rsidR="002D71F1" w:rsidRPr="002D71F1">
        <w:rPr>
          <w:b/>
        </w:rPr>
        <w:t>Scripts</w:t>
      </w:r>
      <w:r w:rsidR="002D71F1">
        <w:t>.</w:t>
      </w:r>
    </w:p>
    <w:p w:rsidR="00C060F9" w:rsidRDefault="00DE1128" w:rsidP="00275C26">
      <w:pPr>
        <w:pStyle w:val="LabStepScreenshotLevel2"/>
      </w:pPr>
      <w:r>
        <w:drawing>
          <wp:inline distT="0" distB="0" distL="0" distR="0">
            <wp:extent cx="4677641" cy="2040149"/>
            <wp:effectExtent l="19050" t="19050" r="889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4488"/>
                    <a:stretch/>
                  </pic:blipFill>
                  <pic:spPr bwMode="auto">
                    <a:xfrm>
                      <a:off x="0" y="0"/>
                      <a:ext cx="4740471" cy="2067552"/>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0F9" w:rsidRDefault="002D71F1" w:rsidP="00275C26">
      <w:pPr>
        <w:pStyle w:val="LabStepNumberedLevel2"/>
      </w:pPr>
      <w:r>
        <w:t xml:space="preserve">Drill into the </w:t>
      </w:r>
      <w:r w:rsidRPr="002D71F1">
        <w:rPr>
          <w:b/>
        </w:rPr>
        <w:t>Modules</w:t>
      </w:r>
      <w:r>
        <w:t xml:space="preserve"> folder and look in the folder inside named </w:t>
      </w:r>
      <w:r w:rsidRPr="002D71F1">
        <w:rPr>
          <w:b/>
        </w:rPr>
        <w:t>01_GettingStarted</w:t>
      </w:r>
      <w:r>
        <w:t>.</w:t>
      </w:r>
    </w:p>
    <w:p w:rsidR="00C060F9" w:rsidRDefault="00DE1128" w:rsidP="00C060F9">
      <w:pPr>
        <w:pStyle w:val="LabStepScreenshotLevel2"/>
      </w:pPr>
      <w:r>
        <w:drawing>
          <wp:inline distT="0" distB="0" distL="0" distR="0">
            <wp:extent cx="5644640" cy="1802823"/>
            <wp:effectExtent l="19050" t="19050" r="13335"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r="12925"/>
                    <a:stretch/>
                  </pic:blipFill>
                  <pic:spPr bwMode="auto">
                    <a:xfrm>
                      <a:off x="0" y="0"/>
                      <a:ext cx="5704410" cy="1821913"/>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0F9" w:rsidRPr="002D71F1" w:rsidRDefault="002D71F1" w:rsidP="002D71F1">
      <w:pPr>
        <w:pStyle w:val="LabExerciseCallout"/>
      </w:pPr>
      <w:r>
        <w:t xml:space="preserve">You can see that the </w:t>
      </w:r>
      <w:r w:rsidRPr="002D71F1">
        <w:rPr>
          <w:b/>
        </w:rPr>
        <w:t>01_GettingStarted</w:t>
      </w:r>
      <w:r>
        <w:t xml:space="preserve"> folder contains </w:t>
      </w:r>
      <w:r w:rsidR="00C31771">
        <w:t xml:space="preserve">two child folders named </w:t>
      </w:r>
      <w:r w:rsidR="00C31771" w:rsidRPr="00C31771">
        <w:rPr>
          <w:b/>
        </w:rPr>
        <w:t>Demo</w:t>
      </w:r>
      <w:r w:rsidR="00C31771">
        <w:t xml:space="preserve"> and </w:t>
      </w:r>
      <w:r w:rsidRPr="002D71F1">
        <w:rPr>
          <w:b/>
        </w:rPr>
        <w:t>Lab</w:t>
      </w:r>
      <w:r>
        <w:t>.</w:t>
      </w:r>
    </w:p>
    <w:p w:rsidR="00374A7C" w:rsidRDefault="00EB0128" w:rsidP="00374A7C">
      <w:pPr>
        <w:pStyle w:val="Heading3"/>
      </w:pPr>
      <w:r>
        <w:lastRenderedPageBreak/>
        <w:t>E</w:t>
      </w:r>
      <w:r w:rsidR="00754420">
        <w:t>xercise 2</w:t>
      </w:r>
      <w:r w:rsidR="00374A7C">
        <w:t xml:space="preserve">: </w:t>
      </w:r>
      <w:r w:rsidR="005A34DA">
        <w:t xml:space="preserve">Create an Office 365 Trial </w:t>
      </w:r>
      <w:r w:rsidR="009C63D6">
        <w:t>Account</w:t>
      </w:r>
    </w:p>
    <w:p w:rsidR="00EB0128" w:rsidRDefault="00EB0128" w:rsidP="008027A2">
      <w:pPr>
        <w:pStyle w:val="LabExerciseLeadIn"/>
      </w:pPr>
      <w:r>
        <w:t xml:space="preserve">In this exercise, you will create a new </w:t>
      </w:r>
      <w:r w:rsidR="008027A2">
        <w:t xml:space="preserve">Office 365 </w:t>
      </w:r>
      <w:r w:rsidR="004C013F">
        <w:t xml:space="preserve">trial account </w:t>
      </w:r>
      <w:r w:rsidR="008027A2">
        <w:t xml:space="preserve">which in turn will create a new </w:t>
      </w:r>
      <w:r>
        <w:t>Office 365 tenant</w:t>
      </w:r>
      <w:r w:rsidR="008027A2">
        <w:t xml:space="preserve">. This Office 365 tenant will allow you to create </w:t>
      </w:r>
      <w:r>
        <w:t>up to 25 user accounts with Enterprise E5 trial licenses. Note that the Enterprise E5 trial license provides the benefits of the Office 365, SharePoint Online and Power BI Pro. Being able to create multiple Office 365 user accounts in your cloud-based testing environment will be important so that you can test the effects working with multiple users.</w:t>
      </w:r>
    </w:p>
    <w:p w:rsidR="00E56F86" w:rsidRPr="00BB38ED" w:rsidRDefault="00E56F86" w:rsidP="00E56F86">
      <w:pPr>
        <w:pStyle w:val="LabStepNumbered"/>
        <w:numPr>
          <w:ilvl w:val="0"/>
          <w:numId w:val="7"/>
        </w:numPr>
        <w:tabs>
          <w:tab w:val="clear" w:pos="360"/>
          <w:tab w:val="num" w:pos="432"/>
        </w:tabs>
        <w:rPr>
          <w:sz w:val="20"/>
          <w:szCs w:val="20"/>
        </w:rPr>
      </w:pPr>
      <w:r w:rsidRPr="00BB38ED">
        <w:rPr>
          <w:sz w:val="20"/>
          <w:szCs w:val="20"/>
        </w:rPr>
        <w:t>Navigate to the Office 365 trial sign up web page.</w:t>
      </w:r>
    </w:p>
    <w:p w:rsidR="00E56F86" w:rsidRDefault="00E56F86" w:rsidP="00E56F86">
      <w:pPr>
        <w:pStyle w:val="LabStepNumberedLevel2"/>
        <w:numPr>
          <w:ilvl w:val="1"/>
          <w:numId w:val="7"/>
        </w:numPr>
        <w:tabs>
          <w:tab w:val="clear" w:pos="720"/>
          <w:tab w:val="num" w:pos="792"/>
        </w:tabs>
        <w:ind w:left="792"/>
        <w:rPr>
          <w:sz w:val="20"/>
          <w:szCs w:val="20"/>
        </w:rPr>
      </w:pPr>
      <w:r>
        <w:rPr>
          <w:sz w:val="20"/>
          <w:szCs w:val="20"/>
        </w:rPr>
        <w:t>Launch the Chrome browser.</w:t>
      </w:r>
    </w:p>
    <w:p w:rsidR="00E56F86" w:rsidRPr="00904D31" w:rsidRDefault="00E56F86" w:rsidP="00E56F86">
      <w:pPr>
        <w:pStyle w:val="LabStepNumberedLevel2"/>
        <w:numPr>
          <w:ilvl w:val="1"/>
          <w:numId w:val="7"/>
        </w:numPr>
        <w:tabs>
          <w:tab w:val="clear" w:pos="720"/>
          <w:tab w:val="num" w:pos="792"/>
        </w:tabs>
        <w:ind w:left="792"/>
        <w:rPr>
          <w:sz w:val="20"/>
          <w:szCs w:val="20"/>
        </w:rPr>
      </w:pPr>
      <w:r>
        <w:rPr>
          <w:sz w:val="20"/>
          <w:szCs w:val="20"/>
        </w:rPr>
        <w:t>Copy and paste the following URL into the address bar of the incognito window to navigate to the signup page.</w:t>
      </w:r>
    </w:p>
    <w:p w:rsidR="00E56F86" w:rsidRPr="00630874" w:rsidRDefault="00950F08" w:rsidP="00E56F86">
      <w:pPr>
        <w:pStyle w:val="LabStepCodeBlockLevel2"/>
      </w:pPr>
      <w:hyperlink r:id="rId19" w:history="1">
        <w:r w:rsidR="00E56F86" w:rsidRPr="00D41D9F">
          <w:rPr>
            <w:rStyle w:val="Hyperlink"/>
          </w:rPr>
          <w:t>https://go.microsoft.com/fwlink/p/?LinkID=698279&amp;culture=en-US&amp;country=US</w:t>
        </w:r>
      </w:hyperlink>
      <w:r w:rsidR="00E56F86">
        <w:t xml:space="preserve">  </w:t>
      </w:r>
    </w:p>
    <w:p w:rsidR="00E56F86" w:rsidRDefault="00E56F86" w:rsidP="00E56F86">
      <w:pPr>
        <w:pStyle w:val="LabStepNumberedLevel2"/>
      </w:pPr>
      <w:r>
        <w:t xml:space="preserve">You should now see the form you need to fill out to create your new </w:t>
      </w:r>
      <w:r w:rsidRPr="00AA2232">
        <w:rPr>
          <w:b/>
        </w:rPr>
        <w:t>Office 365 E5</w:t>
      </w:r>
      <w:r>
        <w:t xml:space="preserve"> trial.</w:t>
      </w:r>
    </w:p>
    <w:p w:rsidR="00E56F86" w:rsidRDefault="00E56F86" w:rsidP="00E56F86">
      <w:pPr>
        <w:pStyle w:val="LabStepNumberedLevel2"/>
      </w:pPr>
      <w:r>
        <w:t xml:space="preserve">Enter your email address and click </w:t>
      </w:r>
      <w:r>
        <w:rPr>
          <w:b/>
        </w:rPr>
        <w:t>Next</w:t>
      </w:r>
      <w:r>
        <w:t>.</w:t>
      </w:r>
    </w:p>
    <w:p w:rsidR="00E56F86" w:rsidRDefault="00E56F86" w:rsidP="00E56F86">
      <w:pPr>
        <w:pStyle w:val="LabStepScreenshotLevel2"/>
      </w:pPr>
      <w:r>
        <w:drawing>
          <wp:inline distT="0" distB="0" distL="0" distR="0" wp14:anchorId="7CBA6940" wp14:editId="1664C24D">
            <wp:extent cx="1974210" cy="1503077"/>
            <wp:effectExtent l="19050" t="19050" r="26670" b="209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6094" cy="1550193"/>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 xml:space="preserve">If you enter an email address for an organization account, the form provides the option to sign in. Do not click the </w:t>
      </w:r>
      <w:r w:rsidRPr="00AA2232">
        <w:rPr>
          <w:b/>
        </w:rPr>
        <w:t>Sign in</w:t>
      </w:r>
      <w:r>
        <w:t xml:space="preserve"> button because you don't want to sign with an existing organization account. The purpose of this exercise is to create a new organizational account in a new Microsoft 365 tenant.</w:t>
      </w:r>
    </w:p>
    <w:p w:rsidR="00E56F86" w:rsidRDefault="00E56F86" w:rsidP="00E56F86">
      <w:pPr>
        <w:pStyle w:val="LabStepNumberedLevel2"/>
      </w:pPr>
      <w:r>
        <w:t xml:space="preserve">Click the </w:t>
      </w:r>
      <w:r w:rsidRPr="00AA2232">
        <w:rPr>
          <w:b/>
        </w:rPr>
        <w:t>Create a new account instead</w:t>
      </w:r>
      <w:r>
        <w:t xml:space="preserve"> link.</w:t>
      </w:r>
    </w:p>
    <w:p w:rsidR="00E56F86" w:rsidRDefault="00E56F86" w:rsidP="00E56F86">
      <w:pPr>
        <w:pStyle w:val="LabStepScreenshotLevel2"/>
      </w:pPr>
      <w:r>
        <w:drawing>
          <wp:inline distT="0" distB="0" distL="0" distR="0" wp14:anchorId="327EB5CD" wp14:editId="42114B4B">
            <wp:extent cx="2378210" cy="791441"/>
            <wp:effectExtent l="19050" t="19050" r="22225" b="279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0640" cy="815545"/>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t xml:space="preserve">Enter your </w:t>
      </w:r>
      <w:r w:rsidRPr="002C06CD">
        <w:rPr>
          <w:b/>
        </w:rPr>
        <w:t>First name</w:t>
      </w:r>
      <w:r>
        <w:t xml:space="preserve"> and </w:t>
      </w:r>
      <w:r w:rsidRPr="002C06CD">
        <w:rPr>
          <w:b/>
        </w:rPr>
        <w:t>Last name</w:t>
      </w:r>
      <w:r w:rsidRPr="002C06CD">
        <w:t>.</w:t>
      </w:r>
    </w:p>
    <w:p w:rsidR="00E56F86" w:rsidRDefault="00E56F86" w:rsidP="00E56F86">
      <w:pPr>
        <w:pStyle w:val="LabStepNumberedLevel2"/>
      </w:pPr>
      <w:r>
        <w:t xml:space="preserve">Enter your mobile phone number as the </w:t>
      </w:r>
      <w:r w:rsidRPr="002C06CD">
        <w:rPr>
          <w:b/>
        </w:rPr>
        <w:t>Business phone number</w:t>
      </w:r>
      <w:r>
        <w:t>.</w:t>
      </w:r>
    </w:p>
    <w:p w:rsidR="00E56F86" w:rsidRDefault="00E56F86" w:rsidP="00E56F86">
      <w:pPr>
        <w:pStyle w:val="LabStepNumberedLevel2"/>
      </w:pPr>
      <w:r>
        <w:t xml:space="preserve">Provides values for </w:t>
      </w:r>
      <w:r w:rsidRPr="002C06CD">
        <w:rPr>
          <w:b/>
        </w:rPr>
        <w:t>Company size</w:t>
      </w:r>
      <w:r>
        <w:t xml:space="preserve"> and </w:t>
      </w:r>
      <w:r w:rsidRPr="002C06CD">
        <w:rPr>
          <w:b/>
        </w:rPr>
        <w:t>Country or region</w:t>
      </w:r>
      <w:r>
        <w:t xml:space="preserve"> and click </w:t>
      </w:r>
      <w:r w:rsidRPr="002C06CD">
        <w:rPr>
          <w:b/>
        </w:rPr>
        <w:t>Next</w:t>
      </w:r>
      <w:r>
        <w:t>.</w:t>
      </w:r>
    </w:p>
    <w:p w:rsidR="00E56F86" w:rsidRDefault="00E56F86" w:rsidP="00E56F86">
      <w:pPr>
        <w:pStyle w:val="LabStepScreenshotLevel2"/>
      </w:pPr>
      <w:r>
        <w:drawing>
          <wp:inline distT="0" distB="0" distL="0" distR="0" wp14:anchorId="2C826393" wp14:editId="2132C463">
            <wp:extent cx="2553357" cy="1691986"/>
            <wp:effectExtent l="19050" t="19050" r="18415"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8973" cy="1748720"/>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lastRenderedPageBreak/>
        <w:t xml:space="preserve">Whatever </w:t>
      </w:r>
      <w:r w:rsidRPr="002C06CD">
        <w:rPr>
          <w:b/>
        </w:rPr>
        <w:t>Company name</w:t>
      </w:r>
      <w:r>
        <w:t xml:space="preserve"> you enter will be used as the name of the Azure AD tenant that will be created during the </w:t>
      </w:r>
      <w:proofErr w:type="gramStart"/>
      <w:r>
        <w:t>sign up</w:t>
      </w:r>
      <w:proofErr w:type="gramEnd"/>
      <w:r>
        <w:t xml:space="preserve"> process.</w:t>
      </w:r>
    </w:p>
    <w:p w:rsidR="00E56F86" w:rsidRDefault="00E56F86" w:rsidP="00E56F86">
      <w:pPr>
        <w:pStyle w:val="LabStepNumberedLevel2"/>
        <w:tabs>
          <w:tab w:val="clear" w:pos="720"/>
          <w:tab w:val="num" w:pos="792"/>
        </w:tabs>
        <w:ind w:left="792"/>
      </w:pPr>
      <w:r>
        <w:t xml:space="preserve">When prompted to prove you're not a robot, select the </w:t>
      </w:r>
      <w:r w:rsidRPr="00246C21">
        <w:rPr>
          <w:b/>
        </w:rPr>
        <w:t>Text me</w:t>
      </w:r>
      <w:r>
        <w:t xml:space="preserve"> option and ensure Phone number of for your mobile phone.</w:t>
      </w:r>
    </w:p>
    <w:p w:rsidR="00E56F86" w:rsidRDefault="00E56F86" w:rsidP="00E56F86">
      <w:pPr>
        <w:pStyle w:val="LabStepNumberedLevel2"/>
        <w:tabs>
          <w:tab w:val="clear" w:pos="720"/>
          <w:tab w:val="num" w:pos="792"/>
        </w:tabs>
        <w:ind w:left="792"/>
      </w:pPr>
      <w:r>
        <w:t xml:space="preserve">Click </w:t>
      </w:r>
      <w:r w:rsidRPr="002B5D81">
        <w:rPr>
          <w:b/>
        </w:rPr>
        <w:t>Send Verification Code</w:t>
      </w:r>
      <w:r>
        <w:t>.</w:t>
      </w:r>
    </w:p>
    <w:p w:rsidR="00E56F86" w:rsidRDefault="00E56F86" w:rsidP="00E56F86">
      <w:pPr>
        <w:pStyle w:val="LabStepScreenshotLevel2"/>
      </w:pPr>
      <w:r>
        <w:drawing>
          <wp:inline distT="0" distB="0" distL="0" distR="0" wp14:anchorId="33A4D678" wp14:editId="55C47E87">
            <wp:extent cx="2390205" cy="1454908"/>
            <wp:effectExtent l="19050" t="19050" r="10160" b="120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5359" cy="1500654"/>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t>Retrieve the access code form your mobile device and use it to complete the validation process.</w:t>
      </w:r>
    </w:p>
    <w:p w:rsidR="00E56F86" w:rsidRDefault="00E56F86" w:rsidP="00E56F86">
      <w:pPr>
        <w:pStyle w:val="LabStepScreenshotLevel2"/>
      </w:pPr>
      <w:r>
        <w:drawing>
          <wp:inline distT="0" distB="0" distL="0" distR="0" wp14:anchorId="6E36DF13" wp14:editId="4A18DA88">
            <wp:extent cx="3316053" cy="1004532"/>
            <wp:effectExtent l="19050" t="19050" r="1778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3097" cy="1033929"/>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t xml:space="preserve">In the </w:t>
      </w:r>
      <w:r w:rsidRPr="0098055E">
        <w:rPr>
          <w:b/>
        </w:rPr>
        <w:t>Create your business identity</w:t>
      </w:r>
      <w:r>
        <w:t xml:space="preserve"> step, locate the textbox into which you will enter a domain name.</w:t>
      </w:r>
    </w:p>
    <w:p w:rsidR="00E56F86" w:rsidRDefault="00E56F86" w:rsidP="00E56F86">
      <w:pPr>
        <w:pStyle w:val="LabStepScreenshotLevel2"/>
      </w:pPr>
      <w:r>
        <w:drawing>
          <wp:inline distT="0" distB="0" distL="0" distR="0" wp14:anchorId="36846C59" wp14:editId="113D5D1D">
            <wp:extent cx="3657469" cy="2096353"/>
            <wp:effectExtent l="19050" t="19050" r="19685" b="184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6919" cy="2118965"/>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rsidRPr="00056F50">
        <w:t xml:space="preserve">Note that the </w:t>
      </w:r>
      <w:r>
        <w:t xml:space="preserve">company name you enter in this textbox will be used to create an Internet domain name for a new Microsoft 365 tenant. For example, if you were to enter a company name of </w:t>
      </w:r>
      <w:proofErr w:type="spellStart"/>
      <w:r>
        <w:rPr>
          <w:b/>
        </w:rPr>
        <w:t>cptstudent</w:t>
      </w:r>
      <w:proofErr w:type="spellEnd"/>
      <w:r>
        <w:t xml:space="preserve">, it would result in the creation of a new Office 365 tenant within a domain of </w:t>
      </w:r>
      <w:r>
        <w:rPr>
          <w:b/>
        </w:rPr>
        <w:t>cptstudent</w:t>
      </w:r>
      <w:r w:rsidRPr="00056F50">
        <w:rPr>
          <w:b/>
        </w:rPr>
        <w:t>.onMicrosoft.com</w:t>
      </w:r>
      <w:r>
        <w:t xml:space="preserve">. The </w:t>
      </w:r>
      <w:proofErr w:type="gramStart"/>
      <w:r>
        <w:t>user name</w:t>
      </w:r>
      <w:proofErr w:type="gramEnd"/>
      <w:r>
        <w:t xml:space="preserve"> you enter </w:t>
      </w:r>
      <w:r w:rsidRPr="00056F50">
        <w:t xml:space="preserve">will be used to create the first user account which will be given </w:t>
      </w:r>
      <w:r>
        <w:t xml:space="preserve">global </w:t>
      </w:r>
      <w:r w:rsidRPr="00056F50">
        <w:t xml:space="preserve">admin </w:t>
      </w:r>
      <w:r>
        <w:t xml:space="preserve">permissions throughout </w:t>
      </w:r>
      <w:r w:rsidRPr="00056F50">
        <w:t xml:space="preserve">the </w:t>
      </w:r>
      <w:r>
        <w:t>Azure AD</w:t>
      </w:r>
      <w:r w:rsidRPr="00056F50">
        <w:t xml:space="preserve"> tenant.</w:t>
      </w:r>
      <w:r>
        <w:t xml:space="preserve"> If you enter a </w:t>
      </w:r>
      <w:proofErr w:type="gramStart"/>
      <w:r>
        <w:t>user name</w:t>
      </w:r>
      <w:proofErr w:type="gramEnd"/>
      <w:r>
        <w:t xml:space="preserve"> of </w:t>
      </w:r>
      <w:r w:rsidRPr="005C0868">
        <w:rPr>
          <w:b/>
        </w:rPr>
        <w:t>Student</w:t>
      </w:r>
      <w:r>
        <w:t xml:space="preserve">, then the email address as well as user principal name for this account will be </w:t>
      </w:r>
      <w:r>
        <w:rPr>
          <w:b/>
        </w:rPr>
        <w:t>student@cptstudent</w:t>
      </w:r>
      <w:r w:rsidRPr="00056F50">
        <w:rPr>
          <w:b/>
        </w:rPr>
        <w:t>.onMicrosoft.com</w:t>
      </w:r>
    </w:p>
    <w:p w:rsidR="00E56F86" w:rsidRDefault="00E56F86" w:rsidP="00E56F86">
      <w:pPr>
        <w:pStyle w:val="LabStepNumberedLevel2"/>
      </w:pPr>
      <w:r>
        <w:t>Enter a domain name for your new Microsoft 365 tenant.</w:t>
      </w:r>
    </w:p>
    <w:p w:rsidR="00E56F86" w:rsidRDefault="00E56F86" w:rsidP="00E56F86">
      <w:pPr>
        <w:pStyle w:val="LabStepScreenshotLevel2"/>
      </w:pPr>
      <w:r>
        <w:drawing>
          <wp:inline distT="0" distB="0" distL="0" distR="0">
            <wp:extent cx="5694045" cy="595630"/>
            <wp:effectExtent l="19050" t="19050" r="20955" b="1397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4045" cy="595630"/>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lastRenderedPageBreak/>
        <w:t>If the domain name you enter is not available, modify the domain name until you can verify that it is available.</w:t>
      </w:r>
    </w:p>
    <w:p w:rsidR="00E56F86" w:rsidRDefault="00E56F86" w:rsidP="00E56F86">
      <w:pPr>
        <w:pStyle w:val="LabStepNumberedLevel2"/>
      </w:pPr>
      <w:r>
        <w:t xml:space="preserve">Once you have created a domain name that is available, click </w:t>
      </w:r>
      <w:r w:rsidRPr="002B5D81">
        <w:rPr>
          <w:b/>
        </w:rPr>
        <w:t>Next</w:t>
      </w:r>
      <w:r>
        <w:t>.</w:t>
      </w:r>
    </w:p>
    <w:p w:rsidR="00E56F86" w:rsidRDefault="00050B06" w:rsidP="00E56F86">
      <w:pPr>
        <w:pStyle w:val="LabStepScreenshotLevel2"/>
      </w:pPr>
      <w:r>
        <w:drawing>
          <wp:inline distT="0" distB="0" distL="0" distR="0">
            <wp:extent cx="3927764" cy="997219"/>
            <wp:effectExtent l="19050" t="19050" r="15875" b="1270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6487" cy="999434"/>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t xml:space="preserve">Enter a </w:t>
      </w:r>
      <w:r w:rsidRPr="00B56F7A">
        <w:rPr>
          <w:b/>
        </w:rPr>
        <w:t>Name</w:t>
      </w:r>
      <w:r>
        <w:t xml:space="preserve"> for your user account, a </w:t>
      </w:r>
      <w:r w:rsidRPr="00B56F7A">
        <w:rPr>
          <w:b/>
        </w:rPr>
        <w:t>Password</w:t>
      </w:r>
      <w:r>
        <w:t xml:space="preserve"> that you will remember and then click </w:t>
      </w:r>
      <w:r w:rsidRPr="00EA75F8">
        <w:rPr>
          <w:b/>
        </w:rPr>
        <w:t>Sign up</w:t>
      </w:r>
      <w:r>
        <w:t>.</w:t>
      </w:r>
    </w:p>
    <w:p w:rsidR="00E56F86" w:rsidRDefault="00050B06" w:rsidP="00E56F86">
      <w:pPr>
        <w:pStyle w:val="LabStepScreenshotLevel2"/>
      </w:pPr>
      <w:r>
        <w:drawing>
          <wp:inline distT="0" distB="0" distL="0" distR="0">
            <wp:extent cx="3633047" cy="2426277"/>
            <wp:effectExtent l="19050" t="19050" r="24765" b="1270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2975" cy="2459621"/>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 xml:space="preserve">At this point, the </w:t>
      </w:r>
      <w:proofErr w:type="gramStart"/>
      <w:r>
        <w:t>Sign up</w:t>
      </w:r>
      <w:proofErr w:type="gramEnd"/>
      <w:r>
        <w:t xml:space="preserve"> process should begin to provision your new Microsoft 365 tenant and your new organizational account.</w:t>
      </w:r>
    </w:p>
    <w:p w:rsidR="00E56F86" w:rsidRDefault="00E56F86" w:rsidP="00E56F86">
      <w:pPr>
        <w:pStyle w:val="LabStepNumberedLevel2"/>
      </w:pPr>
      <w:r>
        <w:t xml:space="preserve">Once the provision process completes, take note of your new </w:t>
      </w:r>
      <w:r w:rsidRPr="00B56F7A">
        <w:rPr>
          <w:b/>
        </w:rPr>
        <w:t>user ID</w:t>
      </w:r>
      <w:r>
        <w:t xml:space="preserve"> and click the </w:t>
      </w:r>
      <w:r>
        <w:rPr>
          <w:b/>
        </w:rPr>
        <w:t xml:space="preserve">Go </w:t>
      </w:r>
      <w:proofErr w:type="gramStart"/>
      <w:r>
        <w:rPr>
          <w:b/>
        </w:rPr>
        <w:t>To</w:t>
      </w:r>
      <w:proofErr w:type="gramEnd"/>
      <w:r>
        <w:rPr>
          <w:b/>
        </w:rPr>
        <w:t xml:space="preserve"> Setup</w:t>
      </w:r>
      <w:r>
        <w:t xml:space="preserve"> button.</w:t>
      </w:r>
    </w:p>
    <w:p w:rsidR="00E56F86" w:rsidRDefault="00050B06" w:rsidP="00E56F86">
      <w:pPr>
        <w:pStyle w:val="LabStepScreenshotLevel2"/>
      </w:pPr>
      <w:r>
        <w:drawing>
          <wp:inline distT="0" distB="0" distL="0" distR="0">
            <wp:extent cx="3314786" cy="2253096"/>
            <wp:effectExtent l="19050" t="19050" r="19050" b="139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258" cy="2278566"/>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You have just created a new Microsoft 365 tenant with a 30-day trial for 25 Office 365 E5 licenses. Note that some Microsoft cloud services within your new tenant such as the Microsoft 365 admin center, Power BI, Power Apps and Flow can be accessed immediately. Other Office 365 services such as SharePoint Online, OneDrive for Business and your Outlook mailbox will not be ready immediately and can take some time to provision.</w:t>
      </w:r>
    </w:p>
    <w:p w:rsidR="00E56F86" w:rsidRDefault="00E56F86" w:rsidP="00E56F86">
      <w:pPr>
        <w:pStyle w:val="LabStepNumberedLevel2"/>
      </w:pPr>
      <w:r>
        <w:lastRenderedPageBreak/>
        <w:t xml:space="preserve">If you see the </w:t>
      </w:r>
      <w:r>
        <w:rPr>
          <w:b/>
        </w:rPr>
        <w:t>Personalize your sign-in and email</w:t>
      </w:r>
      <w:r>
        <w:t xml:space="preserve"> setup page, click </w:t>
      </w:r>
      <w:r>
        <w:rPr>
          <w:b/>
        </w:rPr>
        <w:t>Exit and continue later</w:t>
      </w:r>
      <w:r>
        <w:t>.</w:t>
      </w:r>
    </w:p>
    <w:p w:rsidR="00E56F86" w:rsidRDefault="00E56F86" w:rsidP="00E56F86">
      <w:pPr>
        <w:pStyle w:val="LabStepScreenshotLevel2"/>
      </w:pPr>
      <w:r>
        <w:drawing>
          <wp:inline distT="0" distB="0" distL="0" distR="0" wp14:anchorId="7FF30AE0" wp14:editId="29F541E4">
            <wp:extent cx="4350362" cy="1969077"/>
            <wp:effectExtent l="19050" t="19050" r="12700" b="1270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5273" cy="2025615"/>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t xml:space="preserve">You should now be located at the home page of the </w:t>
      </w:r>
      <w:r w:rsidRPr="00877F5A">
        <w:rPr>
          <w:b/>
        </w:rPr>
        <w:t>Microsoft 365 admin center</w:t>
      </w:r>
      <w:r>
        <w:t>.</w:t>
      </w:r>
    </w:p>
    <w:p w:rsidR="00E56F86" w:rsidRDefault="00050B06" w:rsidP="00E56F86">
      <w:pPr>
        <w:pStyle w:val="LabStepScreenshotLevel2"/>
        <w:rPr>
          <w:szCs w:val="20"/>
        </w:rPr>
      </w:pPr>
      <w:r>
        <w:rPr>
          <w:szCs w:val="20"/>
        </w:rPr>
        <w:drawing>
          <wp:inline distT="0" distB="0" distL="0" distR="0">
            <wp:extent cx="4357255" cy="1249887"/>
            <wp:effectExtent l="19050" t="19050" r="24765" b="266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01606" cy="1262609"/>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 xml:space="preserve">If you don’t see the home page of the </w:t>
      </w:r>
      <w:r w:rsidRPr="00877F5A">
        <w:rPr>
          <w:b/>
        </w:rPr>
        <w:t>Microsoft 365 admin center</w:t>
      </w:r>
      <w:r>
        <w:t xml:space="preserve">, navigate to </w:t>
      </w:r>
      <w:hyperlink r:id="rId32" w:history="1">
        <w:r>
          <w:rPr>
            <w:rStyle w:val="Hyperlink"/>
          </w:rPr>
          <w:t>https://admin.microsoft.com/Adminportal</w:t>
        </w:r>
      </w:hyperlink>
      <w:r>
        <w:rPr>
          <w:rStyle w:val="Hyperlink"/>
        </w:rPr>
        <w:t>.</w:t>
      </w:r>
    </w:p>
    <w:p w:rsidR="00E56F86" w:rsidRDefault="00E56F86" w:rsidP="00E56F86">
      <w:pPr>
        <w:pStyle w:val="LabStepNumbered"/>
        <w:tabs>
          <w:tab w:val="clear" w:pos="360"/>
          <w:tab w:val="num" w:pos="432"/>
        </w:tabs>
        <w:ind w:left="432"/>
      </w:pPr>
      <w:r>
        <w:t xml:space="preserve">Inspect the set of active users in the current Azure AD </w:t>
      </w:r>
      <w:bookmarkStart w:id="0" w:name="_Hlk531072977"/>
      <w:r>
        <w:t>tenant</w:t>
      </w:r>
      <w:bookmarkEnd w:id="0"/>
      <w:r>
        <w:t>.</w:t>
      </w:r>
    </w:p>
    <w:p w:rsidR="00E56F86" w:rsidRDefault="00E56F86" w:rsidP="00E56F86">
      <w:pPr>
        <w:pStyle w:val="LabStepNumberedLevel2"/>
        <w:tabs>
          <w:tab w:val="clear" w:pos="720"/>
          <w:tab w:val="num" w:pos="792"/>
        </w:tabs>
        <w:ind w:left="792"/>
      </w:pPr>
      <w:r>
        <w:t xml:space="preserve">Locate the top </w:t>
      </w:r>
      <w:r>
        <w:rPr>
          <w:b/>
        </w:rPr>
        <w:t>Collapse navigation m</w:t>
      </w:r>
      <w:r w:rsidRPr="00B12FAB">
        <w:rPr>
          <w:b/>
        </w:rPr>
        <w:t>enu</w:t>
      </w:r>
      <w:r>
        <w:t xml:space="preserve"> with the hamburger icon just under the Microsoft 365 App Launcher menu.</w:t>
      </w:r>
    </w:p>
    <w:p w:rsidR="00E56F86" w:rsidRDefault="00E56F86" w:rsidP="00E56F86">
      <w:pPr>
        <w:pStyle w:val="LabStepScreenshotLevel2"/>
      </w:pPr>
      <w:r>
        <w:drawing>
          <wp:inline distT="0" distB="0" distL="0" distR="0" wp14:anchorId="7DBB87FF" wp14:editId="1E5D467D">
            <wp:extent cx="1897789" cy="1040823"/>
            <wp:effectExtent l="19050" t="19050" r="26670" b="2603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9363" cy="1069108"/>
                    </a:xfrm>
                    <a:prstGeom prst="rect">
                      <a:avLst/>
                    </a:prstGeom>
                    <a:noFill/>
                    <a:ln>
                      <a:solidFill>
                        <a:schemeClr val="tx1">
                          <a:lumMod val="65000"/>
                          <a:lumOff val="35000"/>
                        </a:schemeClr>
                      </a:solidFill>
                    </a:ln>
                  </pic:spPr>
                </pic:pic>
              </a:graphicData>
            </a:graphic>
          </wp:inline>
        </w:drawing>
      </w:r>
    </w:p>
    <w:p w:rsidR="00E56F86" w:rsidRDefault="00E56F86" w:rsidP="00E56F86">
      <w:pPr>
        <w:pStyle w:val="LabStepNumberedLevel2"/>
        <w:tabs>
          <w:tab w:val="clear" w:pos="720"/>
          <w:tab w:val="num" w:pos="792"/>
        </w:tabs>
        <w:ind w:left="792"/>
      </w:pPr>
      <w:r>
        <w:t xml:space="preserve">Toggle the </w:t>
      </w:r>
      <w:r>
        <w:rPr>
          <w:b/>
        </w:rPr>
        <w:t>Collapse navigation m</w:t>
      </w:r>
      <w:r w:rsidRPr="00B12FAB">
        <w:rPr>
          <w:b/>
        </w:rPr>
        <w:t>enu</w:t>
      </w:r>
      <w:r>
        <w:t xml:space="preserve"> button to see how it collapses and expands the left navigation menu.</w:t>
      </w:r>
    </w:p>
    <w:p w:rsidR="00E56F86" w:rsidRDefault="00E56F86" w:rsidP="00E56F86">
      <w:pPr>
        <w:pStyle w:val="LabStepScreenshotLevel2"/>
      </w:pPr>
      <w:r>
        <w:drawing>
          <wp:inline distT="0" distB="0" distL="0" distR="0" wp14:anchorId="7B65DED5" wp14:editId="0E227EC7">
            <wp:extent cx="2357996" cy="1691986"/>
            <wp:effectExtent l="19050" t="19050" r="23495" b="2286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94954" cy="1718505"/>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lastRenderedPageBreak/>
        <w:t xml:space="preserve">Navigate to the </w:t>
      </w:r>
      <w:r w:rsidRPr="001B1E38">
        <w:rPr>
          <w:b/>
        </w:rPr>
        <w:t xml:space="preserve">Active </w:t>
      </w:r>
      <w:r>
        <w:rPr>
          <w:b/>
        </w:rPr>
        <w:t>u</w:t>
      </w:r>
      <w:r w:rsidRPr="001B1E38">
        <w:rPr>
          <w:b/>
        </w:rPr>
        <w:t>sers</w:t>
      </w:r>
      <w:r>
        <w:t xml:space="preserve"> view where you should be able to verify that the user account you are currently logged in as is the only user account that exists in the current </w:t>
      </w:r>
      <w:r w:rsidRPr="00884CF9">
        <w:t>tenant</w:t>
      </w:r>
      <w:r>
        <w:t>.</w:t>
      </w:r>
    </w:p>
    <w:p w:rsidR="00E56F86" w:rsidRDefault="00E85885" w:rsidP="00E56F86">
      <w:pPr>
        <w:pStyle w:val="LabStepScreenshotLevel2"/>
      </w:pPr>
      <w:r>
        <w:drawing>
          <wp:inline distT="0" distB="0" distL="0" distR="0">
            <wp:extent cx="5079423" cy="1237724"/>
            <wp:effectExtent l="19050" t="19050" r="26035" b="1968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0120" cy="1247641"/>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Remember that your account is global tenant administrator. You have permissions to configure any settings throughout the tenant.</w:t>
      </w:r>
    </w:p>
    <w:p w:rsidR="00E56F86" w:rsidRDefault="00E56F86" w:rsidP="00E56F86">
      <w:pPr>
        <w:pStyle w:val="LabStepNumbered"/>
        <w:tabs>
          <w:tab w:val="clear" w:pos="360"/>
          <w:tab w:val="num" w:pos="432"/>
        </w:tabs>
        <w:ind w:left="432"/>
      </w:pPr>
      <w:r>
        <w:t>Create a second Azure AD user account in your new Azure AD tenant.</w:t>
      </w:r>
    </w:p>
    <w:p w:rsidR="00E56F86" w:rsidRDefault="00E56F86" w:rsidP="00E56F86">
      <w:pPr>
        <w:pStyle w:val="LabStepNumberedLevel2"/>
        <w:tabs>
          <w:tab w:val="clear" w:pos="720"/>
          <w:tab w:val="num" w:pos="792"/>
        </w:tabs>
        <w:ind w:left="792"/>
      </w:pPr>
      <w:r>
        <w:t xml:space="preserve">On the </w:t>
      </w:r>
      <w:r w:rsidRPr="007733B4">
        <w:rPr>
          <w:b/>
        </w:rPr>
        <w:t>Active Users</w:t>
      </w:r>
      <w:r>
        <w:t xml:space="preserve"> page, click the button </w:t>
      </w:r>
      <w:r w:rsidRPr="001B1E38">
        <w:rPr>
          <w:b/>
        </w:rPr>
        <w:t>Add a user</w:t>
      </w:r>
      <w:r>
        <w:t xml:space="preserve"> button to create a new user account</w:t>
      </w:r>
    </w:p>
    <w:p w:rsidR="00E56F86" w:rsidRDefault="00E56F86" w:rsidP="00E56F86">
      <w:pPr>
        <w:pStyle w:val="LabStepScreenshotLevel2"/>
      </w:pPr>
      <w:r>
        <w:t>.</w:t>
      </w:r>
      <w:r w:rsidRPr="00C64F04">
        <w:t xml:space="preserve"> </w:t>
      </w:r>
      <w:r>
        <w:drawing>
          <wp:inline distT="0" distB="0" distL="0" distR="0" wp14:anchorId="5C92D89D" wp14:editId="088CF2BA">
            <wp:extent cx="2447059" cy="549340"/>
            <wp:effectExtent l="19050" t="19050" r="10795" b="222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43487" cy="570987"/>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t xml:space="preserve">Fill in the </w:t>
      </w:r>
      <w:r>
        <w:rPr>
          <w:b/>
        </w:rPr>
        <w:t>Set up the basics</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w:t>
      </w:r>
      <w:proofErr w:type="gramStart"/>
      <w:r>
        <w:t>user name</w:t>
      </w:r>
      <w:proofErr w:type="gramEnd"/>
      <w:r>
        <w:t xml:space="preserve"> and email of </w:t>
      </w:r>
      <w:r>
        <w:rPr>
          <w:b/>
        </w:rPr>
        <w:t>JamesB</w:t>
      </w:r>
      <w:r w:rsidRPr="007733B4">
        <w:rPr>
          <w:b/>
        </w:rPr>
        <w:t>@</w:t>
      </w:r>
      <w:r w:rsidR="00E85885">
        <w:rPr>
          <w:b/>
        </w:rPr>
        <w:t>msd2020</w:t>
      </w:r>
      <w:r w:rsidRPr="007733B4">
        <w:rPr>
          <w:b/>
        </w:rPr>
        <w:t>.onmicrosoft.com</w:t>
      </w:r>
      <w:r>
        <w:t>.</w:t>
      </w:r>
    </w:p>
    <w:p w:rsidR="00E56F86" w:rsidRDefault="00E85885" w:rsidP="00E56F86">
      <w:pPr>
        <w:pStyle w:val="LabStepScreenshotLevel2"/>
      </w:pPr>
      <w:r>
        <w:drawing>
          <wp:inline distT="0" distB="0" distL="0" distR="0">
            <wp:extent cx="3829096" cy="1726623"/>
            <wp:effectExtent l="19050" t="19050" r="19050" b="2603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21352" cy="1768223"/>
                    </a:xfrm>
                    <a:prstGeom prst="rect">
                      <a:avLst/>
                    </a:prstGeom>
                    <a:noFill/>
                    <a:ln>
                      <a:solidFill>
                        <a:schemeClr val="tx1">
                          <a:lumMod val="50000"/>
                          <a:lumOff val="50000"/>
                        </a:schemeClr>
                      </a:solidFill>
                    </a:ln>
                  </pic:spPr>
                </pic:pic>
              </a:graphicData>
            </a:graphic>
          </wp:inline>
        </w:drawing>
      </w:r>
    </w:p>
    <w:p w:rsidR="00E56F86" w:rsidRPr="00F64CDF" w:rsidRDefault="00E56F86" w:rsidP="00E56F86">
      <w:pPr>
        <w:pStyle w:val="LabStepNumberedLevel2"/>
      </w:pPr>
      <w:r w:rsidRPr="00F64CDF">
        <w:t xml:space="preserve">Move below to the </w:t>
      </w:r>
      <w:r w:rsidRPr="0056461E">
        <w:rPr>
          <w:b/>
        </w:rPr>
        <w:t>Password settings</w:t>
      </w:r>
      <w:r w:rsidRPr="00F64CDF">
        <w:t xml:space="preserve"> section. </w:t>
      </w:r>
    </w:p>
    <w:p w:rsidR="00E56F86" w:rsidRPr="00F64CDF" w:rsidRDefault="00E56F86" w:rsidP="00E56F86">
      <w:pPr>
        <w:pStyle w:val="LabStepNumberedLevel2"/>
      </w:pPr>
      <w:r w:rsidRPr="00F64CDF">
        <w:t xml:space="preserve">Select the option for </w:t>
      </w:r>
      <w:r w:rsidRPr="0056461E">
        <w:rPr>
          <w:b/>
        </w:rPr>
        <w:t>Let me create the password</w:t>
      </w:r>
      <w:r w:rsidRPr="00F64CDF">
        <w:t>.</w:t>
      </w:r>
    </w:p>
    <w:p w:rsidR="00E56F86" w:rsidRPr="00F64CDF" w:rsidRDefault="00E56F86" w:rsidP="00E56F86">
      <w:pPr>
        <w:pStyle w:val="LabStepNumberedLevel2"/>
      </w:pPr>
      <w:r w:rsidRPr="00F64CDF">
        <w:t xml:space="preserve">Enter a password of </w:t>
      </w:r>
      <w:r w:rsidRPr="0056461E">
        <w:rPr>
          <w:b/>
        </w:rPr>
        <w:t>pass@word1</w:t>
      </w:r>
      <w:r w:rsidRPr="00F64CDF">
        <w:t xml:space="preserve"> into the textbox labeled </w:t>
      </w:r>
      <w:r w:rsidRPr="0056461E">
        <w:rPr>
          <w:b/>
        </w:rPr>
        <w:t>Password</w:t>
      </w:r>
      <w:r w:rsidRPr="00F64CDF">
        <w:t>.</w:t>
      </w:r>
    </w:p>
    <w:p w:rsidR="00E56F86" w:rsidRPr="00F64CDF" w:rsidRDefault="00E56F86" w:rsidP="00E56F86">
      <w:pPr>
        <w:pStyle w:val="LabStepNumberedLevel2"/>
      </w:pPr>
      <w:r w:rsidRPr="00F64CDF">
        <w:t xml:space="preserve">Uncheck the checkbox for the </w:t>
      </w:r>
      <w:r w:rsidRPr="0056461E">
        <w:rPr>
          <w:b/>
        </w:rPr>
        <w:t>Require this user change their password when they first sign in</w:t>
      </w:r>
      <w:r>
        <w:t xml:space="preserve"> </w:t>
      </w:r>
      <w:r w:rsidRPr="00F64CDF">
        <w:t>option.</w:t>
      </w:r>
    </w:p>
    <w:p w:rsidR="00E56F86" w:rsidRPr="00F64CDF" w:rsidRDefault="00E56F86" w:rsidP="00E56F86">
      <w:pPr>
        <w:pStyle w:val="LabStepNumberedLevel2"/>
      </w:pPr>
      <w:r w:rsidRPr="00F64CDF">
        <w:t xml:space="preserve">Click </w:t>
      </w:r>
      <w:r w:rsidRPr="0056461E">
        <w:rPr>
          <w:b/>
        </w:rPr>
        <w:t>Next</w:t>
      </w:r>
      <w:r w:rsidRPr="00F64CDF">
        <w:t>.</w:t>
      </w:r>
    </w:p>
    <w:p w:rsidR="00E56F86" w:rsidRDefault="00E56F86" w:rsidP="00E56F86">
      <w:pPr>
        <w:pStyle w:val="LabStepScreenshotLevel2"/>
      </w:pPr>
      <w:r>
        <w:drawing>
          <wp:inline distT="0" distB="0" distL="0" distR="0" wp14:anchorId="3CD48DEE" wp14:editId="4155BBE0">
            <wp:extent cx="2495550" cy="1287511"/>
            <wp:effectExtent l="19050" t="19050" r="19050" b="273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1049" cy="1341940"/>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lastRenderedPageBreak/>
        <w:t xml:space="preserve">In the </w:t>
      </w:r>
      <w:r w:rsidRPr="0056461E">
        <w:rPr>
          <w:b/>
        </w:rPr>
        <w:t>Product licenses</w:t>
      </w:r>
      <w:r>
        <w:t xml:space="preserve"> section, make sure the </w:t>
      </w:r>
      <w:r w:rsidRPr="0056461E">
        <w:rPr>
          <w:b/>
        </w:rPr>
        <w:t>Office 365 E5</w:t>
      </w:r>
      <w:r>
        <w:t xml:space="preserve"> license is set to </w:t>
      </w:r>
      <w:r w:rsidRPr="0056461E">
        <w:rPr>
          <w:b/>
        </w:rPr>
        <w:t>On</w:t>
      </w:r>
      <w:r>
        <w:t>.</w:t>
      </w:r>
    </w:p>
    <w:p w:rsidR="00E56F86" w:rsidRDefault="00E56F86" w:rsidP="00E56F86">
      <w:pPr>
        <w:pStyle w:val="LabStepScreenshotLevel2"/>
      </w:pPr>
      <w:r>
        <w:drawing>
          <wp:inline distT="0" distB="0" distL="0" distR="0" wp14:anchorId="1115671B" wp14:editId="7D212B68">
            <wp:extent cx="4352804" cy="2232830"/>
            <wp:effectExtent l="19050" t="19050" r="10160" b="1524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5900" cy="2295974"/>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ExerciseCallout"/>
      </w:pPr>
      <w:r>
        <w:t xml:space="preserve">Note that the new account is usually assigned a trial license for </w:t>
      </w:r>
      <w:r w:rsidRPr="003C418A">
        <w:rPr>
          <w:b/>
        </w:rPr>
        <w:t>Office 365 E5</w:t>
      </w:r>
      <w:r>
        <w:t xml:space="preserve"> plan. However, it’s a good practice to check and make sure the new user has been assigned a license for </w:t>
      </w:r>
      <w:r w:rsidRPr="003C418A">
        <w:rPr>
          <w:b/>
        </w:rPr>
        <w:t>Office 365 E5</w:t>
      </w:r>
      <w:r>
        <w:t>.</w:t>
      </w:r>
    </w:p>
    <w:p w:rsidR="00E56F86" w:rsidRDefault="00E56F86" w:rsidP="00E56F86">
      <w:pPr>
        <w:pStyle w:val="LabStepNumberedLevel2"/>
      </w:pPr>
      <w:r>
        <w:t xml:space="preserve">Click the </w:t>
      </w:r>
      <w:r w:rsidRPr="0056461E">
        <w:rPr>
          <w:b/>
        </w:rPr>
        <w:t>Next</w:t>
      </w:r>
      <w:r>
        <w:t xml:space="preserve"> button down below.</w:t>
      </w:r>
    </w:p>
    <w:p w:rsidR="00E56F86" w:rsidRDefault="00E56F86" w:rsidP="00E56F86">
      <w:pPr>
        <w:pStyle w:val="LabStepNumberedLevel2"/>
        <w:tabs>
          <w:tab w:val="clear" w:pos="720"/>
          <w:tab w:val="num" w:pos="792"/>
        </w:tabs>
        <w:ind w:left="792"/>
      </w:pPr>
      <w:r>
        <w:t xml:space="preserve">On the </w:t>
      </w:r>
      <w:r>
        <w:rPr>
          <w:b/>
        </w:rPr>
        <w:t xml:space="preserve">Optional settings </w:t>
      </w:r>
      <w:r w:rsidRPr="00587F63">
        <w:t>view</w:t>
      </w:r>
      <w:r>
        <w:t xml:space="preserve">, click </w:t>
      </w:r>
      <w:r w:rsidRPr="00587F63">
        <w:rPr>
          <w:b/>
        </w:rPr>
        <w:t>Next</w:t>
      </w:r>
      <w:r>
        <w:t>.</w:t>
      </w:r>
    </w:p>
    <w:p w:rsidR="00E56F86" w:rsidRDefault="00E56F86" w:rsidP="00E56F86">
      <w:pPr>
        <w:pStyle w:val="LabStepScreenshotLevel2"/>
      </w:pPr>
      <w:r>
        <w:drawing>
          <wp:inline distT="0" distB="0" distL="0" distR="0" wp14:anchorId="7C8B2240" wp14:editId="00ADD9A1">
            <wp:extent cx="2578677" cy="1289339"/>
            <wp:effectExtent l="19050" t="19050" r="12700" b="2540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19044" cy="1309523"/>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t xml:space="preserve">On the </w:t>
      </w:r>
      <w:r w:rsidRPr="00587F63">
        <w:rPr>
          <w:b/>
        </w:rPr>
        <w:t>Finish</w:t>
      </w:r>
      <w:r>
        <w:t xml:space="preserve"> view, Click the </w:t>
      </w:r>
      <w:r>
        <w:rPr>
          <w:b/>
        </w:rPr>
        <w:t xml:space="preserve">Finish adding </w:t>
      </w:r>
      <w:r>
        <w:t>button at the bottom to create the new user account.</w:t>
      </w:r>
    </w:p>
    <w:p w:rsidR="00E56F86" w:rsidRDefault="00E85885" w:rsidP="00E56F86">
      <w:pPr>
        <w:pStyle w:val="LabStepScreenshotLevel2"/>
      </w:pPr>
      <w:r>
        <w:drawing>
          <wp:inline distT="0" distB="0" distL="0" distR="0">
            <wp:extent cx="4128655" cy="2776290"/>
            <wp:effectExtent l="19050" t="19050" r="24765" b="2413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35555" cy="2780930"/>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pPr>
      <w:r>
        <w:lastRenderedPageBreak/>
        <w:t xml:space="preserve">You should see the </w:t>
      </w:r>
      <w:r w:rsidRPr="00587F63">
        <w:rPr>
          <w:b/>
        </w:rPr>
        <w:t>Finish</w:t>
      </w:r>
      <w:r>
        <w:t xml:space="preserve"> view with a message indicating that the new user account has been created.</w:t>
      </w:r>
    </w:p>
    <w:p w:rsidR="00E56F86" w:rsidRDefault="00E85885" w:rsidP="00E56F86">
      <w:pPr>
        <w:pStyle w:val="LabStepScreenshotLevel2"/>
      </w:pPr>
      <w:r>
        <w:drawing>
          <wp:inline distT="0" distB="0" distL="0" distR="0">
            <wp:extent cx="4682101" cy="1636568"/>
            <wp:effectExtent l="19050" t="19050" r="23495" b="2095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23054" cy="1650883"/>
                    </a:xfrm>
                    <a:prstGeom prst="rect">
                      <a:avLst/>
                    </a:prstGeom>
                    <a:noFill/>
                    <a:ln>
                      <a:solidFill>
                        <a:schemeClr val="tx1">
                          <a:lumMod val="50000"/>
                          <a:lumOff val="50000"/>
                        </a:schemeClr>
                      </a:solidFill>
                    </a:ln>
                  </pic:spPr>
                </pic:pic>
              </a:graphicData>
            </a:graphic>
          </wp:inline>
        </w:drawing>
      </w:r>
    </w:p>
    <w:p w:rsidR="00E56F86" w:rsidRDefault="00E56F86" w:rsidP="00E56F86">
      <w:pPr>
        <w:pStyle w:val="LabStepNumberedLevel2"/>
        <w:tabs>
          <w:tab w:val="clear" w:pos="720"/>
          <w:tab w:val="num" w:pos="792"/>
        </w:tabs>
        <w:ind w:left="792"/>
      </w:pPr>
      <w:r>
        <w:t xml:space="preserve">Click the </w:t>
      </w:r>
      <w:r w:rsidRPr="00587F63">
        <w:rPr>
          <w:b/>
        </w:rPr>
        <w:t>Close</w:t>
      </w:r>
      <w:r>
        <w:t xml:space="preserve"> button at the bottom of the </w:t>
      </w:r>
      <w:r w:rsidRPr="001210C5">
        <w:rPr>
          <w:b/>
        </w:rPr>
        <w:t>Finish</w:t>
      </w:r>
      <w:r>
        <w:t xml:space="preserve"> view to close the </w:t>
      </w:r>
      <w:r w:rsidRPr="00906305">
        <w:rPr>
          <w:b/>
        </w:rPr>
        <w:t>Add User</w:t>
      </w:r>
      <w:r>
        <w:t xml:space="preserve"> pane on the right.</w:t>
      </w:r>
    </w:p>
    <w:p w:rsidR="00E56F86" w:rsidRDefault="00E56F86" w:rsidP="00E56F86">
      <w:pPr>
        <w:pStyle w:val="LabStepNumberedLevel2"/>
        <w:tabs>
          <w:tab w:val="clear" w:pos="720"/>
          <w:tab w:val="num" w:pos="792"/>
        </w:tabs>
        <w:ind w:left="792"/>
      </w:pPr>
      <w:r>
        <w:t>Verify that the new user account has been created and is displayed along with your primary Office 365 user account.</w:t>
      </w:r>
    </w:p>
    <w:p w:rsidR="00E56F86" w:rsidRDefault="00E85885" w:rsidP="00E56F86">
      <w:pPr>
        <w:pStyle w:val="LabStepScreenshotLevel2"/>
      </w:pPr>
      <w:r>
        <w:drawing>
          <wp:inline distT="0" distB="0" distL="0" distR="0">
            <wp:extent cx="5316009" cy="1816677"/>
            <wp:effectExtent l="19050" t="19050" r="18415" b="1270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9938" cy="1828272"/>
                    </a:xfrm>
                    <a:prstGeom prst="rect">
                      <a:avLst/>
                    </a:prstGeom>
                    <a:noFill/>
                    <a:ln>
                      <a:solidFill>
                        <a:schemeClr val="tx1">
                          <a:lumMod val="50000"/>
                          <a:lumOff val="50000"/>
                        </a:schemeClr>
                      </a:solidFill>
                    </a:ln>
                  </pic:spPr>
                </pic:pic>
              </a:graphicData>
            </a:graphic>
          </wp:inline>
        </w:drawing>
      </w:r>
    </w:p>
    <w:p w:rsidR="00523209" w:rsidRDefault="00523209" w:rsidP="00523209">
      <w:pPr>
        <w:pStyle w:val="LabExerciseCallout"/>
      </w:pPr>
      <w:r>
        <w:t>Now you know how to create a new Active Directory user account by hand. Next, you will accomplish the same goa using a PowerShell script o automate the task.</w:t>
      </w:r>
    </w:p>
    <w:p w:rsidR="00533211" w:rsidRDefault="00533211" w:rsidP="00533211">
      <w:pPr>
        <w:pStyle w:val="Heading3"/>
      </w:pPr>
      <w:r>
        <w:t xml:space="preserve">Exercise 3: Create New Office 365 User Accounts using a </w:t>
      </w:r>
      <w:r w:rsidR="00350732">
        <w:t>PowerShell</w:t>
      </w:r>
      <w:r>
        <w:t xml:space="preserve"> Script</w:t>
      </w:r>
    </w:p>
    <w:p w:rsidR="00533211" w:rsidRDefault="00533211" w:rsidP="00533211">
      <w:pPr>
        <w:pStyle w:val="LabExerciseLeadIn"/>
      </w:pPr>
      <w:r>
        <w:t>In this exercise, you will use the Azure AD PowerShell module to verify connectivity to your Office 365 tenant and to create a few new user accounts</w:t>
      </w:r>
      <w:r w:rsidR="00523209">
        <w:t xml:space="preserve"> in your new Active Directory tenant.</w:t>
      </w:r>
    </w:p>
    <w:p w:rsidR="00533211" w:rsidRDefault="00350732" w:rsidP="001A77A3">
      <w:pPr>
        <w:pStyle w:val="LabStepNumbered"/>
        <w:numPr>
          <w:ilvl w:val="0"/>
          <w:numId w:val="11"/>
        </w:numPr>
      </w:pPr>
      <w:r>
        <w:t xml:space="preserve">Open and review the </w:t>
      </w:r>
      <w:r w:rsidR="00157AE0">
        <w:t xml:space="preserve">PowerShell script named </w:t>
      </w:r>
      <w:r w:rsidRPr="00157AE0">
        <w:rPr>
          <w:b/>
        </w:rPr>
        <w:t>CreateUserAccountsFromCSV.ps1</w:t>
      </w:r>
      <w:r w:rsidR="00533211">
        <w:t>.</w:t>
      </w:r>
    </w:p>
    <w:p w:rsidR="00BA5E68" w:rsidRDefault="00157AE0" w:rsidP="001A77A3">
      <w:pPr>
        <w:pStyle w:val="LabStepNumberedLevel2"/>
        <w:numPr>
          <w:ilvl w:val="1"/>
          <w:numId w:val="11"/>
        </w:numPr>
      </w:pPr>
      <w:r>
        <w:t>Using Windows Explorer, open the folder a</w:t>
      </w:r>
      <w:r w:rsidR="002F6AB4">
        <w:t>t</w:t>
      </w:r>
      <w:r>
        <w:t xml:space="preserve"> the following location.</w:t>
      </w:r>
    </w:p>
    <w:p w:rsidR="00BA5E68" w:rsidRDefault="00BA5E68" w:rsidP="00BA5E68">
      <w:pPr>
        <w:pStyle w:val="LabStepCodeBlockLevel2"/>
      </w:pPr>
      <w:r w:rsidRPr="00BA5E68">
        <w:t>C:\Student\Modules\01_GettingStarted\Lab\CreateUsersScript</w:t>
      </w:r>
    </w:p>
    <w:p w:rsidR="00BA5E68" w:rsidRDefault="00157AE0" w:rsidP="00157AE0">
      <w:pPr>
        <w:pStyle w:val="LabStepNumberedLevel2"/>
      </w:pPr>
      <w:r>
        <w:t xml:space="preserve">You should see several files including </w:t>
      </w:r>
      <w:r w:rsidRPr="00157AE0">
        <w:rPr>
          <w:b/>
        </w:rPr>
        <w:t>UserData.csv</w:t>
      </w:r>
      <w:r>
        <w:t xml:space="preserve"> and </w:t>
      </w:r>
      <w:r w:rsidRPr="00157AE0">
        <w:rPr>
          <w:b/>
        </w:rPr>
        <w:t>CreateUserAccountsFromCSV.ps1</w:t>
      </w:r>
      <w:r>
        <w:t>.</w:t>
      </w:r>
    </w:p>
    <w:p w:rsidR="00BA5E68" w:rsidRDefault="00BA5E68" w:rsidP="00BA5E68">
      <w:pPr>
        <w:pStyle w:val="LabStepScreenshotLevel2"/>
      </w:pPr>
      <w:r>
        <w:drawing>
          <wp:inline distT="0" distB="0" distL="0" distR="0">
            <wp:extent cx="4611953" cy="1435677"/>
            <wp:effectExtent l="19050" t="19050" r="1778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28587" cy="1471985"/>
                    </a:xfrm>
                    <a:prstGeom prst="rect">
                      <a:avLst/>
                    </a:prstGeom>
                    <a:noFill/>
                    <a:ln>
                      <a:solidFill>
                        <a:schemeClr val="bg1">
                          <a:lumMod val="65000"/>
                        </a:schemeClr>
                      </a:solidFill>
                    </a:ln>
                  </pic:spPr>
                </pic:pic>
              </a:graphicData>
            </a:graphic>
          </wp:inline>
        </w:drawing>
      </w:r>
    </w:p>
    <w:p w:rsidR="00BA5E68" w:rsidRDefault="00157AE0" w:rsidP="00BA5E68">
      <w:pPr>
        <w:pStyle w:val="LabStepNumberedLevel2"/>
      </w:pPr>
      <w:r>
        <w:lastRenderedPageBreak/>
        <w:t xml:space="preserve">Open </w:t>
      </w:r>
      <w:r w:rsidRPr="00157AE0">
        <w:rPr>
          <w:b/>
        </w:rPr>
        <w:t>UserData.csv</w:t>
      </w:r>
      <w:r>
        <w:t xml:space="preserve"> file in Notepad and examine the data inside which is formatted in a CSV format.</w:t>
      </w:r>
    </w:p>
    <w:p w:rsidR="00BA5E68" w:rsidRDefault="00B53E3A" w:rsidP="00B53E3A">
      <w:pPr>
        <w:pStyle w:val="LabStepScreenshotLevel2"/>
      </w:pPr>
      <w:r>
        <w:drawing>
          <wp:inline distT="0" distB="0" distL="0" distR="0">
            <wp:extent cx="2135992" cy="1083923"/>
            <wp:effectExtent l="19050" t="19050" r="1714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 b="15368"/>
                    <a:stretch/>
                  </pic:blipFill>
                  <pic:spPr bwMode="auto">
                    <a:xfrm>
                      <a:off x="0" y="0"/>
                      <a:ext cx="2199840" cy="1116323"/>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5E68" w:rsidRDefault="00157AE0" w:rsidP="00BA5E68">
      <w:pPr>
        <w:pStyle w:val="LabStepNumberedLevel2"/>
      </w:pPr>
      <w:r>
        <w:t xml:space="preserve">Close </w:t>
      </w:r>
      <w:r w:rsidRPr="00157AE0">
        <w:rPr>
          <w:b/>
        </w:rPr>
        <w:t>UserData.csv</w:t>
      </w:r>
      <w:r>
        <w:t xml:space="preserve"> without saving any changes.</w:t>
      </w:r>
    </w:p>
    <w:p w:rsidR="00157AE0" w:rsidRDefault="00157AE0" w:rsidP="00BA5E68">
      <w:pPr>
        <w:pStyle w:val="LabStepNumberedLevel2"/>
      </w:pPr>
      <w:r>
        <w:t xml:space="preserve">Right click on the file named </w:t>
      </w:r>
      <w:r w:rsidRPr="00157AE0">
        <w:rPr>
          <w:b/>
        </w:rPr>
        <w:t>CreateUserAccountsFromCSV.ps1</w:t>
      </w:r>
      <w:r>
        <w:t xml:space="preserve"> and click Edit to open the file in the PowerShell ISE.</w:t>
      </w:r>
    </w:p>
    <w:p w:rsidR="00B53E3A" w:rsidRDefault="00B53E3A" w:rsidP="00B53E3A">
      <w:pPr>
        <w:pStyle w:val="LabStepScreenshotLevel2"/>
      </w:pPr>
      <w:r>
        <w:drawing>
          <wp:inline distT="0" distB="0" distL="0" distR="0">
            <wp:extent cx="3998259" cy="1363813"/>
            <wp:effectExtent l="19050" t="19050" r="21590"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21998" cy="1406020"/>
                    </a:xfrm>
                    <a:prstGeom prst="rect">
                      <a:avLst/>
                    </a:prstGeom>
                    <a:noFill/>
                    <a:ln>
                      <a:solidFill>
                        <a:schemeClr val="bg1">
                          <a:lumMod val="65000"/>
                        </a:schemeClr>
                      </a:solidFill>
                    </a:ln>
                  </pic:spPr>
                </pic:pic>
              </a:graphicData>
            </a:graphic>
          </wp:inline>
        </w:drawing>
      </w:r>
    </w:p>
    <w:p w:rsidR="00B53E3A" w:rsidRDefault="00157AE0" w:rsidP="00BA5E68">
      <w:pPr>
        <w:pStyle w:val="LabStepNumberedLevel2"/>
      </w:pPr>
      <w:r>
        <w:t>Take a moment to walk through the code in this PowerShell script.</w:t>
      </w:r>
    </w:p>
    <w:p w:rsidR="00B53E3A" w:rsidRDefault="00B53E3A" w:rsidP="00157AE0">
      <w:pPr>
        <w:pStyle w:val="LabStepScreenshotLevel2"/>
      </w:pPr>
      <w:r>
        <w:drawing>
          <wp:inline distT="0" distB="0" distL="0" distR="0" wp14:anchorId="483A7CBF" wp14:editId="7AC1CE48">
            <wp:extent cx="4990353" cy="1334812"/>
            <wp:effectExtent l="19050" t="19050" r="2032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5808" b="52562"/>
                    <a:stretch/>
                  </pic:blipFill>
                  <pic:spPr bwMode="auto">
                    <a:xfrm>
                      <a:off x="0" y="0"/>
                      <a:ext cx="5137079" cy="1374058"/>
                    </a:xfrm>
                    <a:prstGeom prst="rect">
                      <a:avLst/>
                    </a:prstGeom>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53E3A" w:rsidRDefault="00157AE0" w:rsidP="00BA5E68">
      <w:pPr>
        <w:pStyle w:val="LabStepNumberedLevel2"/>
      </w:pPr>
      <w:r>
        <w:t xml:space="preserve">As you can see, the script creates new </w:t>
      </w:r>
      <w:r w:rsidR="009561A5">
        <w:t xml:space="preserve">Azure AD </w:t>
      </w:r>
      <w:r>
        <w:t xml:space="preserve">user accounts using the </w:t>
      </w:r>
      <w:r w:rsidRPr="00157AE0">
        <w:rPr>
          <w:b/>
        </w:rPr>
        <w:t>New-</w:t>
      </w:r>
      <w:proofErr w:type="spellStart"/>
      <w:r w:rsidRPr="00157AE0">
        <w:rPr>
          <w:b/>
        </w:rPr>
        <w:t>AzureADUser</w:t>
      </w:r>
      <w:proofErr w:type="spellEnd"/>
      <w:r>
        <w:t xml:space="preserve"> cmdlet.</w:t>
      </w:r>
    </w:p>
    <w:p w:rsidR="00B53E3A" w:rsidRDefault="00B53E3A" w:rsidP="00B53E3A">
      <w:pPr>
        <w:pStyle w:val="LabStepCodeBlockLevel2"/>
      </w:pPr>
      <w:r>
        <w:t>$password = "pass@word1"</w:t>
      </w:r>
    </w:p>
    <w:p w:rsidR="00B53E3A" w:rsidRDefault="00B53E3A" w:rsidP="00B53E3A">
      <w:pPr>
        <w:pStyle w:val="LabStepCodeBlockLevel2"/>
      </w:pPr>
      <w:r>
        <w:t>$passwordProfile = New-Object -TypeName Microsoft.Open.AzureAD.Model.PasswordProfile</w:t>
      </w:r>
    </w:p>
    <w:p w:rsidR="00B53E3A" w:rsidRDefault="00B53E3A" w:rsidP="00B53E3A">
      <w:pPr>
        <w:pStyle w:val="LabStepCodeBlockLevel2"/>
      </w:pPr>
      <w:r>
        <w:t>$passwordProfile.Password = $password</w:t>
      </w:r>
    </w:p>
    <w:p w:rsidR="00B53E3A" w:rsidRDefault="00B53E3A" w:rsidP="00B53E3A">
      <w:pPr>
        <w:pStyle w:val="LabStepCodeBlockLevel2"/>
      </w:pPr>
      <w:r>
        <w:t>$passwordProfile.EnforceChangePasswordPolicy = $false</w:t>
      </w:r>
    </w:p>
    <w:p w:rsidR="00B53E3A" w:rsidRDefault="00B53E3A" w:rsidP="00B53E3A">
      <w:pPr>
        <w:pStyle w:val="LabStepCodeBlockLevel2"/>
      </w:pPr>
      <w:r>
        <w:t>$passwordProfile.ForceChangePasswordNextLogin =$false</w:t>
      </w:r>
    </w:p>
    <w:p w:rsidR="00B53E3A" w:rsidRDefault="00B53E3A" w:rsidP="00B53E3A">
      <w:pPr>
        <w:pStyle w:val="LabStepCodeBlockLevel2"/>
      </w:pPr>
    </w:p>
    <w:p w:rsidR="00B53E3A" w:rsidRDefault="00B53E3A" w:rsidP="00B53E3A">
      <w:pPr>
        <w:pStyle w:val="LabStepCodeBlockLevel2"/>
      </w:pPr>
      <w:r>
        <w:t>$secureStringPassword = ConvertTo-SecureString -String "pass@word1" -AsPlainText -Force</w:t>
      </w:r>
    </w:p>
    <w:p w:rsidR="00B53E3A" w:rsidRDefault="00B53E3A" w:rsidP="00B53E3A">
      <w:pPr>
        <w:pStyle w:val="LabStepCodeBlockLevel2"/>
      </w:pPr>
      <w:r>
        <w:t xml:space="preserve"> </w:t>
      </w:r>
    </w:p>
    <w:p w:rsidR="00B53E3A" w:rsidRPr="00931678" w:rsidRDefault="00B53E3A" w:rsidP="00B53E3A">
      <w:pPr>
        <w:pStyle w:val="LabStepCodeBlockLevel2"/>
        <w:rPr>
          <w:color w:val="7F7F7F" w:themeColor="text1" w:themeTint="80"/>
        </w:rPr>
      </w:pPr>
      <w:r w:rsidRPr="00931678">
        <w:rPr>
          <w:color w:val="7F7F7F" w:themeColor="text1" w:themeTint="80"/>
        </w:rPr>
        <w:t># Create new user account</w:t>
      </w:r>
    </w:p>
    <w:p w:rsidR="00B53E3A" w:rsidRDefault="00B53E3A" w:rsidP="00B53E3A">
      <w:pPr>
        <w:pStyle w:val="LabStepCodeBlockLevel2"/>
      </w:pPr>
      <w:r>
        <w:t>$newUser = New-AzureADUser `</w:t>
      </w:r>
    </w:p>
    <w:p w:rsidR="00B53E3A" w:rsidRDefault="00B53E3A" w:rsidP="00B53E3A">
      <w:pPr>
        <w:pStyle w:val="LabStepCodeBlockLevel2"/>
      </w:pPr>
      <w:r>
        <w:t xml:space="preserve">            -DisplayName $displayName `</w:t>
      </w:r>
    </w:p>
    <w:p w:rsidR="00B53E3A" w:rsidRDefault="00B53E3A" w:rsidP="00B53E3A">
      <w:pPr>
        <w:pStyle w:val="LabStepCodeBlockLevel2"/>
      </w:pPr>
      <w:r>
        <w:t xml:space="preserve">            -GivenName $firstName `</w:t>
      </w:r>
    </w:p>
    <w:p w:rsidR="00B53E3A" w:rsidRDefault="00B53E3A" w:rsidP="00B53E3A">
      <w:pPr>
        <w:pStyle w:val="LabStepCodeBlockLevel2"/>
      </w:pPr>
      <w:r>
        <w:t xml:space="preserve">            -Surname $lastName `</w:t>
      </w:r>
    </w:p>
    <w:p w:rsidR="00B53E3A" w:rsidRDefault="00B53E3A" w:rsidP="00B53E3A">
      <w:pPr>
        <w:pStyle w:val="LabStepCodeBlockLevel2"/>
      </w:pPr>
      <w:r>
        <w:t xml:space="preserve">            -MailNickName $mailNickname `</w:t>
      </w:r>
    </w:p>
    <w:p w:rsidR="00B53E3A" w:rsidRDefault="00B53E3A" w:rsidP="00B53E3A">
      <w:pPr>
        <w:pStyle w:val="LabStepCodeBlockLevel2"/>
      </w:pPr>
      <w:r>
        <w:t xml:space="preserve">            -PasswordProfile $passwordProfile `</w:t>
      </w:r>
    </w:p>
    <w:p w:rsidR="00B53E3A" w:rsidRDefault="00B53E3A" w:rsidP="00B53E3A">
      <w:pPr>
        <w:pStyle w:val="LabStepCodeBlockLevel2"/>
      </w:pPr>
      <w:r>
        <w:t xml:space="preserve">            -PasswordPolicies "DisablePasswordExpiration, DisableStrongPassword" `</w:t>
      </w:r>
    </w:p>
    <w:p w:rsidR="00B53E3A" w:rsidRDefault="00B53E3A" w:rsidP="00B53E3A">
      <w:pPr>
        <w:pStyle w:val="LabStepCodeBlockLevel2"/>
      </w:pPr>
      <w:r>
        <w:t xml:space="preserve">            -UserPrincipalName $userPrincipalName `</w:t>
      </w:r>
    </w:p>
    <w:p w:rsidR="00B53E3A" w:rsidRDefault="00B53E3A" w:rsidP="00B53E3A">
      <w:pPr>
        <w:pStyle w:val="LabStepCodeBlockLevel2"/>
      </w:pPr>
      <w:r>
        <w:t xml:space="preserve">            -UsageLocation "US" `</w:t>
      </w:r>
    </w:p>
    <w:p w:rsidR="00B53E3A" w:rsidRDefault="00B53E3A" w:rsidP="00B53E3A">
      <w:pPr>
        <w:pStyle w:val="LabStepCodeBlockLevel2"/>
      </w:pPr>
      <w:r>
        <w:t xml:space="preserve">            -AccountEnabled $True</w:t>
      </w:r>
    </w:p>
    <w:p w:rsidR="00157AE0" w:rsidRDefault="00157AE0" w:rsidP="00157AE0">
      <w:pPr>
        <w:pStyle w:val="LabExerciseCallout"/>
      </w:pPr>
      <w:r>
        <w:t>Note that any user account create</w:t>
      </w:r>
      <w:r w:rsidR="002F6AB4">
        <w:t>d</w:t>
      </w:r>
      <w:r>
        <w:t xml:space="preserve"> with this script will have a password of </w:t>
      </w:r>
      <w:r w:rsidRPr="00157AE0">
        <w:rPr>
          <w:b/>
        </w:rPr>
        <w:t>pass@word1</w:t>
      </w:r>
      <w:r>
        <w:t>.</w:t>
      </w:r>
    </w:p>
    <w:p w:rsidR="00B53E3A" w:rsidRDefault="00157AE0" w:rsidP="00BA5E68">
      <w:pPr>
        <w:pStyle w:val="LabStepNumberedLevel2"/>
      </w:pPr>
      <w:r>
        <w:lastRenderedPageBreak/>
        <w:t>Move to the top of the script and edit the script to include the details for your tenant name, user account and password.</w:t>
      </w:r>
    </w:p>
    <w:p w:rsidR="00B53E3A" w:rsidRDefault="00157AE0" w:rsidP="00B53E3A">
      <w:pPr>
        <w:pStyle w:val="LabStepLevel2NoBullet"/>
      </w:pPr>
      <w:r>
        <w:rPr>
          <w:noProof/>
        </w:rPr>
        <w:drawing>
          <wp:inline distT="0" distB="0" distL="0" distR="0">
            <wp:extent cx="4578306" cy="526325"/>
            <wp:effectExtent l="19050" t="19050" r="1333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7772" cy="535460"/>
                    </a:xfrm>
                    <a:prstGeom prst="rect">
                      <a:avLst/>
                    </a:prstGeom>
                    <a:noFill/>
                    <a:ln>
                      <a:solidFill>
                        <a:schemeClr val="tx1">
                          <a:lumMod val="65000"/>
                          <a:lumOff val="35000"/>
                        </a:schemeClr>
                      </a:solidFill>
                    </a:ln>
                  </pic:spPr>
                </pic:pic>
              </a:graphicData>
            </a:graphic>
          </wp:inline>
        </w:drawing>
      </w:r>
    </w:p>
    <w:p w:rsidR="00B53E3A" w:rsidRDefault="000E67B0" w:rsidP="00BA5E68">
      <w:pPr>
        <w:pStyle w:val="LabStepNumberedLevel2"/>
      </w:pPr>
      <w:r>
        <w:t xml:space="preserve">Save your changes to </w:t>
      </w:r>
      <w:r w:rsidRPr="00157AE0">
        <w:rPr>
          <w:b/>
        </w:rPr>
        <w:t>CreateUserAccountsFromCSV.ps1</w:t>
      </w:r>
      <w:r>
        <w:t>.</w:t>
      </w:r>
    </w:p>
    <w:p w:rsidR="000E67B0" w:rsidRDefault="000E67B0" w:rsidP="000E67B0">
      <w:pPr>
        <w:pStyle w:val="LabExerciseCallout"/>
      </w:pPr>
      <w:r>
        <w:t>In the next step you will execute the PowerShell script</w:t>
      </w:r>
      <w:r w:rsidR="0053550B">
        <w:t xml:space="preserve"> which means </w:t>
      </w:r>
      <w:r>
        <w:t xml:space="preserve">you </w:t>
      </w:r>
      <w:r w:rsidR="0053550B">
        <w:t xml:space="preserve">must have the ability </w:t>
      </w:r>
      <w:r>
        <w:t>to run PowerShell scripts</w:t>
      </w:r>
      <w:r w:rsidR="0053550B">
        <w:t xml:space="preserve"> on your Windows PC</w:t>
      </w:r>
      <w:r>
        <w:t xml:space="preserve">. If you are not able to run PowerShell scripts, you might need </w:t>
      </w:r>
      <w:r w:rsidR="0053550B">
        <w:t xml:space="preserve">to open a PowerShell prompt as Administrator and then execute the </w:t>
      </w:r>
      <w:r w:rsidR="0053550B" w:rsidRPr="0053550B">
        <w:rPr>
          <w:b/>
        </w:rPr>
        <w:t>Set-</w:t>
      </w:r>
      <w:proofErr w:type="spellStart"/>
      <w:r w:rsidR="0053550B" w:rsidRPr="0053550B">
        <w:rPr>
          <w:b/>
        </w:rPr>
        <w:t>ExecutionPolicy</w:t>
      </w:r>
      <w:proofErr w:type="spellEnd"/>
      <w:r w:rsidR="0053550B" w:rsidRPr="0053550B">
        <w:rPr>
          <w:b/>
        </w:rPr>
        <w:t xml:space="preserve"> Bypass</w:t>
      </w:r>
      <w:r w:rsidR="0053550B">
        <w:t xml:space="preserve"> command.</w:t>
      </w:r>
    </w:p>
    <w:p w:rsidR="000E67B0" w:rsidRDefault="000E67B0" w:rsidP="000E67B0">
      <w:pPr>
        <w:pStyle w:val="LabStepNumbered"/>
      </w:pPr>
      <w:r>
        <w:t xml:space="preserve">Run the PowerShell script named </w:t>
      </w:r>
      <w:r w:rsidRPr="00157AE0">
        <w:rPr>
          <w:b/>
        </w:rPr>
        <w:t>CreateUserAccountsFromCSV.ps1</w:t>
      </w:r>
      <w:r>
        <w:t xml:space="preserve"> to create new user accounts in your new AD tenant.</w:t>
      </w:r>
    </w:p>
    <w:p w:rsidR="000E67B0" w:rsidRDefault="000E67B0" w:rsidP="000E67B0">
      <w:pPr>
        <w:pStyle w:val="LabStepNumberedLevel2"/>
      </w:pPr>
      <w:r>
        <w:t>Inside the Windows PowerShell ISE, click the green arrow button on the toolbar to execute the script.</w:t>
      </w:r>
    </w:p>
    <w:p w:rsidR="000E67B0" w:rsidRDefault="000E67B0" w:rsidP="000E67B0">
      <w:pPr>
        <w:pStyle w:val="LabStepScreenshotLevel2"/>
      </w:pPr>
      <w:r>
        <w:drawing>
          <wp:inline distT="0" distB="0" distL="0" distR="0">
            <wp:extent cx="4078190" cy="1027953"/>
            <wp:effectExtent l="19050" t="19050" r="1778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62925" cy="1099724"/>
                    </a:xfrm>
                    <a:prstGeom prst="rect">
                      <a:avLst/>
                    </a:prstGeom>
                    <a:noFill/>
                    <a:ln>
                      <a:solidFill>
                        <a:schemeClr val="tx1">
                          <a:lumMod val="65000"/>
                          <a:lumOff val="35000"/>
                        </a:schemeClr>
                      </a:solidFill>
                    </a:ln>
                  </pic:spPr>
                </pic:pic>
              </a:graphicData>
            </a:graphic>
          </wp:inline>
        </w:drawing>
      </w:r>
    </w:p>
    <w:p w:rsidR="000E67B0" w:rsidRDefault="007C6F7F" w:rsidP="000E67B0">
      <w:pPr>
        <w:pStyle w:val="LabStepNumberedLevel2"/>
      </w:pPr>
      <w:r>
        <w:t xml:space="preserve">Once the script executes, return to the </w:t>
      </w:r>
      <w:r w:rsidR="002F6AB4" w:rsidRPr="002F6AB4">
        <w:rPr>
          <w:b/>
        </w:rPr>
        <w:t>Active users</w:t>
      </w:r>
      <w:r w:rsidR="002F6AB4">
        <w:t xml:space="preserve"> view in </w:t>
      </w:r>
      <w:r w:rsidR="00964B60">
        <w:t>Microsoft 365 admin center</w:t>
      </w:r>
      <w:r>
        <w:t xml:space="preserve"> to verify new users have been created.</w:t>
      </w:r>
    </w:p>
    <w:p w:rsidR="0053550B" w:rsidRDefault="000B4387" w:rsidP="0053550B">
      <w:pPr>
        <w:pStyle w:val="LabStepScreenshotLevel2"/>
      </w:pPr>
      <w:r>
        <w:drawing>
          <wp:inline distT="0" distB="0" distL="0" distR="0">
            <wp:extent cx="5488799" cy="3964132"/>
            <wp:effectExtent l="19050" t="19050" r="17145" b="1778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7446" cy="3970377"/>
                    </a:xfrm>
                    <a:prstGeom prst="rect">
                      <a:avLst/>
                    </a:prstGeom>
                    <a:noFill/>
                    <a:ln>
                      <a:solidFill>
                        <a:schemeClr val="tx1">
                          <a:lumMod val="50000"/>
                          <a:lumOff val="50000"/>
                        </a:schemeClr>
                      </a:solidFill>
                    </a:ln>
                  </pic:spPr>
                </pic:pic>
              </a:graphicData>
            </a:graphic>
          </wp:inline>
        </w:drawing>
      </w:r>
    </w:p>
    <w:p w:rsidR="00F23B2E" w:rsidRDefault="00F23B2E" w:rsidP="00F23B2E">
      <w:pPr>
        <w:pStyle w:val="LabExerciseCallout"/>
      </w:pPr>
      <w:r>
        <w:t>N</w:t>
      </w:r>
      <w:r w:rsidR="002F6AB4">
        <w:t>ote, there are user photos in the folder at</w:t>
      </w:r>
      <w:r>
        <w:t xml:space="preserve"> </w:t>
      </w:r>
      <w:r w:rsidRPr="00F23B2E">
        <w:rPr>
          <w:b/>
        </w:rPr>
        <w:t>C:\Student\Modules\01_GettingStarted\Lab\CreateUsersScript\UserPhotos</w:t>
      </w:r>
      <w:r>
        <w:t xml:space="preserve"> if you want to upload photos for each of these users.</w:t>
      </w:r>
      <w:r w:rsidR="002F6AB4">
        <w:t xml:space="preserve"> Uploading user photos is not required so we leave this as an optional exercise for the reader.</w:t>
      </w:r>
    </w:p>
    <w:p w:rsidR="00533211" w:rsidRDefault="00533211" w:rsidP="00533211">
      <w:pPr>
        <w:pStyle w:val="Heading3"/>
      </w:pPr>
      <w:r>
        <w:lastRenderedPageBreak/>
        <w:t xml:space="preserve">Exercise 4: </w:t>
      </w:r>
      <w:r w:rsidR="00467D0D">
        <w:t xml:space="preserve">Navigate to </w:t>
      </w:r>
      <w:r>
        <w:t>the Root SharePoint Site for Your Tenant</w:t>
      </w:r>
    </w:p>
    <w:p w:rsidR="00533211" w:rsidRDefault="00533211" w:rsidP="00533211">
      <w:pPr>
        <w:pStyle w:val="LabExerciseLeadIn"/>
      </w:pPr>
      <w:r>
        <w:t xml:space="preserve">In this exercise, you will </w:t>
      </w:r>
      <w:r w:rsidR="00931678">
        <w:t xml:space="preserve">navigate to the root </w:t>
      </w:r>
      <w:r>
        <w:t xml:space="preserve">SharePoint </w:t>
      </w:r>
      <w:r w:rsidR="00931678">
        <w:t>site for your new Office 365 tenant</w:t>
      </w:r>
      <w:r>
        <w:t>.</w:t>
      </w:r>
      <w:r w:rsidR="00931678">
        <w:t xml:space="preserve"> You will not do much with this site in this lab. However, you will be using this SharePoint site in later labs as you develop SharePoint Framework webparts.</w:t>
      </w:r>
    </w:p>
    <w:p w:rsidR="002F6AB4" w:rsidRDefault="003E1370" w:rsidP="00533211">
      <w:pPr>
        <w:pStyle w:val="LabExerciseLeadIn"/>
      </w:pPr>
      <w:r w:rsidRPr="003E1370">
        <w:rPr>
          <w:b/>
        </w:rPr>
        <w:t>NOTE:</w:t>
      </w:r>
      <w:r>
        <w:t xml:space="preserve"> </w:t>
      </w:r>
      <w:r w:rsidR="002F6AB4">
        <w:t>When you create a</w:t>
      </w:r>
      <w:r>
        <w:t>n</w:t>
      </w:r>
      <w:r w:rsidR="002F6AB4">
        <w:t xml:space="preserve"> Office 365 trial tenant, it takes a certain amount of time to </w:t>
      </w:r>
      <w:r>
        <w:t xml:space="preserve">provision </w:t>
      </w:r>
      <w:r w:rsidR="002F6AB4">
        <w:t xml:space="preserve">the </w:t>
      </w:r>
      <w:r>
        <w:t xml:space="preserve">standard </w:t>
      </w:r>
      <w:r w:rsidR="002F6AB4">
        <w:t xml:space="preserve">SharePoint sites that are automatically created. In </w:t>
      </w:r>
      <w:r>
        <w:t>many cases,</w:t>
      </w:r>
      <w:r w:rsidR="002F6AB4">
        <w:t xml:space="preserve"> the SharePoint sites </w:t>
      </w:r>
      <w:r>
        <w:t xml:space="preserve">will be </w:t>
      </w:r>
      <w:r w:rsidR="002F6AB4">
        <w:t xml:space="preserve">ready within 5 minutes. </w:t>
      </w:r>
      <w:r>
        <w:t xml:space="preserve">However, it is not uncommon for the provisioning to take </w:t>
      </w:r>
      <w:r w:rsidR="002F6AB4">
        <w:t xml:space="preserve">as long as 10-20 minutes. </w:t>
      </w:r>
      <w:r>
        <w:t xml:space="preserve">In less common scenarios, it might take over an hour for the sites to be created. If the SharePoint sites in your tenant are still being provisioned, you must wait for them to be ready before you can work on this exercise. </w:t>
      </w:r>
    </w:p>
    <w:p w:rsidR="00533211" w:rsidRDefault="00931678" w:rsidP="001A77A3">
      <w:pPr>
        <w:pStyle w:val="LabStepNumbered"/>
        <w:numPr>
          <w:ilvl w:val="0"/>
          <w:numId w:val="12"/>
        </w:numPr>
      </w:pPr>
      <w:r>
        <w:t>Navigate to your root SharePoint site in your new Office 365 tenant.</w:t>
      </w:r>
    </w:p>
    <w:p w:rsidR="00931678" w:rsidRDefault="00931678"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931678" w:rsidRDefault="00931678" w:rsidP="00931678">
      <w:pPr>
        <w:pStyle w:val="LabStepCodeBlockLevel2"/>
      </w:pPr>
      <w:r w:rsidRPr="00931678">
        <w:t>https://</w:t>
      </w:r>
      <w:r w:rsidRPr="00931678">
        <w:rPr>
          <w:color w:val="7F7F7F" w:themeColor="text1" w:themeTint="80"/>
        </w:rPr>
        <w:t>YOUR_TENANT_NAME</w:t>
      </w:r>
      <w:r w:rsidRPr="00931678">
        <w:t>.sharepoint.com</w:t>
      </w:r>
    </w:p>
    <w:p w:rsidR="00931678" w:rsidRDefault="00931678" w:rsidP="001A77A3">
      <w:pPr>
        <w:pStyle w:val="LabStepNumberedLevel2"/>
        <w:numPr>
          <w:ilvl w:val="1"/>
          <w:numId w:val="12"/>
        </w:numPr>
      </w:pPr>
      <w:r>
        <w:t>Paste the URL into the address bar of the browser to navigate to your root SharePoint site.</w:t>
      </w:r>
    </w:p>
    <w:p w:rsidR="00931678" w:rsidRDefault="00931678" w:rsidP="001A77A3">
      <w:pPr>
        <w:pStyle w:val="LabStepNumberedLevel2"/>
        <w:numPr>
          <w:ilvl w:val="1"/>
          <w:numId w:val="12"/>
        </w:numPr>
      </w:pPr>
      <w:r>
        <w:t>When prompted, log in with your new Office 365 user account credentials.</w:t>
      </w:r>
    </w:p>
    <w:p w:rsidR="00931678" w:rsidRDefault="00467D0D" w:rsidP="001A77A3">
      <w:pPr>
        <w:pStyle w:val="LabStepNumberedLevel2"/>
        <w:numPr>
          <w:ilvl w:val="1"/>
          <w:numId w:val="12"/>
        </w:numPr>
      </w:pPr>
      <w:r>
        <w:t xml:space="preserve">At this point, you should see the home page of the </w:t>
      </w:r>
      <w:r w:rsidR="005454D3" w:rsidRPr="00C06A22">
        <w:rPr>
          <w:b/>
        </w:rPr>
        <w:t>Communications</w:t>
      </w:r>
      <w:r w:rsidRPr="00C06A22">
        <w:rPr>
          <w:b/>
        </w:rPr>
        <w:t xml:space="preserve"> site</w:t>
      </w:r>
      <w:r>
        <w:t xml:space="preserve"> which is the root </w:t>
      </w:r>
      <w:r w:rsidR="005454D3">
        <w:t xml:space="preserve">SharePoint </w:t>
      </w:r>
      <w:r>
        <w:t>site for your tenant.</w:t>
      </w:r>
    </w:p>
    <w:p w:rsidR="00931678" w:rsidRDefault="0099392F" w:rsidP="00467D0D">
      <w:pPr>
        <w:pStyle w:val="LabStepScreenshotLevel2"/>
      </w:pPr>
      <w:r>
        <w:drawing>
          <wp:inline distT="0" distB="0" distL="0" distR="0">
            <wp:extent cx="4503257" cy="1179368"/>
            <wp:effectExtent l="19050" t="19050" r="12065" b="2095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7252"/>
                    <a:stretch/>
                  </pic:blipFill>
                  <pic:spPr bwMode="auto">
                    <a:xfrm>
                      <a:off x="0" y="0"/>
                      <a:ext cx="4529455" cy="11862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A22" w:rsidRDefault="00C06A22" w:rsidP="00C06A22">
      <w:pPr>
        <w:pStyle w:val="LabStepNumberedLevel2"/>
      </w:pPr>
      <w:r>
        <w:t xml:space="preserve">Click the </w:t>
      </w:r>
      <w:r w:rsidRPr="00C06A22">
        <w:rPr>
          <w:b/>
        </w:rPr>
        <w:t>Site contents</w:t>
      </w:r>
      <w:r>
        <w:t xml:space="preserve"> link to see the </w:t>
      </w:r>
      <w:r w:rsidRPr="00C06A22">
        <w:rPr>
          <w:b/>
        </w:rPr>
        <w:t>Site contents</w:t>
      </w:r>
      <w:r>
        <w:t xml:space="preserve"> page.</w:t>
      </w:r>
    </w:p>
    <w:p w:rsidR="005454D3" w:rsidRDefault="005454D3" w:rsidP="00467D0D">
      <w:pPr>
        <w:pStyle w:val="LabStepScreenshotLevel2"/>
      </w:pPr>
      <w:r>
        <w:drawing>
          <wp:inline distT="0" distB="0" distL="0" distR="0">
            <wp:extent cx="3328895" cy="597061"/>
            <wp:effectExtent l="19050" t="19050" r="2413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96538" cy="609193"/>
                    </a:xfrm>
                    <a:prstGeom prst="rect">
                      <a:avLst/>
                    </a:prstGeom>
                    <a:noFill/>
                    <a:ln>
                      <a:solidFill>
                        <a:schemeClr val="tx1">
                          <a:lumMod val="50000"/>
                          <a:lumOff val="50000"/>
                        </a:schemeClr>
                      </a:solidFill>
                    </a:ln>
                  </pic:spPr>
                </pic:pic>
              </a:graphicData>
            </a:graphic>
          </wp:inline>
        </w:drawing>
      </w:r>
    </w:p>
    <w:p w:rsidR="00C06A22" w:rsidRDefault="00C06A22" w:rsidP="00C06A22">
      <w:pPr>
        <w:pStyle w:val="LabStepNumberedLevel2"/>
      </w:pPr>
      <w:r>
        <w:t>Inspect the contents of the Communications site.</w:t>
      </w:r>
    </w:p>
    <w:p w:rsidR="005454D3" w:rsidRDefault="005454D3" w:rsidP="00467D0D">
      <w:pPr>
        <w:pStyle w:val="LabStepScreenshotLevel2"/>
      </w:pPr>
      <w:r>
        <w:drawing>
          <wp:inline distT="0" distB="0" distL="0" distR="0">
            <wp:extent cx="4823460" cy="2133041"/>
            <wp:effectExtent l="19050" t="19050" r="15240" b="196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67605" cy="2152563"/>
                    </a:xfrm>
                    <a:prstGeom prst="rect">
                      <a:avLst/>
                    </a:prstGeom>
                    <a:noFill/>
                    <a:ln>
                      <a:solidFill>
                        <a:schemeClr val="tx1">
                          <a:lumMod val="50000"/>
                          <a:lumOff val="50000"/>
                        </a:schemeClr>
                      </a:solidFill>
                    </a:ln>
                  </pic:spPr>
                </pic:pic>
              </a:graphicData>
            </a:graphic>
          </wp:inline>
        </w:drawing>
      </w:r>
    </w:p>
    <w:p w:rsidR="00467D0D" w:rsidRDefault="00467D0D" w:rsidP="00467D0D">
      <w:pPr>
        <w:pStyle w:val="LabExerciseCallout"/>
      </w:pPr>
      <w:r>
        <w:t xml:space="preserve">Take a moment to navigate around in this SharePoint </w:t>
      </w:r>
      <w:r w:rsidR="005454D3">
        <w:t>Communications</w:t>
      </w:r>
      <w:r>
        <w:t xml:space="preserve"> site. You will find that this is a standard site that includes the standard lists and document libraries included with every new </w:t>
      </w:r>
      <w:r w:rsidR="005454D3">
        <w:t xml:space="preserve">Communications </w:t>
      </w:r>
      <w:r>
        <w:t>site. You might consider adding a bookmark to this site because you will be returning when you begin the labs which work with the SharePoint Framework.</w:t>
      </w:r>
    </w:p>
    <w:p w:rsidR="00533211" w:rsidRDefault="00533211" w:rsidP="00533211">
      <w:pPr>
        <w:pStyle w:val="Heading3"/>
      </w:pPr>
      <w:r>
        <w:lastRenderedPageBreak/>
        <w:t>Exercise 5: Create a New SharePoint Site using the SharePoint Admin Center</w:t>
      </w:r>
    </w:p>
    <w:p w:rsidR="00533211" w:rsidRDefault="00533211" w:rsidP="00533211">
      <w:pPr>
        <w:pStyle w:val="LabExerciseLeadIn"/>
      </w:pPr>
      <w:r>
        <w:t xml:space="preserve">In this exercise, you will </w:t>
      </w:r>
      <w:r w:rsidR="003E1370">
        <w:t>navigate to the SharePoint admin center where it is possible to administer the SharePoint sites within the current Office 365 tenant. You will also go through the process of manually creating a new SharePoint team site</w:t>
      </w:r>
      <w:r>
        <w:t>.</w:t>
      </w:r>
    </w:p>
    <w:p w:rsidR="00467D0D" w:rsidRDefault="00467D0D" w:rsidP="001A77A3">
      <w:pPr>
        <w:pStyle w:val="LabStepNumbered"/>
        <w:numPr>
          <w:ilvl w:val="0"/>
          <w:numId w:val="13"/>
        </w:numPr>
      </w:pPr>
      <w:r>
        <w:t xml:space="preserve">Navigate to </w:t>
      </w:r>
      <w:r w:rsidR="003E1370">
        <w:t xml:space="preserve">the SharePoint admin center for </w:t>
      </w:r>
      <w:r>
        <w:t>your new Office 365 tenant.</w:t>
      </w:r>
    </w:p>
    <w:p w:rsidR="00467D0D" w:rsidRDefault="00467D0D"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467D0D" w:rsidRDefault="00467D0D" w:rsidP="00467D0D">
      <w:pPr>
        <w:pStyle w:val="LabStepCodeBlockLevel2"/>
      </w:pPr>
      <w:r w:rsidRPr="00931678">
        <w:t>https://</w:t>
      </w:r>
      <w:r w:rsidRPr="00931678">
        <w:rPr>
          <w:color w:val="7F7F7F" w:themeColor="text1" w:themeTint="80"/>
        </w:rPr>
        <w:t>YOUR_TENANT_NAME</w:t>
      </w:r>
      <w:r w:rsidRPr="00467D0D">
        <w:rPr>
          <w:color w:val="auto"/>
        </w:rPr>
        <w:t>-admin</w:t>
      </w:r>
      <w:r w:rsidRPr="00931678">
        <w:t>.sharepoint.com</w:t>
      </w:r>
    </w:p>
    <w:p w:rsidR="00467D0D" w:rsidRDefault="00467D0D" w:rsidP="001A77A3">
      <w:pPr>
        <w:pStyle w:val="LabStepNumberedLevel2"/>
        <w:numPr>
          <w:ilvl w:val="1"/>
          <w:numId w:val="12"/>
        </w:numPr>
      </w:pPr>
      <w:r>
        <w:t>Paste the URL into the browser to navigate to the SharePoint site collection which is the SharePoint admin center.</w:t>
      </w:r>
    </w:p>
    <w:p w:rsidR="00533211" w:rsidRDefault="00467D0D" w:rsidP="001A77A3">
      <w:pPr>
        <w:pStyle w:val="LabStepNumberedLevel2"/>
        <w:numPr>
          <w:ilvl w:val="1"/>
          <w:numId w:val="12"/>
        </w:numPr>
      </w:pPr>
      <w:r>
        <w:t xml:space="preserve">At this point, you should see the </w:t>
      </w:r>
      <w:r w:rsidR="00C964FE">
        <w:t xml:space="preserve">site collection page </w:t>
      </w:r>
      <w:r>
        <w:t xml:space="preserve">of the SharePoint </w:t>
      </w:r>
      <w:r w:rsidR="00C964FE">
        <w:t>admin center</w:t>
      </w:r>
      <w:r>
        <w:t>.</w:t>
      </w:r>
    </w:p>
    <w:p w:rsidR="00467D0D" w:rsidRDefault="005454D3" w:rsidP="00467D0D">
      <w:pPr>
        <w:pStyle w:val="LabStepScreenshotLevel2"/>
      </w:pPr>
      <w:r>
        <w:drawing>
          <wp:inline distT="0" distB="0" distL="0" distR="0">
            <wp:extent cx="5808606" cy="1712214"/>
            <wp:effectExtent l="19050" t="19050" r="20955"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60912" cy="1727632"/>
                    </a:xfrm>
                    <a:prstGeom prst="rect">
                      <a:avLst/>
                    </a:prstGeom>
                    <a:noFill/>
                    <a:ln>
                      <a:solidFill>
                        <a:schemeClr val="tx1">
                          <a:lumMod val="50000"/>
                          <a:lumOff val="50000"/>
                        </a:schemeClr>
                      </a:solidFill>
                    </a:ln>
                  </pic:spPr>
                </pic:pic>
              </a:graphicData>
            </a:graphic>
          </wp:inline>
        </w:drawing>
      </w:r>
    </w:p>
    <w:p w:rsidR="00C964FE" w:rsidRDefault="00C964FE" w:rsidP="00C964FE">
      <w:pPr>
        <w:pStyle w:val="LabStepNumbered"/>
      </w:pPr>
      <w:r>
        <w:t xml:space="preserve">Create a new SharePoint </w:t>
      </w:r>
      <w:r w:rsidR="00C06A22">
        <w:t xml:space="preserve">team </w:t>
      </w:r>
      <w:r>
        <w:t>site by hand using the SharePoint admin center.</w:t>
      </w:r>
    </w:p>
    <w:p w:rsidR="00C964FE" w:rsidRDefault="002C7A28" w:rsidP="00C964FE">
      <w:pPr>
        <w:pStyle w:val="LabStepNumberedLevel2"/>
      </w:pPr>
      <w:r>
        <w:t xml:space="preserve">Click the </w:t>
      </w:r>
      <w:r w:rsidRPr="002C7A28">
        <w:rPr>
          <w:b/>
        </w:rPr>
        <w:t>Active sites</w:t>
      </w:r>
      <w:r>
        <w:t xml:space="preserve"> link in the left navigation</w:t>
      </w:r>
      <w:r w:rsidR="002638D1">
        <w:t>.</w:t>
      </w:r>
    </w:p>
    <w:p w:rsidR="00034765" w:rsidRDefault="00034765" w:rsidP="00C964FE">
      <w:pPr>
        <w:pStyle w:val="LabStepScreenshotLevel2"/>
      </w:pPr>
      <w:r>
        <w:drawing>
          <wp:inline distT="0" distB="0" distL="0" distR="0">
            <wp:extent cx="5634141" cy="1005078"/>
            <wp:effectExtent l="19050" t="19050" r="24130"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17758"/>
                    <a:stretch/>
                  </pic:blipFill>
                  <pic:spPr bwMode="auto">
                    <a:xfrm>
                      <a:off x="0" y="0"/>
                      <a:ext cx="5756177" cy="102684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A22" w:rsidRDefault="002C7A28" w:rsidP="00C06A22">
      <w:pPr>
        <w:pStyle w:val="LabStepNumberedLevel2"/>
      </w:pPr>
      <w:r>
        <w:t xml:space="preserve">In the </w:t>
      </w:r>
      <w:r w:rsidRPr="002C7A28">
        <w:rPr>
          <w:b/>
        </w:rPr>
        <w:t>Active sites</w:t>
      </w:r>
      <w:r>
        <w:t xml:space="preserve"> list, you should see the </w:t>
      </w:r>
      <w:r w:rsidRPr="002C7A28">
        <w:rPr>
          <w:b/>
        </w:rPr>
        <w:t>Communications site</w:t>
      </w:r>
      <w:r>
        <w:t xml:space="preserve"> that was automatically created in your new tenant.</w:t>
      </w:r>
    </w:p>
    <w:p w:rsidR="00C964FE" w:rsidRDefault="00034765" w:rsidP="00C964FE">
      <w:pPr>
        <w:pStyle w:val="LabStepScreenshotLevel2"/>
      </w:pPr>
      <w:r>
        <w:drawing>
          <wp:inline distT="0" distB="0" distL="0" distR="0">
            <wp:extent cx="5136842" cy="1175766"/>
            <wp:effectExtent l="19050" t="19050" r="26035" b="24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13271" cy="1193260"/>
                    </a:xfrm>
                    <a:prstGeom prst="rect">
                      <a:avLst/>
                    </a:prstGeom>
                    <a:noFill/>
                    <a:ln>
                      <a:solidFill>
                        <a:schemeClr val="tx1">
                          <a:lumMod val="50000"/>
                          <a:lumOff val="50000"/>
                        </a:schemeClr>
                      </a:solidFill>
                    </a:ln>
                  </pic:spPr>
                </pic:pic>
              </a:graphicData>
            </a:graphic>
          </wp:inline>
        </w:drawing>
      </w:r>
    </w:p>
    <w:p w:rsidR="00C06A22" w:rsidRDefault="002C7A28" w:rsidP="00C06A22">
      <w:pPr>
        <w:pStyle w:val="LabStepNumberedLevel2"/>
      </w:pPr>
      <w:r>
        <w:t xml:space="preserve">Click the </w:t>
      </w:r>
      <w:r w:rsidRPr="002C7A28">
        <w:rPr>
          <w:b/>
        </w:rPr>
        <w:t>Create</w:t>
      </w:r>
      <w:r>
        <w:t xml:space="preserve"> button on the </w:t>
      </w:r>
      <w:r w:rsidRPr="002C7A28">
        <w:rPr>
          <w:b/>
        </w:rPr>
        <w:t>Active sites</w:t>
      </w:r>
      <w:r>
        <w:t xml:space="preserve"> page to create a new site.</w:t>
      </w:r>
    </w:p>
    <w:p w:rsidR="005977F0" w:rsidRDefault="005977F0" w:rsidP="00C964FE">
      <w:pPr>
        <w:pStyle w:val="LabStepScreenshotLevel2"/>
      </w:pPr>
      <w:r>
        <w:drawing>
          <wp:inline distT="0" distB="0" distL="0" distR="0">
            <wp:extent cx="5664956" cy="724662"/>
            <wp:effectExtent l="19050" t="19050" r="12065" b="184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29255" cy="771263"/>
                    </a:xfrm>
                    <a:prstGeom prst="rect">
                      <a:avLst/>
                    </a:prstGeom>
                    <a:noFill/>
                    <a:ln>
                      <a:solidFill>
                        <a:schemeClr val="tx1">
                          <a:lumMod val="50000"/>
                          <a:lumOff val="50000"/>
                        </a:schemeClr>
                      </a:solidFill>
                    </a:ln>
                  </pic:spPr>
                </pic:pic>
              </a:graphicData>
            </a:graphic>
          </wp:inline>
        </w:drawing>
      </w:r>
    </w:p>
    <w:p w:rsidR="005977F0" w:rsidRDefault="002C7A28" w:rsidP="00C06A22">
      <w:pPr>
        <w:pStyle w:val="LabStepNumberedLevel2"/>
      </w:pPr>
      <w:r>
        <w:lastRenderedPageBreak/>
        <w:t xml:space="preserve">When prompted to </w:t>
      </w:r>
      <w:r w:rsidRPr="002C7A28">
        <w:rPr>
          <w:b/>
        </w:rPr>
        <w:t>Choose the type of site you'd like to create</w:t>
      </w:r>
      <w:r>
        <w:t xml:space="preserve"> on the </w:t>
      </w:r>
      <w:r w:rsidRPr="002C7A28">
        <w:rPr>
          <w:b/>
        </w:rPr>
        <w:t>Create a site</w:t>
      </w:r>
      <w:r>
        <w:t xml:space="preserve"> page, select </w:t>
      </w:r>
      <w:r w:rsidRPr="002C7A28">
        <w:rPr>
          <w:b/>
        </w:rPr>
        <w:t>Team site</w:t>
      </w:r>
      <w:r>
        <w:t>.</w:t>
      </w:r>
    </w:p>
    <w:p w:rsidR="005977F0" w:rsidRDefault="005977F0" w:rsidP="00C964FE">
      <w:pPr>
        <w:pStyle w:val="LabStepScreenshotLevel2"/>
      </w:pPr>
      <w:r>
        <w:drawing>
          <wp:inline distT="0" distB="0" distL="0" distR="0">
            <wp:extent cx="4235958" cy="1557892"/>
            <wp:effectExtent l="19050" t="19050" r="12700" b="234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67490" cy="1569489"/>
                    </a:xfrm>
                    <a:prstGeom prst="rect">
                      <a:avLst/>
                    </a:prstGeom>
                    <a:noFill/>
                    <a:ln>
                      <a:solidFill>
                        <a:schemeClr val="tx1">
                          <a:lumMod val="50000"/>
                          <a:lumOff val="50000"/>
                        </a:schemeClr>
                      </a:solidFill>
                    </a:ln>
                  </pic:spPr>
                </pic:pic>
              </a:graphicData>
            </a:graphic>
          </wp:inline>
        </w:drawing>
      </w:r>
    </w:p>
    <w:p w:rsidR="00C06A22" w:rsidRDefault="002C7A28" w:rsidP="00C06A22">
      <w:pPr>
        <w:pStyle w:val="LabStepNumberedLevel2"/>
      </w:pPr>
      <w:r>
        <w:t xml:space="preserve">Add a </w:t>
      </w:r>
      <w:r w:rsidRPr="002C7A28">
        <w:rPr>
          <w:b/>
        </w:rPr>
        <w:t>Site name</w:t>
      </w:r>
      <w:r>
        <w:t xml:space="preserve"> of </w:t>
      </w:r>
      <w:r w:rsidRPr="002C7A28">
        <w:rPr>
          <w:b/>
        </w:rPr>
        <w:t>Team Site</w:t>
      </w:r>
      <w:r>
        <w:t>.</w:t>
      </w:r>
    </w:p>
    <w:p w:rsidR="002C7A28" w:rsidRDefault="002C7A28" w:rsidP="00C06A22">
      <w:pPr>
        <w:pStyle w:val="LabStepNumberedLevel2"/>
      </w:pPr>
      <w:r>
        <w:t xml:space="preserve">In the </w:t>
      </w:r>
      <w:r w:rsidRPr="002C7A28">
        <w:rPr>
          <w:b/>
        </w:rPr>
        <w:t>Group owner</w:t>
      </w:r>
      <w:r>
        <w:t xml:space="preserve"> section, add your new user account to make yourself an owner of the new site.</w:t>
      </w:r>
    </w:p>
    <w:p w:rsidR="002C7A28" w:rsidRDefault="002C7A28" w:rsidP="00C06A22">
      <w:pPr>
        <w:pStyle w:val="LabStepNumberedLevel2"/>
      </w:pPr>
      <w:r>
        <w:t xml:space="preserve">Click </w:t>
      </w:r>
      <w:r w:rsidRPr="002C7A28">
        <w:rPr>
          <w:b/>
        </w:rPr>
        <w:t>Next</w:t>
      </w:r>
      <w:r>
        <w:t>.</w:t>
      </w:r>
    </w:p>
    <w:p w:rsidR="005977F0" w:rsidRDefault="006562C7" w:rsidP="00C964FE">
      <w:pPr>
        <w:pStyle w:val="LabStepScreenshotLevel2"/>
      </w:pPr>
      <w:r>
        <w:drawing>
          <wp:inline distT="0" distB="0" distL="0" distR="0">
            <wp:extent cx="1913659" cy="2346164"/>
            <wp:effectExtent l="19050" t="19050" r="10795" b="1651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37263" cy="2375103"/>
                    </a:xfrm>
                    <a:prstGeom prst="rect">
                      <a:avLst/>
                    </a:prstGeom>
                    <a:noFill/>
                    <a:ln>
                      <a:solidFill>
                        <a:schemeClr val="tx1">
                          <a:lumMod val="50000"/>
                          <a:lumOff val="50000"/>
                        </a:schemeClr>
                      </a:solidFill>
                    </a:ln>
                  </pic:spPr>
                </pic:pic>
              </a:graphicData>
            </a:graphic>
          </wp:inline>
        </w:drawing>
      </w:r>
    </w:p>
    <w:p w:rsidR="00C06A22" w:rsidRDefault="002C7A28" w:rsidP="00C06A22">
      <w:pPr>
        <w:pStyle w:val="LabStepNumberedLevel2"/>
      </w:pPr>
      <w:r>
        <w:t xml:space="preserve">In the </w:t>
      </w:r>
      <w:r w:rsidRPr="002C7A28">
        <w:rPr>
          <w:b/>
        </w:rPr>
        <w:t>Add additional owners</w:t>
      </w:r>
      <w:r>
        <w:t xml:space="preserve"> input control, the user </w:t>
      </w:r>
      <w:r w:rsidRPr="002C7A28">
        <w:rPr>
          <w:b/>
        </w:rPr>
        <w:t>Austin Powers</w:t>
      </w:r>
      <w:r>
        <w:t>.</w:t>
      </w:r>
    </w:p>
    <w:p w:rsidR="002C7A28" w:rsidRDefault="002C7A28" w:rsidP="00C06A22">
      <w:pPr>
        <w:pStyle w:val="LabStepNumberedLevel2"/>
      </w:pPr>
      <w:r>
        <w:t xml:space="preserve">In the </w:t>
      </w:r>
      <w:r w:rsidRPr="002C7A28">
        <w:rPr>
          <w:b/>
        </w:rPr>
        <w:t>Add members</w:t>
      </w:r>
      <w:r>
        <w:t xml:space="preserve"> input control, and the users </w:t>
      </w:r>
      <w:r w:rsidRPr="002C7A28">
        <w:rPr>
          <w:b/>
        </w:rPr>
        <w:t>Jason Bourne</w:t>
      </w:r>
      <w:r>
        <w:t xml:space="preserve"> and </w:t>
      </w:r>
      <w:r w:rsidRPr="002C7A28">
        <w:rPr>
          <w:b/>
        </w:rPr>
        <w:t>Jack Bauer</w:t>
      </w:r>
      <w:r>
        <w:t>.</w:t>
      </w:r>
    </w:p>
    <w:p w:rsidR="002C7A28" w:rsidRDefault="002C7A28" w:rsidP="00C06A22">
      <w:pPr>
        <w:pStyle w:val="LabStepNumberedLevel2"/>
      </w:pPr>
      <w:r>
        <w:t xml:space="preserve">Click </w:t>
      </w:r>
      <w:r w:rsidRPr="002C7A28">
        <w:rPr>
          <w:b/>
        </w:rPr>
        <w:t>Finish</w:t>
      </w:r>
      <w:r>
        <w:t xml:space="preserve"> to create the new Team site.</w:t>
      </w:r>
    </w:p>
    <w:p w:rsidR="005977F0" w:rsidRDefault="005977F0" w:rsidP="00C964FE">
      <w:pPr>
        <w:pStyle w:val="LabStepScreenshotLevel2"/>
      </w:pPr>
      <w:r>
        <w:drawing>
          <wp:inline distT="0" distB="0" distL="0" distR="0">
            <wp:extent cx="2100695" cy="2196545"/>
            <wp:effectExtent l="19050" t="19050" r="13970" b="133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25127" cy="2222092"/>
                    </a:xfrm>
                    <a:prstGeom prst="rect">
                      <a:avLst/>
                    </a:prstGeom>
                    <a:noFill/>
                    <a:ln>
                      <a:solidFill>
                        <a:schemeClr val="tx1">
                          <a:lumMod val="50000"/>
                          <a:lumOff val="50000"/>
                        </a:schemeClr>
                      </a:solidFill>
                    </a:ln>
                  </pic:spPr>
                </pic:pic>
              </a:graphicData>
            </a:graphic>
          </wp:inline>
        </w:drawing>
      </w:r>
    </w:p>
    <w:p w:rsidR="00C06A22" w:rsidRDefault="005D2706" w:rsidP="005D2706">
      <w:pPr>
        <w:pStyle w:val="LabStepNumberedLevel2"/>
      </w:pPr>
      <w:r>
        <w:lastRenderedPageBreak/>
        <w:t xml:space="preserve">You should now be able to see your new site with a </w:t>
      </w:r>
      <w:r w:rsidRPr="005D2706">
        <w:rPr>
          <w:b/>
        </w:rPr>
        <w:t>Site name</w:t>
      </w:r>
      <w:r>
        <w:t xml:space="preserve"> of </w:t>
      </w:r>
      <w:r w:rsidRPr="005D2706">
        <w:rPr>
          <w:b/>
        </w:rPr>
        <w:t>Team Site</w:t>
      </w:r>
      <w:r>
        <w:t xml:space="preserve"> on the </w:t>
      </w:r>
      <w:r w:rsidRPr="005D2706">
        <w:rPr>
          <w:b/>
        </w:rPr>
        <w:t>Active sites</w:t>
      </w:r>
      <w:r>
        <w:t xml:space="preserve"> page.</w:t>
      </w:r>
    </w:p>
    <w:p w:rsidR="005977F0" w:rsidRDefault="005977F0" w:rsidP="00C964FE">
      <w:pPr>
        <w:pStyle w:val="LabStepScreenshotLevel2"/>
      </w:pPr>
      <w:r>
        <w:drawing>
          <wp:inline distT="0" distB="0" distL="0" distR="0">
            <wp:extent cx="4407477" cy="979438"/>
            <wp:effectExtent l="19050" t="19050" r="12700" b="1143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61150" cy="991365"/>
                    </a:xfrm>
                    <a:prstGeom prst="rect">
                      <a:avLst/>
                    </a:prstGeom>
                    <a:noFill/>
                    <a:ln>
                      <a:solidFill>
                        <a:schemeClr val="tx1">
                          <a:lumMod val="50000"/>
                          <a:lumOff val="50000"/>
                        </a:schemeClr>
                      </a:solidFill>
                    </a:ln>
                  </pic:spPr>
                </pic:pic>
              </a:graphicData>
            </a:graphic>
          </wp:inline>
        </w:drawing>
      </w:r>
    </w:p>
    <w:p w:rsidR="00C06A22" w:rsidRDefault="005D2706" w:rsidP="00C06A22">
      <w:pPr>
        <w:pStyle w:val="LabStepNumberedLevel2"/>
      </w:pPr>
      <w:r>
        <w:t xml:space="preserve">Click on the </w:t>
      </w:r>
      <w:r w:rsidRPr="005D2706">
        <w:rPr>
          <w:b/>
        </w:rPr>
        <w:t>Team Site</w:t>
      </w:r>
      <w:r>
        <w:t xml:space="preserve"> link in the Active sites list.</w:t>
      </w:r>
    </w:p>
    <w:p w:rsidR="005D2706" w:rsidRDefault="005D2706" w:rsidP="00C06A22">
      <w:pPr>
        <w:pStyle w:val="LabStepNumberedLevel2"/>
      </w:pPr>
      <w:r>
        <w:t xml:space="preserve">Locate and click on the </w:t>
      </w:r>
      <w:r w:rsidRPr="005D2706">
        <w:rPr>
          <w:b/>
        </w:rPr>
        <w:t>URL</w:t>
      </w:r>
      <w:r>
        <w:t xml:space="preserve"> in the property pane on the right to navigate to the new site.</w:t>
      </w:r>
    </w:p>
    <w:p w:rsidR="005977F0" w:rsidRDefault="005977F0" w:rsidP="00C964FE">
      <w:pPr>
        <w:pStyle w:val="LabStepScreenshotLevel2"/>
      </w:pPr>
      <w:r>
        <w:drawing>
          <wp:inline distT="0" distB="0" distL="0" distR="0">
            <wp:extent cx="4767695" cy="1479628"/>
            <wp:effectExtent l="19050" t="19050" r="13970" b="2540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26640" cy="1528956"/>
                    </a:xfrm>
                    <a:prstGeom prst="rect">
                      <a:avLst/>
                    </a:prstGeom>
                    <a:noFill/>
                    <a:ln>
                      <a:solidFill>
                        <a:schemeClr val="tx1">
                          <a:lumMod val="50000"/>
                          <a:lumOff val="50000"/>
                        </a:schemeClr>
                      </a:solidFill>
                    </a:ln>
                  </pic:spPr>
                </pic:pic>
              </a:graphicData>
            </a:graphic>
          </wp:inline>
        </w:drawing>
      </w:r>
    </w:p>
    <w:p w:rsidR="00C06A22" w:rsidRDefault="005D2706" w:rsidP="00C06A22">
      <w:pPr>
        <w:pStyle w:val="LabStepNumberedLevel2"/>
      </w:pPr>
      <w:r>
        <w:t>You should now see the home page of the new Team Site.</w:t>
      </w:r>
    </w:p>
    <w:p w:rsidR="005977F0" w:rsidRDefault="000E5C1F" w:rsidP="00C964FE">
      <w:pPr>
        <w:pStyle w:val="LabStepScreenshotLevel2"/>
      </w:pPr>
      <w:r>
        <w:drawing>
          <wp:inline distT="0" distB="0" distL="0" distR="0">
            <wp:extent cx="4199659" cy="1670530"/>
            <wp:effectExtent l="19050" t="19050" r="10795" b="2540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01144" cy="1710899"/>
                    </a:xfrm>
                    <a:prstGeom prst="rect">
                      <a:avLst/>
                    </a:prstGeom>
                    <a:noFill/>
                    <a:ln>
                      <a:solidFill>
                        <a:schemeClr val="tx1">
                          <a:lumMod val="50000"/>
                          <a:lumOff val="50000"/>
                        </a:schemeClr>
                      </a:solidFill>
                    </a:ln>
                  </pic:spPr>
                </pic:pic>
              </a:graphicData>
            </a:graphic>
          </wp:inline>
        </w:drawing>
      </w:r>
    </w:p>
    <w:p w:rsidR="00C06A22" w:rsidRDefault="005D2706" w:rsidP="005D2706">
      <w:pPr>
        <w:pStyle w:val="LabStepNumbered"/>
      </w:pPr>
      <w:r>
        <w:t xml:space="preserve">Verify that a new Office 365 group has been created for the new </w:t>
      </w:r>
      <w:r w:rsidRPr="005D2706">
        <w:rPr>
          <w:b/>
        </w:rPr>
        <w:t>Team Site</w:t>
      </w:r>
      <w:r>
        <w:t>.</w:t>
      </w:r>
    </w:p>
    <w:p w:rsidR="005D2706" w:rsidRDefault="005D2706" w:rsidP="005D2706">
      <w:pPr>
        <w:pStyle w:val="LabStepNumberedLevel2"/>
      </w:pPr>
      <w:r>
        <w:t xml:space="preserve">Return to the Microsoft admin center at </w:t>
      </w:r>
      <w:r w:rsidRPr="005D2706">
        <w:t>https://admin.microsoft.com/Adminportal</w:t>
      </w:r>
      <w:r>
        <w:t xml:space="preserve">. </w:t>
      </w:r>
    </w:p>
    <w:p w:rsidR="005D2706" w:rsidRDefault="005D2706" w:rsidP="005D2706">
      <w:pPr>
        <w:pStyle w:val="LabStepNumberedLevel2"/>
      </w:pPr>
      <w:r>
        <w:t xml:space="preserve">Click on the </w:t>
      </w:r>
      <w:r w:rsidRPr="005D2706">
        <w:rPr>
          <w:b/>
        </w:rPr>
        <w:t>Groups</w:t>
      </w:r>
      <w:r>
        <w:t xml:space="preserve"> link in the left navigation.</w:t>
      </w:r>
    </w:p>
    <w:p w:rsidR="005D2706" w:rsidRDefault="005D2706" w:rsidP="005D2706">
      <w:pPr>
        <w:pStyle w:val="LabStepNumberedLevel2"/>
      </w:pPr>
      <w:r>
        <w:t xml:space="preserve">You should be able to see that there is a new Office 365 group named </w:t>
      </w:r>
      <w:r w:rsidRPr="005D2706">
        <w:rPr>
          <w:b/>
        </w:rPr>
        <w:t>Team Site</w:t>
      </w:r>
      <w:r>
        <w:t>.</w:t>
      </w:r>
    </w:p>
    <w:p w:rsidR="000E5C1F" w:rsidRDefault="00580925" w:rsidP="00C964FE">
      <w:pPr>
        <w:pStyle w:val="LabStepScreenshotLevel2"/>
      </w:pPr>
      <w:r>
        <w:drawing>
          <wp:inline distT="0" distB="0" distL="0" distR="0">
            <wp:extent cx="4514051" cy="1304059"/>
            <wp:effectExtent l="19050" t="19050" r="20320" b="1079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83106" cy="1324008"/>
                    </a:xfrm>
                    <a:prstGeom prst="rect">
                      <a:avLst/>
                    </a:prstGeom>
                    <a:noFill/>
                    <a:ln>
                      <a:solidFill>
                        <a:schemeClr val="tx1">
                          <a:lumMod val="50000"/>
                          <a:lumOff val="50000"/>
                        </a:schemeClr>
                      </a:solidFill>
                    </a:ln>
                  </pic:spPr>
                </pic:pic>
              </a:graphicData>
            </a:graphic>
          </wp:inline>
        </w:drawing>
      </w:r>
    </w:p>
    <w:p w:rsidR="000E5C1F" w:rsidRDefault="005D2706" w:rsidP="005D2706">
      <w:pPr>
        <w:pStyle w:val="LabExerciseCallout"/>
      </w:pPr>
      <w:r>
        <w:t>This Office 365 group was automatically created when you created the SharePoint Team site through the SharePoint admin center.</w:t>
      </w:r>
    </w:p>
    <w:p w:rsidR="00533211" w:rsidRDefault="00533211" w:rsidP="00533211">
      <w:pPr>
        <w:pStyle w:val="Heading3"/>
      </w:pPr>
      <w:r>
        <w:lastRenderedPageBreak/>
        <w:t>Exercise 6: Create a New SharePoint Site using PowerShell</w:t>
      </w:r>
    </w:p>
    <w:p w:rsidR="00533211" w:rsidRDefault="00533211" w:rsidP="00533211">
      <w:pPr>
        <w:pStyle w:val="LabExerciseLeadIn"/>
      </w:pPr>
      <w:r>
        <w:t xml:space="preserve">In this exercise, you will use the SharePoint Online PowerShell module to </w:t>
      </w:r>
      <w:r w:rsidR="00D2105B">
        <w:t xml:space="preserve">connect to your </w:t>
      </w:r>
      <w:r w:rsidR="003A4B72">
        <w:t xml:space="preserve">Office 365 </w:t>
      </w:r>
      <w:r w:rsidR="00D2105B">
        <w:t>tenant</w:t>
      </w:r>
      <w:r>
        <w:t>. Note that this exercise assumes you have already installed the SharePoint Online Management Shell as discussed in the lab setup document.</w:t>
      </w:r>
    </w:p>
    <w:p w:rsidR="00533211" w:rsidRDefault="00533211" w:rsidP="001A77A3">
      <w:pPr>
        <w:pStyle w:val="LabStepNumbered"/>
        <w:numPr>
          <w:ilvl w:val="0"/>
          <w:numId w:val="14"/>
        </w:numPr>
      </w:pPr>
      <w:r>
        <w:t>Connect to SharePoint Online and sign in using PowerShell.</w:t>
      </w:r>
    </w:p>
    <w:p w:rsidR="00D2105B" w:rsidRDefault="00D2105B" w:rsidP="001A77A3">
      <w:pPr>
        <w:pStyle w:val="LabStepNumberedLevel2"/>
        <w:numPr>
          <w:ilvl w:val="1"/>
          <w:numId w:val="14"/>
        </w:numPr>
      </w:pPr>
      <w:r>
        <w:t xml:space="preserve">From the </w:t>
      </w:r>
      <w:r w:rsidRPr="003A4B72">
        <w:rPr>
          <w:b/>
        </w:rPr>
        <w:t>Windows Start</w:t>
      </w:r>
      <w:r>
        <w:t xml:space="preserve"> menu, open </w:t>
      </w:r>
      <w:r w:rsidR="001947F8" w:rsidRPr="003A4B72">
        <w:rPr>
          <w:b/>
        </w:rPr>
        <w:t>SharePoint Online Management Shell</w:t>
      </w:r>
      <w:r w:rsidR="001947F8">
        <w:t>.</w:t>
      </w:r>
    </w:p>
    <w:p w:rsidR="00D2105B" w:rsidRDefault="001947F8" w:rsidP="001947F8">
      <w:pPr>
        <w:pStyle w:val="LabStepScreenshotLevel2"/>
      </w:pPr>
      <w:r>
        <w:drawing>
          <wp:inline distT="0" distB="0" distL="0" distR="0">
            <wp:extent cx="1353712" cy="1512047"/>
            <wp:effectExtent l="19050" t="19050" r="18415" b="120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71671" cy="1532107"/>
                    </a:xfrm>
                    <a:prstGeom prst="rect">
                      <a:avLst/>
                    </a:prstGeom>
                    <a:noFill/>
                    <a:ln>
                      <a:solidFill>
                        <a:schemeClr val="bg1">
                          <a:lumMod val="75000"/>
                        </a:schemeClr>
                      </a:solidFill>
                    </a:ln>
                  </pic:spPr>
                </pic:pic>
              </a:graphicData>
            </a:graphic>
          </wp:inline>
        </w:drawing>
      </w:r>
    </w:p>
    <w:p w:rsidR="001947F8" w:rsidRDefault="001947F8" w:rsidP="00533211">
      <w:pPr>
        <w:pStyle w:val="LabStepNumberedLevel2"/>
      </w:pPr>
      <w:r>
        <w:t>You should now see a new console window for the SharePoint Online Management Shell.</w:t>
      </w:r>
    </w:p>
    <w:p w:rsidR="001947F8" w:rsidRDefault="001947F8" w:rsidP="001947F8">
      <w:pPr>
        <w:pStyle w:val="LabStepScreenshotLevel2"/>
      </w:pPr>
      <w:r>
        <w:drawing>
          <wp:inline distT="0" distB="0" distL="0" distR="0">
            <wp:extent cx="3113788" cy="514350"/>
            <wp:effectExtent l="19050" t="19050" r="1079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6">
                      <a:extLst>
                        <a:ext uri="{28A0092B-C50C-407E-A947-70E740481C1C}">
                          <a14:useLocalDpi xmlns:a14="http://schemas.microsoft.com/office/drawing/2010/main" val="0"/>
                        </a:ext>
                      </a:extLst>
                    </a:blip>
                    <a:srcRect t="34336" b="28453"/>
                    <a:stretch/>
                  </pic:blipFill>
                  <pic:spPr bwMode="auto">
                    <a:xfrm>
                      <a:off x="0" y="0"/>
                      <a:ext cx="3139747" cy="51863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33211" w:rsidRDefault="00533211" w:rsidP="00533211">
      <w:pPr>
        <w:pStyle w:val="LabStepNumberedLevel2"/>
      </w:pPr>
      <w:r>
        <w:t xml:space="preserve">Run the following command to connect to your SharePoint Online tenant. 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rsidR="00533211" w:rsidRPr="009C019C" w:rsidRDefault="00533211" w:rsidP="00533211">
      <w:pPr>
        <w:pStyle w:val="LabStepCodeBlockLevel2"/>
      </w:pPr>
      <w:r w:rsidRPr="009C019C">
        <w:t>Connect-SPOService -Url https://</w:t>
      </w:r>
      <w:r w:rsidRPr="009C019C">
        <w:rPr>
          <w:color w:val="808080" w:themeColor="background1" w:themeShade="80"/>
        </w:rPr>
        <w:t>[your tenant]</w:t>
      </w:r>
      <w:r w:rsidRPr="009C019C">
        <w:t>-admin.sharepoint.com</w:t>
      </w:r>
    </w:p>
    <w:p w:rsidR="001947F8" w:rsidRDefault="00533211" w:rsidP="001947F8">
      <w:pPr>
        <w:pStyle w:val="LabExerciseCallout"/>
      </w:pPr>
      <w:r>
        <w:t xml:space="preserve">When the </w:t>
      </w:r>
      <w:r w:rsidRPr="00DD33A3">
        <w:rPr>
          <w:b/>
        </w:rPr>
        <w:t>Connect-</w:t>
      </w:r>
      <w:proofErr w:type="spellStart"/>
      <w:r w:rsidRPr="00DD33A3">
        <w:rPr>
          <w:b/>
        </w:rPr>
        <w:t>SPOService</w:t>
      </w:r>
      <w:proofErr w:type="spellEnd"/>
      <w:r>
        <w:t xml:space="preserve"> cmdlet begins to execute, you will be prompted to sign in. </w:t>
      </w:r>
    </w:p>
    <w:p w:rsidR="00533211" w:rsidRDefault="00533211" w:rsidP="00533211">
      <w:pPr>
        <w:pStyle w:val="LabStepNumberedLevel2"/>
      </w:pPr>
      <w:r>
        <w:t xml:space="preserve">Enter the credentials of your primary Office 365 user account and click </w:t>
      </w:r>
      <w:r w:rsidRPr="00DD33A3">
        <w:rPr>
          <w:b/>
        </w:rPr>
        <w:t>Sign In</w:t>
      </w:r>
      <w:r>
        <w:t>.</w:t>
      </w:r>
    </w:p>
    <w:p w:rsidR="00533211" w:rsidRDefault="00C2179A" w:rsidP="00533211">
      <w:pPr>
        <w:pStyle w:val="LabStepScreenshotLevel2"/>
      </w:pPr>
      <w:r>
        <w:drawing>
          <wp:inline distT="0" distB="0" distL="0" distR="0">
            <wp:extent cx="2974326" cy="1449532"/>
            <wp:effectExtent l="19050" t="19050" r="17145" b="1778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70941" cy="1496617"/>
                    </a:xfrm>
                    <a:prstGeom prst="rect">
                      <a:avLst/>
                    </a:prstGeom>
                    <a:noFill/>
                    <a:ln>
                      <a:solidFill>
                        <a:schemeClr val="tx1">
                          <a:lumMod val="50000"/>
                          <a:lumOff val="50000"/>
                        </a:schemeClr>
                      </a:solidFill>
                    </a:ln>
                  </pic:spPr>
                </pic:pic>
              </a:graphicData>
            </a:graphic>
          </wp:inline>
        </w:drawing>
      </w:r>
    </w:p>
    <w:p w:rsidR="00533211" w:rsidRDefault="00533211" w:rsidP="00D67819">
      <w:pPr>
        <w:pStyle w:val="LabStepNumberedLevel2"/>
      </w:pPr>
      <w:r>
        <w:t xml:space="preserve">Once </w:t>
      </w:r>
      <w:r w:rsidR="005D2706">
        <w:t xml:space="preserve">the </w:t>
      </w:r>
      <w:r>
        <w:t>call</w:t>
      </w:r>
      <w:r w:rsidR="005D2706">
        <w:t xml:space="preserve"> to</w:t>
      </w:r>
      <w:r>
        <w:t xml:space="preserve"> </w:t>
      </w:r>
      <w:r w:rsidRPr="00DD33A3">
        <w:rPr>
          <w:b/>
        </w:rPr>
        <w:t>Connect-</w:t>
      </w:r>
      <w:proofErr w:type="spellStart"/>
      <w:r w:rsidRPr="00DD33A3">
        <w:rPr>
          <w:b/>
        </w:rPr>
        <w:t>SPOService</w:t>
      </w:r>
      <w:proofErr w:type="spellEnd"/>
      <w:r>
        <w:t xml:space="preserve"> </w:t>
      </w:r>
      <w:r w:rsidR="005D2706">
        <w:t xml:space="preserve">returns, </w:t>
      </w:r>
      <w:r>
        <w:t xml:space="preserve">you can now begin to </w:t>
      </w:r>
      <w:r w:rsidR="005D2706">
        <w:t xml:space="preserve">call </w:t>
      </w:r>
      <w:r>
        <w:t>the other SPO cmdlets.</w:t>
      </w:r>
    </w:p>
    <w:p w:rsidR="00D67819" w:rsidRDefault="00C2179A" w:rsidP="00D67819">
      <w:pPr>
        <w:pStyle w:val="LabStepScreenshotLevel2"/>
      </w:pPr>
      <w:r>
        <w:drawing>
          <wp:inline distT="0" distB="0" distL="0" distR="0">
            <wp:extent cx="6007677" cy="576880"/>
            <wp:effectExtent l="19050" t="19050" r="12700" b="1397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17765" cy="597053"/>
                    </a:xfrm>
                    <a:prstGeom prst="rect">
                      <a:avLst/>
                    </a:prstGeom>
                    <a:noFill/>
                    <a:ln>
                      <a:solidFill>
                        <a:schemeClr val="tx1">
                          <a:lumMod val="50000"/>
                          <a:lumOff val="50000"/>
                        </a:schemeClr>
                      </a:solidFill>
                    </a:ln>
                  </pic:spPr>
                </pic:pic>
              </a:graphicData>
            </a:graphic>
          </wp:inline>
        </w:drawing>
      </w:r>
    </w:p>
    <w:p w:rsidR="00533211" w:rsidRDefault="003A4B72" w:rsidP="00533211">
      <w:pPr>
        <w:pStyle w:val="LabStepNumbered"/>
      </w:pPr>
      <w:r>
        <w:t xml:space="preserve">Execute SharePoint Online PowerShell </w:t>
      </w:r>
      <w:r w:rsidR="00533211">
        <w:t xml:space="preserve">cmdlets to view information about existing site collections in your Office 365 </w:t>
      </w:r>
      <w:r>
        <w:t>tenant.</w:t>
      </w:r>
    </w:p>
    <w:p w:rsidR="00533211" w:rsidRDefault="00533211" w:rsidP="00533211">
      <w:pPr>
        <w:pStyle w:val="LabStepNumberedLevel2"/>
      </w:pPr>
      <w:r>
        <w:t>Type and execute the following command.</w:t>
      </w:r>
    </w:p>
    <w:p w:rsidR="00533211" w:rsidRDefault="00533211" w:rsidP="00533211">
      <w:pPr>
        <w:pStyle w:val="LabStepCodeBlockLevel2"/>
      </w:pPr>
      <w:r>
        <w:t>Get-SPOSite</w:t>
      </w:r>
    </w:p>
    <w:p w:rsidR="00533211" w:rsidRDefault="00533211" w:rsidP="00533211">
      <w:pPr>
        <w:pStyle w:val="LabStepNumberedLevel2"/>
      </w:pPr>
      <w:r>
        <w:lastRenderedPageBreak/>
        <w:t xml:space="preserve">You should see that the call to </w:t>
      </w:r>
      <w:r w:rsidRPr="009C6A0B">
        <w:rPr>
          <w:b/>
        </w:rPr>
        <w:t>Get-</w:t>
      </w:r>
      <w:proofErr w:type="spellStart"/>
      <w:r w:rsidRPr="009C6A0B">
        <w:rPr>
          <w:b/>
        </w:rPr>
        <w:t>SPOSite</w:t>
      </w:r>
      <w:proofErr w:type="spellEnd"/>
      <w:r>
        <w:t xml:space="preserve"> displays the set of site collection in your Office 35 tenancy.</w:t>
      </w:r>
    </w:p>
    <w:p w:rsidR="00533211" w:rsidRDefault="00C2179A" w:rsidP="00533211">
      <w:pPr>
        <w:pStyle w:val="LabStepScreenshotLevel2"/>
      </w:pPr>
      <w:r>
        <w:drawing>
          <wp:inline distT="0" distB="0" distL="0" distR="0">
            <wp:extent cx="4566805" cy="1367703"/>
            <wp:effectExtent l="19050" t="19050" r="24765" b="2349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27309" cy="1385823"/>
                    </a:xfrm>
                    <a:prstGeom prst="rect">
                      <a:avLst/>
                    </a:prstGeom>
                    <a:noFill/>
                    <a:ln>
                      <a:solidFill>
                        <a:schemeClr val="tx1">
                          <a:lumMod val="50000"/>
                          <a:lumOff val="50000"/>
                        </a:schemeClr>
                      </a:solidFill>
                    </a:ln>
                  </pic:spPr>
                </pic:pic>
              </a:graphicData>
            </a:graphic>
          </wp:inline>
        </w:drawing>
      </w:r>
    </w:p>
    <w:p w:rsidR="00533211" w:rsidRDefault="00533211" w:rsidP="00533211">
      <w:pPr>
        <w:pStyle w:val="LabStepNumbered"/>
      </w:pPr>
      <w:r>
        <w:t xml:space="preserve">Create a new Site Collection using the </w:t>
      </w:r>
      <w:r w:rsidRPr="00523AAE">
        <w:rPr>
          <w:b/>
        </w:rPr>
        <w:t>New-</w:t>
      </w:r>
      <w:proofErr w:type="spellStart"/>
      <w:r w:rsidRPr="00523AAE">
        <w:rPr>
          <w:b/>
        </w:rPr>
        <w:t>SPOSite</w:t>
      </w:r>
      <w:proofErr w:type="spellEnd"/>
      <w:r>
        <w:t xml:space="preserve"> cmdlet.</w:t>
      </w:r>
    </w:p>
    <w:p w:rsidR="00533211" w:rsidRDefault="00533211" w:rsidP="00533211">
      <w:pPr>
        <w:pStyle w:val="LabStepNumberedLevel2"/>
      </w:pPr>
      <w:r>
        <w:t xml:space="preserve">Execute the following lines of code to set up a few variables for the new site. Be sure to replace </w:t>
      </w:r>
      <w:r w:rsidRPr="0005608F">
        <w:rPr>
          <w:b/>
        </w:rPr>
        <w:t>[Your tenant]</w:t>
      </w:r>
      <w:r>
        <w:t xml:space="preserve"> </w:t>
      </w:r>
      <w:r w:rsidRPr="0005608F">
        <w:t xml:space="preserve">and </w:t>
      </w:r>
      <w:r w:rsidRPr="0005608F">
        <w:rPr>
          <w:b/>
        </w:rPr>
        <w:t>[Your User Account]</w:t>
      </w:r>
      <w:r>
        <w:t xml:space="preserve"> with the value you provided when creating your Office 365 tenant</w:t>
      </w:r>
    </w:p>
    <w:p w:rsidR="00D67819" w:rsidRDefault="00D67819" w:rsidP="00D67819">
      <w:pPr>
        <w:pStyle w:val="LabStepCodeBlockLevel2"/>
      </w:pPr>
      <w:r>
        <w:t>$url = "https://</w:t>
      </w:r>
      <w:r w:rsidRPr="00D67819">
        <w:rPr>
          <w:color w:val="595959" w:themeColor="text1" w:themeTint="A6"/>
        </w:rPr>
        <w:t xml:space="preserve"> </w:t>
      </w:r>
      <w:r w:rsidRPr="0005608F">
        <w:rPr>
          <w:color w:val="595959" w:themeColor="text1" w:themeTint="A6"/>
        </w:rPr>
        <w:t>[Your Tenant]</w:t>
      </w:r>
      <w:r>
        <w:t>.sharepoint.com/sites/teamsite2"</w:t>
      </w:r>
    </w:p>
    <w:p w:rsidR="00D67819" w:rsidRDefault="00D67819" w:rsidP="00D67819">
      <w:pPr>
        <w:pStyle w:val="LabStepCodeBlockLevel2"/>
      </w:pPr>
      <w:r>
        <w:t>$owner = "</w:t>
      </w:r>
      <w:r w:rsidRPr="00957E3B">
        <w:rPr>
          <w:color w:val="595959" w:themeColor="text1" w:themeTint="A6"/>
        </w:rPr>
        <w:t>[Your User Account]</w:t>
      </w:r>
      <w:r>
        <w:t>@</w:t>
      </w:r>
      <w:r w:rsidRPr="0005608F">
        <w:rPr>
          <w:color w:val="595959" w:themeColor="text1" w:themeTint="A6"/>
        </w:rPr>
        <w:t>[Your Tenant]</w:t>
      </w:r>
      <w:r>
        <w:t>.onMicrosoft.com"</w:t>
      </w:r>
    </w:p>
    <w:p w:rsidR="00D67819" w:rsidRDefault="00D67819" w:rsidP="00D67819">
      <w:pPr>
        <w:pStyle w:val="LabStepCodeBlockLevel2"/>
      </w:pPr>
      <w:r>
        <w:t>$quota = 0</w:t>
      </w:r>
    </w:p>
    <w:p w:rsidR="00D67819" w:rsidRDefault="00D67819" w:rsidP="00D67819">
      <w:pPr>
        <w:pStyle w:val="LabStepCodeBlockLevel2"/>
      </w:pPr>
      <w:r>
        <w:t>$siteTitle = "Team Site 2"</w:t>
      </w:r>
    </w:p>
    <w:p w:rsidR="00D67819" w:rsidRDefault="00D67819" w:rsidP="00533211">
      <w:pPr>
        <w:pStyle w:val="LabStepCodeBlockLevel2"/>
      </w:pPr>
      <w:r>
        <w:t>$template = "STS#3"</w:t>
      </w:r>
    </w:p>
    <w:p w:rsidR="003B43A0" w:rsidRDefault="004F7548" w:rsidP="003B43A0">
      <w:pPr>
        <w:pStyle w:val="LabStepScreenshotLevel2"/>
      </w:pPr>
      <w:r>
        <w:drawing>
          <wp:inline distT="0" distB="0" distL="0" distR="0">
            <wp:extent cx="4170218" cy="924683"/>
            <wp:effectExtent l="0" t="0" r="1905" b="889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90355" cy="951322"/>
                    </a:xfrm>
                    <a:prstGeom prst="rect">
                      <a:avLst/>
                    </a:prstGeom>
                    <a:noFill/>
                    <a:ln>
                      <a:noFill/>
                    </a:ln>
                  </pic:spPr>
                </pic:pic>
              </a:graphicData>
            </a:graphic>
          </wp:inline>
        </w:drawing>
      </w:r>
    </w:p>
    <w:p w:rsidR="00533211" w:rsidRDefault="00533211" w:rsidP="00533211">
      <w:pPr>
        <w:pStyle w:val="LabStepNumberedLevel2"/>
      </w:pPr>
      <w:r>
        <w:t xml:space="preserve">Execute the </w:t>
      </w:r>
      <w:r w:rsidRPr="0005608F">
        <w:rPr>
          <w:b/>
        </w:rPr>
        <w:t>New-</w:t>
      </w:r>
      <w:proofErr w:type="spellStart"/>
      <w:r w:rsidRPr="0005608F">
        <w:rPr>
          <w:b/>
        </w:rPr>
        <w:t>SPOSite</w:t>
      </w:r>
      <w:proofErr w:type="spellEnd"/>
      <w:r>
        <w:t xml:space="preserve"> cmdlet to create a new SharePoint site in SharePoint Online.</w:t>
      </w:r>
    </w:p>
    <w:p w:rsidR="00533211" w:rsidRDefault="00533211" w:rsidP="00533211">
      <w:pPr>
        <w:pStyle w:val="LabStepCodeBlockLevel2"/>
      </w:pPr>
      <w:r w:rsidRPr="0005608F">
        <w:t>New-SPOSite -Url $url -Owner $owner -Title $siteTi</w:t>
      </w:r>
      <w:r>
        <w:t>t</w:t>
      </w:r>
      <w:r w:rsidRPr="0005608F">
        <w:t>le -StorageQuota $quota -Template $template</w:t>
      </w:r>
    </w:p>
    <w:p w:rsidR="00DD0A8F" w:rsidRDefault="00DD0A8F" w:rsidP="00533211">
      <w:pPr>
        <w:pStyle w:val="LabStepNumberedLevel2"/>
      </w:pPr>
      <w:r>
        <w:t xml:space="preserve">The </w:t>
      </w:r>
      <w:r w:rsidRPr="00DD0A8F">
        <w:rPr>
          <w:b/>
        </w:rPr>
        <w:t>New-</w:t>
      </w:r>
      <w:proofErr w:type="spellStart"/>
      <w:r w:rsidRPr="00DD0A8F">
        <w:rPr>
          <w:b/>
        </w:rPr>
        <w:t>SPOSite</w:t>
      </w:r>
      <w:proofErr w:type="spellEnd"/>
      <w:r>
        <w:t xml:space="preserve"> cmdlet will block while the site is being created.</w:t>
      </w:r>
    </w:p>
    <w:p w:rsidR="00DD0A8F" w:rsidRDefault="004F7548" w:rsidP="00DD0A8F">
      <w:pPr>
        <w:pStyle w:val="LabStepScreenshotLevel2"/>
      </w:pPr>
      <w:r>
        <w:drawing>
          <wp:inline distT="0" distB="0" distL="0" distR="0">
            <wp:extent cx="4566285" cy="835038"/>
            <wp:effectExtent l="19050" t="19050" r="24765" b="2222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1638" cy="841503"/>
                    </a:xfrm>
                    <a:prstGeom prst="rect">
                      <a:avLst/>
                    </a:prstGeom>
                    <a:noFill/>
                    <a:ln>
                      <a:solidFill>
                        <a:schemeClr val="tx1">
                          <a:lumMod val="50000"/>
                          <a:lumOff val="50000"/>
                        </a:schemeClr>
                      </a:solidFill>
                    </a:ln>
                  </pic:spPr>
                </pic:pic>
              </a:graphicData>
            </a:graphic>
          </wp:inline>
        </w:drawing>
      </w:r>
    </w:p>
    <w:p w:rsidR="00DD0A8F" w:rsidRDefault="00DD0A8F" w:rsidP="00533211">
      <w:pPr>
        <w:pStyle w:val="LabStepNumberedLevel2"/>
      </w:pPr>
      <w:r>
        <w:t xml:space="preserve">If you move back to the SharePoint admin center, you </w:t>
      </w:r>
      <w:r w:rsidR="003B43A0">
        <w:t>should be able to see the new Team site has been created</w:t>
      </w:r>
      <w:r>
        <w:t>.</w:t>
      </w:r>
    </w:p>
    <w:p w:rsidR="00DD0A8F" w:rsidRDefault="004F7548" w:rsidP="00DD0A8F">
      <w:pPr>
        <w:pStyle w:val="LabStepScreenshotLevel2"/>
      </w:pPr>
      <w:r>
        <w:drawing>
          <wp:inline distT="0" distB="0" distL="0" distR="0">
            <wp:extent cx="5104519" cy="1366405"/>
            <wp:effectExtent l="19050" t="19050" r="20320" b="2476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46155" cy="1377550"/>
                    </a:xfrm>
                    <a:prstGeom prst="rect">
                      <a:avLst/>
                    </a:prstGeom>
                    <a:noFill/>
                    <a:ln>
                      <a:solidFill>
                        <a:schemeClr val="tx1">
                          <a:lumMod val="50000"/>
                          <a:lumOff val="50000"/>
                        </a:schemeClr>
                      </a:solidFill>
                    </a:ln>
                  </pic:spPr>
                </pic:pic>
              </a:graphicData>
            </a:graphic>
          </wp:inline>
        </w:drawing>
      </w:r>
    </w:p>
    <w:p w:rsidR="003B43A0" w:rsidRDefault="003B43A0" w:rsidP="003B43A0">
      <w:pPr>
        <w:pStyle w:val="LabExerciseCallout"/>
      </w:pPr>
      <w:r>
        <w:t xml:space="preserve">Note that the </w:t>
      </w:r>
      <w:r w:rsidRPr="00DD0A8F">
        <w:rPr>
          <w:b/>
        </w:rPr>
        <w:t>New-</w:t>
      </w:r>
      <w:proofErr w:type="spellStart"/>
      <w:r w:rsidRPr="00DD0A8F">
        <w:rPr>
          <w:b/>
        </w:rPr>
        <w:t>SPOSite</w:t>
      </w:r>
      <w:proofErr w:type="spellEnd"/>
      <w:r>
        <w:t xml:space="preserve"> cmdlet provides a </w:t>
      </w:r>
      <w:r w:rsidRPr="00DD0A8F">
        <w:rPr>
          <w:b/>
        </w:rPr>
        <w:t>-</w:t>
      </w:r>
      <w:proofErr w:type="spellStart"/>
      <w:r w:rsidRPr="00DD0A8F">
        <w:rPr>
          <w:b/>
        </w:rPr>
        <w:t>NoWait</w:t>
      </w:r>
      <w:proofErr w:type="spellEnd"/>
      <w:r>
        <w:t xml:space="preserve"> parameter for scenarios where you want your PowerShell code to continue running while the site is being provisioned.</w:t>
      </w:r>
    </w:p>
    <w:p w:rsidR="00961309" w:rsidRDefault="00961309" w:rsidP="006465C3">
      <w:pPr>
        <w:pStyle w:val="LabStepNumberedLevel2"/>
      </w:pPr>
      <w:r>
        <w:lastRenderedPageBreak/>
        <w:t>Return to the SharePoint Online Management Shell and w</w:t>
      </w:r>
      <w:r w:rsidR="00DD0A8F">
        <w:t xml:space="preserve">ait until the call to </w:t>
      </w:r>
      <w:r w:rsidR="00DD0A8F" w:rsidRPr="00961309">
        <w:rPr>
          <w:b/>
        </w:rPr>
        <w:t>New-</w:t>
      </w:r>
      <w:proofErr w:type="spellStart"/>
      <w:r w:rsidR="00DD0A8F" w:rsidRPr="00961309">
        <w:rPr>
          <w:b/>
        </w:rPr>
        <w:t>SPOSite</w:t>
      </w:r>
      <w:proofErr w:type="spellEnd"/>
      <w:r w:rsidR="00DD0A8F">
        <w:t xml:space="preserve"> completes. </w:t>
      </w:r>
    </w:p>
    <w:p w:rsidR="00533211" w:rsidRDefault="00533211" w:rsidP="00533211">
      <w:pPr>
        <w:pStyle w:val="LabStepNumberedLevel2"/>
      </w:pPr>
      <w:r>
        <w:t xml:space="preserve">Execute another call to </w:t>
      </w:r>
      <w:r w:rsidRPr="004A65F8">
        <w:rPr>
          <w:b/>
        </w:rPr>
        <w:t>Get-</w:t>
      </w:r>
      <w:proofErr w:type="spellStart"/>
      <w:r w:rsidRPr="004A65F8">
        <w:rPr>
          <w:b/>
        </w:rPr>
        <w:t>SPOSite</w:t>
      </w:r>
      <w:proofErr w:type="spellEnd"/>
      <w:r>
        <w:t xml:space="preserve"> and make sure you see the new site collection you just created.</w:t>
      </w:r>
    </w:p>
    <w:p w:rsidR="00533211" w:rsidRDefault="004F7548" w:rsidP="00533211">
      <w:pPr>
        <w:pStyle w:val="LabStepScreenshotLevel2"/>
      </w:pPr>
      <w:r>
        <w:drawing>
          <wp:inline distT="0" distB="0" distL="0" distR="0">
            <wp:extent cx="4689764" cy="1217602"/>
            <wp:effectExtent l="0" t="0" r="0" b="190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35525" cy="1229483"/>
                    </a:xfrm>
                    <a:prstGeom prst="rect">
                      <a:avLst/>
                    </a:prstGeom>
                    <a:noFill/>
                    <a:ln>
                      <a:noFill/>
                    </a:ln>
                  </pic:spPr>
                </pic:pic>
              </a:graphicData>
            </a:graphic>
          </wp:inline>
        </w:drawing>
      </w:r>
    </w:p>
    <w:p w:rsidR="00533211" w:rsidRDefault="00533211" w:rsidP="00533211">
      <w:pPr>
        <w:pStyle w:val="LabStepNumberedLevel2"/>
      </w:pPr>
      <w:r>
        <w:t>Execute the following PowerShell command to get more information about the new site.</w:t>
      </w:r>
    </w:p>
    <w:p w:rsidR="00533211" w:rsidRDefault="00533211" w:rsidP="00533211">
      <w:pPr>
        <w:pStyle w:val="LabStepCodeBlockLevel2"/>
      </w:pPr>
      <w:r w:rsidRPr="00BD71AE">
        <w:t>Get-SPOSite -Identity $url | select *</w:t>
      </w:r>
    </w:p>
    <w:p w:rsidR="00533211" w:rsidRDefault="00533211" w:rsidP="00533211">
      <w:pPr>
        <w:pStyle w:val="LabStepNumberedLevel2"/>
      </w:pPr>
      <w:r>
        <w:t xml:space="preserve">You should see a list of properties </w:t>
      </w:r>
      <w:proofErr w:type="gramStart"/>
      <w:r>
        <w:t>similar to</w:t>
      </w:r>
      <w:proofErr w:type="gramEnd"/>
      <w:r>
        <w:t xml:space="preserve"> what you can see in the following screenshot.</w:t>
      </w:r>
    </w:p>
    <w:p w:rsidR="00533211" w:rsidRDefault="004F7548" w:rsidP="00533211">
      <w:pPr>
        <w:pStyle w:val="LabStepScreenshotLevel2"/>
      </w:pPr>
      <w:r>
        <w:drawing>
          <wp:inline distT="0" distB="0" distL="0" distR="0">
            <wp:extent cx="4160512" cy="2578678"/>
            <wp:effectExtent l="19050" t="19050" r="12065" b="1270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91042" cy="2597600"/>
                    </a:xfrm>
                    <a:prstGeom prst="rect">
                      <a:avLst/>
                    </a:prstGeom>
                    <a:noFill/>
                    <a:ln>
                      <a:solidFill>
                        <a:schemeClr val="tx1"/>
                      </a:solidFill>
                    </a:ln>
                  </pic:spPr>
                </pic:pic>
              </a:graphicData>
            </a:graphic>
          </wp:inline>
        </w:drawing>
      </w:r>
    </w:p>
    <w:p w:rsidR="00533211" w:rsidRDefault="00961309" w:rsidP="00533211">
      <w:pPr>
        <w:pStyle w:val="LabStepNumberedLevel2"/>
      </w:pPr>
      <w:r>
        <w:t xml:space="preserve">Execute the following PowerShell command to </w:t>
      </w:r>
      <w:r w:rsidR="003A4B72">
        <w:t xml:space="preserve">write back to SharePoint by modifying the </w:t>
      </w:r>
      <w:r w:rsidR="00533211">
        <w:t xml:space="preserve">title for </w:t>
      </w:r>
      <w:r w:rsidR="003A4B72">
        <w:t xml:space="preserve">a SharePoint </w:t>
      </w:r>
      <w:r w:rsidR="00533211">
        <w:t>site.</w:t>
      </w:r>
    </w:p>
    <w:p w:rsidR="00533211" w:rsidRDefault="00533211" w:rsidP="00533211">
      <w:pPr>
        <w:pStyle w:val="LabStepCodeBlockLevel2"/>
      </w:pPr>
      <w:r w:rsidRPr="00957E3B">
        <w:t xml:space="preserve">Set-SPOSite -Identity $url -Title </w:t>
      </w:r>
      <w:r w:rsidR="00961309">
        <w:t>"A New and Better Title"</w:t>
      </w:r>
    </w:p>
    <w:p w:rsidR="00533211" w:rsidRDefault="00533211" w:rsidP="003A4B72">
      <w:pPr>
        <w:pStyle w:val="LabStepNumberedLevel2"/>
      </w:pPr>
      <w:r>
        <w:t>Run the following PowerShell command to open the new SharePoint site in the browser.</w:t>
      </w:r>
    </w:p>
    <w:p w:rsidR="00533211" w:rsidRDefault="00533211" w:rsidP="003A4B72">
      <w:pPr>
        <w:pStyle w:val="LabStepCodeBlockLevel2"/>
      </w:pPr>
      <w:bookmarkStart w:id="1" w:name="_GoBack"/>
      <w:r>
        <w:t>Start-Process $url</w:t>
      </w:r>
    </w:p>
    <w:bookmarkEnd w:id="1"/>
    <w:p w:rsidR="00533211" w:rsidRDefault="00533211" w:rsidP="003A4B72">
      <w:pPr>
        <w:pStyle w:val="LabStepNumberedLevel2"/>
      </w:pPr>
      <w:r>
        <w:t>Take a moment to inspect your new SharePoint Online site.</w:t>
      </w:r>
    </w:p>
    <w:p w:rsidR="00533211" w:rsidRDefault="00E23240" w:rsidP="00533211">
      <w:pPr>
        <w:pStyle w:val="LabStepScreenshotLevel2"/>
      </w:pPr>
      <w:r>
        <w:drawing>
          <wp:inline distT="0" distB="0" distL="0" distR="0">
            <wp:extent cx="5281380" cy="1525732"/>
            <wp:effectExtent l="19050" t="19050" r="14605" b="1778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43606" cy="1543708"/>
                    </a:xfrm>
                    <a:prstGeom prst="rect">
                      <a:avLst/>
                    </a:prstGeom>
                    <a:noFill/>
                    <a:ln>
                      <a:solidFill>
                        <a:schemeClr val="tx1">
                          <a:lumMod val="50000"/>
                          <a:lumOff val="50000"/>
                        </a:schemeClr>
                      </a:solidFill>
                    </a:ln>
                  </pic:spPr>
                </pic:pic>
              </a:graphicData>
            </a:graphic>
          </wp:inline>
        </w:drawing>
      </w:r>
    </w:p>
    <w:p w:rsidR="00961309" w:rsidRDefault="00961309" w:rsidP="00961309">
      <w:pPr>
        <w:pStyle w:val="Heading3"/>
      </w:pPr>
      <w:r>
        <w:lastRenderedPageBreak/>
        <w:t xml:space="preserve">Exercise 7: Creating </w:t>
      </w:r>
      <w:r w:rsidR="008C55E7">
        <w:t xml:space="preserve">SharePoint </w:t>
      </w:r>
      <w:r>
        <w:t>Lists with the Client-side Object Model (CSOM)</w:t>
      </w:r>
    </w:p>
    <w:p w:rsidR="00961309" w:rsidRPr="00961309" w:rsidRDefault="00961309" w:rsidP="00961309">
      <w:pPr>
        <w:pStyle w:val="LabExerciseLeadIn"/>
      </w:pPr>
      <w:r>
        <w:t xml:space="preserve">In the following exercise, you will </w:t>
      </w:r>
      <w:r w:rsidR="00705B8E">
        <w:t xml:space="preserve">open and run </w:t>
      </w:r>
      <w:r w:rsidR="003A4B72">
        <w:t xml:space="preserve">a </w:t>
      </w:r>
      <w:r w:rsidR="00705B8E">
        <w:t xml:space="preserve">Visual Studio solution with a C# console application that </w:t>
      </w:r>
      <w:r>
        <w:t>use</w:t>
      </w:r>
      <w:r w:rsidR="00705B8E">
        <w:t>s</w:t>
      </w:r>
      <w:r>
        <w:t xml:space="preserve"> CSOM to create </w:t>
      </w:r>
      <w:r w:rsidR="00705B8E">
        <w:t>site columns, a content type, a picture library and a list</w:t>
      </w:r>
      <w:r w:rsidR="003A4B72">
        <w:t xml:space="preserve"> of data for a set of products</w:t>
      </w:r>
      <w:r w:rsidR="00705B8E">
        <w:t xml:space="preserve">. You will configure the </w:t>
      </w:r>
      <w:r w:rsidR="003A4B72">
        <w:t xml:space="preserve">C# console application </w:t>
      </w:r>
      <w:r w:rsidR="00705B8E">
        <w:t xml:space="preserve">to add these </w:t>
      </w:r>
      <w:r w:rsidR="003A4B72">
        <w:t xml:space="preserve">SharePoint site elements </w:t>
      </w:r>
      <w:r w:rsidR="00705B8E">
        <w:t xml:space="preserve">to </w:t>
      </w:r>
      <w:r>
        <w:t xml:space="preserve">the </w:t>
      </w:r>
      <w:r w:rsidR="00705B8E">
        <w:t xml:space="preserve">new </w:t>
      </w:r>
      <w:r>
        <w:t xml:space="preserve">site collection you created in the previous </w:t>
      </w:r>
      <w:r w:rsidR="00705B8E">
        <w:t xml:space="preserve">lab </w:t>
      </w:r>
      <w:r>
        <w:t>exercise.</w:t>
      </w:r>
    </w:p>
    <w:p w:rsidR="00961309" w:rsidRDefault="008C55E7" w:rsidP="001A77A3">
      <w:pPr>
        <w:pStyle w:val="LabStepNumbered"/>
        <w:numPr>
          <w:ilvl w:val="0"/>
          <w:numId w:val="15"/>
        </w:numPr>
      </w:pPr>
      <w:r>
        <w:t xml:space="preserve">Open the Visual Studio project named </w:t>
      </w:r>
      <w:r w:rsidRPr="008C55E7">
        <w:rPr>
          <w:b/>
        </w:rPr>
        <w:t>AddWingtipProductsList.sln</w:t>
      </w:r>
      <w:r>
        <w:t>.</w:t>
      </w:r>
    </w:p>
    <w:p w:rsidR="008C55E7" w:rsidRDefault="008C55E7" w:rsidP="001A77A3">
      <w:pPr>
        <w:pStyle w:val="LabStepNumberedLevel2"/>
        <w:numPr>
          <w:ilvl w:val="1"/>
          <w:numId w:val="15"/>
        </w:numPr>
      </w:pPr>
      <w:r>
        <w:t>In Windows Explorer, navigate to the following folder.</w:t>
      </w:r>
    </w:p>
    <w:p w:rsidR="008C55E7" w:rsidRDefault="008C55E7" w:rsidP="008C55E7">
      <w:pPr>
        <w:pStyle w:val="LabStepCodeBlockLevel2"/>
      </w:pPr>
      <w:r w:rsidRPr="008C55E7">
        <w:t>C:\Student\Modules\01_GettingStarted\Lab\AddWingtipProductsList</w:t>
      </w:r>
    </w:p>
    <w:p w:rsidR="008C55E7" w:rsidRDefault="008C55E7" w:rsidP="001A77A3">
      <w:pPr>
        <w:pStyle w:val="LabStepNumberedLevel2"/>
        <w:numPr>
          <w:ilvl w:val="1"/>
          <w:numId w:val="15"/>
        </w:numPr>
      </w:pPr>
      <w:r>
        <w:t xml:space="preserve">In this folder you should see a Visual Studio solution file named </w:t>
      </w:r>
      <w:r w:rsidRPr="008C55E7">
        <w:rPr>
          <w:b/>
        </w:rPr>
        <w:t>AddWingtipProductsList.sln</w:t>
      </w:r>
      <w:r>
        <w:t>.</w:t>
      </w:r>
    </w:p>
    <w:p w:rsidR="008C55E7" w:rsidRDefault="008C55E7" w:rsidP="008C55E7">
      <w:pPr>
        <w:pStyle w:val="LabStepScreenshotLevel2"/>
      </w:pPr>
      <w:r>
        <w:drawing>
          <wp:inline distT="0" distB="0" distL="0" distR="0">
            <wp:extent cx="3228778" cy="1076259"/>
            <wp:effectExtent l="19050" t="19050" r="10160" b="1016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00165" cy="1100055"/>
                    </a:xfrm>
                    <a:prstGeom prst="rect">
                      <a:avLst/>
                    </a:prstGeom>
                    <a:noFill/>
                    <a:ln>
                      <a:solidFill>
                        <a:schemeClr val="tx1">
                          <a:lumMod val="50000"/>
                          <a:lumOff val="50000"/>
                        </a:schemeClr>
                      </a:solidFill>
                    </a:ln>
                  </pic:spPr>
                </pic:pic>
              </a:graphicData>
            </a:graphic>
          </wp:inline>
        </w:drawing>
      </w:r>
    </w:p>
    <w:p w:rsidR="008C55E7" w:rsidRDefault="008C55E7" w:rsidP="001A77A3">
      <w:pPr>
        <w:pStyle w:val="LabStepNumberedLevel2"/>
        <w:numPr>
          <w:ilvl w:val="1"/>
          <w:numId w:val="15"/>
        </w:numPr>
      </w:pPr>
      <w:r>
        <w:t xml:space="preserve">Double click on </w:t>
      </w:r>
      <w:r w:rsidRPr="008C55E7">
        <w:rPr>
          <w:b/>
        </w:rPr>
        <w:t>AddWingtipProductsList.sln</w:t>
      </w:r>
      <w:r>
        <w:t xml:space="preserve"> to open the solution in Visual Studio 2017.</w:t>
      </w:r>
    </w:p>
    <w:p w:rsidR="008C55E7" w:rsidRDefault="008C55E7" w:rsidP="001A77A3">
      <w:pPr>
        <w:pStyle w:val="LabStepNumberedLevel2"/>
        <w:numPr>
          <w:ilvl w:val="1"/>
          <w:numId w:val="15"/>
        </w:numPr>
      </w:pPr>
      <w:r>
        <w:t>When the solution open</w:t>
      </w:r>
      <w:r w:rsidR="003A4B72">
        <w:t>s</w:t>
      </w:r>
      <w:r>
        <w:t xml:space="preserve"> in Visual Studio, click the </w:t>
      </w:r>
      <w:proofErr w:type="spellStart"/>
      <w:r w:rsidRPr="008C55E7">
        <w:rPr>
          <w:b/>
        </w:rPr>
        <w:t>App.config</w:t>
      </w:r>
      <w:proofErr w:type="spellEnd"/>
      <w:r>
        <w:t xml:space="preserve"> file to open it in an editor window</w:t>
      </w:r>
    </w:p>
    <w:p w:rsidR="008C55E7" w:rsidRDefault="008C55E7" w:rsidP="008C55E7">
      <w:pPr>
        <w:pStyle w:val="LabStepScreenshotLevel2"/>
      </w:pPr>
      <w:r>
        <w:drawing>
          <wp:inline distT="0" distB="0" distL="0" distR="0">
            <wp:extent cx="2251307" cy="1519796"/>
            <wp:effectExtent l="19050" t="19050" r="15875" b="2349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56978" cy="15236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The </w:t>
      </w:r>
      <w:proofErr w:type="spellStart"/>
      <w:r w:rsidRPr="00705B8E">
        <w:rPr>
          <w:b/>
        </w:rPr>
        <w:t>App.config</w:t>
      </w:r>
      <w:proofErr w:type="spellEnd"/>
      <w:r>
        <w:t xml:space="preserve"> file contains three </w:t>
      </w:r>
      <w:proofErr w:type="spellStart"/>
      <w:r w:rsidR="003A4B72">
        <w:rPr>
          <w:b/>
        </w:rPr>
        <w:t>appSetting</w:t>
      </w:r>
      <w:proofErr w:type="spellEnd"/>
      <w:r>
        <w:t xml:space="preserve"> values named </w:t>
      </w:r>
      <w:proofErr w:type="spellStart"/>
      <w:r w:rsidRPr="00705B8E">
        <w:rPr>
          <w:b/>
        </w:rPr>
        <w:t>targetSiteUrl</w:t>
      </w:r>
      <w:proofErr w:type="spellEnd"/>
      <w:r>
        <w:t xml:space="preserve">, </w:t>
      </w:r>
      <w:r w:rsidRPr="00705B8E">
        <w:rPr>
          <w:b/>
        </w:rPr>
        <w:t>username</w:t>
      </w:r>
      <w:r>
        <w:t xml:space="preserve"> and </w:t>
      </w:r>
      <w:r w:rsidRPr="00705B8E">
        <w:rPr>
          <w:b/>
        </w:rPr>
        <w:t>password</w:t>
      </w:r>
      <w:r>
        <w:t>.</w:t>
      </w:r>
    </w:p>
    <w:p w:rsidR="008C55E7" w:rsidRDefault="003B43A0" w:rsidP="008C55E7">
      <w:pPr>
        <w:pStyle w:val="LabStepScreenshotLevel2"/>
      </w:pPr>
      <w:r>
        <w:drawing>
          <wp:inline distT="0" distB="0" distL="0" distR="0">
            <wp:extent cx="5068047" cy="957297"/>
            <wp:effectExtent l="19050" t="19050" r="1841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142197" cy="971303"/>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Update the </w:t>
      </w:r>
      <w:proofErr w:type="spellStart"/>
      <w:r w:rsidR="003A4B72">
        <w:rPr>
          <w:b/>
        </w:rPr>
        <w:t>AppSetting</w:t>
      </w:r>
      <w:proofErr w:type="spellEnd"/>
      <w:r>
        <w:t xml:space="preserve"> values with the site URL you created in </w:t>
      </w:r>
      <w:r w:rsidR="003A4B72">
        <w:t xml:space="preserve">earlier </w:t>
      </w:r>
      <w:r>
        <w:t xml:space="preserve">and </w:t>
      </w:r>
      <w:r w:rsidR="003A4B72">
        <w:t xml:space="preserve">with </w:t>
      </w:r>
      <w:r>
        <w:t>your Office 365 user account</w:t>
      </w:r>
      <w:r w:rsidR="003A4B72">
        <w:t xml:space="preserve"> details</w:t>
      </w:r>
      <w:r>
        <w:t>.</w:t>
      </w:r>
    </w:p>
    <w:p w:rsidR="00705B8E" w:rsidRDefault="009F52F7" w:rsidP="00705B8E">
      <w:pPr>
        <w:pStyle w:val="LabStepScreenshotLevel2"/>
      </w:pPr>
      <w:r>
        <w:drawing>
          <wp:inline distT="0" distB="0" distL="0" distR="0">
            <wp:extent cx="5062071" cy="1015227"/>
            <wp:effectExtent l="19050" t="19050" r="2476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08875" cy="1044669"/>
                    </a:xfrm>
                    <a:prstGeom prst="rect">
                      <a:avLst/>
                    </a:prstGeom>
                    <a:noFill/>
                    <a:ln>
                      <a:solidFill>
                        <a:schemeClr val="tx1">
                          <a:lumMod val="50000"/>
                          <a:lumOff val="50000"/>
                        </a:schemeClr>
                      </a:solidFill>
                    </a:ln>
                  </pic:spPr>
                </pic:pic>
              </a:graphicData>
            </a:graphic>
          </wp:inline>
        </w:drawing>
      </w:r>
    </w:p>
    <w:p w:rsidR="00705B8E" w:rsidRDefault="00705B8E" w:rsidP="001A77A3">
      <w:pPr>
        <w:pStyle w:val="LabStepNumberedLevel2"/>
        <w:numPr>
          <w:ilvl w:val="1"/>
          <w:numId w:val="15"/>
        </w:numPr>
      </w:pPr>
      <w:r>
        <w:t xml:space="preserve">Save your changes to </w:t>
      </w:r>
      <w:proofErr w:type="spellStart"/>
      <w:r w:rsidRPr="00705B8E">
        <w:rPr>
          <w:b/>
        </w:rPr>
        <w:t>App.config</w:t>
      </w:r>
      <w:proofErr w:type="spellEnd"/>
      <w:r>
        <w:t>.</w:t>
      </w:r>
    </w:p>
    <w:p w:rsidR="00705B8E" w:rsidRDefault="00705B8E" w:rsidP="00705B8E">
      <w:pPr>
        <w:pStyle w:val="LabExerciseCallout"/>
      </w:pPr>
      <w:r>
        <w:lastRenderedPageBreak/>
        <w:t>At this point, you are ready to run the application and execute the CSOM code against the new site you created earlier.</w:t>
      </w:r>
    </w:p>
    <w:p w:rsidR="006C497B" w:rsidRDefault="006C497B" w:rsidP="001A77A3">
      <w:pPr>
        <w:pStyle w:val="LabStepNumberedLevel2"/>
        <w:numPr>
          <w:ilvl w:val="1"/>
          <w:numId w:val="15"/>
        </w:numPr>
      </w:pPr>
      <w:r>
        <w:t xml:space="preserve">Press the {F5} key </w:t>
      </w:r>
      <w:r w:rsidR="00705B8E">
        <w:t xml:space="preserve">in Visual Studio 2017 </w:t>
      </w:r>
      <w:r>
        <w:t xml:space="preserve">to run the </w:t>
      </w:r>
      <w:proofErr w:type="spellStart"/>
      <w:r w:rsidR="00705B8E" w:rsidRPr="00705B8E">
        <w:rPr>
          <w:b/>
        </w:rPr>
        <w:t>AddWingtipProductsList</w:t>
      </w:r>
      <w:proofErr w:type="spellEnd"/>
      <w:r w:rsidR="00705B8E" w:rsidRPr="00705B8E">
        <w:t xml:space="preserve"> </w:t>
      </w:r>
      <w:r>
        <w:t>program</w:t>
      </w:r>
      <w:r w:rsidR="00705B8E">
        <w:t>.</w:t>
      </w:r>
    </w:p>
    <w:p w:rsidR="00705B8E" w:rsidRDefault="00705B8E" w:rsidP="001A77A3">
      <w:pPr>
        <w:pStyle w:val="LabStepNumberedLevel2"/>
        <w:numPr>
          <w:ilvl w:val="1"/>
          <w:numId w:val="15"/>
        </w:numPr>
      </w:pPr>
      <w:r>
        <w:t>You will see output in the console window as the program runs.</w:t>
      </w:r>
    </w:p>
    <w:p w:rsidR="006C497B" w:rsidRDefault="006C497B" w:rsidP="006C497B">
      <w:pPr>
        <w:pStyle w:val="LabStepScreenshotLevel2"/>
      </w:pPr>
      <w:r>
        <w:drawing>
          <wp:inline distT="0" distB="0" distL="0" distR="0">
            <wp:extent cx="1832800" cy="1280160"/>
            <wp:effectExtent l="19050" t="19050" r="15240" b="1524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65740" cy="1303168"/>
                    </a:xfrm>
                    <a:prstGeom prst="rect">
                      <a:avLst/>
                    </a:prstGeom>
                    <a:noFill/>
                    <a:ln>
                      <a:solidFill>
                        <a:schemeClr val="tx1">
                          <a:lumMod val="50000"/>
                          <a:lumOff val="50000"/>
                        </a:schemeClr>
                      </a:solidFill>
                    </a:ln>
                  </pic:spPr>
                </pic:pic>
              </a:graphicData>
            </a:graphic>
          </wp:inline>
        </w:drawing>
      </w:r>
    </w:p>
    <w:p w:rsidR="006C497B" w:rsidRDefault="00705B8E" w:rsidP="001A77A3">
      <w:pPr>
        <w:pStyle w:val="LabStepNumberedLevel2"/>
        <w:numPr>
          <w:ilvl w:val="1"/>
          <w:numId w:val="15"/>
        </w:numPr>
      </w:pPr>
      <w:r>
        <w:t xml:space="preserve">Wait until the program completes and then navigate to the </w:t>
      </w:r>
      <w:r w:rsidR="00511F21">
        <w:t>SharePoint site to the changes.</w:t>
      </w:r>
    </w:p>
    <w:p w:rsidR="00511F21" w:rsidRDefault="00511F21" w:rsidP="001A77A3">
      <w:pPr>
        <w:pStyle w:val="LabStepNumberedLevel2"/>
        <w:numPr>
          <w:ilvl w:val="1"/>
          <w:numId w:val="15"/>
        </w:numPr>
      </w:pPr>
      <w:r>
        <w:t xml:space="preserve">You should see that there are two new links in the left navigation for </w:t>
      </w:r>
      <w:r w:rsidRPr="00511F21">
        <w:rPr>
          <w:b/>
        </w:rPr>
        <w:t>Product Images</w:t>
      </w:r>
      <w:r>
        <w:t xml:space="preserve"> and </w:t>
      </w:r>
      <w:r w:rsidRPr="00511F21">
        <w:rPr>
          <w:b/>
        </w:rPr>
        <w:t>Products</w:t>
      </w:r>
      <w:r>
        <w:t>.</w:t>
      </w:r>
    </w:p>
    <w:p w:rsidR="006C497B" w:rsidRDefault="0043716A" w:rsidP="006C497B">
      <w:pPr>
        <w:pStyle w:val="LabStepScreenshotLevel2"/>
      </w:pPr>
      <w:r>
        <w:drawing>
          <wp:inline distT="0" distB="0" distL="0" distR="0">
            <wp:extent cx="3627718" cy="1314040"/>
            <wp:effectExtent l="19050" t="19050" r="11430" b="1968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664914" cy="1327513"/>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t xml:space="preserve">Click on the </w:t>
      </w:r>
      <w:r w:rsidRPr="00511F21">
        <w:rPr>
          <w:b/>
        </w:rPr>
        <w:t>Product Images</w:t>
      </w:r>
      <w:r>
        <w:t xml:space="preserve"> link to see the Picture Library that was </w:t>
      </w:r>
      <w:proofErr w:type="gramStart"/>
      <w:r>
        <w:t>created</w:t>
      </w:r>
      <w:proofErr w:type="gramEnd"/>
      <w:r>
        <w:t xml:space="preserve"> and </w:t>
      </w:r>
      <w:r w:rsidR="003A4B72">
        <w:t xml:space="preserve">the </w:t>
      </w:r>
      <w:r>
        <w:t>images uploaded by the CSOM code.</w:t>
      </w:r>
    </w:p>
    <w:p w:rsidR="006C497B" w:rsidRDefault="0035017B" w:rsidP="006C497B">
      <w:pPr>
        <w:pStyle w:val="LabStepScreenshotLevel2"/>
      </w:pPr>
      <w:r>
        <w:drawing>
          <wp:inline distT="0" distB="0" distL="0" distR="0">
            <wp:extent cx="3633695" cy="1554414"/>
            <wp:effectExtent l="19050" t="19050" r="24130" b="273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69540" cy="1569748"/>
                    </a:xfrm>
                    <a:prstGeom prst="rect">
                      <a:avLst/>
                    </a:prstGeom>
                    <a:noFill/>
                    <a:ln>
                      <a:solidFill>
                        <a:schemeClr val="tx1">
                          <a:lumMod val="50000"/>
                          <a:lumOff val="50000"/>
                        </a:schemeClr>
                      </a:solidFill>
                    </a:ln>
                  </pic:spPr>
                </pic:pic>
              </a:graphicData>
            </a:graphic>
          </wp:inline>
        </w:drawing>
      </w:r>
    </w:p>
    <w:p w:rsidR="00511F21" w:rsidRDefault="00511F21" w:rsidP="001A77A3">
      <w:pPr>
        <w:pStyle w:val="LabStepNumberedLevel2"/>
        <w:numPr>
          <w:ilvl w:val="1"/>
          <w:numId w:val="15"/>
        </w:numPr>
      </w:pPr>
      <w:r>
        <w:t xml:space="preserve">Click on the </w:t>
      </w:r>
      <w:r w:rsidRPr="00511F21">
        <w:rPr>
          <w:b/>
        </w:rPr>
        <w:t>Product</w:t>
      </w:r>
      <w:r>
        <w:rPr>
          <w:b/>
        </w:rPr>
        <w:t>s</w:t>
      </w:r>
      <w:r w:rsidRPr="00511F21">
        <w:rPr>
          <w:b/>
        </w:rPr>
        <w:t xml:space="preserve"> </w:t>
      </w:r>
      <w:r>
        <w:t>link to see the custom list and product items that were created by the CSOM code.</w:t>
      </w:r>
    </w:p>
    <w:p w:rsidR="006C497B" w:rsidRDefault="0035017B" w:rsidP="006C497B">
      <w:pPr>
        <w:pStyle w:val="LabStepScreenshotLevel2"/>
      </w:pPr>
      <w:r>
        <w:drawing>
          <wp:inline distT="0" distB="0" distL="0" distR="0">
            <wp:extent cx="4287691" cy="1667435"/>
            <wp:effectExtent l="19050" t="19050" r="17780" b="2857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10623" cy="1676353"/>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lastRenderedPageBreak/>
        <w:t xml:space="preserve">Return to the </w:t>
      </w:r>
      <w:proofErr w:type="spellStart"/>
      <w:r w:rsidRPr="00511F21">
        <w:rPr>
          <w:b/>
        </w:rPr>
        <w:t>AddWingtipProductsList</w:t>
      </w:r>
      <w:proofErr w:type="spellEnd"/>
      <w:r>
        <w:t xml:space="preserve"> solution in Visual Studio 2017.</w:t>
      </w:r>
    </w:p>
    <w:p w:rsidR="00511F21" w:rsidRDefault="00511F21" w:rsidP="001A77A3">
      <w:pPr>
        <w:pStyle w:val="LabStepNumberedLevel2"/>
        <w:numPr>
          <w:ilvl w:val="1"/>
          <w:numId w:val="15"/>
        </w:numPr>
      </w:pPr>
      <w:r>
        <w:t xml:space="preserve">Open the file named </w:t>
      </w:r>
      <w:proofErr w:type="spellStart"/>
      <w:r w:rsidRPr="00511F21">
        <w:rPr>
          <w:b/>
        </w:rPr>
        <w:t>WingtipContentGenerator</w:t>
      </w:r>
      <w:r w:rsidR="00CA635E">
        <w:rPr>
          <w:b/>
        </w:rPr>
        <w:t>.cs</w:t>
      </w:r>
      <w:proofErr w:type="spellEnd"/>
      <w:r>
        <w:t>.</w:t>
      </w:r>
    </w:p>
    <w:p w:rsidR="00705B8E" w:rsidRDefault="00705B8E" w:rsidP="00705B8E">
      <w:pPr>
        <w:pStyle w:val="LabStepScreenshotLevel2"/>
      </w:pPr>
      <w:r>
        <w:drawing>
          <wp:inline distT="0" distB="0" distL="0" distR="0">
            <wp:extent cx="2468815" cy="1960283"/>
            <wp:effectExtent l="19050" t="19050" r="27305" b="2095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18589" cy="1999805"/>
                    </a:xfrm>
                    <a:prstGeom prst="rect">
                      <a:avLst/>
                    </a:prstGeom>
                    <a:noFill/>
                    <a:ln>
                      <a:solidFill>
                        <a:schemeClr val="tx1">
                          <a:lumMod val="50000"/>
                          <a:lumOff val="50000"/>
                        </a:schemeClr>
                      </a:solidFill>
                    </a:ln>
                  </pic:spPr>
                </pic:pic>
              </a:graphicData>
            </a:graphic>
          </wp:inline>
        </w:drawing>
      </w:r>
    </w:p>
    <w:p w:rsidR="00705B8E" w:rsidRDefault="00856528" w:rsidP="001A77A3">
      <w:pPr>
        <w:pStyle w:val="LabStepNumberedLevel2"/>
        <w:numPr>
          <w:ilvl w:val="1"/>
          <w:numId w:val="15"/>
        </w:numPr>
      </w:pPr>
      <w:r>
        <w:t>Take a few minutes to examine the CSOM code that was used conduct the provision of SharePoint site items.</w:t>
      </w:r>
    </w:p>
    <w:p w:rsidR="00856528" w:rsidRDefault="00856528" w:rsidP="001A77A3">
      <w:pPr>
        <w:pStyle w:val="LabStepNumberedLevel2"/>
        <w:numPr>
          <w:ilvl w:val="1"/>
          <w:numId w:val="15"/>
        </w:numPr>
      </w:pPr>
      <w:r>
        <w:t>When you are done, close Visual Studio.</w:t>
      </w:r>
    </w:p>
    <w:p w:rsidR="002B0BF1" w:rsidRDefault="008C55E7" w:rsidP="002B0BF1">
      <w:pPr>
        <w:pStyle w:val="Heading3"/>
      </w:pPr>
      <w:r>
        <w:t>Exercise 8</w:t>
      </w:r>
      <w:r w:rsidR="00374A7C">
        <w:t xml:space="preserve">: </w:t>
      </w:r>
      <w:r w:rsidR="00961309">
        <w:t>Getting Started with an Azure Subscription</w:t>
      </w:r>
    </w:p>
    <w:p w:rsidR="002B0BF1" w:rsidRDefault="002B0BF1" w:rsidP="002B0BF1">
      <w:pPr>
        <w:pStyle w:val="LabExerciseLeadIn"/>
      </w:pPr>
      <w:r>
        <w:t>In this exercise you will create a trial Azure subscription</w:t>
      </w:r>
      <w:r w:rsidR="007635D9">
        <w:t xml:space="preserve"> using the primary account that was created in your Office 365 tenant.</w:t>
      </w:r>
    </w:p>
    <w:p w:rsidR="009825CA" w:rsidRDefault="00B4526B" w:rsidP="002B0BF1">
      <w:pPr>
        <w:pStyle w:val="LabExerciseLeadIn"/>
      </w:pPr>
      <w:r w:rsidRPr="00B4526B">
        <w:rPr>
          <w:b/>
        </w:rPr>
        <w:t>IMPORTANT</w:t>
      </w:r>
      <w:r>
        <w:t xml:space="preserve">: </w:t>
      </w:r>
      <w:r w:rsidR="00077AFB">
        <w:t>Over the steps of this lab</w:t>
      </w:r>
      <w:r w:rsidR="00DB7674">
        <w:t xml:space="preserve"> exercise</w:t>
      </w:r>
      <w:r w:rsidR="009170F8">
        <w:t xml:space="preserve">, it is critical that you authenticate using the primary Office 365 user account that was created for you when you created the Office 365 tenancy earlier in this lab. </w:t>
      </w:r>
      <w:r>
        <w:t xml:space="preserve">Make sure you </w:t>
      </w:r>
      <w:r w:rsidR="009170F8">
        <w:t>do not log</w:t>
      </w:r>
      <w:r>
        <w:t xml:space="preserve"> </w:t>
      </w:r>
      <w:r w:rsidR="009170F8">
        <w:t>into any site on the Internet using any personal account or organization account</w:t>
      </w:r>
      <w:r w:rsidR="00077AFB">
        <w:t xml:space="preserve"> other than your primary Office 365 user account</w:t>
      </w:r>
      <w:r w:rsidR="009170F8">
        <w:t>. If you have logged on to any site using another account, then you should close all browser instances and then launch a new browser session</w:t>
      </w:r>
      <w:r w:rsidR="00077AFB">
        <w:t xml:space="preserve"> for this exercise</w:t>
      </w:r>
      <w:r w:rsidR="009170F8">
        <w:t>.</w:t>
      </w:r>
    </w:p>
    <w:p w:rsidR="00856528" w:rsidRPr="009825CA" w:rsidRDefault="00856528" w:rsidP="002B0BF1">
      <w:pPr>
        <w:pStyle w:val="LabExerciseLeadIn"/>
      </w:pPr>
      <w:r>
        <w:t xml:space="preserve">If you have an Azure subscription, skip ahead to </w:t>
      </w:r>
      <w:r w:rsidRPr="00856528">
        <w:rPr>
          <w:b/>
        </w:rPr>
        <w:t>Exercise 9: Connect to Your Microsoft Azure Subscription using PowerShell</w:t>
      </w:r>
      <w:r>
        <w:t>.</w:t>
      </w:r>
    </w:p>
    <w:p w:rsidR="00077AFB" w:rsidRDefault="00077AFB" w:rsidP="001A77A3">
      <w:pPr>
        <w:pStyle w:val="LabStepNumbered"/>
        <w:numPr>
          <w:ilvl w:val="0"/>
          <w:numId w:val="8"/>
        </w:numPr>
        <w:rPr>
          <w:sz w:val="20"/>
          <w:szCs w:val="20"/>
        </w:rPr>
      </w:pPr>
      <w:r>
        <w:rPr>
          <w:sz w:val="20"/>
          <w:szCs w:val="20"/>
        </w:rPr>
        <w:t>Sign up for a free Microsoft Azure trial account using your primary Office 365 account.</w:t>
      </w:r>
    </w:p>
    <w:p w:rsidR="002B0BF1" w:rsidRPr="00077AFB" w:rsidRDefault="002B0BF1" w:rsidP="00D51027">
      <w:pPr>
        <w:pStyle w:val="LabStepNumberedLevel2"/>
        <w:numPr>
          <w:ilvl w:val="1"/>
          <w:numId w:val="8"/>
        </w:numPr>
        <w:jc w:val="right"/>
        <w:rPr>
          <w:sz w:val="20"/>
          <w:szCs w:val="20"/>
        </w:rPr>
      </w:pPr>
      <w:r w:rsidRPr="00077AFB">
        <w:rPr>
          <w:sz w:val="20"/>
          <w:szCs w:val="20"/>
        </w:rPr>
        <w:t>Navigate to</w:t>
      </w:r>
      <w:r w:rsidR="00B4526B" w:rsidRPr="00077AFB">
        <w:rPr>
          <w:b/>
          <w:sz w:val="20"/>
          <w:szCs w:val="20"/>
        </w:rPr>
        <w:t xml:space="preserve"> </w:t>
      </w:r>
      <w:hyperlink r:id="rId85" w:history="1">
        <w:r w:rsidR="00B4526B" w:rsidRPr="00077AFB">
          <w:rPr>
            <w:rStyle w:val="Hyperlink"/>
            <w:b/>
            <w:sz w:val="20"/>
            <w:szCs w:val="20"/>
          </w:rPr>
          <w:t>https://azure.microsoft.com/en-us/free/</w:t>
        </w:r>
      </w:hyperlink>
      <w:r w:rsidR="00B4526B" w:rsidRPr="00077AFB">
        <w:rPr>
          <w:sz w:val="20"/>
          <w:szCs w:val="20"/>
        </w:rPr>
        <w:t>.</w:t>
      </w:r>
    </w:p>
    <w:p w:rsidR="002B0BF1" w:rsidRDefault="002B0BF1" w:rsidP="002B0BF1">
      <w:pPr>
        <w:pStyle w:val="LabStepNumberedLevel2"/>
        <w:rPr>
          <w:sz w:val="20"/>
          <w:szCs w:val="20"/>
        </w:rPr>
      </w:pPr>
      <w:r>
        <w:rPr>
          <w:sz w:val="20"/>
          <w:szCs w:val="20"/>
        </w:rPr>
        <w:t xml:space="preserve">Click the </w:t>
      </w:r>
      <w:r w:rsidR="00B4526B">
        <w:rPr>
          <w:b/>
          <w:sz w:val="20"/>
          <w:szCs w:val="20"/>
        </w:rPr>
        <w:t>Start Free</w:t>
      </w:r>
      <w:r>
        <w:rPr>
          <w:sz w:val="20"/>
          <w:szCs w:val="20"/>
        </w:rPr>
        <w:t xml:space="preserve"> button to go to the </w:t>
      </w:r>
      <w:proofErr w:type="gramStart"/>
      <w:r>
        <w:rPr>
          <w:sz w:val="20"/>
          <w:szCs w:val="20"/>
        </w:rPr>
        <w:t>sign up</w:t>
      </w:r>
      <w:proofErr w:type="gramEnd"/>
      <w:r>
        <w:rPr>
          <w:sz w:val="20"/>
          <w:szCs w:val="20"/>
        </w:rPr>
        <w:t xml:space="preserve"> screen</w:t>
      </w:r>
      <w:r w:rsidR="00077AFB">
        <w:rPr>
          <w:sz w:val="20"/>
          <w:szCs w:val="20"/>
        </w:rPr>
        <w:t xml:space="preserve"> to navigate to the </w:t>
      </w:r>
      <w:r w:rsidR="00077AFB" w:rsidRPr="00077AFB">
        <w:rPr>
          <w:b/>
        </w:rPr>
        <w:t>Free trial sign up</w:t>
      </w:r>
      <w:r w:rsidR="00077AFB">
        <w:t xml:space="preserve"> page</w:t>
      </w:r>
      <w:r>
        <w:rPr>
          <w:sz w:val="20"/>
          <w:szCs w:val="20"/>
        </w:rPr>
        <w:t>.</w:t>
      </w:r>
    </w:p>
    <w:p w:rsidR="002E6B95" w:rsidRDefault="00AE26F4" w:rsidP="009F52F7">
      <w:pPr>
        <w:pStyle w:val="LabStepScreenshotLevel2"/>
        <w:pBdr>
          <w:bottom w:val="single" w:sz="4" w:space="1" w:color="FFFFFF" w:themeColor="background1"/>
        </w:pBdr>
      </w:pPr>
      <w:r>
        <w:drawing>
          <wp:inline distT="0" distB="0" distL="0" distR="0">
            <wp:extent cx="5829824" cy="28155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845757" cy="2823285"/>
                    </a:xfrm>
                    <a:prstGeom prst="rect">
                      <a:avLst/>
                    </a:prstGeom>
                    <a:noFill/>
                    <a:ln>
                      <a:solidFill>
                        <a:schemeClr val="tx1">
                          <a:lumMod val="65000"/>
                          <a:lumOff val="35000"/>
                        </a:schemeClr>
                      </a:solidFill>
                    </a:ln>
                  </pic:spPr>
                </pic:pic>
              </a:graphicData>
            </a:graphic>
          </wp:inline>
        </w:drawing>
      </w:r>
    </w:p>
    <w:p w:rsidR="00B4526B" w:rsidRDefault="00077AFB" w:rsidP="00B4526B">
      <w:pPr>
        <w:pStyle w:val="LabStepNumberedLevel2"/>
      </w:pPr>
      <w:r>
        <w:lastRenderedPageBreak/>
        <w:t xml:space="preserve">Once you get to the </w:t>
      </w:r>
      <w:r w:rsidRPr="00077AFB">
        <w:rPr>
          <w:b/>
        </w:rPr>
        <w:t>Free trial sign up</w:t>
      </w:r>
      <w:r>
        <w:t xml:space="preserve"> page, start by looking at the logged in </w:t>
      </w:r>
      <w:proofErr w:type="gramStart"/>
      <w:r>
        <w:t>user name</w:t>
      </w:r>
      <w:proofErr w:type="gramEnd"/>
      <w:r>
        <w:t xml:space="preserve"> in the top right corner of the page and verify that you are logged in under the identity of your primary Office 365 user account. Also verify that the </w:t>
      </w:r>
      <w:r w:rsidRPr="00077AFB">
        <w:rPr>
          <w:b/>
        </w:rPr>
        <w:t>Country/Region</w:t>
      </w:r>
      <w:r>
        <w:t xml:space="preserve"> setting is correct. Fill in the rest of the information requested in the </w:t>
      </w:r>
      <w:r w:rsidRPr="00077AFB">
        <w:rPr>
          <w:b/>
        </w:rPr>
        <w:t>About you</w:t>
      </w:r>
      <w:r>
        <w:t xml:space="preserve"> section and then click </w:t>
      </w:r>
      <w:r w:rsidRPr="00077AFB">
        <w:rPr>
          <w:b/>
        </w:rPr>
        <w:t>Next</w:t>
      </w:r>
      <w:r>
        <w:t>.</w:t>
      </w:r>
    </w:p>
    <w:p w:rsidR="002E6B95" w:rsidRDefault="00AE26F4" w:rsidP="00077AFB">
      <w:pPr>
        <w:pStyle w:val="LabStepScreenshotLevel2"/>
      </w:pPr>
      <w:r>
        <w:drawing>
          <wp:inline distT="0" distB="0" distL="0" distR="0">
            <wp:extent cx="4856480" cy="2118405"/>
            <wp:effectExtent l="19050" t="19050" r="2032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862356" cy="2120968"/>
                    </a:xfrm>
                    <a:prstGeom prst="rect">
                      <a:avLst/>
                    </a:prstGeom>
                    <a:noFill/>
                    <a:ln>
                      <a:solidFill>
                        <a:schemeClr val="tx1">
                          <a:lumMod val="65000"/>
                          <a:lumOff val="35000"/>
                        </a:schemeClr>
                      </a:solidFill>
                    </a:ln>
                  </pic:spPr>
                </pic:pic>
              </a:graphicData>
            </a:graphic>
          </wp:inline>
        </w:drawing>
      </w:r>
    </w:p>
    <w:p w:rsidR="002E6B95" w:rsidRDefault="00077AFB" w:rsidP="00077AFB">
      <w:pPr>
        <w:pStyle w:val="LabStepNumberedLevel2"/>
      </w:pPr>
      <w:r>
        <w:t xml:space="preserve">In the </w:t>
      </w:r>
      <w:r w:rsidRPr="00077AFB">
        <w:rPr>
          <w:b/>
        </w:rPr>
        <w:t>Identity verification by phone</w:t>
      </w:r>
      <w:r>
        <w:t xml:space="preserve"> setting, enter the phone number of your mobile phone and click the </w:t>
      </w:r>
      <w:r w:rsidRPr="00077AFB">
        <w:rPr>
          <w:b/>
        </w:rPr>
        <w:t>Send text message</w:t>
      </w:r>
      <w:r>
        <w:t xml:space="preserve"> button.</w:t>
      </w:r>
      <w:r w:rsidR="007213C7">
        <w:t xml:space="preserve"> Wait until you receive a text message with your access code.</w:t>
      </w:r>
      <w:r>
        <w:t xml:space="preserve"> </w:t>
      </w:r>
    </w:p>
    <w:p w:rsidR="002E6B95" w:rsidRDefault="002E6B95" w:rsidP="002E6B95">
      <w:pPr>
        <w:pStyle w:val="LabStepScreenshotLevel2"/>
      </w:pPr>
      <w:r>
        <w:drawing>
          <wp:inline distT="0" distB="0" distL="0" distR="0">
            <wp:extent cx="3997234" cy="883558"/>
            <wp:effectExtent l="19050" t="19050" r="2286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8">
                      <a:extLst>
                        <a:ext uri="{28A0092B-C50C-407E-A947-70E740481C1C}">
                          <a14:useLocalDpi xmlns:a14="http://schemas.microsoft.com/office/drawing/2010/main" val="0"/>
                        </a:ext>
                      </a:extLst>
                    </a:blip>
                    <a:srcRect l="4493"/>
                    <a:stretch/>
                  </pic:blipFill>
                  <pic:spPr bwMode="auto">
                    <a:xfrm>
                      <a:off x="0" y="0"/>
                      <a:ext cx="4074198" cy="900570"/>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Once you receive the text message with the access code, enter the access code in the bottom textbox and click the </w:t>
      </w:r>
      <w:r w:rsidRPr="007213C7">
        <w:rPr>
          <w:b/>
        </w:rPr>
        <w:t>Verify code</w:t>
      </w:r>
      <w:r>
        <w:t xml:space="preserve"> button.</w:t>
      </w:r>
    </w:p>
    <w:p w:rsidR="002E6B95" w:rsidRDefault="00FA5989" w:rsidP="002E6B95">
      <w:pPr>
        <w:pStyle w:val="LabStepScreenshotLevel2"/>
      </w:pPr>
      <w:r>
        <w:drawing>
          <wp:inline distT="0" distB="0" distL="0" distR="0">
            <wp:extent cx="3853543" cy="1042897"/>
            <wp:effectExtent l="19050" t="19050" r="1397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9">
                      <a:extLst>
                        <a:ext uri="{28A0092B-C50C-407E-A947-70E740481C1C}">
                          <a14:useLocalDpi xmlns:a14="http://schemas.microsoft.com/office/drawing/2010/main" val="0"/>
                        </a:ext>
                      </a:extLst>
                    </a:blip>
                    <a:srcRect l="3929"/>
                    <a:stretch/>
                  </pic:blipFill>
                  <pic:spPr bwMode="auto">
                    <a:xfrm>
                      <a:off x="0" y="0"/>
                      <a:ext cx="3881609" cy="1050493"/>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In the </w:t>
      </w:r>
      <w:r w:rsidRPr="007213C7">
        <w:rPr>
          <w:b/>
        </w:rPr>
        <w:t>Identity verification by card</w:t>
      </w:r>
      <w:r>
        <w:t xml:space="preserve"> section, you must enter the information for a valid credit card. This is a required step. Once you have enter</w:t>
      </w:r>
      <w:r w:rsidR="003E1259">
        <w:t>ed</w:t>
      </w:r>
      <w:r>
        <w:t xml:space="preserve"> the credit card information, click the </w:t>
      </w:r>
      <w:r w:rsidR="003E1259" w:rsidRPr="003E1259">
        <w:rPr>
          <w:b/>
        </w:rPr>
        <w:t>Next</w:t>
      </w:r>
      <w:r w:rsidR="003E1259">
        <w:t xml:space="preserve"> </w:t>
      </w:r>
      <w:r>
        <w:t>button to verify the credit card information.</w:t>
      </w:r>
    </w:p>
    <w:p w:rsidR="00BB7B89" w:rsidRDefault="00BB7B89" w:rsidP="002E6B95">
      <w:pPr>
        <w:pStyle w:val="LabStepScreenshotLevel2"/>
      </w:pPr>
      <w:r>
        <w:drawing>
          <wp:inline distT="0" distB="0" distL="0" distR="0">
            <wp:extent cx="2612571" cy="1722671"/>
            <wp:effectExtent l="19050" t="19050" r="1651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3950"/>
                    <a:stretch/>
                  </pic:blipFill>
                  <pic:spPr bwMode="auto">
                    <a:xfrm>
                      <a:off x="0" y="0"/>
                      <a:ext cx="2655372" cy="1750893"/>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ExerciseCallout"/>
      </w:pPr>
      <w:r>
        <w:lastRenderedPageBreak/>
        <w:t xml:space="preserve">Note that Microsoft will not charge your credit card for any type of Azure usage as you </w:t>
      </w:r>
      <w:r w:rsidR="005C23F9">
        <w:t xml:space="preserve">work with new </w:t>
      </w:r>
      <w:r>
        <w:t xml:space="preserve">your free trial </w:t>
      </w:r>
      <w:r w:rsidR="005C23F9">
        <w:t>subscription</w:t>
      </w:r>
      <w:r>
        <w:t xml:space="preserve">. However, your credit card information is retained by Microsoft in case you upgrade your free trial to a pay-as-you-go </w:t>
      </w:r>
      <w:r w:rsidR="005C23F9">
        <w:t>subscription</w:t>
      </w:r>
      <w:r>
        <w:t>.</w:t>
      </w:r>
    </w:p>
    <w:p w:rsidR="00073549" w:rsidRDefault="00073549" w:rsidP="00073549">
      <w:pPr>
        <w:pStyle w:val="LabStepNumberedLevel2"/>
      </w:pPr>
      <w:r>
        <w:t xml:space="preserve">Complete the final step in the </w:t>
      </w:r>
      <w:r w:rsidRPr="00073549">
        <w:rPr>
          <w:b/>
        </w:rPr>
        <w:t>Agreement</w:t>
      </w:r>
      <w:r>
        <w:t xml:space="preserve"> section by checking the </w:t>
      </w:r>
      <w:r w:rsidRPr="00073549">
        <w:rPr>
          <w:b/>
        </w:rPr>
        <w:t>I agree</w:t>
      </w:r>
      <w:r>
        <w:t xml:space="preserve"> checkbox and clicking the </w:t>
      </w:r>
      <w:proofErr w:type="gramStart"/>
      <w:r w:rsidRPr="00073549">
        <w:rPr>
          <w:b/>
        </w:rPr>
        <w:t>Sign up</w:t>
      </w:r>
      <w:proofErr w:type="gramEnd"/>
      <w:r>
        <w:t xml:space="preserve"> button.</w:t>
      </w:r>
    </w:p>
    <w:p w:rsidR="00BB7B89" w:rsidRDefault="00AE26F4" w:rsidP="002E6B95">
      <w:pPr>
        <w:pStyle w:val="LabStepScreenshotLevel2"/>
      </w:pPr>
      <w:r>
        <w:drawing>
          <wp:inline distT="0" distB="0" distL="0" distR="0">
            <wp:extent cx="2571750" cy="827978"/>
            <wp:effectExtent l="19050" t="19050" r="1905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98397" cy="836557"/>
                    </a:xfrm>
                    <a:prstGeom prst="rect">
                      <a:avLst/>
                    </a:prstGeom>
                    <a:noFill/>
                    <a:ln>
                      <a:solidFill>
                        <a:schemeClr val="tx1">
                          <a:lumMod val="65000"/>
                          <a:lumOff val="35000"/>
                        </a:schemeClr>
                      </a:solidFill>
                    </a:ln>
                  </pic:spPr>
                </pic:pic>
              </a:graphicData>
            </a:graphic>
          </wp:inline>
        </w:drawing>
      </w:r>
    </w:p>
    <w:p w:rsidR="00073549" w:rsidRDefault="00073549" w:rsidP="00073549">
      <w:pPr>
        <w:pStyle w:val="LabStepNumberedLevel2"/>
      </w:pPr>
      <w:r>
        <w:t>You should now see a page that indicates your free trial Azure</w:t>
      </w:r>
      <w:r w:rsidR="005C23F9">
        <w:t xml:space="preserve"> subscription has been created.</w:t>
      </w:r>
    </w:p>
    <w:p w:rsidR="00DB7674" w:rsidRDefault="00DB7674" w:rsidP="00427426">
      <w:pPr>
        <w:pStyle w:val="LabStepScreenshotLevel2"/>
      </w:pPr>
      <w:r w:rsidRPr="00DB7674">
        <w:drawing>
          <wp:inline distT="0" distB="0" distL="0" distR="0">
            <wp:extent cx="2847703" cy="911266"/>
            <wp:effectExtent l="19050" t="19050" r="1016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89558" cy="924660"/>
                    </a:xfrm>
                    <a:prstGeom prst="rect">
                      <a:avLst/>
                    </a:prstGeom>
                    <a:noFill/>
                    <a:ln>
                      <a:solidFill>
                        <a:schemeClr val="bg1">
                          <a:lumMod val="50000"/>
                        </a:schemeClr>
                      </a:solidFill>
                    </a:ln>
                  </pic:spPr>
                </pic:pic>
              </a:graphicData>
            </a:graphic>
          </wp:inline>
        </w:drawing>
      </w:r>
    </w:p>
    <w:p w:rsidR="005C23F9" w:rsidRDefault="005C23F9" w:rsidP="00427426">
      <w:pPr>
        <w:pStyle w:val="LabStepNumberedLevel2"/>
      </w:pPr>
      <w:r>
        <w:t>Once the setup process completes, click on the big button on the page to navigate to the new Azure portal.</w:t>
      </w:r>
    </w:p>
    <w:p w:rsidR="00073549" w:rsidRDefault="00073549" w:rsidP="00427426">
      <w:pPr>
        <w:pStyle w:val="LabStepNumberedLevel2"/>
      </w:pPr>
      <w:r>
        <w:t>You should now see the main page of the Azure portal</w:t>
      </w:r>
      <w:r w:rsidR="009825CA">
        <w:t xml:space="preserve"> which displays the dashboard and the left navigation menu</w:t>
      </w:r>
      <w:r>
        <w:t>.</w:t>
      </w:r>
    </w:p>
    <w:p w:rsidR="00BB7B89" w:rsidRDefault="00BB7B89" w:rsidP="00427426">
      <w:pPr>
        <w:pStyle w:val="LabStepScreenshotLevel2"/>
      </w:pPr>
      <w:r w:rsidRPr="00427426">
        <w:drawing>
          <wp:inline distT="0" distB="0" distL="0" distR="0">
            <wp:extent cx="3822552" cy="1267097"/>
            <wp:effectExtent l="19050" t="19050" r="2603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886383" cy="1288256"/>
                    </a:xfrm>
                    <a:prstGeom prst="rect">
                      <a:avLst/>
                    </a:prstGeom>
                    <a:noFill/>
                    <a:ln>
                      <a:solidFill>
                        <a:schemeClr val="bg1">
                          <a:lumMod val="50000"/>
                        </a:schemeClr>
                      </a:solidFill>
                    </a:ln>
                  </pic:spPr>
                </pic:pic>
              </a:graphicData>
            </a:graphic>
          </wp:inline>
        </w:drawing>
      </w:r>
    </w:p>
    <w:p w:rsidR="00DB7674" w:rsidRDefault="009825CA" w:rsidP="00427426">
      <w:pPr>
        <w:pStyle w:val="LabStepNumberedLevel2"/>
      </w:pPr>
      <w:r>
        <w:t xml:space="preserve">Locate and click the </w:t>
      </w:r>
      <w:r w:rsidRPr="009825CA">
        <w:rPr>
          <w:b/>
        </w:rPr>
        <w:t>Billing</w:t>
      </w:r>
      <w:r>
        <w:t xml:space="preserve"> link which is down toward the bottom of the left navigation menu.</w:t>
      </w:r>
    </w:p>
    <w:p w:rsidR="00DB7674" w:rsidRDefault="00DB7674" w:rsidP="00427426">
      <w:pPr>
        <w:pStyle w:val="LabStepScreenshotLevel2"/>
      </w:pPr>
      <w:r w:rsidRPr="00427426">
        <w:drawing>
          <wp:inline distT="0" distB="0" distL="0" distR="0">
            <wp:extent cx="1476103" cy="108372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8458" cy="1092791"/>
                    </a:xfrm>
                    <a:prstGeom prst="rect">
                      <a:avLst/>
                    </a:prstGeom>
                    <a:noFill/>
                    <a:ln>
                      <a:noFill/>
                    </a:ln>
                  </pic:spPr>
                </pic:pic>
              </a:graphicData>
            </a:graphic>
          </wp:inline>
        </w:drawing>
      </w:r>
    </w:p>
    <w:p w:rsidR="00427426" w:rsidRDefault="009825CA" w:rsidP="00427426">
      <w:pPr>
        <w:pStyle w:val="LabStepNumberedLevel2"/>
      </w:pPr>
      <w:r>
        <w:t xml:space="preserve">When you click Billings, the Azure portal will display a pane which shows your subscriptions at the bottom. Note that this view allows you to see and copy the GUID associated with </w:t>
      </w:r>
      <w:r w:rsidR="00BC2384">
        <w:t>y</w:t>
      </w:r>
      <w:r>
        <w:t xml:space="preserve">our subscription. </w:t>
      </w:r>
      <w:r w:rsidR="00BC2384">
        <w:t>Note that you should copy this GUID and save it to a local text file because you will need it in later lab exercises.</w:t>
      </w:r>
    </w:p>
    <w:p w:rsidR="00DB7674" w:rsidRDefault="00DB7674" w:rsidP="00427426">
      <w:pPr>
        <w:pStyle w:val="LabStepScreenshotLevel2"/>
      </w:pPr>
      <w:r w:rsidRPr="00427426">
        <w:drawing>
          <wp:inline distT="0" distB="0" distL="0" distR="0">
            <wp:extent cx="3128550" cy="1084217"/>
            <wp:effectExtent l="19050" t="19050" r="15240"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59300" cy="1094874"/>
                    </a:xfrm>
                    <a:prstGeom prst="rect">
                      <a:avLst/>
                    </a:prstGeom>
                    <a:noFill/>
                    <a:ln>
                      <a:solidFill>
                        <a:schemeClr val="bg1">
                          <a:lumMod val="50000"/>
                        </a:schemeClr>
                      </a:solidFill>
                    </a:ln>
                  </pic:spPr>
                </pic:pic>
              </a:graphicData>
            </a:graphic>
          </wp:inline>
        </w:drawing>
      </w:r>
    </w:p>
    <w:p w:rsidR="00BC2384" w:rsidRDefault="00BC2384" w:rsidP="00BC2384">
      <w:pPr>
        <w:pStyle w:val="LabExerciseCallout"/>
      </w:pPr>
      <w:r>
        <w:lastRenderedPageBreak/>
        <w:t xml:space="preserve">Now that you have an active Azure subscription, it's time to test out this subscription </w:t>
      </w:r>
      <w:r w:rsidR="005C23F9">
        <w:t xml:space="preserve">by </w:t>
      </w:r>
      <w:r>
        <w:t>using a few Azure PowerShell commands.</w:t>
      </w:r>
    </w:p>
    <w:p w:rsidR="002B0BF1" w:rsidRDefault="00856528" w:rsidP="002B0BF1">
      <w:pPr>
        <w:pStyle w:val="Heading3"/>
      </w:pPr>
      <w:r>
        <w:t>Exercise 9</w:t>
      </w:r>
      <w:r w:rsidR="002B0BF1">
        <w:t xml:space="preserve">: </w:t>
      </w:r>
      <w:r w:rsidR="00DD33A3">
        <w:t xml:space="preserve">Connect to </w:t>
      </w:r>
      <w:r>
        <w:t xml:space="preserve">Your </w:t>
      </w:r>
      <w:r w:rsidR="00DD33A3">
        <w:t xml:space="preserve">Microsoft </w:t>
      </w:r>
      <w:r w:rsidR="00073549">
        <w:t xml:space="preserve">Azure </w:t>
      </w:r>
      <w:r>
        <w:t xml:space="preserve">Subscription </w:t>
      </w:r>
      <w:r w:rsidR="00DD33A3">
        <w:t>using PowerShell</w:t>
      </w:r>
    </w:p>
    <w:p w:rsidR="002B0BF1" w:rsidRDefault="002B0BF1" w:rsidP="002B0BF1">
      <w:pPr>
        <w:pStyle w:val="LabExerciseLeadIn"/>
      </w:pPr>
      <w:r>
        <w:t xml:space="preserve">In this </w:t>
      </w:r>
      <w:r w:rsidR="00073549">
        <w:t xml:space="preserve">exercise, </w:t>
      </w:r>
      <w:r>
        <w:t xml:space="preserve">you will use the </w:t>
      </w:r>
      <w:r w:rsidR="00450547">
        <w:t>Azure ARM PowerShell module</w:t>
      </w:r>
      <w:r>
        <w:t xml:space="preserve"> to verify </w:t>
      </w:r>
      <w:r w:rsidR="003E17E9">
        <w:t xml:space="preserve">PowerShell </w:t>
      </w:r>
      <w:r>
        <w:t xml:space="preserve">connectivity </w:t>
      </w:r>
      <w:r w:rsidR="00450547">
        <w:t xml:space="preserve">to your Azure subscription. </w:t>
      </w:r>
      <w:r w:rsidR="00073549">
        <w:t>Note that this exercise assumes you have already installed the Azure PowerShell modules as discussed in the lab setup document.</w:t>
      </w:r>
    </w:p>
    <w:p w:rsidR="00450547" w:rsidRPr="00BC2384" w:rsidRDefault="00450547" w:rsidP="001A77A3">
      <w:pPr>
        <w:pStyle w:val="LabStepNumbered"/>
        <w:numPr>
          <w:ilvl w:val="0"/>
          <w:numId w:val="9"/>
        </w:numPr>
        <w:rPr>
          <w:sz w:val="20"/>
          <w:szCs w:val="20"/>
        </w:rPr>
      </w:pPr>
      <w:proofErr w:type="gramStart"/>
      <w:r w:rsidRPr="00BC2384">
        <w:rPr>
          <w:sz w:val="20"/>
          <w:szCs w:val="20"/>
        </w:rPr>
        <w:t>Open up</w:t>
      </w:r>
      <w:proofErr w:type="gramEnd"/>
      <w:r w:rsidRPr="00BC2384">
        <w:rPr>
          <w:sz w:val="20"/>
          <w:szCs w:val="20"/>
        </w:rPr>
        <w:t xml:space="preserve"> a PowerShell command prompt.</w:t>
      </w:r>
    </w:p>
    <w:p w:rsidR="00073549" w:rsidRDefault="00073549" w:rsidP="003E17E9">
      <w:pPr>
        <w:pStyle w:val="LabStepScreenshot"/>
      </w:pPr>
      <w:r w:rsidRPr="00073549">
        <w:rPr>
          <w:noProof/>
        </w:rPr>
        <w:drawing>
          <wp:inline distT="0" distB="0" distL="0" distR="0">
            <wp:extent cx="4255533" cy="1185144"/>
            <wp:effectExtent l="19050" t="19050" r="1206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340445" cy="1208792"/>
                    </a:xfrm>
                    <a:prstGeom prst="rect">
                      <a:avLst/>
                    </a:prstGeom>
                    <a:noFill/>
                    <a:ln>
                      <a:solidFill>
                        <a:schemeClr val="bg1">
                          <a:lumMod val="50000"/>
                        </a:schemeClr>
                      </a:solidFill>
                    </a:ln>
                  </pic:spPr>
                </pic:pic>
              </a:graphicData>
            </a:graphic>
          </wp:inline>
        </w:drawing>
      </w:r>
    </w:p>
    <w:p w:rsidR="00BC2384" w:rsidRDefault="00BC2384" w:rsidP="00450547">
      <w:pPr>
        <w:pStyle w:val="LabStepNumbered"/>
      </w:pPr>
      <w:r>
        <w:t>Use PowerShell to establish a login to Microsoft Azure</w:t>
      </w:r>
    </w:p>
    <w:p w:rsidR="00450547" w:rsidRDefault="003E17E9" w:rsidP="00BC2384">
      <w:pPr>
        <w:pStyle w:val="LabStepNumberedLevel2"/>
      </w:pPr>
      <w:r>
        <w:t>Type and e</w:t>
      </w:r>
      <w:r w:rsidR="00450547">
        <w:t xml:space="preserve">xecute </w:t>
      </w:r>
      <w:r w:rsidR="00BC2384">
        <w:t xml:space="preserve">the following </w:t>
      </w:r>
      <w:r w:rsidR="00450547">
        <w:t xml:space="preserve">PowerShell </w:t>
      </w:r>
      <w:r w:rsidR="00BC2384">
        <w:t>command to establish a login to Microsoft Azure.</w:t>
      </w:r>
    </w:p>
    <w:p w:rsidR="00450547" w:rsidRDefault="00BC2384" w:rsidP="00BC2384">
      <w:pPr>
        <w:pStyle w:val="LabStepCodeBlockLevel2"/>
      </w:pPr>
      <w:r>
        <w:t>Login-AzureRmAccount</w:t>
      </w:r>
    </w:p>
    <w:p w:rsidR="00C060F9" w:rsidRDefault="00BC2384" w:rsidP="002C2C90">
      <w:pPr>
        <w:pStyle w:val="LabStepNumberedLevel2"/>
      </w:pPr>
      <w:r>
        <w:t>The f</w:t>
      </w:r>
      <w:r w:rsidR="00C060F9">
        <w:t>irst time</w:t>
      </w:r>
      <w:r>
        <w:t xml:space="preserve"> you execute </w:t>
      </w:r>
      <w:r w:rsidR="002C2C90">
        <w:t xml:space="preserve">the </w:t>
      </w:r>
      <w:r w:rsidR="002C2C90" w:rsidRPr="002C2C90">
        <w:rPr>
          <w:b/>
        </w:rPr>
        <w:t>Login-</w:t>
      </w:r>
      <w:proofErr w:type="spellStart"/>
      <w:r w:rsidR="002C2C90" w:rsidRPr="002C2C90">
        <w:rPr>
          <w:b/>
        </w:rPr>
        <w:t>AzureRmAccount</w:t>
      </w:r>
      <w:proofErr w:type="spellEnd"/>
      <w:r w:rsidR="002C2C90">
        <w:t xml:space="preserve"> cmdlet, you </w:t>
      </w:r>
      <w:r w:rsidR="003E17E9">
        <w:t>might</w:t>
      </w:r>
      <w:r w:rsidR="002C2C90">
        <w:t xml:space="preserve"> be prompted as to whether you want to allow Azure PowerShell to collect data. If you see this prompt, you can answer with </w:t>
      </w:r>
      <w:r w:rsidR="003E17E9">
        <w:t xml:space="preserve">either </w:t>
      </w:r>
      <w:r w:rsidR="002C2C90">
        <w:t>a Y or an N.</w:t>
      </w:r>
    </w:p>
    <w:p w:rsidR="00C060F9" w:rsidRDefault="00C060F9" w:rsidP="00C060F9">
      <w:pPr>
        <w:pStyle w:val="LabStepScreenshotLevel2"/>
      </w:pPr>
      <w:r w:rsidRPr="00C060F9">
        <w:drawing>
          <wp:inline distT="0" distB="0" distL="0" distR="0">
            <wp:extent cx="4337050" cy="1002259"/>
            <wp:effectExtent l="19050" t="19050" r="2540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64660" cy="1008639"/>
                    </a:xfrm>
                    <a:prstGeom prst="rect">
                      <a:avLst/>
                    </a:prstGeom>
                    <a:noFill/>
                    <a:ln>
                      <a:solidFill>
                        <a:schemeClr val="tx1"/>
                      </a:solidFill>
                    </a:ln>
                  </pic:spPr>
                </pic:pic>
              </a:graphicData>
            </a:graphic>
          </wp:inline>
        </w:drawing>
      </w:r>
    </w:p>
    <w:p w:rsidR="00450547" w:rsidRDefault="002C2C90" w:rsidP="00450547">
      <w:pPr>
        <w:pStyle w:val="LabStepNumberedLevel2"/>
      </w:pPr>
      <w:r>
        <w:t xml:space="preserve">When the </w:t>
      </w:r>
      <w:r w:rsidRPr="002C2C90">
        <w:rPr>
          <w:b/>
        </w:rPr>
        <w:t>Login-</w:t>
      </w:r>
      <w:proofErr w:type="spellStart"/>
      <w:r w:rsidRPr="002C2C90">
        <w:rPr>
          <w:b/>
        </w:rPr>
        <w:t>AzureRmAccount</w:t>
      </w:r>
      <w:proofErr w:type="spellEnd"/>
      <w:r>
        <w:t xml:space="preserve"> cmdlet begins to execute, y</w:t>
      </w:r>
      <w:r w:rsidR="003418E0">
        <w:t xml:space="preserve">ou </w:t>
      </w:r>
      <w:r>
        <w:t xml:space="preserve">will be prompted to sign in. Enter the credentials </w:t>
      </w:r>
      <w:r w:rsidR="00CA635E">
        <w:t xml:space="preserve">for the </w:t>
      </w:r>
      <w:r>
        <w:t xml:space="preserve">user account </w:t>
      </w:r>
      <w:r w:rsidR="00CA635E">
        <w:t xml:space="preserve">associated with your Azure subscription </w:t>
      </w:r>
      <w:r>
        <w:t xml:space="preserve">and click </w:t>
      </w:r>
      <w:r w:rsidRPr="00DD33A3">
        <w:rPr>
          <w:b/>
        </w:rPr>
        <w:t>Sign In</w:t>
      </w:r>
      <w:r>
        <w:t>.</w:t>
      </w:r>
    </w:p>
    <w:p w:rsidR="003418E0" w:rsidRDefault="002C2C90" w:rsidP="003418E0">
      <w:pPr>
        <w:pStyle w:val="LabStepScreenshotLevel2"/>
      </w:pPr>
      <w:r w:rsidRPr="002C2C90">
        <w:drawing>
          <wp:inline distT="0" distB="0" distL="0" distR="0">
            <wp:extent cx="1891030" cy="1034101"/>
            <wp:effectExtent l="19050" t="19050" r="1397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10105" cy="1044532"/>
                    </a:xfrm>
                    <a:prstGeom prst="rect">
                      <a:avLst/>
                    </a:prstGeom>
                    <a:noFill/>
                    <a:ln>
                      <a:solidFill>
                        <a:schemeClr val="tx1"/>
                      </a:solidFill>
                    </a:ln>
                  </pic:spPr>
                </pic:pic>
              </a:graphicData>
            </a:graphic>
          </wp:inline>
        </w:drawing>
      </w:r>
    </w:p>
    <w:p w:rsidR="003418E0" w:rsidRDefault="002C2C90" w:rsidP="003418E0">
      <w:pPr>
        <w:pStyle w:val="LabStepNumberedLevel2"/>
      </w:pPr>
      <w:r>
        <w:t xml:space="preserve">When the </w:t>
      </w:r>
      <w:r w:rsidRPr="002C2C90">
        <w:rPr>
          <w:b/>
        </w:rPr>
        <w:t>Login-</w:t>
      </w:r>
      <w:proofErr w:type="spellStart"/>
      <w:r w:rsidRPr="002C2C90">
        <w:rPr>
          <w:b/>
        </w:rPr>
        <w:t>AzureRmAccount</w:t>
      </w:r>
      <w:proofErr w:type="spellEnd"/>
      <w:r>
        <w:t xml:space="preserve"> cmdlet executes successfully, it displays the information shown in the following screenshot. You should be able to see the GUID</w:t>
      </w:r>
      <w:r w:rsidR="00CA635E">
        <w:t>s</w:t>
      </w:r>
      <w:r>
        <w:t xml:space="preserve"> for your Azure subscription</w:t>
      </w:r>
      <w:r w:rsidR="00CA635E">
        <w:t xml:space="preserve"> and for its associated Azure AD tenant</w:t>
      </w:r>
      <w:r>
        <w:t>.</w:t>
      </w:r>
    </w:p>
    <w:p w:rsidR="00E12876" w:rsidRDefault="002C2C90" w:rsidP="003418E0">
      <w:pPr>
        <w:pStyle w:val="LabStepScreenshotLevel2"/>
      </w:pPr>
      <w:r w:rsidRPr="002C2C90">
        <w:drawing>
          <wp:inline distT="0" distB="0" distL="0" distR="0">
            <wp:extent cx="2862974" cy="1144277"/>
            <wp:effectExtent l="19050" t="19050" r="139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74293" cy="1148801"/>
                    </a:xfrm>
                    <a:prstGeom prst="rect">
                      <a:avLst/>
                    </a:prstGeom>
                    <a:noFill/>
                    <a:ln>
                      <a:solidFill>
                        <a:schemeClr val="tx1"/>
                      </a:solidFill>
                    </a:ln>
                  </pic:spPr>
                </pic:pic>
              </a:graphicData>
            </a:graphic>
          </wp:inline>
        </w:drawing>
      </w:r>
    </w:p>
    <w:p w:rsidR="003E17E9" w:rsidRDefault="003E17E9" w:rsidP="003E17E9">
      <w:pPr>
        <w:pStyle w:val="LabExerciseCallout"/>
      </w:pPr>
      <w:r>
        <w:lastRenderedPageBreak/>
        <w:t xml:space="preserve">Make sure you see a </w:t>
      </w:r>
      <w:proofErr w:type="spellStart"/>
      <w:r w:rsidRPr="003E17E9">
        <w:rPr>
          <w:b/>
        </w:rPr>
        <w:t>SubscriptionId</w:t>
      </w:r>
      <w:proofErr w:type="spellEnd"/>
      <w:r>
        <w:t xml:space="preserve"> value for your Azure subscription. If you have more than one Azure subscription, you might need to make one of them the active subscription by calling the </w:t>
      </w:r>
      <w:r w:rsidRPr="003E17E9">
        <w:rPr>
          <w:b/>
        </w:rPr>
        <w:t>Set-</w:t>
      </w:r>
      <w:proofErr w:type="spellStart"/>
      <w:r w:rsidRPr="003E17E9">
        <w:rPr>
          <w:b/>
        </w:rPr>
        <w:t>AzureRmContext</w:t>
      </w:r>
      <w:proofErr w:type="spellEnd"/>
      <w:r w:rsidRPr="003E17E9">
        <w:t xml:space="preserve"> </w:t>
      </w:r>
      <w:r>
        <w:t xml:space="preserve">with the </w:t>
      </w:r>
      <w:proofErr w:type="spellStart"/>
      <w:r w:rsidRPr="003E17E9">
        <w:rPr>
          <w:b/>
        </w:rPr>
        <w:t>SubscriptionName</w:t>
      </w:r>
      <w:proofErr w:type="spellEnd"/>
      <w:r>
        <w:t xml:space="preserve"> parameter.</w:t>
      </w:r>
    </w:p>
    <w:p w:rsidR="00450547" w:rsidRDefault="003E17E9" w:rsidP="003E17E9">
      <w:pPr>
        <w:pStyle w:val="LabStepNumberedLevel2"/>
      </w:pPr>
      <w:r>
        <w:t>Type and e</w:t>
      </w:r>
      <w:r w:rsidR="002C2C90">
        <w:t xml:space="preserve">xecute the </w:t>
      </w:r>
      <w:r w:rsidRPr="004A65F8">
        <w:rPr>
          <w:b/>
        </w:rPr>
        <w:t>Get-</w:t>
      </w:r>
      <w:proofErr w:type="spellStart"/>
      <w:r w:rsidRPr="004A65F8">
        <w:rPr>
          <w:b/>
        </w:rPr>
        <w:t>AzureRmADUser</w:t>
      </w:r>
      <w:proofErr w:type="spellEnd"/>
      <w:r>
        <w:t xml:space="preserve"> cmdlet to display the users in your </w:t>
      </w:r>
      <w:r w:rsidR="004A65F8">
        <w:t>Office 365 tenancy</w:t>
      </w:r>
      <w:r w:rsidR="002C2C90">
        <w:t>.</w:t>
      </w:r>
    </w:p>
    <w:p w:rsidR="002C2C90" w:rsidRDefault="002C2C90" w:rsidP="002C2C90">
      <w:pPr>
        <w:pStyle w:val="LabStepCodeBlockLevel2"/>
      </w:pPr>
      <w:r w:rsidRPr="002C2C90">
        <w:t>Get-AzureRmADUser</w:t>
      </w:r>
    </w:p>
    <w:p w:rsidR="002C2C90" w:rsidRDefault="002C2C90" w:rsidP="002C2C90">
      <w:pPr>
        <w:pStyle w:val="LabStepNumberedLevel2"/>
      </w:pPr>
      <w:r>
        <w:t xml:space="preserve">When </w:t>
      </w:r>
      <w:r w:rsidRPr="002C2C90">
        <w:rPr>
          <w:b/>
        </w:rPr>
        <w:t>Get-</w:t>
      </w:r>
      <w:proofErr w:type="spellStart"/>
      <w:r w:rsidRPr="002C2C90">
        <w:rPr>
          <w:b/>
        </w:rPr>
        <w:t>AzureRmADUser</w:t>
      </w:r>
      <w:proofErr w:type="spellEnd"/>
      <w:r>
        <w:t xml:space="preserve"> executes, it should display information about the user accounts </w:t>
      </w:r>
      <w:r w:rsidR="00CA635E">
        <w:t>the Azure AD tenant associated with your Azure subscription.</w:t>
      </w:r>
    </w:p>
    <w:p w:rsidR="00551778" w:rsidRDefault="002C2C90" w:rsidP="00856528">
      <w:pPr>
        <w:pStyle w:val="LabStepScreenshotLevel2"/>
      </w:pPr>
      <w:r w:rsidRPr="002C2C90">
        <w:drawing>
          <wp:inline distT="0" distB="0" distL="0" distR="0">
            <wp:extent cx="5522158" cy="665537"/>
            <wp:effectExtent l="19050" t="19050" r="2159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30647" cy="666560"/>
                    </a:xfrm>
                    <a:prstGeom prst="rect">
                      <a:avLst/>
                    </a:prstGeom>
                    <a:noFill/>
                    <a:ln>
                      <a:solidFill>
                        <a:schemeClr val="tx1"/>
                      </a:solidFill>
                    </a:ln>
                  </pic:spPr>
                </pic:pic>
              </a:graphicData>
            </a:graphic>
          </wp:inline>
        </w:drawing>
      </w:r>
    </w:p>
    <w:p w:rsidR="00856528" w:rsidRPr="002B0BF1" w:rsidRDefault="00856528" w:rsidP="00856528">
      <w:pPr>
        <w:pStyle w:val="LabExerciseCallout"/>
      </w:pPr>
      <w:r>
        <w:t>You have now completed all the exercise in this lab.</w:t>
      </w:r>
    </w:p>
    <w:sectPr w:rsidR="00856528" w:rsidRPr="002B0BF1" w:rsidSect="00866266">
      <w:headerReference w:type="default" r:id="rId101"/>
      <w:footerReference w:type="default" r:id="rId102"/>
      <w:footerReference w:type="first" r:id="rId10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0F08" w:rsidRDefault="00950F08" w:rsidP="002754DA">
      <w:pPr>
        <w:spacing w:before="0" w:after="0"/>
      </w:pPr>
      <w:r>
        <w:separator/>
      </w:r>
    </w:p>
  </w:endnote>
  <w:endnote w:type="continuationSeparator" w:id="0">
    <w:p w:rsidR="00950F08" w:rsidRDefault="00950F08"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6012E5" w:rsidP="00866266">
    <w:pPr>
      <w:pStyle w:val="Footer"/>
      <w:pBdr>
        <w:top w:val="single" w:sz="4" w:space="0" w:color="auto"/>
      </w:pBdr>
    </w:pPr>
    <w:r>
      <w:t xml:space="preserve">© Critical Path Training </w:t>
    </w:r>
    <w:r w:rsidR="002D077D">
      <w:t>2020</w:t>
    </w:r>
    <w:r>
      <w:t xml:space="preserve"> - All Rights Reserved</w:t>
    </w:r>
    <w:r w:rsidR="00866266">
      <w:tab/>
    </w:r>
    <w:r w:rsidR="00866266">
      <w:tab/>
    </w:r>
    <w:r w:rsidR="00866266">
      <w:fldChar w:fldCharType="begin"/>
    </w:r>
    <w:r w:rsidR="00866266">
      <w:instrText xml:space="preserve"> PAGE  \* MERGEFORMAT </w:instrText>
    </w:r>
    <w:r w:rsidR="00866266">
      <w:fldChar w:fldCharType="separate"/>
    </w:r>
    <w:r w:rsidR="00E865AD">
      <w:rPr>
        <w:noProof/>
      </w:rPr>
      <w:t>15</w:t>
    </w:r>
    <w:r w:rsidR="00866266">
      <w:fldChar w:fldCharType="end"/>
    </w:r>
  </w:p>
  <w:p w:rsidR="000543B3" w:rsidRDefault="00866266" w:rsidP="00C31771">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771" w:rsidRDefault="00365050" w:rsidP="00C31771">
    <w:pPr>
      <w:pStyle w:val="Footer"/>
      <w:pBdr>
        <w:top w:val="single" w:sz="4" w:space="0" w:color="auto"/>
      </w:pBdr>
    </w:pPr>
    <w:r>
      <w:t xml:space="preserve">© Critical Path Training </w:t>
    </w:r>
    <w:r w:rsidR="002D077D">
      <w:t>2020</w:t>
    </w:r>
    <w:r>
      <w:t xml:space="preserve"> - All Rights Reserved</w:t>
    </w:r>
    <w:r w:rsidR="00C31771">
      <w:tab/>
    </w:r>
    <w:r w:rsidR="00C31771">
      <w:tab/>
    </w:r>
    <w:r w:rsidR="00C31771">
      <w:fldChar w:fldCharType="begin"/>
    </w:r>
    <w:r w:rsidR="00C31771">
      <w:instrText xml:space="preserve"> PAGE  \* MERGEFORMAT </w:instrText>
    </w:r>
    <w:r w:rsidR="00C31771">
      <w:fldChar w:fldCharType="separate"/>
    </w:r>
    <w:r w:rsidR="00C31771">
      <w:t>2</w:t>
    </w:r>
    <w:r w:rsidR="00C31771">
      <w:fldChar w:fldCharType="end"/>
    </w:r>
  </w:p>
  <w:p w:rsidR="00C31771" w:rsidRDefault="00C31771" w:rsidP="00C31771">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0F08" w:rsidRDefault="00950F08" w:rsidP="002754DA">
      <w:pPr>
        <w:spacing w:before="0" w:after="0"/>
      </w:pPr>
      <w:r>
        <w:separator/>
      </w:r>
    </w:p>
  </w:footnote>
  <w:footnote w:type="continuationSeparator" w:id="0">
    <w:p w:rsidR="00950F08" w:rsidRDefault="00950F08"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C31771" w:rsidP="00866266">
    <w:pPr>
      <w:pStyle w:val="Header"/>
      <w:pBdr>
        <w:bottom w:val="single" w:sz="4" w:space="0" w:color="auto"/>
      </w:pBdr>
      <w:spacing w:before="240"/>
    </w:pPr>
    <w:r>
      <w:t>MSD365</w:t>
    </w:r>
    <w:r w:rsidR="00866266">
      <w:t xml:space="preserve">: </w:t>
    </w:r>
    <w:r>
      <w:t xml:space="preserve">Modern SharePoint and </w:t>
    </w:r>
    <w:r w:rsidR="00866266" w:rsidRPr="0010235E">
      <w:t>Office 365</w:t>
    </w:r>
    <w:r>
      <w:t xml:space="preserve"> Development</w:t>
    </w:r>
  </w:p>
  <w:p w:rsidR="00866266" w:rsidRPr="00E871B8" w:rsidRDefault="00866266" w:rsidP="00866266">
    <w:pPr>
      <w:pStyle w:val="Header"/>
      <w:pBdr>
        <w:bottom w:val="single" w:sz="4" w:space="0" w:color="auto"/>
      </w:pBdr>
      <w:spacing w:before="240"/>
    </w:pPr>
    <w:r>
      <w:t>Module 01 Lab:</w:t>
    </w:r>
    <w:r w:rsidR="004C013F">
      <w:t xml:space="preserve"> </w:t>
    </w:r>
    <w:r w:rsidR="004C013F" w:rsidRPr="004C013F">
      <w:t>Creating an Office 365 and SharePoint Development Environment</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9D12E7">
      <w:rPr>
        <w:rFonts w:cs="Arial"/>
        <w:noProof/>
      </w:rPr>
      <w:t>Jan 31, 2020</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3"/>
  </w:num>
  <w:num w:numId="3">
    <w:abstractNumId w:val="4"/>
  </w:num>
  <w:num w:numId="4">
    <w:abstractNumId w:val="1"/>
  </w:num>
  <w:num w:numId="5">
    <w:abstractNumId w:val="2"/>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activeWritingStyle w:appName="MSWord" w:lang="en-US" w:vendorID="64" w:dllVersion="6" w:nlCheck="1" w:checkStyle="0"/>
  <w:activeWritingStyle w:appName="MSWord" w:lang="en-US" w:vendorID="64" w:dllVersion="0" w:nlCheck="1" w:checkStyle="0"/>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22D72"/>
    <w:rsid w:val="000237DD"/>
    <w:rsid w:val="00024303"/>
    <w:rsid w:val="000243F6"/>
    <w:rsid w:val="000267E9"/>
    <w:rsid w:val="00027FEB"/>
    <w:rsid w:val="00030FBC"/>
    <w:rsid w:val="000331A1"/>
    <w:rsid w:val="00034205"/>
    <w:rsid w:val="00034765"/>
    <w:rsid w:val="00044CD2"/>
    <w:rsid w:val="000460A1"/>
    <w:rsid w:val="00050B06"/>
    <w:rsid w:val="00051385"/>
    <w:rsid w:val="000543B3"/>
    <w:rsid w:val="0005608F"/>
    <w:rsid w:val="000671A9"/>
    <w:rsid w:val="00073549"/>
    <w:rsid w:val="00075BE6"/>
    <w:rsid w:val="00077AFB"/>
    <w:rsid w:val="00081694"/>
    <w:rsid w:val="00082C8E"/>
    <w:rsid w:val="00086439"/>
    <w:rsid w:val="0009020D"/>
    <w:rsid w:val="00090A5A"/>
    <w:rsid w:val="000922A9"/>
    <w:rsid w:val="000A019A"/>
    <w:rsid w:val="000A0FB8"/>
    <w:rsid w:val="000A4D31"/>
    <w:rsid w:val="000A5232"/>
    <w:rsid w:val="000A644C"/>
    <w:rsid w:val="000B09A5"/>
    <w:rsid w:val="000B4387"/>
    <w:rsid w:val="000B4798"/>
    <w:rsid w:val="000C54C2"/>
    <w:rsid w:val="000C5CB2"/>
    <w:rsid w:val="000D1CE4"/>
    <w:rsid w:val="000E2806"/>
    <w:rsid w:val="000E4786"/>
    <w:rsid w:val="000E5C1F"/>
    <w:rsid w:val="000E67B0"/>
    <w:rsid w:val="000F11E6"/>
    <w:rsid w:val="000F23A7"/>
    <w:rsid w:val="000F2E8E"/>
    <w:rsid w:val="0011020C"/>
    <w:rsid w:val="00110EC0"/>
    <w:rsid w:val="001128F7"/>
    <w:rsid w:val="00123729"/>
    <w:rsid w:val="00123A37"/>
    <w:rsid w:val="0012715F"/>
    <w:rsid w:val="00133F2B"/>
    <w:rsid w:val="0014000F"/>
    <w:rsid w:val="00140317"/>
    <w:rsid w:val="00141688"/>
    <w:rsid w:val="00141E48"/>
    <w:rsid w:val="00145BAE"/>
    <w:rsid w:val="00151E41"/>
    <w:rsid w:val="00153D3F"/>
    <w:rsid w:val="001554D3"/>
    <w:rsid w:val="0015714F"/>
    <w:rsid w:val="00157AE0"/>
    <w:rsid w:val="00157F9A"/>
    <w:rsid w:val="00160EEF"/>
    <w:rsid w:val="00162568"/>
    <w:rsid w:val="0016348C"/>
    <w:rsid w:val="001638B5"/>
    <w:rsid w:val="001657A8"/>
    <w:rsid w:val="0016603A"/>
    <w:rsid w:val="00166BA8"/>
    <w:rsid w:val="00172887"/>
    <w:rsid w:val="001760F5"/>
    <w:rsid w:val="00182F32"/>
    <w:rsid w:val="00187219"/>
    <w:rsid w:val="00190D86"/>
    <w:rsid w:val="00191692"/>
    <w:rsid w:val="0019249E"/>
    <w:rsid w:val="001947F8"/>
    <w:rsid w:val="001969F7"/>
    <w:rsid w:val="001A3C36"/>
    <w:rsid w:val="001A77A3"/>
    <w:rsid w:val="001B176D"/>
    <w:rsid w:val="001B60FC"/>
    <w:rsid w:val="001C1424"/>
    <w:rsid w:val="001C2975"/>
    <w:rsid w:val="001C3C48"/>
    <w:rsid w:val="001D36C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4B2F"/>
    <w:rsid w:val="0024711C"/>
    <w:rsid w:val="002508CA"/>
    <w:rsid w:val="00252658"/>
    <w:rsid w:val="0025642F"/>
    <w:rsid w:val="002638D1"/>
    <w:rsid w:val="002646DD"/>
    <w:rsid w:val="00265968"/>
    <w:rsid w:val="002676A1"/>
    <w:rsid w:val="00273BA6"/>
    <w:rsid w:val="00273F7D"/>
    <w:rsid w:val="002754DA"/>
    <w:rsid w:val="00275C26"/>
    <w:rsid w:val="00280C11"/>
    <w:rsid w:val="002820B9"/>
    <w:rsid w:val="00283D43"/>
    <w:rsid w:val="00286E1A"/>
    <w:rsid w:val="002930AF"/>
    <w:rsid w:val="002A0E54"/>
    <w:rsid w:val="002B0BF1"/>
    <w:rsid w:val="002B29CA"/>
    <w:rsid w:val="002B50BA"/>
    <w:rsid w:val="002C2C90"/>
    <w:rsid w:val="002C5CBE"/>
    <w:rsid w:val="002C6DDC"/>
    <w:rsid w:val="002C7A28"/>
    <w:rsid w:val="002D077D"/>
    <w:rsid w:val="002D429D"/>
    <w:rsid w:val="002D71F1"/>
    <w:rsid w:val="002E035E"/>
    <w:rsid w:val="002E1C5A"/>
    <w:rsid w:val="002E259F"/>
    <w:rsid w:val="002E3602"/>
    <w:rsid w:val="002E66B3"/>
    <w:rsid w:val="002E6B95"/>
    <w:rsid w:val="002F2748"/>
    <w:rsid w:val="002F3FFB"/>
    <w:rsid w:val="002F4124"/>
    <w:rsid w:val="002F6AB4"/>
    <w:rsid w:val="0030388D"/>
    <w:rsid w:val="00307288"/>
    <w:rsid w:val="00310556"/>
    <w:rsid w:val="00311545"/>
    <w:rsid w:val="00312862"/>
    <w:rsid w:val="00316198"/>
    <w:rsid w:val="0031741B"/>
    <w:rsid w:val="00333042"/>
    <w:rsid w:val="003418E0"/>
    <w:rsid w:val="00347559"/>
    <w:rsid w:val="0035017B"/>
    <w:rsid w:val="00350732"/>
    <w:rsid w:val="0035550E"/>
    <w:rsid w:val="003560BC"/>
    <w:rsid w:val="00361340"/>
    <w:rsid w:val="00364378"/>
    <w:rsid w:val="00365050"/>
    <w:rsid w:val="00367C9B"/>
    <w:rsid w:val="00371932"/>
    <w:rsid w:val="00373A63"/>
    <w:rsid w:val="00374A7C"/>
    <w:rsid w:val="003775F8"/>
    <w:rsid w:val="00385E7E"/>
    <w:rsid w:val="00394E94"/>
    <w:rsid w:val="003A4B72"/>
    <w:rsid w:val="003A6D85"/>
    <w:rsid w:val="003B1609"/>
    <w:rsid w:val="003B43A0"/>
    <w:rsid w:val="003B45D8"/>
    <w:rsid w:val="003B509E"/>
    <w:rsid w:val="003B5312"/>
    <w:rsid w:val="003B5BD1"/>
    <w:rsid w:val="003B6B6E"/>
    <w:rsid w:val="003B6E62"/>
    <w:rsid w:val="003C5D20"/>
    <w:rsid w:val="003C6F1C"/>
    <w:rsid w:val="003C6F9B"/>
    <w:rsid w:val="003D1045"/>
    <w:rsid w:val="003D4A36"/>
    <w:rsid w:val="003D513A"/>
    <w:rsid w:val="003E1259"/>
    <w:rsid w:val="003E1370"/>
    <w:rsid w:val="003E17E9"/>
    <w:rsid w:val="003E3149"/>
    <w:rsid w:val="003E53A5"/>
    <w:rsid w:val="003F2EDC"/>
    <w:rsid w:val="00400DC5"/>
    <w:rsid w:val="0040576B"/>
    <w:rsid w:val="00414108"/>
    <w:rsid w:val="00420D38"/>
    <w:rsid w:val="00427426"/>
    <w:rsid w:val="00427A68"/>
    <w:rsid w:val="004336CC"/>
    <w:rsid w:val="0043657B"/>
    <w:rsid w:val="0043716A"/>
    <w:rsid w:val="004402EC"/>
    <w:rsid w:val="00445241"/>
    <w:rsid w:val="00445F5C"/>
    <w:rsid w:val="00446B8D"/>
    <w:rsid w:val="00447E02"/>
    <w:rsid w:val="00450547"/>
    <w:rsid w:val="00452013"/>
    <w:rsid w:val="00460E05"/>
    <w:rsid w:val="00464F96"/>
    <w:rsid w:val="0046679B"/>
    <w:rsid w:val="00467D0D"/>
    <w:rsid w:val="00474799"/>
    <w:rsid w:val="00475FA8"/>
    <w:rsid w:val="00481358"/>
    <w:rsid w:val="00482B10"/>
    <w:rsid w:val="004838B2"/>
    <w:rsid w:val="00484260"/>
    <w:rsid w:val="0048724B"/>
    <w:rsid w:val="00487D07"/>
    <w:rsid w:val="004901DA"/>
    <w:rsid w:val="0049441A"/>
    <w:rsid w:val="004946E2"/>
    <w:rsid w:val="00496D82"/>
    <w:rsid w:val="004A0344"/>
    <w:rsid w:val="004A65F8"/>
    <w:rsid w:val="004A66FA"/>
    <w:rsid w:val="004A7C45"/>
    <w:rsid w:val="004B2700"/>
    <w:rsid w:val="004B5EC5"/>
    <w:rsid w:val="004B75D9"/>
    <w:rsid w:val="004C013F"/>
    <w:rsid w:val="004C251A"/>
    <w:rsid w:val="004C7D6E"/>
    <w:rsid w:val="004D2050"/>
    <w:rsid w:val="004D3A39"/>
    <w:rsid w:val="004D5B0F"/>
    <w:rsid w:val="004D71F4"/>
    <w:rsid w:val="004D75A3"/>
    <w:rsid w:val="004E1CBF"/>
    <w:rsid w:val="004E3B42"/>
    <w:rsid w:val="004E459F"/>
    <w:rsid w:val="004E45B9"/>
    <w:rsid w:val="004E5103"/>
    <w:rsid w:val="004F1E4C"/>
    <w:rsid w:val="004F54BD"/>
    <w:rsid w:val="004F7548"/>
    <w:rsid w:val="00504620"/>
    <w:rsid w:val="0050658A"/>
    <w:rsid w:val="0050746C"/>
    <w:rsid w:val="005106D7"/>
    <w:rsid w:val="00511F21"/>
    <w:rsid w:val="00512DF9"/>
    <w:rsid w:val="00513EAD"/>
    <w:rsid w:val="0051400B"/>
    <w:rsid w:val="00515C63"/>
    <w:rsid w:val="00515D61"/>
    <w:rsid w:val="00517AC6"/>
    <w:rsid w:val="00517B75"/>
    <w:rsid w:val="00523209"/>
    <w:rsid w:val="00533211"/>
    <w:rsid w:val="0053493F"/>
    <w:rsid w:val="0053550B"/>
    <w:rsid w:val="00536A2B"/>
    <w:rsid w:val="00536EA7"/>
    <w:rsid w:val="00537866"/>
    <w:rsid w:val="00540A9A"/>
    <w:rsid w:val="005428BD"/>
    <w:rsid w:val="005454D3"/>
    <w:rsid w:val="00551778"/>
    <w:rsid w:val="00551DC5"/>
    <w:rsid w:val="00551DFA"/>
    <w:rsid w:val="005522AE"/>
    <w:rsid w:val="005604BF"/>
    <w:rsid w:val="00560F81"/>
    <w:rsid w:val="005710D5"/>
    <w:rsid w:val="0057247C"/>
    <w:rsid w:val="00574574"/>
    <w:rsid w:val="00580480"/>
    <w:rsid w:val="00580925"/>
    <w:rsid w:val="0058123A"/>
    <w:rsid w:val="0058773B"/>
    <w:rsid w:val="005908F6"/>
    <w:rsid w:val="00592DAA"/>
    <w:rsid w:val="0059689C"/>
    <w:rsid w:val="005977F0"/>
    <w:rsid w:val="005A0E17"/>
    <w:rsid w:val="005A34DA"/>
    <w:rsid w:val="005A3A17"/>
    <w:rsid w:val="005A3E02"/>
    <w:rsid w:val="005A4563"/>
    <w:rsid w:val="005A6D5F"/>
    <w:rsid w:val="005A7DD7"/>
    <w:rsid w:val="005B2865"/>
    <w:rsid w:val="005B6F90"/>
    <w:rsid w:val="005C03B9"/>
    <w:rsid w:val="005C1BF8"/>
    <w:rsid w:val="005C23F9"/>
    <w:rsid w:val="005C3A90"/>
    <w:rsid w:val="005C49D1"/>
    <w:rsid w:val="005D0297"/>
    <w:rsid w:val="005D2706"/>
    <w:rsid w:val="005D380A"/>
    <w:rsid w:val="005D3854"/>
    <w:rsid w:val="005E054A"/>
    <w:rsid w:val="005E0D54"/>
    <w:rsid w:val="005E3B38"/>
    <w:rsid w:val="005E79AF"/>
    <w:rsid w:val="005F03A0"/>
    <w:rsid w:val="005F2CE3"/>
    <w:rsid w:val="005F39DC"/>
    <w:rsid w:val="006012E5"/>
    <w:rsid w:val="00601E9E"/>
    <w:rsid w:val="00607C2B"/>
    <w:rsid w:val="006133C4"/>
    <w:rsid w:val="00620888"/>
    <w:rsid w:val="00625F0D"/>
    <w:rsid w:val="00626932"/>
    <w:rsid w:val="006316FA"/>
    <w:rsid w:val="00632485"/>
    <w:rsid w:val="0063362B"/>
    <w:rsid w:val="00636253"/>
    <w:rsid w:val="00643F55"/>
    <w:rsid w:val="00645BB8"/>
    <w:rsid w:val="00650ACD"/>
    <w:rsid w:val="00654F8F"/>
    <w:rsid w:val="006562C7"/>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97B"/>
    <w:rsid w:val="006C4B76"/>
    <w:rsid w:val="006C5C78"/>
    <w:rsid w:val="006D1BB7"/>
    <w:rsid w:val="006E3BD3"/>
    <w:rsid w:val="006E5188"/>
    <w:rsid w:val="006F0F27"/>
    <w:rsid w:val="006F13F6"/>
    <w:rsid w:val="006F64F9"/>
    <w:rsid w:val="0070089C"/>
    <w:rsid w:val="00705B8E"/>
    <w:rsid w:val="00711C05"/>
    <w:rsid w:val="007213C7"/>
    <w:rsid w:val="0072207F"/>
    <w:rsid w:val="00724A33"/>
    <w:rsid w:val="00726591"/>
    <w:rsid w:val="0072738D"/>
    <w:rsid w:val="00731109"/>
    <w:rsid w:val="00737FD5"/>
    <w:rsid w:val="00740261"/>
    <w:rsid w:val="00740358"/>
    <w:rsid w:val="00740CA3"/>
    <w:rsid w:val="007442CF"/>
    <w:rsid w:val="00747129"/>
    <w:rsid w:val="007508E5"/>
    <w:rsid w:val="00753B2C"/>
    <w:rsid w:val="00754420"/>
    <w:rsid w:val="00754D76"/>
    <w:rsid w:val="00756C10"/>
    <w:rsid w:val="007600AD"/>
    <w:rsid w:val="0076162E"/>
    <w:rsid w:val="007635D9"/>
    <w:rsid w:val="0076526D"/>
    <w:rsid w:val="00770735"/>
    <w:rsid w:val="00775A11"/>
    <w:rsid w:val="0078763B"/>
    <w:rsid w:val="00795FB5"/>
    <w:rsid w:val="007A2E8C"/>
    <w:rsid w:val="007A3111"/>
    <w:rsid w:val="007A3D0E"/>
    <w:rsid w:val="007A6FDB"/>
    <w:rsid w:val="007A7B3A"/>
    <w:rsid w:val="007B1BDE"/>
    <w:rsid w:val="007B6018"/>
    <w:rsid w:val="007B63AE"/>
    <w:rsid w:val="007B648F"/>
    <w:rsid w:val="007C036A"/>
    <w:rsid w:val="007C402C"/>
    <w:rsid w:val="007C5EF6"/>
    <w:rsid w:val="007C6F7F"/>
    <w:rsid w:val="007C731A"/>
    <w:rsid w:val="007D3352"/>
    <w:rsid w:val="007D72B4"/>
    <w:rsid w:val="007D79A6"/>
    <w:rsid w:val="007E240B"/>
    <w:rsid w:val="007E54CD"/>
    <w:rsid w:val="007E5A7C"/>
    <w:rsid w:val="007E693F"/>
    <w:rsid w:val="007F1789"/>
    <w:rsid w:val="007F2CD4"/>
    <w:rsid w:val="007F37E8"/>
    <w:rsid w:val="007F465D"/>
    <w:rsid w:val="0080252D"/>
    <w:rsid w:val="008027A2"/>
    <w:rsid w:val="00805738"/>
    <w:rsid w:val="008114C7"/>
    <w:rsid w:val="00812AF5"/>
    <w:rsid w:val="008237DD"/>
    <w:rsid w:val="00826FF7"/>
    <w:rsid w:val="0082729D"/>
    <w:rsid w:val="008274F4"/>
    <w:rsid w:val="0083029D"/>
    <w:rsid w:val="00830A82"/>
    <w:rsid w:val="008356ED"/>
    <w:rsid w:val="008406DE"/>
    <w:rsid w:val="00841F3B"/>
    <w:rsid w:val="00845FAD"/>
    <w:rsid w:val="008530CC"/>
    <w:rsid w:val="00856528"/>
    <w:rsid w:val="00856645"/>
    <w:rsid w:val="0086313B"/>
    <w:rsid w:val="008648D6"/>
    <w:rsid w:val="0086565F"/>
    <w:rsid w:val="00865AE4"/>
    <w:rsid w:val="00866266"/>
    <w:rsid w:val="0086681C"/>
    <w:rsid w:val="00867184"/>
    <w:rsid w:val="008743F8"/>
    <w:rsid w:val="008750A4"/>
    <w:rsid w:val="00880606"/>
    <w:rsid w:val="008916FD"/>
    <w:rsid w:val="00893C82"/>
    <w:rsid w:val="008943B0"/>
    <w:rsid w:val="008A0854"/>
    <w:rsid w:val="008A1B16"/>
    <w:rsid w:val="008A2199"/>
    <w:rsid w:val="008A2BA0"/>
    <w:rsid w:val="008A69A5"/>
    <w:rsid w:val="008A7318"/>
    <w:rsid w:val="008B5981"/>
    <w:rsid w:val="008B697B"/>
    <w:rsid w:val="008C17EA"/>
    <w:rsid w:val="008C1C05"/>
    <w:rsid w:val="008C4FCC"/>
    <w:rsid w:val="008C55E7"/>
    <w:rsid w:val="008C564C"/>
    <w:rsid w:val="008D054E"/>
    <w:rsid w:val="008D0899"/>
    <w:rsid w:val="008D093B"/>
    <w:rsid w:val="008D261C"/>
    <w:rsid w:val="008D30B0"/>
    <w:rsid w:val="008D6EDA"/>
    <w:rsid w:val="008D7F27"/>
    <w:rsid w:val="008E1905"/>
    <w:rsid w:val="008E1CE8"/>
    <w:rsid w:val="008E2680"/>
    <w:rsid w:val="008E29DE"/>
    <w:rsid w:val="008E3F36"/>
    <w:rsid w:val="008F1EC1"/>
    <w:rsid w:val="00902F51"/>
    <w:rsid w:val="00903B98"/>
    <w:rsid w:val="0090725E"/>
    <w:rsid w:val="00915A59"/>
    <w:rsid w:val="0091656E"/>
    <w:rsid w:val="00916A4A"/>
    <w:rsid w:val="009170F8"/>
    <w:rsid w:val="0092533A"/>
    <w:rsid w:val="00925E86"/>
    <w:rsid w:val="0092661A"/>
    <w:rsid w:val="009274C0"/>
    <w:rsid w:val="00931080"/>
    <w:rsid w:val="00931678"/>
    <w:rsid w:val="00931E3C"/>
    <w:rsid w:val="009422EE"/>
    <w:rsid w:val="00944282"/>
    <w:rsid w:val="00950F08"/>
    <w:rsid w:val="0095110D"/>
    <w:rsid w:val="00951BD2"/>
    <w:rsid w:val="00951C8A"/>
    <w:rsid w:val="009537AB"/>
    <w:rsid w:val="009561A5"/>
    <w:rsid w:val="00956AB3"/>
    <w:rsid w:val="00957E3B"/>
    <w:rsid w:val="00960427"/>
    <w:rsid w:val="00961309"/>
    <w:rsid w:val="00961446"/>
    <w:rsid w:val="0096384D"/>
    <w:rsid w:val="00963AE0"/>
    <w:rsid w:val="00964B60"/>
    <w:rsid w:val="00964D6A"/>
    <w:rsid w:val="00964DF1"/>
    <w:rsid w:val="00965C23"/>
    <w:rsid w:val="00972959"/>
    <w:rsid w:val="009753EF"/>
    <w:rsid w:val="009825CA"/>
    <w:rsid w:val="0098575B"/>
    <w:rsid w:val="00990EBF"/>
    <w:rsid w:val="0099392F"/>
    <w:rsid w:val="00997536"/>
    <w:rsid w:val="009A5818"/>
    <w:rsid w:val="009A7C7A"/>
    <w:rsid w:val="009B275F"/>
    <w:rsid w:val="009C016D"/>
    <w:rsid w:val="009C019C"/>
    <w:rsid w:val="009C63D6"/>
    <w:rsid w:val="009C6A0B"/>
    <w:rsid w:val="009C6E7B"/>
    <w:rsid w:val="009D12E7"/>
    <w:rsid w:val="009D147E"/>
    <w:rsid w:val="009D168C"/>
    <w:rsid w:val="009D1C9A"/>
    <w:rsid w:val="009D22E7"/>
    <w:rsid w:val="009D553D"/>
    <w:rsid w:val="009D6F0C"/>
    <w:rsid w:val="009D7A44"/>
    <w:rsid w:val="009E1990"/>
    <w:rsid w:val="009E2AD2"/>
    <w:rsid w:val="009E699C"/>
    <w:rsid w:val="009F341D"/>
    <w:rsid w:val="009F3CB3"/>
    <w:rsid w:val="009F52F7"/>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18A"/>
    <w:rsid w:val="00A51DE9"/>
    <w:rsid w:val="00A53017"/>
    <w:rsid w:val="00A53D25"/>
    <w:rsid w:val="00A5490F"/>
    <w:rsid w:val="00A55EA3"/>
    <w:rsid w:val="00A57DEF"/>
    <w:rsid w:val="00A607B0"/>
    <w:rsid w:val="00A6472F"/>
    <w:rsid w:val="00A66755"/>
    <w:rsid w:val="00A738C2"/>
    <w:rsid w:val="00A73931"/>
    <w:rsid w:val="00A74AD0"/>
    <w:rsid w:val="00A807FF"/>
    <w:rsid w:val="00A811F8"/>
    <w:rsid w:val="00A81890"/>
    <w:rsid w:val="00A84330"/>
    <w:rsid w:val="00AA081D"/>
    <w:rsid w:val="00AA1C5E"/>
    <w:rsid w:val="00AB0EF6"/>
    <w:rsid w:val="00AB462C"/>
    <w:rsid w:val="00AB4BD9"/>
    <w:rsid w:val="00AC535D"/>
    <w:rsid w:val="00AD0765"/>
    <w:rsid w:val="00AD35FB"/>
    <w:rsid w:val="00AD3847"/>
    <w:rsid w:val="00AD3DFE"/>
    <w:rsid w:val="00AE16EB"/>
    <w:rsid w:val="00AE26F4"/>
    <w:rsid w:val="00AE3180"/>
    <w:rsid w:val="00AF424C"/>
    <w:rsid w:val="00AF4F9B"/>
    <w:rsid w:val="00B04598"/>
    <w:rsid w:val="00B04679"/>
    <w:rsid w:val="00B11579"/>
    <w:rsid w:val="00B267B7"/>
    <w:rsid w:val="00B410F6"/>
    <w:rsid w:val="00B4526B"/>
    <w:rsid w:val="00B53E3A"/>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A5E68"/>
    <w:rsid w:val="00BA5E76"/>
    <w:rsid w:val="00BB42DB"/>
    <w:rsid w:val="00BB7B89"/>
    <w:rsid w:val="00BC1206"/>
    <w:rsid w:val="00BC120F"/>
    <w:rsid w:val="00BC22EE"/>
    <w:rsid w:val="00BC2384"/>
    <w:rsid w:val="00BC2C68"/>
    <w:rsid w:val="00BC3FCA"/>
    <w:rsid w:val="00BD1EA3"/>
    <w:rsid w:val="00BD1EF3"/>
    <w:rsid w:val="00BD71AE"/>
    <w:rsid w:val="00BD760F"/>
    <w:rsid w:val="00BE20E7"/>
    <w:rsid w:val="00BE5EE7"/>
    <w:rsid w:val="00BF3349"/>
    <w:rsid w:val="00BF4AAD"/>
    <w:rsid w:val="00C060F9"/>
    <w:rsid w:val="00C06A22"/>
    <w:rsid w:val="00C1089B"/>
    <w:rsid w:val="00C171CF"/>
    <w:rsid w:val="00C2179A"/>
    <w:rsid w:val="00C30E56"/>
    <w:rsid w:val="00C31771"/>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64FE"/>
    <w:rsid w:val="00C97674"/>
    <w:rsid w:val="00CA635E"/>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105B"/>
    <w:rsid w:val="00D2288E"/>
    <w:rsid w:val="00D31450"/>
    <w:rsid w:val="00D33840"/>
    <w:rsid w:val="00D3469C"/>
    <w:rsid w:val="00D4088A"/>
    <w:rsid w:val="00D50509"/>
    <w:rsid w:val="00D51027"/>
    <w:rsid w:val="00D51C42"/>
    <w:rsid w:val="00D525CC"/>
    <w:rsid w:val="00D56B22"/>
    <w:rsid w:val="00D6096B"/>
    <w:rsid w:val="00D6413D"/>
    <w:rsid w:val="00D64974"/>
    <w:rsid w:val="00D65BAA"/>
    <w:rsid w:val="00D66469"/>
    <w:rsid w:val="00D6781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AEF"/>
    <w:rsid w:val="00DA6D71"/>
    <w:rsid w:val="00DB7674"/>
    <w:rsid w:val="00DC2A0F"/>
    <w:rsid w:val="00DC2AFF"/>
    <w:rsid w:val="00DC3E2A"/>
    <w:rsid w:val="00DC6688"/>
    <w:rsid w:val="00DD0A8F"/>
    <w:rsid w:val="00DD1790"/>
    <w:rsid w:val="00DD33A3"/>
    <w:rsid w:val="00DD3D9D"/>
    <w:rsid w:val="00DD40A9"/>
    <w:rsid w:val="00DD5F52"/>
    <w:rsid w:val="00DD7D6E"/>
    <w:rsid w:val="00DE1128"/>
    <w:rsid w:val="00DE3C75"/>
    <w:rsid w:val="00DE5625"/>
    <w:rsid w:val="00DE58D9"/>
    <w:rsid w:val="00DE7E72"/>
    <w:rsid w:val="00DF0141"/>
    <w:rsid w:val="00DF0E38"/>
    <w:rsid w:val="00DF2FB3"/>
    <w:rsid w:val="00DF38F1"/>
    <w:rsid w:val="00DF61F9"/>
    <w:rsid w:val="00E056FD"/>
    <w:rsid w:val="00E07AF0"/>
    <w:rsid w:val="00E110DD"/>
    <w:rsid w:val="00E12876"/>
    <w:rsid w:val="00E13222"/>
    <w:rsid w:val="00E132BC"/>
    <w:rsid w:val="00E15736"/>
    <w:rsid w:val="00E16C08"/>
    <w:rsid w:val="00E17666"/>
    <w:rsid w:val="00E177CD"/>
    <w:rsid w:val="00E22CFC"/>
    <w:rsid w:val="00E23240"/>
    <w:rsid w:val="00E25E47"/>
    <w:rsid w:val="00E329CE"/>
    <w:rsid w:val="00E338DA"/>
    <w:rsid w:val="00E36698"/>
    <w:rsid w:val="00E42402"/>
    <w:rsid w:val="00E43499"/>
    <w:rsid w:val="00E45125"/>
    <w:rsid w:val="00E51A44"/>
    <w:rsid w:val="00E52656"/>
    <w:rsid w:val="00E534D8"/>
    <w:rsid w:val="00E56F86"/>
    <w:rsid w:val="00E57117"/>
    <w:rsid w:val="00E57901"/>
    <w:rsid w:val="00E605AD"/>
    <w:rsid w:val="00E60B87"/>
    <w:rsid w:val="00E663C5"/>
    <w:rsid w:val="00E66BB8"/>
    <w:rsid w:val="00E75E69"/>
    <w:rsid w:val="00E77CE0"/>
    <w:rsid w:val="00E816DC"/>
    <w:rsid w:val="00E85885"/>
    <w:rsid w:val="00E865AD"/>
    <w:rsid w:val="00E90829"/>
    <w:rsid w:val="00E95F93"/>
    <w:rsid w:val="00E96B28"/>
    <w:rsid w:val="00E97371"/>
    <w:rsid w:val="00EA0CC6"/>
    <w:rsid w:val="00EB0128"/>
    <w:rsid w:val="00EB0E93"/>
    <w:rsid w:val="00EC02AD"/>
    <w:rsid w:val="00EC0B5A"/>
    <w:rsid w:val="00EC15A4"/>
    <w:rsid w:val="00EC171B"/>
    <w:rsid w:val="00EC3810"/>
    <w:rsid w:val="00ED1A11"/>
    <w:rsid w:val="00ED1EBB"/>
    <w:rsid w:val="00ED67A3"/>
    <w:rsid w:val="00ED682B"/>
    <w:rsid w:val="00EE049F"/>
    <w:rsid w:val="00EE70A0"/>
    <w:rsid w:val="00EE7A35"/>
    <w:rsid w:val="00EF0B37"/>
    <w:rsid w:val="00F01A46"/>
    <w:rsid w:val="00F10C41"/>
    <w:rsid w:val="00F218A1"/>
    <w:rsid w:val="00F21A30"/>
    <w:rsid w:val="00F22325"/>
    <w:rsid w:val="00F22470"/>
    <w:rsid w:val="00F23B2E"/>
    <w:rsid w:val="00F24247"/>
    <w:rsid w:val="00F276BD"/>
    <w:rsid w:val="00F325C3"/>
    <w:rsid w:val="00F34FD2"/>
    <w:rsid w:val="00F40596"/>
    <w:rsid w:val="00F42C90"/>
    <w:rsid w:val="00F43BFB"/>
    <w:rsid w:val="00F50640"/>
    <w:rsid w:val="00F5138E"/>
    <w:rsid w:val="00F517DB"/>
    <w:rsid w:val="00F53538"/>
    <w:rsid w:val="00F577F9"/>
    <w:rsid w:val="00F61B4A"/>
    <w:rsid w:val="00F62F1C"/>
    <w:rsid w:val="00F64CF9"/>
    <w:rsid w:val="00F6632C"/>
    <w:rsid w:val="00F72607"/>
    <w:rsid w:val="00F76EBE"/>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30C6"/>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F818B"/>
  <w15:docId w15:val="{1AC05267-8979-43A7-A310-1648AA9C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17B7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17B7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17B7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17B7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17B7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17B7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7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17B75"/>
    <w:rPr>
      <w:rFonts w:ascii="Arial Black" w:hAnsi="Arial Black"/>
      <w:sz w:val="28"/>
    </w:rPr>
  </w:style>
  <w:style w:type="character" w:customStyle="1" w:styleId="Heading4Char">
    <w:name w:val="Heading 4 Char"/>
    <w:basedOn w:val="DefaultParagraphFont"/>
    <w:link w:val="Heading4"/>
    <w:rsid w:val="00517B7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17B7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17B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B7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17B75"/>
    <w:pPr>
      <w:tabs>
        <w:tab w:val="right" w:leader="dot" w:pos="10786"/>
      </w:tabs>
      <w:spacing w:before="80" w:after="0"/>
      <w:ind w:left="144"/>
    </w:pPr>
    <w:rPr>
      <w:b/>
    </w:rPr>
  </w:style>
  <w:style w:type="paragraph" w:styleId="TOC2">
    <w:name w:val="toc 2"/>
    <w:basedOn w:val="Normal"/>
    <w:next w:val="Normal"/>
    <w:autoRedefine/>
    <w:uiPriority w:val="39"/>
    <w:unhideWhenUsed/>
    <w:rsid w:val="00517B75"/>
    <w:pPr>
      <w:tabs>
        <w:tab w:val="right" w:leader="dot" w:pos="10790"/>
      </w:tabs>
      <w:spacing w:before="40" w:after="40"/>
      <w:ind w:left="288"/>
    </w:pPr>
    <w:rPr>
      <w:sz w:val="18"/>
    </w:rPr>
  </w:style>
  <w:style w:type="character" w:styleId="Hyperlink">
    <w:name w:val="Hyperlink"/>
    <w:basedOn w:val="DefaultParagraphFont"/>
    <w:uiPriority w:val="99"/>
    <w:unhideWhenUsed/>
    <w:rsid w:val="00517B75"/>
    <w:rPr>
      <w:color w:val="0000FF" w:themeColor="hyperlink"/>
      <w:u w:val="single"/>
    </w:rPr>
  </w:style>
  <w:style w:type="character" w:styleId="BookTitle">
    <w:name w:val="Book Title"/>
    <w:basedOn w:val="DefaultParagraphFont"/>
    <w:uiPriority w:val="33"/>
    <w:rsid w:val="00517B75"/>
    <w:rPr>
      <w:b/>
      <w:bCs/>
      <w:smallCaps/>
      <w:spacing w:val="5"/>
      <w:sz w:val="48"/>
    </w:rPr>
  </w:style>
  <w:style w:type="paragraph" w:styleId="Title">
    <w:name w:val="Title"/>
    <w:basedOn w:val="Normal"/>
    <w:next w:val="Normal"/>
    <w:link w:val="TitleChar"/>
    <w:uiPriority w:val="10"/>
    <w:unhideWhenUsed/>
    <w:rsid w:val="00517B7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17B7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17B75"/>
    <w:pPr>
      <w:spacing w:after="0" w:line="240" w:lineRule="auto"/>
    </w:pPr>
    <w:rPr>
      <w:rFonts w:eastAsiaTheme="minorEastAsia"/>
    </w:rPr>
  </w:style>
  <w:style w:type="character" w:customStyle="1" w:styleId="NoSpacingChar">
    <w:name w:val="No Spacing Char"/>
    <w:basedOn w:val="DefaultParagraphFont"/>
    <w:link w:val="NoSpacing"/>
    <w:uiPriority w:val="4"/>
    <w:rsid w:val="00517B75"/>
    <w:rPr>
      <w:rFonts w:eastAsiaTheme="minorEastAsia"/>
    </w:rPr>
  </w:style>
  <w:style w:type="paragraph" w:styleId="Header">
    <w:name w:val="header"/>
    <w:basedOn w:val="Normal"/>
    <w:link w:val="HeaderChar"/>
    <w:uiPriority w:val="99"/>
    <w:unhideWhenUsed/>
    <w:rsid w:val="00517B7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17B75"/>
    <w:rPr>
      <w:rFonts w:ascii="Arial" w:hAnsi="Arial"/>
      <w:color w:val="292929"/>
      <w:sz w:val="16"/>
    </w:rPr>
  </w:style>
  <w:style w:type="paragraph" w:styleId="Footer">
    <w:name w:val="footer"/>
    <w:basedOn w:val="Normal"/>
    <w:link w:val="FooterChar"/>
    <w:uiPriority w:val="99"/>
    <w:unhideWhenUsed/>
    <w:rsid w:val="00517B7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17B75"/>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0"/>
      </w:numPr>
      <w:spacing w:before="60" w:after="20"/>
      <w:ind w:left="1512" w:hanging="360"/>
    </w:pPr>
    <w:rPr>
      <w:sz w:val="16"/>
    </w:rPr>
  </w:style>
  <w:style w:type="paragraph" w:styleId="ListParagraph">
    <w:name w:val="List Paragraph"/>
    <w:basedOn w:val="Normal"/>
    <w:next w:val="Normal"/>
    <w:uiPriority w:val="34"/>
    <w:rsid w:val="00517B7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17B7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17B75"/>
    <w:rPr>
      <w:rFonts w:ascii="Lucida Console" w:hAnsi="Lucida Console" w:cs="Courier New"/>
      <w:b/>
      <w:spacing w:val="-6"/>
      <w:sz w:val="18"/>
    </w:rPr>
  </w:style>
  <w:style w:type="paragraph" w:customStyle="1" w:styleId="NumberedBullet">
    <w:name w:val="Numbered Bullet"/>
    <w:basedOn w:val="ListParagraph"/>
    <w:uiPriority w:val="5"/>
    <w:unhideWhenUsed/>
    <w:rsid w:val="00517B7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17B7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17B75"/>
    <w:pPr>
      <w:spacing w:before="0" w:after="0"/>
    </w:pPr>
    <w:rPr>
      <w:szCs w:val="20"/>
    </w:rPr>
  </w:style>
  <w:style w:type="character" w:customStyle="1" w:styleId="FootnoteTextChar">
    <w:name w:val="Footnote Text Char"/>
    <w:basedOn w:val="DefaultParagraphFont"/>
    <w:link w:val="FootnoteText"/>
    <w:uiPriority w:val="99"/>
    <w:semiHidden/>
    <w:rsid w:val="00517B75"/>
    <w:rPr>
      <w:rFonts w:ascii="Arial" w:hAnsi="Arial"/>
      <w:color w:val="262626" w:themeColor="text1" w:themeTint="D9"/>
      <w:sz w:val="20"/>
      <w:szCs w:val="20"/>
    </w:rPr>
  </w:style>
  <w:style w:type="table" w:styleId="LightShading-Accent4">
    <w:name w:val="Light Shading Accent 4"/>
    <w:basedOn w:val="TableNormal"/>
    <w:uiPriority w:val="60"/>
    <w:rsid w:val="00517B7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17B7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17B7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17B7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17B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17B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17B7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17B75"/>
    <w:pPr>
      <w:tabs>
        <w:tab w:val="num" w:pos="360"/>
      </w:tabs>
      <w:ind w:left="360" w:hanging="360"/>
      <w:contextualSpacing/>
    </w:pPr>
  </w:style>
  <w:style w:type="character" w:customStyle="1" w:styleId="InLineUrl">
    <w:name w:val="InLineUrl"/>
    <w:basedOn w:val="DefaultParagraphFont"/>
    <w:qFormat/>
    <w:rsid w:val="00517B75"/>
    <w:rPr>
      <w:rFonts w:ascii="Arial" w:hAnsi="Arial"/>
      <w:b/>
      <w:sz w:val="18"/>
    </w:rPr>
  </w:style>
  <w:style w:type="paragraph" w:customStyle="1" w:styleId="LabStepNumbered">
    <w:name w:val="Lab Step Numbered"/>
    <w:link w:val="LabStepNumberedChar"/>
    <w:qFormat/>
    <w:rsid w:val="00517B7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17B7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17B75"/>
    <w:pPr>
      <w:numPr>
        <w:ilvl w:val="1"/>
      </w:numPr>
    </w:pPr>
  </w:style>
  <w:style w:type="paragraph" w:customStyle="1" w:styleId="LabStepLevel2NoBullet">
    <w:name w:val="Lab Step Level 2 No Bullet"/>
    <w:basedOn w:val="LabStepNumberedLevel2"/>
    <w:uiPriority w:val="3"/>
    <w:qFormat/>
    <w:rsid w:val="00517B75"/>
    <w:pPr>
      <w:numPr>
        <w:numId w:val="0"/>
      </w:numPr>
      <w:spacing w:before="40"/>
      <w:ind w:left="720"/>
    </w:pPr>
  </w:style>
  <w:style w:type="character" w:customStyle="1" w:styleId="LabStepScreenshotFrame">
    <w:name w:val="Lab Step Screenshot Frame"/>
    <w:basedOn w:val="DefaultParagraphFont"/>
    <w:uiPriority w:val="1"/>
    <w:qFormat/>
    <w:rsid w:val="00517B75"/>
    <w:rPr>
      <w:noProof/>
      <w:bdr w:val="single" w:sz="2" w:space="0" w:color="DDDDDD"/>
    </w:rPr>
  </w:style>
  <w:style w:type="paragraph" w:customStyle="1" w:styleId="LabExerciseCallout">
    <w:name w:val="Lab Exercise Callout"/>
    <w:basedOn w:val="LabExerciseLeadIn"/>
    <w:qFormat/>
    <w:rsid w:val="00517B7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517B7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517B7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17B7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17B7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17B7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17B75"/>
    <w:rPr>
      <w:rFonts w:ascii="Arial" w:hAnsi="Arial"/>
      <w:b/>
      <w:iCs/>
      <w:sz w:val="16"/>
    </w:rPr>
  </w:style>
  <w:style w:type="character" w:customStyle="1" w:styleId="InlindeCode">
    <w:name w:val="InlindeCode"/>
    <w:basedOn w:val="DefaultParagraphFont"/>
    <w:qFormat/>
    <w:rsid w:val="00517B75"/>
    <w:rPr>
      <w:rFonts w:ascii="Lucida Console" w:hAnsi="Lucida Console"/>
      <w:b/>
      <w:sz w:val="16"/>
    </w:rPr>
  </w:style>
  <w:style w:type="table" w:customStyle="1" w:styleId="LabStepTable">
    <w:name w:val="Lab Step Table"/>
    <w:basedOn w:val="TableGrid"/>
    <w:uiPriority w:val="99"/>
    <w:rsid w:val="00517B7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17B7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17B75"/>
    <w:pPr>
      <w:ind w:left="792"/>
    </w:pPr>
  </w:style>
  <w:style w:type="paragraph" w:customStyle="1" w:styleId="LabStepScreenshotLevel2">
    <w:name w:val="Lab Step Screenshot Level 2"/>
    <w:basedOn w:val="LabStepScreenshot"/>
    <w:uiPriority w:val="2"/>
    <w:qFormat/>
    <w:rsid w:val="00517B75"/>
    <w:pPr>
      <w:ind w:left="720"/>
    </w:pPr>
    <w:rPr>
      <w:noProof/>
    </w:rPr>
  </w:style>
  <w:style w:type="paragraph" w:styleId="TOCHeading">
    <w:name w:val="TOC Heading"/>
    <w:basedOn w:val="Heading1"/>
    <w:next w:val="Normal"/>
    <w:uiPriority w:val="39"/>
    <w:semiHidden/>
    <w:unhideWhenUsed/>
    <w:qFormat/>
    <w:rsid w:val="00517B7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17B7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17B75"/>
    <w:rPr>
      <w:sz w:val="16"/>
      <w:szCs w:val="16"/>
    </w:rPr>
  </w:style>
  <w:style w:type="paragraph" w:styleId="CommentText">
    <w:name w:val="annotation text"/>
    <w:basedOn w:val="Normal"/>
    <w:link w:val="CommentTextChar"/>
    <w:uiPriority w:val="99"/>
    <w:semiHidden/>
    <w:unhideWhenUsed/>
    <w:rsid w:val="00517B75"/>
    <w:rPr>
      <w:szCs w:val="20"/>
    </w:rPr>
  </w:style>
  <w:style w:type="character" w:customStyle="1" w:styleId="CommentTextChar">
    <w:name w:val="Comment Text Char"/>
    <w:basedOn w:val="DefaultParagraphFont"/>
    <w:link w:val="CommentText"/>
    <w:uiPriority w:val="99"/>
    <w:semiHidden/>
    <w:rsid w:val="00517B7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17B75"/>
    <w:rPr>
      <w:b/>
      <w:bCs/>
    </w:rPr>
  </w:style>
  <w:style w:type="character" w:customStyle="1" w:styleId="CommentSubjectChar">
    <w:name w:val="Comment Subject Char"/>
    <w:basedOn w:val="CommentTextChar"/>
    <w:link w:val="CommentSubject"/>
    <w:uiPriority w:val="99"/>
    <w:semiHidden/>
    <w:rsid w:val="00517B75"/>
    <w:rPr>
      <w:rFonts w:ascii="Arial" w:hAnsi="Arial"/>
      <w:b/>
      <w:bCs/>
      <w:color w:val="262626" w:themeColor="text1" w:themeTint="D9"/>
      <w:sz w:val="20"/>
      <w:szCs w:val="20"/>
    </w:rPr>
  </w:style>
  <w:style w:type="character" w:styleId="Strong">
    <w:name w:val="Strong"/>
    <w:basedOn w:val="DefaultParagraphFont"/>
    <w:uiPriority w:val="23"/>
    <w:rsid w:val="00517B75"/>
    <w:rPr>
      <w:b/>
      <w:bCs/>
    </w:rPr>
  </w:style>
  <w:style w:type="paragraph" w:styleId="NormalWeb">
    <w:name w:val="Normal (Web)"/>
    <w:basedOn w:val="Normal"/>
    <w:uiPriority w:val="99"/>
    <w:semiHidden/>
    <w:unhideWhenUsed/>
    <w:rsid w:val="00517B7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17B7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17B7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17B7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17B7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17B75"/>
    <w:pPr>
      <w:spacing w:before="240"/>
      <w:ind w:left="720" w:right="720"/>
    </w:pPr>
    <w:rPr>
      <w:color w:val="1C1C1C"/>
    </w:rPr>
  </w:style>
  <w:style w:type="paragraph" w:customStyle="1" w:styleId="SlidesNotes">
    <w:name w:val="Slides Notes"/>
    <w:basedOn w:val="Normal"/>
    <w:uiPriority w:val="4"/>
    <w:rsid w:val="00517B75"/>
    <w:pPr>
      <w:spacing w:before="240"/>
    </w:pPr>
  </w:style>
  <w:style w:type="paragraph" w:customStyle="1" w:styleId="LegalHeader">
    <w:name w:val="Legal Header"/>
    <w:basedOn w:val="Normal"/>
    <w:uiPriority w:val="3"/>
    <w:rsid w:val="00517B75"/>
    <w:pPr>
      <w:spacing w:before="600"/>
    </w:pPr>
    <w:rPr>
      <w:b/>
      <w:color w:val="auto"/>
      <w:u w:val="single"/>
    </w:rPr>
  </w:style>
  <w:style w:type="paragraph" w:customStyle="1" w:styleId="LegalBody">
    <w:name w:val="Legal Body"/>
    <w:basedOn w:val="Normal"/>
    <w:uiPriority w:val="3"/>
    <w:rsid w:val="00517B75"/>
    <w:rPr>
      <w:sz w:val="18"/>
    </w:rPr>
  </w:style>
  <w:style w:type="paragraph" w:customStyle="1" w:styleId="CourseInfo">
    <w:name w:val="Course Info"/>
    <w:basedOn w:val="Normal"/>
    <w:uiPriority w:val="4"/>
    <w:rsid w:val="00517B7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17B75"/>
    <w:rPr>
      <w:rFonts w:ascii="Arial" w:hAnsi="Arial"/>
      <w:color w:val="262626" w:themeColor="text1" w:themeTint="D9"/>
      <w:sz w:val="18"/>
    </w:rPr>
  </w:style>
  <w:style w:type="paragraph" w:customStyle="1" w:styleId="Strong1">
    <w:name w:val="Strong1"/>
    <w:basedOn w:val="LabStepNumbered"/>
    <w:link w:val="strongChar"/>
    <w:uiPriority w:val="5"/>
    <w:rsid w:val="00517B75"/>
    <w:pPr>
      <w:numPr>
        <w:numId w:val="0"/>
      </w:numPr>
      <w:ind w:left="757" w:hanging="360"/>
    </w:pPr>
    <w:rPr>
      <w:b/>
    </w:rPr>
  </w:style>
  <w:style w:type="character" w:customStyle="1" w:styleId="strongChar">
    <w:name w:val="strong Char"/>
    <w:basedOn w:val="LabStepNumberedChar"/>
    <w:link w:val="Strong1"/>
    <w:uiPriority w:val="5"/>
    <w:rsid w:val="00517B75"/>
    <w:rPr>
      <w:rFonts w:ascii="Arial" w:hAnsi="Arial"/>
      <w:b/>
      <w:color w:val="262626" w:themeColor="text1" w:themeTint="D9"/>
      <w:sz w:val="18"/>
    </w:rPr>
  </w:style>
  <w:style w:type="paragraph" w:customStyle="1" w:styleId="CourseCode">
    <w:name w:val="Course Code"/>
    <w:basedOn w:val="Normal"/>
    <w:uiPriority w:val="4"/>
    <w:rsid w:val="00517B7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17B75"/>
    <w:pPr>
      <w:tabs>
        <w:tab w:val="right" w:leader="dot" w:pos="10790"/>
      </w:tabs>
      <w:spacing w:before="40" w:after="0"/>
      <w:ind w:left="432"/>
    </w:pPr>
    <w:rPr>
      <w:sz w:val="16"/>
    </w:rPr>
  </w:style>
  <w:style w:type="numbering" w:customStyle="1" w:styleId="LabStepsTemplate">
    <w:name w:val="LabStepsTemplate"/>
    <w:uiPriority w:val="99"/>
    <w:rsid w:val="00517B75"/>
    <w:pPr>
      <w:numPr>
        <w:numId w:val="4"/>
      </w:numPr>
    </w:pPr>
  </w:style>
  <w:style w:type="paragraph" w:customStyle="1" w:styleId="ModuleDescription">
    <w:name w:val="Module Description"/>
    <w:basedOn w:val="Normal"/>
    <w:uiPriority w:val="4"/>
    <w:rsid w:val="00517B7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17B75"/>
    <w:pPr>
      <w:jc w:val="center"/>
    </w:pPr>
  </w:style>
  <w:style w:type="paragraph" w:customStyle="1" w:styleId="TopicsCoveredItem">
    <w:name w:val="Topics Covered Item"/>
    <w:basedOn w:val="Normal"/>
    <w:uiPriority w:val="4"/>
    <w:rsid w:val="00517B75"/>
    <w:pPr>
      <w:numPr>
        <w:numId w:val="5"/>
      </w:numPr>
      <w:spacing w:before="0" w:after="0"/>
      <w:contextualSpacing/>
    </w:pPr>
  </w:style>
  <w:style w:type="paragraph" w:customStyle="1" w:styleId="ModuleIntroHeader">
    <w:name w:val="Module Intro Header"/>
    <w:basedOn w:val="Normal"/>
    <w:uiPriority w:val="4"/>
    <w:rsid w:val="00517B75"/>
    <w:pPr>
      <w:pBdr>
        <w:bottom w:val="single" w:sz="8" w:space="1" w:color="auto"/>
      </w:pBdr>
      <w:spacing w:before="360"/>
      <w:ind w:left="288"/>
    </w:pPr>
    <w:rPr>
      <w:b/>
      <w:sz w:val="24"/>
    </w:rPr>
  </w:style>
  <w:style w:type="paragraph" w:customStyle="1" w:styleId="ModuleAgendaItem">
    <w:name w:val="Module Agenda Item"/>
    <w:basedOn w:val="Normal"/>
    <w:uiPriority w:val="4"/>
    <w:rsid w:val="00517B75"/>
    <w:pPr>
      <w:spacing w:before="0" w:after="0"/>
      <w:ind w:left="360" w:hanging="360"/>
      <w:contextualSpacing/>
    </w:pPr>
    <w:rPr>
      <w:sz w:val="24"/>
    </w:rPr>
  </w:style>
  <w:style w:type="paragraph" w:customStyle="1" w:styleId="LabStepNumberedLevel3">
    <w:name w:val="Lab Step Numbered Level 3"/>
    <w:basedOn w:val="LabStepNumberedLevel2"/>
    <w:qFormat/>
    <w:rsid w:val="00517B75"/>
    <w:pPr>
      <w:numPr>
        <w:ilvl w:val="2"/>
      </w:numPr>
      <w:tabs>
        <w:tab w:val="left" w:pos="994"/>
      </w:tabs>
    </w:pPr>
  </w:style>
  <w:style w:type="paragraph" w:customStyle="1" w:styleId="LabStepNumberedLevel4">
    <w:name w:val="Lab Step Numbered Level 4"/>
    <w:basedOn w:val="LabStepNumberedLevel3"/>
    <w:qFormat/>
    <w:rsid w:val="00517B75"/>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LabExerciseItem">
    <w:name w:val="Lab Exercise Item"/>
    <w:basedOn w:val="Normal"/>
    <w:next w:val="Normal"/>
    <w:uiPriority w:val="4"/>
    <w:qFormat/>
    <w:rsid w:val="00517B75"/>
    <w:pPr>
      <w:spacing w:before="0" w:after="0"/>
      <w:ind w:left="360" w:hanging="360"/>
    </w:pPr>
  </w:style>
  <w:style w:type="character" w:styleId="UnresolvedMention">
    <w:name w:val="Unresolved Mention"/>
    <w:basedOn w:val="DefaultParagraphFont"/>
    <w:uiPriority w:val="99"/>
    <w:semiHidden/>
    <w:unhideWhenUsed/>
    <w:rsid w:val="007544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174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3.pn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admin.microsoft.com/Adminportal" TargetMode="Externa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footer" Target="footer1.xml"/><Relationship Id="rId5" Type="http://schemas.openxmlformats.org/officeDocument/2006/relationships/customXml" Target="../customXml/item5.xml"/><Relationship Id="rId90" Type="http://schemas.openxmlformats.org/officeDocument/2006/relationships/image" Target="media/image74.png"/><Relationship Id="rId95" Type="http://schemas.openxmlformats.org/officeDocument/2006/relationships/image" Target="media/image79.emf"/><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hyperlink" Target="https://azure.microsoft.com/en-us/free/" TargetMode="External"/><Relationship Id="rId12" Type="http://schemas.openxmlformats.org/officeDocument/2006/relationships/hyperlink" Target="https://github.com/CriticalPathTraining/MSD365/raw/master/Setup.pdf" TargetMode="Externa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0.png"/><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CriticalPathTraining/MSD365" TargetMode="Externa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1.emf"/><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6.png"/><Relationship Id="rId92" Type="http://schemas.openxmlformats.org/officeDocument/2006/relationships/image" Target="media/image76.emf"/><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1.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hyperlink" Target="https://go.microsoft.com/fwlink/p/?LinkID=698279&amp;culture=en-US&amp;country=US" TargetMode="External"/><Relationship Id="rId14" Type="http://schemas.openxmlformats.org/officeDocument/2006/relationships/image" Target="media/image1.png"/><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4.emf"/><Relationship Id="rId105"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emf"/><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904C65D2-CBDE-47F3-8243-0F2959D7C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3017</TotalTime>
  <Pages>1</Pages>
  <Words>3942</Words>
  <Characters>22476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 Pattison</cp:lastModifiedBy>
  <cp:revision>31</cp:revision>
  <cp:lastPrinted>2016-06-26T21:29:00Z</cp:lastPrinted>
  <dcterms:created xsi:type="dcterms:W3CDTF">2016-06-26T21:29:00Z</dcterms:created>
  <dcterms:modified xsi:type="dcterms:W3CDTF">2020-01-31T19:38:00Z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