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4C013F">
        <w:t xml:space="preserve"> </w:t>
      </w:r>
      <w:r w:rsidR="00BA5E68">
        <w:t xml:space="preserve">SharePoint </w:t>
      </w:r>
      <w:r>
        <w:t xml:space="preserve">Online </w:t>
      </w:r>
      <w:bookmarkStart w:id="0" w:name="_GoBack"/>
      <w:bookmarkEnd w:id="0"/>
      <w:r w:rsidR="00F517DB">
        <w:t>Development</w:t>
      </w:r>
      <w:r w:rsidR="004C013F">
        <w:t xml:space="preserve"> Environment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754420" w:rsidRPr="00533211">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141E48"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xml:space="preserve">. Note that you copied the URL to github.com in the previous step and you can paste it from the Windows clipboard instead of typing it </w:t>
      </w:r>
      <w:proofErr w:type="spellStart"/>
      <w:r w:rsidR="0072207F">
        <w:t>it</w:t>
      </w:r>
      <w:proofErr w:type="spellEnd"/>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141E48"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lastRenderedPageBreak/>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lastRenderedPageBreak/>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lastRenderedPageBreak/>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t>Office 365 admin center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600956" cy="1227762"/>
            <wp:effectExtent l="19050" t="19050" r="952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4433"/>
                    <a:stretch/>
                  </pic:blipFill>
                  <pic:spPr bwMode="auto">
                    <a:xfrm>
                      <a:off x="0" y="0"/>
                      <a:ext cx="4748526" cy="12671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3577458" cy="1695236"/>
            <wp:effectExtent l="19050" t="19050" r="234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3633566" cy="172182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lastRenderedPageBreak/>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w:t>
      </w:r>
      <w:r w:rsidRPr="003A4B72">
        <w:rPr>
          <w:b/>
        </w:rPr>
        <w:t>new site collection</w:t>
      </w:r>
      <w:r>
        <w:t xml:space="preserve"> dialog, enter a </w:t>
      </w:r>
      <w:r w:rsidRPr="002638D1">
        <w:rPr>
          <w:b/>
        </w:rPr>
        <w:t>Title</w:t>
      </w:r>
      <w:r w:rsidRPr="003A4B72">
        <w:t xml:space="preserve"> of</w:t>
      </w:r>
      <w:r w:rsidRPr="002638D1">
        <w:rPr>
          <w:b/>
        </w:rPr>
        <w:t xml:space="preserve">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w:t>
      </w:r>
      <w:r w:rsidR="003A4B72">
        <w:t>see</w:t>
      </w:r>
      <w:r>
        <w:t xml:space="preserve"> the new site </w:t>
      </w:r>
      <w:r w:rsidR="003A4B72">
        <w:t>you've just created in the list of site collections.</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533211" w:rsidRDefault="003A4B72" w:rsidP="00533211">
      <w:pPr>
        <w:pStyle w:val="LabStepNumbered"/>
      </w:pPr>
      <w:r>
        <w:lastRenderedPageBreak/>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1947F8" w:rsidP="00533211">
      <w:pPr>
        <w:pStyle w:val="LabStepScreenshotLevel2"/>
      </w:pPr>
      <w:r>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lastRenderedPageBreak/>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961309" w:rsidP="00533211">
      <w:pPr>
        <w:pStyle w:val="LabStepScreenshotLevel2"/>
      </w:pPr>
      <w:r>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lastRenderedPageBreak/>
        <w:t>Take a moment to inspect your new SharePoint Online site.</w:t>
      </w:r>
    </w:p>
    <w:p w:rsidR="00533211" w:rsidRDefault="00961309" w:rsidP="00533211">
      <w:pPr>
        <w:pStyle w:val="LabStepScreenshotLevel2"/>
      </w:pPr>
      <w:r>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lastRenderedPageBreak/>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6C497B" w:rsidP="006C497B">
      <w:pPr>
        <w:pStyle w:val="LabStepScreenshotLevel2"/>
      </w:pPr>
      <w:r>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84"/>
      <w:footerReference w:type="default" r:id="rId85"/>
      <w:footerReference w:type="first" r:id="rId8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1E48" w:rsidRDefault="00141E48" w:rsidP="002754DA">
      <w:pPr>
        <w:spacing w:before="0" w:after="0"/>
      </w:pPr>
      <w:r>
        <w:separator/>
      </w:r>
    </w:p>
  </w:endnote>
  <w:endnote w:type="continuationSeparator" w:id="0">
    <w:p w:rsidR="00141E48" w:rsidRDefault="00141E48"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1E48" w:rsidRDefault="00141E48" w:rsidP="002754DA">
      <w:pPr>
        <w:spacing w:before="0" w:after="0"/>
      </w:pPr>
      <w:r>
        <w:separator/>
      </w:r>
    </w:p>
  </w:footnote>
  <w:footnote w:type="continuationSeparator" w:id="0">
    <w:p w:rsidR="00141E48" w:rsidRDefault="00141E48"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D3D9D">
      <w:rPr>
        <w:rFonts w:cs="Arial"/>
        <w:noProof/>
      </w:rPr>
      <w:t>Sep 20,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1"/>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6AB4"/>
    <w:rsid w:val="0030388D"/>
    <w:rsid w:val="00307288"/>
    <w:rsid w:val="00310556"/>
    <w:rsid w:val="00311545"/>
    <w:rsid w:val="00316198"/>
    <w:rsid w:val="0031741B"/>
    <w:rsid w:val="00333042"/>
    <w:rsid w:val="003418E0"/>
    <w:rsid w:val="00347559"/>
    <w:rsid w:val="00350732"/>
    <w:rsid w:val="0035550E"/>
    <w:rsid w:val="003560BC"/>
    <w:rsid w:val="00361340"/>
    <w:rsid w:val="00364378"/>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22CFA"/>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CriticalPathTraining/MS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DF144283-5A92-431C-9038-5F182F065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2460</TotalTime>
  <Pages>21</Pages>
  <Words>4029</Words>
  <Characters>22971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15</cp:revision>
  <cp:lastPrinted>2016-06-26T21:29:00Z</cp:lastPrinted>
  <dcterms:created xsi:type="dcterms:W3CDTF">2016-06-26T21:29:00Z</dcterms:created>
  <dcterms:modified xsi:type="dcterms:W3CDTF">2018-09-21T03:42:00Z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