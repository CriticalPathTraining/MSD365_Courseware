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78FEA072"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Pr="00AC0F5F">
          <w:rPr>
            <w:rStyle w:val="Hyperlink"/>
          </w:rPr>
          <w:t>setup.docx</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087CAC11"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w:t>
      </w:r>
      <w:proofErr w:type="spellStart"/>
      <w:r w:rsidR="0060597A">
        <w:t>other</w:t>
      </w:r>
      <w:proofErr w:type="spellEnd"/>
      <w:r w:rsidR="0060597A">
        <w:t xml:space="preserve">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583876C3" w:rsidR="00C63F77" w:rsidRDefault="00486019" w:rsidP="00C63F77">
      <w:pPr>
        <w:pStyle w:val="LabStepScreenshotLevel2"/>
      </w:pPr>
      <w:r>
        <w:drawing>
          <wp:inline distT="0" distB="0" distL="0" distR="0" wp14:anchorId="02E68379" wp14:editId="0D26952E">
            <wp:extent cx="2111829" cy="408713"/>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512" cy="422973"/>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proofErr w:type="spellStart"/>
      <w:r w:rsidRPr="00616C55">
        <w:rPr>
          <w:b/>
        </w:rPr>
        <w:t>src</w:t>
      </w:r>
      <w:proofErr w:type="spellEnd"/>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73BA2163" w:rsidR="00785C2F" w:rsidRDefault="00EA7813" w:rsidP="00785C2F">
      <w:pPr>
        <w:pStyle w:val="LabStepScreenshotLevel2"/>
      </w:pPr>
      <w:r>
        <w:drawing>
          <wp:inline distT="0" distB="0" distL="0" distR="0" wp14:anchorId="3CD90A73" wp14:editId="71DD2119">
            <wp:extent cx="4512129" cy="114838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729" cy="1161262"/>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11A66DB2"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3.0.1 but yours may be more recent.</w:t>
      </w:r>
    </w:p>
    <w:p w14:paraId="7FFBD3A4" w14:textId="3488236D" w:rsidR="00785C2F" w:rsidRDefault="00A05218" w:rsidP="00785C2F">
      <w:pPr>
        <w:pStyle w:val="LabStepScreenshotLevel2"/>
      </w:pPr>
      <w:r>
        <w:drawing>
          <wp:inline distT="0" distB="0" distL="0" distR="0" wp14:anchorId="6A53EED4" wp14:editId="1375CC1E">
            <wp:extent cx="3530814" cy="5823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139" cy="599593"/>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141A4CCC" w:rsidR="00B9680E" w:rsidRPr="00B9680E" w:rsidRDefault="008F140B" w:rsidP="00B9680E">
      <w:pPr>
        <w:pStyle w:val="LabStepScreenshotLevel2"/>
      </w:pPr>
      <w:r>
        <w:drawing>
          <wp:inline distT="0" distB="0" distL="0" distR="0" wp14:anchorId="245279C7" wp14:editId="67201D27">
            <wp:extent cx="4778947" cy="1575127"/>
            <wp:effectExtent l="19050" t="19050" r="222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605" cy="1613577"/>
                    </a:xfrm>
                    <a:prstGeom prst="rect">
                      <a:avLst/>
                    </a:prstGeom>
                    <a:noFill/>
                    <a:ln>
                      <a:solidFill>
                        <a:schemeClr val="tx1"/>
                      </a:solid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proofErr w:type="spellStart"/>
      <w:r>
        <w:t>transpiled</w:t>
      </w:r>
      <w:proofErr w:type="spellEnd"/>
      <w:r>
        <w:t xml:space="preserve">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324FCE31" w:rsidR="00A2507F" w:rsidRDefault="00A2507F" w:rsidP="00A2507F">
      <w:pPr>
        <w:pStyle w:val="LabStepNumberedLevel2"/>
      </w:pPr>
      <w:r>
        <w:t xml:space="preserve">Once it's installed, click the </w:t>
      </w:r>
      <w:r w:rsidRPr="00F1528A">
        <w:rPr>
          <w:b/>
        </w:rPr>
        <w:t>Reload</w:t>
      </w:r>
      <w:r>
        <w:t xml:space="preserve"> button to restart </w:t>
      </w:r>
      <w:r w:rsidR="00884CD6">
        <w:t xml:space="preserve">the </w:t>
      </w:r>
      <w:r>
        <w:t>Visual Studio Code</w:t>
      </w:r>
      <w:r w:rsidR="00884CD6">
        <w:t xml:space="preserve"> window</w:t>
      </w:r>
      <w:r>
        <w:t>.</w:t>
      </w:r>
    </w:p>
    <w:p w14:paraId="2A5847B8" w14:textId="48502765" w:rsidR="00A2507F" w:rsidRDefault="003F362E" w:rsidP="00A2507F">
      <w:pPr>
        <w:pStyle w:val="LabStepScreenshotLevel2"/>
      </w:pPr>
      <w:r>
        <w:drawing>
          <wp:inline distT="0" distB="0" distL="0" distR="0" wp14:anchorId="0CA1D627" wp14:editId="3747601D">
            <wp:extent cx="3545512" cy="561314"/>
            <wp:effectExtent l="19050" t="19050" r="17145"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244" cy="566021"/>
                    </a:xfrm>
                    <a:prstGeom prst="rect">
                      <a:avLst/>
                    </a:prstGeom>
                    <a:noFill/>
                    <a:ln>
                      <a:solidFill>
                        <a:schemeClr val="tx1"/>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proofErr w:type="spellStart"/>
      <w:r w:rsidRPr="00F548B5">
        <w:rPr>
          <w:b/>
        </w:rPr>
        <w:t>launch.json</w:t>
      </w:r>
      <w:proofErr w:type="spellEnd"/>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756C974C" w:rsidR="00FC46EE" w:rsidRDefault="00FC46EE" w:rsidP="00A2507F">
      <w:pPr>
        <w:pStyle w:val="LabStepScreenshotLevel2"/>
      </w:pPr>
      <w:r>
        <w:drawing>
          <wp:inline distT="0" distB="0" distL="0" distR="0" wp14:anchorId="44F85C05" wp14:editId="3F1F3A05">
            <wp:extent cx="3057350" cy="825488"/>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767" cy="832891"/>
                    </a:xfrm>
                    <a:prstGeom prst="rect">
                      <a:avLst/>
                    </a:prstGeom>
                    <a:noFill/>
                    <a:ln>
                      <a:solidFill>
                        <a:schemeClr val="tx1"/>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7FA5B2FE"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133634">
        <w:t>.</w:t>
      </w:r>
    </w:p>
    <w:p w14:paraId="03F19E4B" w14:textId="3B6C1EA3" w:rsidR="00133634" w:rsidRDefault="00133634" w:rsidP="00133634">
      <w:pPr>
        <w:pStyle w:val="LabStepCodeBlockLevel2"/>
      </w:pPr>
      <w:r>
        <w:t>npm install gulp --save-dev</w:t>
      </w:r>
    </w:p>
    <w:p w14:paraId="3DE01620" w14:textId="70B56A5C" w:rsidR="00133634" w:rsidRDefault="00525250" w:rsidP="00133634">
      <w:pPr>
        <w:pStyle w:val="LabStepNumberedLevel2"/>
      </w:pPr>
      <w:r>
        <w:t xml:space="preserve">Wait until the </w:t>
      </w:r>
      <w:r w:rsidRPr="00525250">
        <w:rPr>
          <w:b/>
        </w:rPr>
        <w:t>npm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1255C636" w:rsidR="00133634" w:rsidRDefault="002807B2" w:rsidP="002807B2">
      <w:pPr>
        <w:pStyle w:val="LabStepNumberedLevel2"/>
      </w:pPr>
      <w:r>
        <w:lastRenderedPageBreak/>
        <w:t xml:space="preserve">Install the </w:t>
      </w:r>
      <w:r w:rsidRPr="002807B2">
        <w:rPr>
          <w:b/>
        </w:rPr>
        <w:t>gulp</w:t>
      </w:r>
      <w:r>
        <w:t xml:space="preserve"> 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7DBA044F" w:rsidR="002807B2" w:rsidRDefault="002807B2" w:rsidP="002807B2">
      <w:pPr>
        <w:pStyle w:val="LabStepCodeBlockLevel2"/>
      </w:pPr>
      <w:r>
        <w:t>npm install -g gulp</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lastRenderedPageBreak/>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626003BD" w14:textId="77777777" w:rsidR="00AD6E6D" w:rsidRDefault="00AD6E6D" w:rsidP="00AD6E6D">
      <w:pPr>
        <w:pStyle w:val="LabStepCodeBlockLevel2"/>
      </w:pPr>
      <w:r>
        <w:t>"devDependencies": {</w:t>
      </w:r>
    </w:p>
    <w:p w14:paraId="187C5CAE" w14:textId="77777777" w:rsidR="00AD6E6D" w:rsidRDefault="00AD6E6D" w:rsidP="00AD6E6D">
      <w:pPr>
        <w:pStyle w:val="LabStepCodeBlockLevel2"/>
      </w:pPr>
      <w:r>
        <w:t xml:space="preserve">  "@types/jquery": "^3.3.5",</w:t>
      </w:r>
    </w:p>
    <w:p w14:paraId="75FC2BB7" w14:textId="77777777" w:rsidR="00AD6E6D" w:rsidRDefault="00AD6E6D" w:rsidP="00AD6E6D">
      <w:pPr>
        <w:pStyle w:val="LabStepCodeBlockLevel2"/>
      </w:pPr>
      <w:r>
        <w:t xml:space="preserve">  "awesome-typescript-loader": "^5.2.0",</w:t>
      </w:r>
    </w:p>
    <w:p w14:paraId="662607A2" w14:textId="77777777" w:rsidR="00AD6E6D" w:rsidRDefault="00AD6E6D" w:rsidP="00AD6E6D">
      <w:pPr>
        <w:pStyle w:val="LabStepCodeBlockLevel2"/>
      </w:pPr>
      <w:r>
        <w:t xml:space="preserve">  "clean-webpack-plugin": "^0.1.19",</w:t>
      </w:r>
    </w:p>
    <w:p w14:paraId="5BFFD14E" w14:textId="77777777" w:rsidR="00AD6E6D" w:rsidRDefault="00AD6E6D" w:rsidP="00AD6E6D">
      <w:pPr>
        <w:pStyle w:val="LabStepCodeBlockLevel2"/>
      </w:pPr>
      <w:r>
        <w:t xml:space="preserve">  "copy-webpack-plugin": "^4.5.2",</w:t>
      </w:r>
    </w:p>
    <w:p w14:paraId="000D760E" w14:textId="77777777" w:rsidR="00AD6E6D" w:rsidRDefault="00AD6E6D" w:rsidP="00AD6E6D">
      <w:pPr>
        <w:pStyle w:val="LabStepCodeBlockLevel2"/>
      </w:pPr>
      <w:r>
        <w:t xml:space="preserve">  "css-loader": "^1.0.0",</w:t>
      </w:r>
    </w:p>
    <w:p w14:paraId="1F76ACF6" w14:textId="77777777" w:rsidR="00AD6E6D" w:rsidRDefault="00AD6E6D" w:rsidP="00AD6E6D">
      <w:pPr>
        <w:pStyle w:val="LabStepCodeBlockLevel2"/>
      </w:pPr>
      <w:r>
        <w:t xml:space="preserve">  "html-webpack-plugin": "^3.2.0",</w:t>
      </w:r>
    </w:p>
    <w:p w14:paraId="26D623D9" w14:textId="77777777" w:rsidR="00AD6E6D" w:rsidRDefault="00AD6E6D" w:rsidP="00AD6E6D">
      <w:pPr>
        <w:pStyle w:val="LabStepCodeBlockLevel2"/>
      </w:pPr>
      <w:r>
        <w:t xml:space="preserve">  "jquery": "^3.3.1",</w:t>
      </w:r>
    </w:p>
    <w:p w14:paraId="002A1214" w14:textId="77777777" w:rsidR="00AD6E6D" w:rsidRDefault="00AD6E6D" w:rsidP="00AD6E6D">
      <w:pPr>
        <w:pStyle w:val="LabStepCodeBlockLevel2"/>
      </w:pPr>
      <w:r>
        <w:t xml:space="preserve">  "style-loader": "^0.21.0",</w:t>
      </w:r>
    </w:p>
    <w:p w14:paraId="69043F5D" w14:textId="77777777" w:rsidR="00AD6E6D" w:rsidRDefault="00AD6E6D" w:rsidP="00AD6E6D">
      <w:pPr>
        <w:pStyle w:val="LabStepCodeBlockLevel2"/>
      </w:pPr>
      <w:r>
        <w:t xml:space="preserve">  "typescript": "^3.0.1",</w:t>
      </w:r>
    </w:p>
    <w:p w14:paraId="62FFB22B" w14:textId="77777777" w:rsidR="00AD6E6D" w:rsidRDefault="00AD6E6D" w:rsidP="00AD6E6D">
      <w:pPr>
        <w:pStyle w:val="LabStepCodeBlockLevel2"/>
      </w:pPr>
      <w:r>
        <w:t xml:space="preserve">  "url-loader": "^1.0.1",</w:t>
      </w:r>
    </w:p>
    <w:p w14:paraId="06630C9E" w14:textId="77777777" w:rsidR="00AD6E6D" w:rsidRDefault="00AD6E6D" w:rsidP="00AD6E6D">
      <w:pPr>
        <w:pStyle w:val="LabStepCodeBlockLevel2"/>
      </w:pPr>
      <w:r>
        <w:t xml:space="preserve">  "webpack": "^4.16.4",</w:t>
      </w:r>
    </w:p>
    <w:p w14:paraId="20E7B994" w14:textId="77777777" w:rsidR="00AD6E6D" w:rsidRDefault="00AD6E6D" w:rsidP="00AD6E6D">
      <w:pPr>
        <w:pStyle w:val="LabStepCodeBlockLevel2"/>
      </w:pPr>
      <w:r>
        <w:t xml:space="preserve">  "webpack-cli": "^3.1.0"</w:t>
      </w:r>
    </w:p>
    <w:p w14:paraId="53B90C05" w14:textId="74C734BC" w:rsidR="002B0857" w:rsidRDefault="00AD6E6D"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702A7671" w:rsidR="003F44C7" w:rsidRDefault="003F44C7" w:rsidP="003F44C7">
      <w:pPr>
        <w:pStyle w:val="LabStepCodeBlockLevel2"/>
      </w:pPr>
      <w:r>
        <w:t xml:space="preserve">  new CleanWebpackPlugin(['dist']),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5BD18FB5" w14:textId="77777777" w:rsidR="00FA24BB" w:rsidRDefault="00FA24BB" w:rsidP="00FA24BB">
      <w:pPr>
        <w:pStyle w:val="LabStepCodeBlockLevel2"/>
      </w:pPr>
      <w:r>
        <w:t xml:space="preserve">    new CleanWebpackPlugin(['dist']),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751867B1" w:rsidR="0095485B" w:rsidRDefault="00087975" w:rsidP="0095485B">
      <w:pPr>
        <w:pStyle w:val="LabStepNumberedLevel2"/>
      </w:pPr>
      <w:r>
        <w:t xml:space="preserve">Run the following command from the console of the Integrated Terminal to install the </w:t>
      </w:r>
      <w:r w:rsidRPr="00087975">
        <w:rPr>
          <w:b/>
        </w:rPr>
        <w:t>webpack-dev-server</w:t>
      </w:r>
      <w:r>
        <w:t xml:space="preserve"> package.</w:t>
      </w:r>
    </w:p>
    <w:p w14:paraId="59462506" w14:textId="056B567D" w:rsidR="0095485B" w:rsidRDefault="0095485B" w:rsidP="0095485B">
      <w:pPr>
        <w:pStyle w:val="LabStepCodeBlockLevel2"/>
      </w:pPr>
      <w:r>
        <w:t xml:space="preserve">npm install </w:t>
      </w:r>
      <w:r w:rsidRPr="0095485B">
        <w:t>webpack-dev-server</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13A3E" w14:textId="77777777" w:rsidR="005A2A51" w:rsidRDefault="005A2A51" w:rsidP="005F53BE">
      <w:pPr>
        <w:spacing w:before="0" w:after="0"/>
      </w:pPr>
      <w:r>
        <w:separator/>
      </w:r>
    </w:p>
  </w:endnote>
  <w:endnote w:type="continuationSeparator" w:id="0">
    <w:p w14:paraId="1C2B36FF" w14:textId="77777777" w:rsidR="005A2A51" w:rsidRDefault="005A2A5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4F6FB8" w:rsidRDefault="004F6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4160BF" w:rsidRDefault="004F6FB8" w:rsidP="00487314">
    <w:pPr>
      <w:pStyle w:val="Footer"/>
      <w:pBdr>
        <w:top w:val="single" w:sz="4" w:space="0" w:color="auto"/>
      </w:pBdr>
    </w:pPr>
    <w:r>
      <w:t xml:space="preserve">© Critical Path Training 2019 - All Rights </w:t>
    </w:r>
    <w:r>
      <w:t>Reserved</w:t>
    </w:r>
    <w:bookmarkStart w:id="0" w:name="_GoBack"/>
    <w:bookmarkEnd w:id="0"/>
    <w:r w:rsidR="004160BF">
      <w:tab/>
    </w:r>
    <w:r w:rsidR="004160BF">
      <w:tab/>
    </w:r>
    <w:r w:rsidR="004160BF">
      <w:fldChar w:fldCharType="begin"/>
    </w:r>
    <w:r w:rsidR="004160BF">
      <w:instrText xml:space="preserve"> PAGE  \* MERGEFORMAT </w:instrText>
    </w:r>
    <w:r w:rsidR="004160BF">
      <w:fldChar w:fldCharType="separate"/>
    </w:r>
    <w:r w:rsidR="004160BF">
      <w:rPr>
        <w:noProof/>
      </w:rPr>
      <w:t>29</w:t>
    </w:r>
    <w:r w:rsidR="004160BF">
      <w:fldChar w:fldCharType="end"/>
    </w:r>
  </w:p>
  <w:p w14:paraId="4FCAA96B" w14:textId="77777777" w:rsidR="004160BF" w:rsidRPr="00487314" w:rsidRDefault="004160BF"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4160BF" w:rsidRDefault="004160BF" w:rsidP="00487314">
    <w:pPr>
      <w:pStyle w:val="Footer"/>
      <w:pBdr>
        <w:top w:val="single" w:sz="4" w:space="0" w:color="auto"/>
      </w:pBdr>
    </w:pPr>
    <w:r>
      <w:t xml:space="preserve">© Critical Path </w:t>
    </w:r>
    <w:r w:rsidR="004F6FB8">
      <w:t>Training</w:t>
    </w:r>
    <w:r>
      <w:t xml:space="preserve"> </w:t>
    </w:r>
    <w:r w:rsidR="004F6FB8">
      <w:t>2019</w:t>
    </w:r>
    <w:r>
      <w:t xml:space="preserve"> </w:t>
    </w:r>
    <w:r w:rsidR="004F6FB8">
      <w:t xml:space="preserve">- </w:t>
    </w:r>
    <w:r>
      <w:t>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160BF" w:rsidRPr="00487314" w:rsidRDefault="004160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29595" w14:textId="77777777" w:rsidR="005A2A51" w:rsidRDefault="005A2A51" w:rsidP="005F53BE">
      <w:pPr>
        <w:spacing w:before="0" w:after="0"/>
      </w:pPr>
      <w:r>
        <w:separator/>
      </w:r>
    </w:p>
  </w:footnote>
  <w:footnote w:type="continuationSeparator" w:id="0">
    <w:p w14:paraId="1AECADF6" w14:textId="77777777" w:rsidR="005A2A51" w:rsidRDefault="005A2A5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4F6FB8" w:rsidRDefault="004F6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4160BF" w:rsidRDefault="004160BF" w:rsidP="00E871B8">
    <w:pPr>
      <w:pStyle w:val="Header"/>
      <w:pBdr>
        <w:bottom w:val="single" w:sz="4" w:space="0" w:color="auto"/>
      </w:pBdr>
      <w:spacing w:before="240"/>
    </w:pPr>
    <w:r>
      <w:t>MSD365: Modern SharePoint and Office 365 Development</w:t>
    </w:r>
  </w:p>
  <w:p w14:paraId="52070944" w14:textId="712C088A" w:rsidR="004160BF" w:rsidRPr="00E871B8" w:rsidRDefault="004160BF"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F6FB8">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160BF" w:rsidRDefault="004160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6B3F"/>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4E45"/>
    <w:rsid w:val="00BE65F8"/>
    <w:rsid w:val="00BF5B26"/>
    <w:rsid w:val="00C00CE5"/>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B7BA7-C1E7-4433-81BB-99B6C774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14365</TotalTime>
  <Pages>28</Pages>
  <Words>6646</Words>
  <Characters>37888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372</cp:revision>
  <cp:lastPrinted>2018-08-03T13:46:00Z</cp:lastPrinted>
  <dcterms:created xsi:type="dcterms:W3CDTF">2013-07-31T17:42:00Z</dcterms:created>
  <dcterms:modified xsi:type="dcterms:W3CDTF">2019-01-03T19:43:00Z</dcterms:modified>
</cp:coreProperties>
</file>