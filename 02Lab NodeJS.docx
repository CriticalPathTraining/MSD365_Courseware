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using Node Package Manager (</w:t>
      </w:r>
      <w:proofErr w:type="spellStart"/>
      <w:r w:rsidR="008754E6">
        <w:rPr>
          <w:rFonts w:cs="Arial"/>
          <w:lang w:val="en"/>
        </w:rPr>
        <w:t>npm</w:t>
      </w:r>
      <w:proofErr w:type="spellEnd"/>
      <w:r w:rsidR="008754E6">
        <w:rPr>
          <w:rFonts w:cs="Arial"/>
          <w:lang w:val="en"/>
        </w:rPr>
        <w:t xml:space="preserve">). You will learn how to </w:t>
      </w:r>
      <w:r w:rsidR="00A14E80">
        <w:rPr>
          <w:rFonts w:cs="Arial"/>
          <w:lang w:val="en"/>
        </w:rPr>
        <w:t xml:space="preserve">use </w:t>
      </w:r>
      <w:proofErr w:type="spellStart"/>
      <w:r w:rsidR="00A14E80">
        <w:rPr>
          <w:rFonts w:cs="Arial"/>
          <w:lang w:val="en"/>
        </w:rPr>
        <w:t>npm</w:t>
      </w:r>
      <w:proofErr w:type="spellEnd"/>
      <w:r w:rsidR="00A14E80">
        <w:rPr>
          <w:rFonts w:cs="Arial"/>
          <w:lang w:val="en"/>
        </w:rPr>
        <w:t xml:space="preserve">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342948C1"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0076508A" w:rsidRPr="0076508A">
          <w:rPr>
            <w:rStyle w:val="Hyperlink"/>
          </w:rPr>
          <w:t>setup.pdf</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w:t>
      </w:r>
      <w:proofErr w:type="spellStart"/>
      <w:r w:rsidR="00E07ECB">
        <w:t>npm</w:t>
      </w:r>
      <w:proofErr w:type="spellEnd"/>
      <w:r w:rsidR="00E07ECB">
        <w:t>.</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11B7FA8B"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w:t>
      </w:r>
      <w:r w:rsidR="00911C2A">
        <w:rPr>
          <w:b/>
        </w:rPr>
        <w:t>Projects</w:t>
      </w:r>
      <w:r w:rsidR="00AC0F5F">
        <w:rPr>
          <w:b/>
        </w:rPr>
        <w:t>\</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proofErr w:type="spellStart"/>
      <w:r w:rsidRPr="009916C1">
        <w:rPr>
          <w:b/>
        </w:rPr>
        <w:t>StarterFiles</w:t>
      </w:r>
      <w:proofErr w:type="spellEnd"/>
      <w:r>
        <w:t xml:space="preserve"> project </w:t>
      </w:r>
      <w:r w:rsidRPr="00826C25">
        <w:rPr>
          <w:b/>
        </w:rPr>
        <w:t>c</w:t>
      </w:r>
      <w:r>
        <w:rPr>
          <w:b/>
        </w:rPr>
        <w:t>:\Student\Modules\</w:t>
      </w:r>
      <w:r w:rsidR="00585CC0">
        <w:rPr>
          <w:b/>
        </w:rPr>
        <w:t>02_NodeJS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proofErr w:type="spellStart"/>
      <w:r w:rsidR="009569AC" w:rsidRPr="009569AC">
        <w:rPr>
          <w:b/>
        </w:rPr>
        <w:t>Dist</w:t>
      </w:r>
      <w:proofErr w:type="spellEnd"/>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proofErr w:type="spellStart"/>
      <w:r w:rsidR="00FA2E2A" w:rsidRPr="009569AC">
        <w:rPr>
          <w:b/>
        </w:rPr>
        <w:t>css</w:t>
      </w:r>
      <w:proofErr w:type="spellEnd"/>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proofErr w:type="spellStart"/>
      <w:r w:rsidR="00FA2E2A" w:rsidRPr="009569AC">
        <w:rPr>
          <w:b/>
        </w:rPr>
        <w:t>css</w:t>
      </w:r>
      <w:proofErr w:type="spellEnd"/>
      <w:r w:rsidR="00FA2E2A">
        <w:t xml:space="preserve"> </w:t>
      </w:r>
      <w:r w:rsidR="00AC5483">
        <w:t xml:space="preserve">folder </w:t>
      </w:r>
      <w:r w:rsidR="00FA2E2A">
        <w:t xml:space="preserve">contains </w:t>
      </w:r>
      <w:r w:rsidR="00AC5483">
        <w:t xml:space="preserve">a child </w:t>
      </w:r>
      <w:r w:rsidR="00FA2E2A">
        <w:t xml:space="preserve">folder named </w:t>
      </w:r>
      <w:proofErr w:type="spellStart"/>
      <w:r w:rsidR="00FA2E2A" w:rsidRPr="009569AC">
        <w:rPr>
          <w:b/>
        </w:rPr>
        <w:t>img</w:t>
      </w:r>
      <w:proofErr w:type="spellEnd"/>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proofErr w:type="spellStart"/>
      <w:r w:rsidR="00AA78BB" w:rsidRPr="00AA78BB">
        <w:rPr>
          <w:b/>
        </w:rPr>
        <w:t>Dist</w:t>
      </w:r>
      <w:proofErr w:type="spellEnd"/>
      <w:r w:rsidR="00AA78BB" w:rsidRPr="00AA78BB">
        <w:rPr>
          <w:b/>
        </w:rPr>
        <w:t>/</w:t>
      </w:r>
      <w:r w:rsidRPr="00AA78BB">
        <w:rPr>
          <w:b/>
        </w:rPr>
        <w:t>index.html</w:t>
      </w:r>
      <w:r w:rsidR="00AA78BB">
        <w:rPr>
          <w:b/>
        </w:rPr>
        <w:t xml:space="preserve"> </w:t>
      </w:r>
      <w:r w:rsidR="00AA78BB">
        <w:t>in an editor window. Take a moment to review the HTML code inside.</w:t>
      </w:r>
    </w:p>
    <w:p w14:paraId="573F695B" w14:textId="3151C1F3" w:rsidR="00AC5483" w:rsidRDefault="00DA58A1" w:rsidP="00AC5483">
      <w:pPr>
        <w:pStyle w:val="LabStepScreenshotLevel2"/>
      </w:pPr>
      <w:r>
        <w:drawing>
          <wp:inline distT="0" distB="0" distL="0" distR="0" wp14:anchorId="0971CA47" wp14:editId="08B63BD4">
            <wp:extent cx="4559300" cy="1671743"/>
            <wp:effectExtent l="19050" t="19050" r="1270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8158" cy="1674991"/>
                    </a:xfrm>
                    <a:prstGeom prst="rect">
                      <a:avLst/>
                    </a:prstGeom>
                    <a:noFill/>
                    <a:ln>
                      <a:solidFill>
                        <a:schemeClr val="tx1">
                          <a:lumMod val="50000"/>
                          <a:lumOff val="50000"/>
                        </a:schemeClr>
                      </a:solid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proofErr w:type="spellStart"/>
      <w:r>
        <w:rPr>
          <w:b/>
        </w:rPr>
        <w:t>Dist</w:t>
      </w:r>
      <w:proofErr w:type="spellEnd"/>
      <w:r>
        <w:rPr>
          <w:b/>
        </w:rPr>
        <w:t>/</w:t>
      </w:r>
      <w:proofErr w:type="spellStart"/>
      <w:r>
        <w:rPr>
          <w:b/>
        </w:rPr>
        <w:t>css</w:t>
      </w:r>
      <w:proofErr w:type="spellEnd"/>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proofErr w:type="spellStart"/>
      <w:r>
        <w:rPr>
          <w:b/>
        </w:rPr>
        <w:t>Dist</w:t>
      </w:r>
      <w:proofErr w:type="spellEnd"/>
      <w:r>
        <w:rPr>
          <w:b/>
        </w:rPr>
        <w: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1E60EEEC" w:rsidR="00AC5483" w:rsidRDefault="00535615" w:rsidP="00AC5483">
      <w:pPr>
        <w:pStyle w:val="LabStepNumberedLevel2"/>
      </w:pPr>
      <w:r>
        <w:t xml:space="preserve">Use the </w:t>
      </w:r>
      <w:r w:rsidRPr="00535615">
        <w:rPr>
          <w:b/>
        </w:rPr>
        <w:t>View &gt; Terminal</w:t>
      </w:r>
      <w:r>
        <w:t xml:space="preserve"> menu command to display the Integrated Terminal.</w:t>
      </w:r>
    </w:p>
    <w:p w14:paraId="060B24E5" w14:textId="4EBB6079" w:rsidR="00CD7973" w:rsidRDefault="00DA58A1" w:rsidP="00CD7973">
      <w:pPr>
        <w:pStyle w:val="LabStepScreenshotLevel2"/>
      </w:pPr>
      <w:r>
        <w:drawing>
          <wp:inline distT="0" distB="0" distL="0" distR="0" wp14:anchorId="15CA1347" wp14:editId="7A24F9A8">
            <wp:extent cx="4767532" cy="1829484"/>
            <wp:effectExtent l="19050" t="19050" r="1460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3818" cy="1831896"/>
                    </a:xfrm>
                    <a:prstGeom prst="rect">
                      <a:avLst/>
                    </a:prstGeom>
                    <a:noFill/>
                    <a:ln>
                      <a:solidFill>
                        <a:schemeClr val="tx1">
                          <a:lumMod val="50000"/>
                          <a:lumOff val="50000"/>
                        </a:schemeClr>
                      </a:solidFill>
                    </a:ln>
                  </pic:spPr>
                </pic:pic>
              </a:graphicData>
            </a:graphic>
          </wp:inline>
        </w:drawing>
      </w:r>
    </w:p>
    <w:p w14:paraId="6DF49FF5" w14:textId="1586C531" w:rsidR="0048621B" w:rsidRDefault="0048621B" w:rsidP="00AC5483">
      <w:pPr>
        <w:pStyle w:val="LabStepNumberedLevel2"/>
      </w:pPr>
      <w:r>
        <w:t>You should see command line interface</w:t>
      </w:r>
      <w:r w:rsidR="00535615">
        <w:t xml:space="preserve"> of the Terminal as shown in the following screenshot.</w:t>
      </w:r>
    </w:p>
    <w:p w14:paraId="50817CBF" w14:textId="049DC370" w:rsidR="0048621B" w:rsidRDefault="00DA58A1" w:rsidP="0048621B">
      <w:pPr>
        <w:pStyle w:val="LabStepScreenshotLevel2"/>
      </w:pPr>
      <w:r>
        <w:drawing>
          <wp:inline distT="0" distB="0" distL="0" distR="0" wp14:anchorId="6C41CC0C" wp14:editId="250753D7">
            <wp:extent cx="4908550" cy="1527104"/>
            <wp:effectExtent l="19050" t="19050" r="2540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914" cy="1531884"/>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proofErr w:type="spellStart"/>
      <w:proofErr w:type="gramStart"/>
      <w:r w:rsidRPr="00535615">
        <w:rPr>
          <w:b/>
        </w:rPr>
        <w:t>package.json</w:t>
      </w:r>
      <w:proofErr w:type="spellEnd"/>
      <w:proofErr w:type="gramEnd"/>
      <w:r>
        <w:t>.</w:t>
      </w:r>
    </w:p>
    <w:p w14:paraId="19ED9EC3" w14:textId="06B56CEC" w:rsidR="0048621B" w:rsidRDefault="003E0B62" w:rsidP="0048621B">
      <w:pPr>
        <w:pStyle w:val="LabStepScreenshotLevel2"/>
      </w:pPr>
      <w:bookmarkStart w:id="0" w:name="_GoBack"/>
      <w:r>
        <w:drawing>
          <wp:inline distT="0" distB="0" distL="0" distR="0" wp14:anchorId="7D06A3C4" wp14:editId="3BF963B7">
            <wp:extent cx="5887730" cy="2870200"/>
            <wp:effectExtent l="19050" t="19050" r="1778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0436" cy="2881269"/>
                    </a:xfrm>
                    <a:prstGeom prst="rect">
                      <a:avLst/>
                    </a:prstGeom>
                    <a:noFill/>
                    <a:ln>
                      <a:solidFill>
                        <a:schemeClr val="tx1">
                          <a:lumMod val="50000"/>
                          <a:lumOff val="50000"/>
                        </a:schemeClr>
                      </a:solidFill>
                    </a:ln>
                  </pic:spPr>
                </pic:pic>
              </a:graphicData>
            </a:graphic>
          </wp:inline>
        </w:drawing>
      </w:r>
    </w:p>
    <w:bookmarkEnd w:id="0"/>
    <w:p w14:paraId="2EA2B80A" w14:textId="5240303A" w:rsidR="0048621B" w:rsidRDefault="00535615" w:rsidP="00AC5483">
      <w:pPr>
        <w:pStyle w:val="LabStepNumberedLevel2"/>
      </w:pPr>
      <w:r>
        <w:lastRenderedPageBreak/>
        <w:t xml:space="preserve">Open the </w:t>
      </w:r>
      <w:proofErr w:type="spellStart"/>
      <w:proofErr w:type="gramStart"/>
      <w:r w:rsidR="0048621B" w:rsidRPr="00535615">
        <w:rPr>
          <w:b/>
        </w:rPr>
        <w:t>package.json</w:t>
      </w:r>
      <w:proofErr w:type="spellEnd"/>
      <w:proofErr w:type="gramEnd"/>
      <w:r>
        <w:t xml:space="preserve"> and see what's inside</w:t>
      </w:r>
      <w:r w:rsidR="0048621B">
        <w:t>.</w:t>
      </w:r>
      <w:r>
        <w:t xml:space="preserve"> There is no need </w:t>
      </w:r>
      <w:r w:rsidR="00B0516F">
        <w:t xml:space="preserve">for you </w:t>
      </w:r>
      <w:r>
        <w:t>to make any changes to this file.</w:t>
      </w:r>
    </w:p>
    <w:p w14:paraId="3C7F398E" w14:textId="488A3166" w:rsidR="0048621B" w:rsidRDefault="003E0B62" w:rsidP="0048621B">
      <w:pPr>
        <w:pStyle w:val="LabStepScreenshotLevel2"/>
      </w:pPr>
      <w:r>
        <w:drawing>
          <wp:inline distT="0" distB="0" distL="0" distR="0" wp14:anchorId="14954E93" wp14:editId="33ECDF87">
            <wp:extent cx="3987800" cy="1304627"/>
            <wp:effectExtent l="19050" t="19050" r="1270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5121" cy="1313565"/>
                    </a:xfrm>
                    <a:prstGeom prst="rect">
                      <a:avLst/>
                    </a:prstGeom>
                    <a:noFill/>
                    <a:ln>
                      <a:solidFill>
                        <a:schemeClr val="tx1">
                          <a:lumMod val="50000"/>
                          <a:lumOff val="50000"/>
                        </a:schemeClr>
                      </a:solidFill>
                    </a:ln>
                  </pic:spPr>
                </pic:pic>
              </a:graphicData>
            </a:graphic>
          </wp:inline>
        </w:drawing>
      </w:r>
    </w:p>
    <w:p w14:paraId="6985D91F" w14:textId="4A871ABA" w:rsidR="0048621B" w:rsidRDefault="00535615" w:rsidP="003E0B62">
      <w:pPr>
        <w:pStyle w:val="LabExerciseCallout"/>
      </w:pPr>
      <w:r>
        <w:t xml:space="preserve">When you are done </w:t>
      </w:r>
      <w:r w:rsidR="00B0516F">
        <w:t>looking at</w:t>
      </w:r>
      <w:r>
        <w:t xml:space="preserve"> the </w:t>
      </w:r>
      <w:proofErr w:type="spellStart"/>
      <w:r w:rsidR="0048621B" w:rsidRPr="00535615">
        <w:rPr>
          <w:b/>
        </w:rPr>
        <w:t>package.json</w:t>
      </w:r>
      <w:proofErr w:type="spellEnd"/>
      <w:r w:rsidR="0048621B">
        <w:t xml:space="preserve"> </w:t>
      </w:r>
      <w:r>
        <w:t xml:space="preserve">file, leave it </w:t>
      </w:r>
      <w:r w:rsidR="0048621B">
        <w:t>open.</w:t>
      </w:r>
      <w:r w:rsidR="00B0516F">
        <w:t xml:space="preserve"> You will see that this file will be automatically updated by the </w:t>
      </w:r>
      <w:proofErr w:type="spellStart"/>
      <w:r w:rsidR="00B0516F">
        <w:t>npm</w:t>
      </w:r>
      <w:proofErr w:type="spellEnd"/>
      <w:r w:rsidR="00B0516F">
        <w:t xml:space="preserve"> utility when you install new packages.</w:t>
      </w:r>
    </w:p>
    <w:p w14:paraId="0FFA7294" w14:textId="072C873C" w:rsidR="00B0516F" w:rsidRDefault="00B0516F" w:rsidP="0048621B">
      <w:pPr>
        <w:pStyle w:val="LabStepNumbered"/>
      </w:pPr>
      <w:r>
        <w:t xml:space="preserve">Install a new </w:t>
      </w:r>
      <w:proofErr w:type="spellStart"/>
      <w:r w:rsidR="0060597A">
        <w:t>npm</w:t>
      </w:r>
      <w:proofErr w:type="spellEnd"/>
      <w:r w:rsidR="0060597A">
        <w:t xml:space="preserve">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proofErr w:type="spellStart"/>
      <w:r w:rsidRPr="00B0516F">
        <w:rPr>
          <w:b/>
        </w:rPr>
        <w:t>npm</w:t>
      </w:r>
      <w:proofErr w:type="spellEnd"/>
      <w:r w:rsidRPr="00B0516F">
        <w:rPr>
          <w:b/>
        </w:rPr>
        <w:t xml:space="preserve">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327752A7" w:rsidR="0048621B" w:rsidRDefault="003E0B62" w:rsidP="00C63F77">
      <w:pPr>
        <w:pStyle w:val="LabStepScreenshotLevel2"/>
      </w:pPr>
      <w:r>
        <w:drawing>
          <wp:inline distT="0" distB="0" distL="0" distR="0" wp14:anchorId="2705CC15" wp14:editId="693816DD">
            <wp:extent cx="4900772" cy="1035050"/>
            <wp:effectExtent l="19050" t="19050" r="1460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14571"/>
                    <a:stretch/>
                  </pic:blipFill>
                  <pic:spPr bwMode="auto">
                    <a:xfrm>
                      <a:off x="0" y="0"/>
                      <a:ext cx="4913861" cy="103781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2D8283B" w14:textId="7E494C69"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packages.</w:t>
      </w:r>
    </w:p>
    <w:p w14:paraId="1EAD0B0B" w14:textId="42BC9FC4" w:rsidR="0048621B" w:rsidRDefault="00B0516F" w:rsidP="0048621B">
      <w:pPr>
        <w:pStyle w:val="LabStepNumberedLevel2"/>
      </w:pPr>
      <w:r>
        <w:t xml:space="preserve">If you look in the </w:t>
      </w:r>
      <w:proofErr w:type="spellStart"/>
      <w:r w:rsidRPr="0047183A">
        <w:rPr>
          <w:b/>
        </w:rPr>
        <w:t>devDependencies</w:t>
      </w:r>
      <w:proofErr w:type="spellEnd"/>
      <w:r>
        <w:t xml:space="preserve"> section inside </w:t>
      </w:r>
      <w:r w:rsidR="0047183A">
        <w:t xml:space="preserve">the </w:t>
      </w:r>
      <w:proofErr w:type="spellStart"/>
      <w:r w:rsidRPr="0047183A">
        <w:rPr>
          <w:b/>
        </w:rPr>
        <w:t>package.json</w:t>
      </w:r>
      <w:proofErr w:type="spellEnd"/>
      <w:r w:rsidR="0047183A">
        <w:t xml:space="preserve"> file, you can see a new entry that tracks the minimum version number for the browser-sync package.</w:t>
      </w:r>
    </w:p>
    <w:p w14:paraId="5815E1A3" w14:textId="007E4B33" w:rsidR="00C63F77" w:rsidRDefault="003E0B62" w:rsidP="00C63F77">
      <w:pPr>
        <w:pStyle w:val="LabStepScreenshotLevel2"/>
      </w:pPr>
      <w:r>
        <w:drawing>
          <wp:inline distT="0" distB="0" distL="0" distR="0" wp14:anchorId="44B6542A" wp14:editId="49BC591B">
            <wp:extent cx="2330450" cy="510122"/>
            <wp:effectExtent l="19050" t="19050" r="1270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0445" cy="516688"/>
                    </a:xfrm>
                    <a:prstGeom prst="rect">
                      <a:avLst/>
                    </a:prstGeom>
                    <a:noFill/>
                    <a:ln>
                      <a:solidFill>
                        <a:schemeClr val="tx1">
                          <a:lumMod val="50000"/>
                          <a:lumOff val="50000"/>
                        </a:schemeClr>
                      </a:solid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spellStart"/>
      <w:proofErr w:type="gramStart"/>
      <w:r w:rsidRPr="0047183A">
        <w:rPr>
          <w:b/>
        </w:rPr>
        <w:t>lock.json</w:t>
      </w:r>
      <w:proofErr w:type="spellEnd"/>
      <w:proofErr w:type="gramEnd"/>
      <w:r>
        <w:t>. If you look inside this file, you will see that it contains entries for all the packages that were installed including the actual version number for each package.</w:t>
      </w:r>
    </w:p>
    <w:p w14:paraId="135518FD" w14:textId="486A20A6" w:rsidR="00C63F77" w:rsidRDefault="003E0B62" w:rsidP="00C63F77">
      <w:pPr>
        <w:pStyle w:val="LabStepScreenshotLevel2"/>
      </w:pPr>
      <w:r>
        <w:drawing>
          <wp:inline distT="0" distB="0" distL="0" distR="0" wp14:anchorId="4067BA97" wp14:editId="49FF4AD7">
            <wp:extent cx="2241848" cy="1377950"/>
            <wp:effectExtent l="19050" t="19050" r="254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843" cy="1385322"/>
                    </a:xfrm>
                    <a:prstGeom prst="rect">
                      <a:avLst/>
                    </a:prstGeom>
                    <a:noFill/>
                    <a:ln>
                      <a:solidFill>
                        <a:schemeClr val="tx1">
                          <a:lumMod val="50000"/>
                          <a:lumOff val="50000"/>
                        </a:schemeClr>
                      </a:solidFill>
                    </a:ln>
                  </pic:spPr>
                </pic:pic>
              </a:graphicData>
            </a:graphic>
          </wp:inline>
        </w:drawing>
      </w:r>
    </w:p>
    <w:p w14:paraId="19F04B8A" w14:textId="4748703C" w:rsidR="0060597A" w:rsidRDefault="0060597A" w:rsidP="0060597A">
      <w:pPr>
        <w:pStyle w:val="LabStepNumbered"/>
      </w:pPr>
      <w:r>
        <w:lastRenderedPageBreak/>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proofErr w:type="gramStart"/>
      <w:r w:rsidRPr="0060597A">
        <w:rPr>
          <w:b/>
        </w:rPr>
        <w:t>package.lock</w:t>
      </w:r>
      <w:proofErr w:type="gramEnd"/>
      <w:r w:rsidRPr="0060597A">
        <w:rPr>
          <w:b/>
        </w:rPr>
        <w:t>.json</w:t>
      </w:r>
      <w:proofErr w:type="spellEnd"/>
      <w:r>
        <w:t xml:space="preserve"> file into the </w:t>
      </w:r>
      <w:proofErr w:type="spellStart"/>
      <w:r w:rsidR="006B6632">
        <w:rPr>
          <w:b/>
        </w:rPr>
        <w:t>npm.shrinkwrap.json</w:t>
      </w:r>
      <w:proofErr w:type="spellEnd"/>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spellStart"/>
      <w:proofErr w:type="gramStart"/>
      <w:r w:rsidRPr="0060597A">
        <w:rPr>
          <w:b/>
        </w:rPr>
        <w:t>package.lock</w:t>
      </w:r>
      <w:proofErr w:type="gramEnd"/>
      <w:r w:rsidRPr="0060597A">
        <w:rPr>
          <w:b/>
        </w:rPr>
        <w:t>.json</w:t>
      </w:r>
      <w:proofErr w:type="spellEnd"/>
      <w:r>
        <w:t xml:space="preserve"> file with the </w:t>
      </w:r>
      <w:proofErr w:type="spellStart"/>
      <w:r w:rsidR="007D5C20">
        <w:rPr>
          <w:b/>
        </w:rPr>
        <w:t>npm</w:t>
      </w:r>
      <w:r w:rsidRPr="0060597A">
        <w:rPr>
          <w:b/>
        </w:rPr>
        <w:t>.shrinkwrap.json</w:t>
      </w:r>
      <w:proofErr w:type="spellEnd"/>
      <w:r>
        <w:t xml:space="preserve"> file</w:t>
      </w:r>
    </w:p>
    <w:p w14:paraId="528FEE6A" w14:textId="0C952AF6" w:rsidR="0060597A" w:rsidRDefault="003E0B62" w:rsidP="00C02FF2">
      <w:pPr>
        <w:pStyle w:val="LabStepScreenshotLevel2"/>
      </w:pPr>
      <w:r>
        <w:drawing>
          <wp:inline distT="0" distB="0" distL="0" distR="0" wp14:anchorId="558A78BF" wp14:editId="18818F9C">
            <wp:extent cx="2311400" cy="763588"/>
            <wp:effectExtent l="19050" t="19050" r="1270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3536" cy="77420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proofErr w:type="spellStart"/>
      <w:r w:rsidRPr="0047183A">
        <w:rPr>
          <w:b/>
        </w:rPr>
        <w:t>node_modules</w:t>
      </w:r>
      <w:proofErr w:type="spellEnd"/>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proofErr w:type="spellStart"/>
      <w:r w:rsidR="0047183A" w:rsidRPr="0047183A">
        <w:rPr>
          <w:b/>
        </w:rPr>
        <w:t>node_modules</w:t>
      </w:r>
      <w:proofErr w:type="spellEnd"/>
      <w:r w:rsidR="0047183A">
        <w:t>.</w:t>
      </w:r>
    </w:p>
    <w:p w14:paraId="0FAD0939" w14:textId="1102F7F1" w:rsidR="00475FD2" w:rsidRDefault="003E0B62" w:rsidP="00475FD2">
      <w:pPr>
        <w:pStyle w:val="LabStepScreenshotLevel2"/>
      </w:pPr>
      <w:r>
        <w:drawing>
          <wp:inline distT="0" distB="0" distL="0" distR="0" wp14:anchorId="1ABC7746" wp14:editId="3B7AD48E">
            <wp:extent cx="1778000" cy="1028779"/>
            <wp:effectExtent l="19050" t="19050" r="1270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614" cy="1036078"/>
                    </a:xfrm>
                    <a:prstGeom prst="rect">
                      <a:avLst/>
                    </a:prstGeom>
                    <a:noFill/>
                    <a:ln>
                      <a:solidFill>
                        <a:schemeClr val="tx1">
                          <a:lumMod val="50000"/>
                          <a:lumOff val="50000"/>
                        </a:schemeClr>
                      </a:solidFill>
                    </a:ln>
                  </pic:spPr>
                </pic:pic>
              </a:graphicData>
            </a:graphic>
          </wp:inline>
        </w:drawing>
      </w:r>
    </w:p>
    <w:p w14:paraId="0EE342F9" w14:textId="7DC263D1" w:rsidR="00475FD2" w:rsidRDefault="00C178DA" w:rsidP="0048621B">
      <w:pPr>
        <w:pStyle w:val="LabStepNumberedLevel2"/>
      </w:pPr>
      <w:r>
        <w:t xml:space="preserve">If you expand the </w:t>
      </w:r>
      <w:proofErr w:type="spellStart"/>
      <w:r w:rsidRPr="00C178DA">
        <w:rPr>
          <w:b/>
        </w:rPr>
        <w:t>node_modules</w:t>
      </w:r>
      <w:proofErr w:type="spellEnd"/>
      <w:r>
        <w:t xml:space="preserve"> folder, you will see many child folders which </w:t>
      </w:r>
      <w:r w:rsidR="00C02FF2">
        <w:t>Node.js</w:t>
      </w:r>
      <w:r>
        <w:t xml:space="preserve"> packages that have been installed.</w:t>
      </w:r>
    </w:p>
    <w:p w14:paraId="1495E04B" w14:textId="4B0030CC" w:rsidR="00C63F77" w:rsidRDefault="003816CA" w:rsidP="00C63F77">
      <w:pPr>
        <w:pStyle w:val="LabStepScreenshotLevel2"/>
      </w:pPr>
      <w:r>
        <w:drawing>
          <wp:inline distT="0" distB="0" distL="0" distR="0" wp14:anchorId="1795649E" wp14:editId="110920F5">
            <wp:extent cx="1631950" cy="1038156"/>
            <wp:effectExtent l="19050" t="19050" r="2540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3073" cy="1051593"/>
                    </a:xfrm>
                    <a:prstGeom prst="rect">
                      <a:avLst/>
                    </a:prstGeom>
                    <a:noFill/>
                    <a:ln>
                      <a:solidFill>
                        <a:schemeClr val="tx1">
                          <a:lumMod val="50000"/>
                          <a:lumOff val="50000"/>
                        </a:schemeClr>
                      </a:solidFill>
                    </a:ln>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proofErr w:type="spellStart"/>
      <w:r w:rsidRPr="00B0516F">
        <w:rPr>
          <w:b/>
        </w:rPr>
        <w:t>npm</w:t>
      </w:r>
      <w:proofErr w:type="spellEnd"/>
      <w:r w:rsidRPr="00B0516F">
        <w:rPr>
          <w:b/>
        </w:rPr>
        <w:t xml:space="preserve">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491E213E" w:rsidR="00636B3F" w:rsidRDefault="003816CA" w:rsidP="00636B3F">
      <w:pPr>
        <w:pStyle w:val="LabStepScreenshotLevel2"/>
      </w:pPr>
      <w:r>
        <w:drawing>
          <wp:inline distT="0" distB="0" distL="0" distR="0" wp14:anchorId="65849880" wp14:editId="46B00D46">
            <wp:extent cx="3044846" cy="1054100"/>
            <wp:effectExtent l="19050" t="19050" r="2222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1105" cy="1059729"/>
                    </a:xfrm>
                    <a:prstGeom prst="rect">
                      <a:avLst/>
                    </a:prstGeom>
                    <a:noFill/>
                    <a:ln>
                      <a:solidFill>
                        <a:schemeClr val="tx1">
                          <a:lumMod val="50000"/>
                          <a:lumOff val="50000"/>
                        </a:schemeClr>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771640DD">
            <wp:extent cx="4025900" cy="2065975"/>
            <wp:effectExtent l="19050" t="19050" r="1270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0988" cy="210450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7B927284">
            <wp:extent cx="4051300" cy="2085231"/>
            <wp:effectExtent l="19050" t="19050" r="2540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818" cy="2121527"/>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04A17E38" w:rsidR="00E95CD8" w:rsidRDefault="003816CA" w:rsidP="00E95CD8">
      <w:pPr>
        <w:pStyle w:val="LabStepNumberedLevel2"/>
      </w:pPr>
      <w:r>
        <w:t xml:space="preserve">If the </w:t>
      </w:r>
      <w:r w:rsidR="00E95CD8">
        <w:t>console window respond</w:t>
      </w:r>
      <w:r>
        <w:t>s</w:t>
      </w:r>
      <w:r w:rsidR="00E95CD8">
        <w:t xml:space="preserve"> by </w:t>
      </w:r>
      <w:proofErr w:type="gramStart"/>
      <w:r w:rsidR="00E95CD8">
        <w:t>prompting</w:t>
      </w:r>
      <w:proofErr w:type="gramEnd"/>
      <w:r w:rsidR="00E95CD8">
        <w:t xml:space="preserve"> you to terminate the current batch job.</w:t>
      </w:r>
    </w:p>
    <w:p w14:paraId="6113AC07" w14:textId="00459617" w:rsidR="000646BB" w:rsidRDefault="003816CA" w:rsidP="00636B3F">
      <w:pPr>
        <w:pStyle w:val="LabStepNumberedLevel2"/>
      </w:pPr>
      <w:r>
        <w:t>If prompted to confirm, t</w:t>
      </w:r>
      <w:r w:rsidR="00E95CD8">
        <w:t xml:space="preserve">ype </w:t>
      </w:r>
      <w:r w:rsidR="00E95CD8" w:rsidRPr="00E95CD8">
        <w:rPr>
          <w:b/>
        </w:rPr>
        <w:t>y</w:t>
      </w:r>
      <w:r w:rsidR="00E95CD8">
        <w:t xml:space="preserve"> then then </w:t>
      </w:r>
      <w:proofErr w:type="gramStart"/>
      <w:r w:rsidR="00E95CD8">
        <w:t>press</w:t>
      </w:r>
      <w:proofErr w:type="gramEnd"/>
      <w:r w:rsidR="00E95CD8">
        <w:t xml:space="preserve"> the </w:t>
      </w:r>
      <w:r w:rsidR="00E95CD8" w:rsidRPr="00E95CD8">
        <w:rPr>
          <w:b/>
        </w:rPr>
        <w:t>Return</w:t>
      </w:r>
      <w:r w:rsidR="00E95CD8">
        <w:t xml:space="preserve"> key to stop the web server and the current debugging session.</w:t>
      </w:r>
    </w:p>
    <w:p w14:paraId="736BD7CB" w14:textId="396FC565"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w:t>
      </w:r>
      <w:proofErr w:type="spellStart"/>
      <w:r w:rsidR="00654F18">
        <w:t>npm</w:t>
      </w:r>
      <w:proofErr w:type="spellEnd"/>
      <w:r w:rsidR="00654F18">
        <w:t xml:space="preserve">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3816CA">
        <w:t>.</w:t>
      </w:r>
    </w:p>
    <w:p w14:paraId="31A591DC" w14:textId="1E39F2C9" w:rsidR="000646BB" w:rsidRDefault="00654F18" w:rsidP="000646BB">
      <w:pPr>
        <w:pStyle w:val="LabStepNumbered"/>
      </w:pPr>
      <w:r>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lastRenderedPageBreak/>
        <w:t>Note the output in the console as the web server process starts. You should see there is a file watch in effect.</w:t>
      </w:r>
    </w:p>
    <w:p w14:paraId="0A004D58" w14:textId="160A2545" w:rsidR="008754E6" w:rsidRDefault="003816CA" w:rsidP="008754E6">
      <w:pPr>
        <w:pStyle w:val="LabStepScreenshotLevel2"/>
      </w:pPr>
      <w:r>
        <w:drawing>
          <wp:inline distT="0" distB="0" distL="0" distR="0" wp14:anchorId="65B56520" wp14:editId="578CDA68">
            <wp:extent cx="3276600" cy="1050466"/>
            <wp:effectExtent l="19050" t="19050" r="1905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9624" cy="1064259"/>
                    </a:xfrm>
                    <a:prstGeom prst="rect">
                      <a:avLst/>
                    </a:prstGeom>
                    <a:noFill/>
                    <a:ln>
                      <a:solidFill>
                        <a:schemeClr val="tx1">
                          <a:lumMod val="50000"/>
                          <a:lumOff val="50000"/>
                        </a:schemeClr>
                      </a:solid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212D2684">
            <wp:extent cx="3219450" cy="1514597"/>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148" cy="1543152"/>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 xml:space="preserve">n this exercise, you will migrate the application's client-side code from JavaScript to TypeScript. This will involve creating a new TypeScript source file named </w:t>
      </w:r>
      <w:proofErr w:type="spellStart"/>
      <w:r w:rsidR="001501E4">
        <w:t>app.ts</w:t>
      </w:r>
      <w:proofErr w:type="spellEnd"/>
      <w:r w:rsidR="001501E4">
        <w:t xml:space="preserve">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proofErr w:type="spellStart"/>
      <w:r w:rsidRPr="00616C55">
        <w:rPr>
          <w:b/>
        </w:rPr>
        <w:t>dist</w:t>
      </w:r>
      <w:proofErr w:type="spellEnd"/>
      <w:r>
        <w:t xml:space="preserve"> folder.</w:t>
      </w:r>
    </w:p>
    <w:p w14:paraId="3A6D5807" w14:textId="0B61E6DE" w:rsidR="00AB3574" w:rsidRDefault="00447907" w:rsidP="00AB3574">
      <w:pPr>
        <w:pStyle w:val="LabStepScreenshotLevel2"/>
      </w:pPr>
      <w:r>
        <w:drawing>
          <wp:inline distT="0" distB="0" distL="0" distR="0" wp14:anchorId="614344E9" wp14:editId="35CC9990">
            <wp:extent cx="2470150" cy="1364506"/>
            <wp:effectExtent l="19050" t="19050" r="2540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8006" cy="1374370"/>
                    </a:xfrm>
                    <a:prstGeom prst="rect">
                      <a:avLst/>
                    </a:prstGeom>
                    <a:noFill/>
                    <a:ln>
                      <a:solidFill>
                        <a:schemeClr val="tx1">
                          <a:lumMod val="50000"/>
                          <a:lumOff val="50000"/>
                        </a:schemeClr>
                      </a:solidFill>
                    </a:ln>
                  </pic:spPr>
                </pic:pic>
              </a:graphicData>
            </a:graphic>
          </wp:inline>
        </w:drawing>
      </w:r>
    </w:p>
    <w:p w14:paraId="5412ACC3" w14:textId="15670D20" w:rsidR="00AB3574" w:rsidRDefault="00616C55" w:rsidP="00AB3574">
      <w:pPr>
        <w:pStyle w:val="LabStepNumberedLevel2"/>
        <w:numPr>
          <w:ilvl w:val="1"/>
          <w:numId w:val="27"/>
        </w:numPr>
      </w:pPr>
      <w:r>
        <w:t xml:space="preserve">Create a new top-level folder in the project named </w:t>
      </w:r>
      <w:proofErr w:type="spellStart"/>
      <w:r w:rsidRPr="00616C55">
        <w:rPr>
          <w:b/>
        </w:rPr>
        <w:t>src</w:t>
      </w:r>
      <w:proofErr w:type="spellEnd"/>
      <w:r>
        <w:t>.</w:t>
      </w:r>
    </w:p>
    <w:p w14:paraId="0195623E" w14:textId="73E53BAB" w:rsidR="00AB3574" w:rsidRDefault="00447907" w:rsidP="00AB3574">
      <w:pPr>
        <w:pStyle w:val="LabStepScreenshotLevel2"/>
      </w:pPr>
      <w:r>
        <w:drawing>
          <wp:inline distT="0" distB="0" distL="0" distR="0" wp14:anchorId="0EA62B24" wp14:editId="01CBFF29">
            <wp:extent cx="2749550" cy="1064341"/>
            <wp:effectExtent l="19050" t="19050" r="12700"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244" cy="1065771"/>
                    </a:xfrm>
                    <a:prstGeom prst="rect">
                      <a:avLst/>
                    </a:prstGeom>
                    <a:noFill/>
                    <a:ln>
                      <a:solidFill>
                        <a:schemeClr val="tx1">
                          <a:lumMod val="50000"/>
                          <a:lumOff val="50000"/>
                        </a:schemeClr>
                      </a:solidFill>
                    </a:ln>
                  </pic:spPr>
                </pic:pic>
              </a:graphicData>
            </a:graphic>
          </wp:inline>
        </w:drawing>
      </w:r>
    </w:p>
    <w:p w14:paraId="53E83C44" w14:textId="39CA1508" w:rsidR="00AB3574" w:rsidRDefault="00616C55" w:rsidP="00AB3574">
      <w:pPr>
        <w:pStyle w:val="LabStepNumberedLevel2"/>
        <w:numPr>
          <w:ilvl w:val="1"/>
          <w:numId w:val="27"/>
        </w:numPr>
      </w:pPr>
      <w:r>
        <w:lastRenderedPageBreak/>
        <w:t xml:space="preserve">Using a drag-and-drop operation with the mouse, move the </w:t>
      </w:r>
      <w:r w:rsidRPr="00616C55">
        <w:rPr>
          <w:b/>
        </w:rPr>
        <w:t>scripts</w:t>
      </w:r>
      <w:r>
        <w:t xml:space="preserve"> folder (and the </w:t>
      </w:r>
      <w:r w:rsidRPr="00616C55">
        <w:rPr>
          <w:b/>
        </w:rPr>
        <w:t>app.js</w:t>
      </w:r>
      <w:r>
        <w:t xml:space="preserve"> file inside) from the </w:t>
      </w:r>
      <w:proofErr w:type="spellStart"/>
      <w:r w:rsidRPr="00616C55">
        <w:rPr>
          <w:b/>
        </w:rPr>
        <w:t>dist</w:t>
      </w:r>
      <w:proofErr w:type="spellEnd"/>
      <w:r>
        <w:t xml:space="preserve"> folder over to the </w:t>
      </w:r>
      <w:proofErr w:type="spellStart"/>
      <w:r w:rsidRPr="00616C55">
        <w:rPr>
          <w:b/>
        </w:rPr>
        <w:t>src</w:t>
      </w:r>
      <w:proofErr w:type="spellEnd"/>
      <w:r>
        <w:t xml:space="preserve"> folder.</w:t>
      </w:r>
    </w:p>
    <w:p w14:paraId="253C543B" w14:textId="45BC0BAB" w:rsidR="00AB3574" w:rsidRDefault="00447907" w:rsidP="00AB3574">
      <w:pPr>
        <w:pStyle w:val="LabStepScreenshotLevel2"/>
      </w:pPr>
      <w:r>
        <w:drawing>
          <wp:inline distT="0" distB="0" distL="0" distR="0" wp14:anchorId="68000F58" wp14:editId="7B061839">
            <wp:extent cx="2178050" cy="1007584"/>
            <wp:effectExtent l="19050" t="19050" r="12700"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1413" cy="1013766"/>
                    </a:xfrm>
                    <a:prstGeom prst="rect">
                      <a:avLst/>
                    </a:prstGeom>
                    <a:noFill/>
                    <a:ln>
                      <a:solidFill>
                        <a:schemeClr val="tx1">
                          <a:lumMod val="50000"/>
                          <a:lumOff val="50000"/>
                        </a:schemeClr>
                      </a:solid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proofErr w:type="spellStart"/>
      <w:r w:rsidRPr="00616C55">
        <w:rPr>
          <w:b/>
        </w:rPr>
        <w:t>app.ts</w:t>
      </w:r>
      <w:proofErr w:type="spellEnd"/>
      <w:r>
        <w:t>.</w:t>
      </w:r>
    </w:p>
    <w:p w14:paraId="7ACC6D8B" w14:textId="0F52EA3A" w:rsidR="00AB3574" w:rsidRDefault="00AB3574" w:rsidP="00AB3574">
      <w:pPr>
        <w:pStyle w:val="LabStepScreenshotLevel2"/>
      </w:pPr>
      <w:r>
        <w:drawing>
          <wp:inline distT="0" distB="0" distL="0" distR="0" wp14:anchorId="3ABC8A74" wp14:editId="171DE550">
            <wp:extent cx="1092200" cy="613060"/>
            <wp:effectExtent l="19050" t="19050" r="1270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b="4762"/>
                    <a:stretch/>
                  </pic:blipFill>
                  <pic:spPr bwMode="auto">
                    <a:xfrm>
                      <a:off x="0" y="0"/>
                      <a:ext cx="1124456" cy="6311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2FFE018D" w:rsidR="00785C2F" w:rsidRDefault="003816CA" w:rsidP="00785C2F">
      <w:pPr>
        <w:pStyle w:val="LabStepScreenshotLevel2"/>
      </w:pPr>
      <w:r>
        <w:drawing>
          <wp:inline distT="0" distB="0" distL="0" distR="0" wp14:anchorId="371B8B70" wp14:editId="062DB064">
            <wp:extent cx="5488648" cy="1219200"/>
            <wp:effectExtent l="19050" t="19050" r="1714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0380"/>
                    <a:stretch/>
                  </pic:blipFill>
                  <pic:spPr bwMode="auto">
                    <a:xfrm>
                      <a:off x="0" y="0"/>
                      <a:ext cx="5568477" cy="12369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proofErr w:type="spellStart"/>
      <w:r w:rsidR="00A92AE5" w:rsidRPr="00A92AE5">
        <w:rPr>
          <w:b/>
        </w:rPr>
        <w:t>npx</w:t>
      </w:r>
      <w:proofErr w:type="spellEnd"/>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proofErr w:type="spellStart"/>
      <w:r w:rsidRPr="008F140B">
        <w:rPr>
          <w:b/>
        </w:rPr>
        <w:t>npx</w:t>
      </w:r>
      <w:proofErr w:type="spellEnd"/>
      <w:r>
        <w:t xml:space="preserve"> command to execute the version of </w:t>
      </w:r>
      <w:r w:rsidRPr="00DA3D9F">
        <w:rPr>
          <w:b/>
        </w:rPr>
        <w:t>tsc.exe</w:t>
      </w:r>
      <w:r>
        <w:t xml:space="preserve"> that exists within the current project folder.</w:t>
      </w:r>
      <w:r w:rsidR="00DA3D9F">
        <w:t xml:space="preserve"> Note that some early versions of the </w:t>
      </w:r>
      <w:proofErr w:type="spellStart"/>
      <w:r w:rsidR="00DA3D9F" w:rsidRPr="00DA3D9F">
        <w:rPr>
          <w:b/>
        </w:rPr>
        <w:t>npx</w:t>
      </w:r>
      <w:proofErr w:type="spellEnd"/>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59AFC877" w:rsidR="00AF3B5A" w:rsidRDefault="007B207E" w:rsidP="00785C2F">
      <w:pPr>
        <w:pStyle w:val="LabStepNumberedLevel2"/>
        <w:numPr>
          <w:ilvl w:val="1"/>
          <w:numId w:val="27"/>
        </w:numPr>
      </w:pPr>
      <w:r>
        <w:t xml:space="preserve">Verify </w:t>
      </w:r>
      <w:r w:rsidR="00A05218">
        <w:t xml:space="preserve">the </w:t>
      </w:r>
      <w:proofErr w:type="spellStart"/>
      <w:r w:rsidR="00A05218" w:rsidRPr="00A05218">
        <w:rPr>
          <w:b/>
        </w:rPr>
        <w:t>tsc</w:t>
      </w:r>
      <w:proofErr w:type="spellEnd"/>
      <w:r w:rsidR="00A05218">
        <w:t xml:space="preserve"> version number. The following screenshot shows a version number of </w:t>
      </w:r>
      <w:r w:rsidR="00A05218" w:rsidRPr="00EE1D1C">
        <w:rPr>
          <w:b/>
        </w:rPr>
        <w:t>3.</w:t>
      </w:r>
      <w:r w:rsidR="00447907">
        <w:rPr>
          <w:b/>
        </w:rPr>
        <w:t>7.2</w:t>
      </w:r>
      <w:r w:rsidR="00A05218">
        <w:t xml:space="preserve"> but yours may be more recent.</w:t>
      </w:r>
    </w:p>
    <w:p w14:paraId="7FFBD3A4" w14:textId="1AB97853" w:rsidR="00785C2F" w:rsidRDefault="00447907" w:rsidP="00785C2F">
      <w:pPr>
        <w:pStyle w:val="LabStepScreenshotLevel2"/>
      </w:pPr>
      <w:r>
        <w:drawing>
          <wp:inline distT="0" distB="0" distL="0" distR="0" wp14:anchorId="57D8A2F2" wp14:editId="2D6FCF35">
            <wp:extent cx="4178300" cy="582763"/>
            <wp:effectExtent l="19050" t="19050" r="1270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773" cy="583247"/>
                    </a:xfrm>
                    <a:prstGeom prst="rect">
                      <a:avLst/>
                    </a:prstGeom>
                    <a:noFill/>
                    <a:ln>
                      <a:solidFill>
                        <a:schemeClr val="tx1">
                          <a:lumMod val="50000"/>
                          <a:lumOff val="50000"/>
                        </a:schemeClr>
                      </a:solidFill>
                    </a:ln>
                  </pic:spPr>
                </pic:pic>
              </a:graphicData>
            </a:graphic>
          </wp:inline>
        </w:drawing>
      </w:r>
    </w:p>
    <w:p w14:paraId="3ADEBB3E" w14:textId="77488393" w:rsidR="007B207E" w:rsidRDefault="007B207E" w:rsidP="007B207E">
      <w:pPr>
        <w:pStyle w:val="LabExerciseCallout"/>
      </w:pPr>
      <w:r>
        <w:lastRenderedPageBreak/>
        <w:t>Now your project is configured to use the TypeScript compiler. However, you are not quite ready to compile the TypeSc</w:t>
      </w:r>
      <w:r w:rsidR="008F140B">
        <w:t>ript</w:t>
      </w:r>
      <w:r>
        <w:t xml:space="preserve"> code inside </w:t>
      </w:r>
      <w:proofErr w:type="spellStart"/>
      <w:r w:rsidRPr="007B207E">
        <w:rPr>
          <w:b/>
        </w:rPr>
        <w:t>app.ts</w:t>
      </w:r>
      <w:proofErr w:type="spellEnd"/>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w:t>
      </w:r>
      <w:proofErr w:type="spellStart"/>
      <w:r w:rsidR="00521A7A" w:rsidRPr="00521A7A">
        <w:rPr>
          <w:b/>
        </w:rPr>
        <w:t>jquery</w:t>
      </w:r>
      <w:proofErr w:type="spellEnd"/>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proofErr w:type="spellStart"/>
      <w:r w:rsidRPr="00337EA6">
        <w:rPr>
          <w:b/>
        </w:rPr>
        <w:t>node_modules</w:t>
      </w:r>
      <w:proofErr w:type="spellEnd"/>
      <w:r>
        <w:t xml:space="preserve"> folder and you should see a new folder </w:t>
      </w:r>
      <w:r w:rsidRPr="00337EA6">
        <w:rPr>
          <w:b/>
        </w:rPr>
        <w:t>@types/</w:t>
      </w:r>
      <w:proofErr w:type="spellStart"/>
      <w:r w:rsidRPr="00337EA6">
        <w:rPr>
          <w:b/>
        </w:rPr>
        <w:t>jquery</w:t>
      </w:r>
      <w:proofErr w:type="spellEnd"/>
      <w:r>
        <w:t xml:space="preserve"> which contains a file named </w:t>
      </w:r>
      <w:proofErr w:type="spellStart"/>
      <w:r w:rsidRPr="00337EA6">
        <w:rPr>
          <w:b/>
        </w:rPr>
        <w:t>index.d.ts</w:t>
      </w:r>
      <w:proofErr w:type="spellEnd"/>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6590F02E">
            <wp:extent cx="1016000" cy="1206007"/>
            <wp:effectExtent l="19050" t="19050" r="127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7677" cy="1219868"/>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proofErr w:type="spellStart"/>
      <w:r w:rsidRPr="00521A7A">
        <w:rPr>
          <w:b/>
        </w:rPr>
        <w:t>tsconfig.json</w:t>
      </w:r>
      <w:proofErr w:type="spellEnd"/>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proofErr w:type="spellStart"/>
      <w:r w:rsidRPr="00521A7A">
        <w:rPr>
          <w:b/>
        </w:rPr>
        <w:t>tsconfig.json</w:t>
      </w:r>
      <w:proofErr w:type="spellEnd"/>
      <w:r>
        <w:t xml:space="preserve"> file</w:t>
      </w:r>
      <w:r w:rsidR="00521A7A">
        <w:t xml:space="preserve"> in your project to configure how the </w:t>
      </w:r>
      <w:proofErr w:type="spellStart"/>
      <w:r w:rsidR="00521A7A" w:rsidRPr="00521A7A">
        <w:rPr>
          <w:b/>
        </w:rPr>
        <w:t>tsc</w:t>
      </w:r>
      <w:proofErr w:type="spellEnd"/>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proofErr w:type="spellStart"/>
      <w:r w:rsidRPr="00521A7A">
        <w:rPr>
          <w:b/>
        </w:rPr>
        <w:t>tsconfig.json</w:t>
      </w:r>
      <w:proofErr w:type="spellEnd"/>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proofErr w:type="spellStart"/>
      <w:r w:rsidRPr="00521A7A">
        <w:rPr>
          <w:b/>
        </w:rPr>
        <w:t>tsconfig.json</w:t>
      </w:r>
      <w:proofErr w:type="spellEnd"/>
      <w:r>
        <w:t xml:space="preserve"> file has been created</w:t>
      </w:r>
      <w:r w:rsidR="009A0FA7">
        <w:t xml:space="preserve"> at the root of your project</w:t>
      </w:r>
      <w:r>
        <w:t>.</w:t>
      </w:r>
    </w:p>
    <w:p w14:paraId="3BE831A9" w14:textId="553B5B15" w:rsidR="00B9680E" w:rsidRPr="00B9680E" w:rsidRDefault="00447907" w:rsidP="00B9680E">
      <w:pPr>
        <w:pStyle w:val="LabStepScreenshotLevel2"/>
      </w:pPr>
      <w:r>
        <w:drawing>
          <wp:inline distT="0" distB="0" distL="0" distR="0" wp14:anchorId="71F653A7" wp14:editId="028707B1">
            <wp:extent cx="3937000" cy="1381595"/>
            <wp:effectExtent l="19050" t="19050" r="2540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7179" cy="1388676"/>
                    </a:xfrm>
                    <a:prstGeom prst="rect">
                      <a:avLst/>
                    </a:prstGeom>
                    <a:noFill/>
                    <a:ln>
                      <a:solidFill>
                        <a:schemeClr val="tx1">
                          <a:lumMod val="50000"/>
                          <a:lumOff val="50000"/>
                        </a:schemeClr>
                      </a:solidFill>
                    </a:ln>
                  </pic:spPr>
                </pic:pic>
              </a:graphicData>
            </a:graphic>
          </wp:inline>
        </w:drawing>
      </w:r>
    </w:p>
    <w:p w14:paraId="49B0CB5C" w14:textId="77777777" w:rsidR="00521A7A" w:rsidRDefault="00521A7A" w:rsidP="00AF3B5A">
      <w:pPr>
        <w:pStyle w:val="LabStepNumberedLevel2"/>
        <w:numPr>
          <w:ilvl w:val="1"/>
          <w:numId w:val="27"/>
        </w:numPr>
      </w:pPr>
      <w:r>
        <w:t xml:space="preserve">Open the </w:t>
      </w:r>
      <w:proofErr w:type="spellStart"/>
      <w:r w:rsidRPr="00521A7A">
        <w:rPr>
          <w:b/>
        </w:rPr>
        <w:t>tsconfig.json</w:t>
      </w:r>
      <w:proofErr w:type="spell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proofErr w:type="spellStart"/>
      <w:r w:rsidRPr="00521A7A">
        <w:rPr>
          <w:b/>
        </w:rPr>
        <w:t>tsconfig.json</w:t>
      </w:r>
      <w:proofErr w:type="spellEnd"/>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lastRenderedPageBreak/>
        <w:t xml:space="preserve">This JSON code is also available a file named </w:t>
      </w:r>
      <w:r w:rsidRPr="002238F0">
        <w:rPr>
          <w:b/>
        </w:rPr>
        <w:t>tsconfig.json.txt</w:t>
      </w:r>
      <w:r>
        <w:t xml:space="preserve"> in the </w:t>
      </w:r>
      <w:proofErr w:type="spellStart"/>
      <w:r w:rsidRPr="002238F0">
        <w:rPr>
          <w:b/>
        </w:rPr>
        <w:t>StarterFiles</w:t>
      </w:r>
      <w:proofErr w:type="spellEnd"/>
      <w:r>
        <w:t xml:space="preserve"> folder.</w:t>
      </w:r>
    </w:p>
    <w:p w14:paraId="6E973BA2" w14:textId="56C724BD" w:rsidR="002238F0" w:rsidRDefault="002238F0" w:rsidP="002238F0">
      <w:pPr>
        <w:pStyle w:val="LabStepNumberedLevel2"/>
        <w:numPr>
          <w:ilvl w:val="1"/>
          <w:numId w:val="27"/>
        </w:numPr>
      </w:pPr>
      <w:r>
        <w:t xml:space="preserve">Save your changes to </w:t>
      </w:r>
      <w:proofErr w:type="spellStart"/>
      <w:proofErr w:type="gramStart"/>
      <w:r w:rsidRPr="002238F0">
        <w:rPr>
          <w:b/>
        </w:rPr>
        <w:t>tsconfig.json</w:t>
      </w:r>
      <w:proofErr w:type="spellEnd"/>
      <w:proofErr w:type="gramEnd"/>
      <w:r>
        <w:t>.</w:t>
      </w:r>
    </w:p>
    <w:p w14:paraId="30D95CAD" w14:textId="5A8CA897" w:rsidR="002238F0" w:rsidRDefault="002238F0" w:rsidP="002238F0">
      <w:pPr>
        <w:pStyle w:val="LabStepNumberedLevel2"/>
        <w:numPr>
          <w:ilvl w:val="1"/>
          <w:numId w:val="27"/>
        </w:numPr>
      </w:pPr>
      <w:r>
        <w:t xml:space="preserve">Close </w:t>
      </w:r>
      <w:proofErr w:type="spellStart"/>
      <w:proofErr w:type="gramStart"/>
      <w:r w:rsidRPr="002238F0">
        <w:rPr>
          <w:b/>
        </w:rPr>
        <w:t>tsconfig.json</w:t>
      </w:r>
      <w:proofErr w:type="spellEnd"/>
      <w:proofErr w:type="gramEnd"/>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proofErr w:type="spellStart"/>
      <w:r w:rsidR="00E00794" w:rsidRPr="00E00794">
        <w:rPr>
          <w:b/>
        </w:rPr>
        <w:t>npx</w:t>
      </w:r>
      <w:proofErr w:type="spellEnd"/>
      <w:r w:rsidR="00E00794">
        <w:t xml:space="preserve"> </w:t>
      </w:r>
      <w:proofErr w:type="spellStart"/>
      <w:r w:rsidRPr="00937498">
        <w:rPr>
          <w:b/>
        </w:rPr>
        <w:t>tsc</w:t>
      </w:r>
      <w:proofErr w:type="spellEnd"/>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proofErr w:type="spellStart"/>
      <w:r w:rsidRPr="00937498">
        <w:rPr>
          <w:b/>
        </w:rPr>
        <w:t>app.js.map</w:t>
      </w:r>
      <w:proofErr w:type="spellEnd"/>
      <w:r>
        <w:t xml:space="preserve"> have been created in the </w:t>
      </w:r>
      <w:proofErr w:type="spellStart"/>
      <w:r w:rsidRPr="00937498">
        <w:rPr>
          <w:b/>
        </w:rPr>
        <w:t>dist</w:t>
      </w:r>
      <w:proofErr w:type="spellEnd"/>
      <w:r w:rsidRPr="00937498">
        <w:rPr>
          <w:b/>
        </w:rPr>
        <w:t>/scripts</w:t>
      </w:r>
      <w:r>
        <w:t xml:space="preserve"> folder.</w:t>
      </w:r>
    </w:p>
    <w:p w14:paraId="40CF206E" w14:textId="368E9774" w:rsidR="00CA4F74" w:rsidRDefault="00FD1F1A" w:rsidP="00CA4F74">
      <w:pPr>
        <w:pStyle w:val="LabStepScreenshotLevel2"/>
      </w:pPr>
      <w:r>
        <w:drawing>
          <wp:inline distT="0" distB="0" distL="0" distR="0" wp14:anchorId="1D9C697B" wp14:editId="06BC8254">
            <wp:extent cx="2033667" cy="1054100"/>
            <wp:effectExtent l="19050" t="19050" r="2413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4798" t="27913" r="59951" b="18947"/>
                    <a:stretch/>
                  </pic:blipFill>
                  <pic:spPr bwMode="auto">
                    <a:xfrm>
                      <a:off x="0" y="0"/>
                      <a:ext cx="2061947" cy="106875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310A20" w14:textId="424545CD" w:rsidR="009317C7" w:rsidRDefault="009317C7" w:rsidP="00FD1F1A">
      <w:pPr>
        <w:pStyle w:val="LabExerciseCallout"/>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r w:rsidR="00FD1F1A">
        <w:t xml:space="preserve">compiled </w:t>
      </w:r>
      <w:r>
        <w:t xml:space="preserve">into JavaScript </w:t>
      </w:r>
      <w:r w:rsidR="00937498">
        <w:t xml:space="preserve">code </w:t>
      </w:r>
      <w:r>
        <w:t>that</w:t>
      </w:r>
      <w:r w:rsidR="00937498">
        <w:t>'</w:t>
      </w:r>
      <w:r>
        <w:t xml:space="preserve">s EcmaScript5 </w:t>
      </w:r>
      <w:proofErr w:type="gramStart"/>
      <w:r w:rsidR="00937498">
        <w:t>compatible</w:t>
      </w:r>
      <w:proofErr w:type="gramEnd"/>
      <w:r w:rsidR="00937498">
        <w:t xml:space="preserve"> so 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proofErr w:type="spellStart"/>
      <w:r w:rsidRPr="00651FC2">
        <w:rPr>
          <w:b/>
        </w:rPr>
        <w:t>app.ts</w:t>
      </w:r>
      <w:proofErr w:type="spellEnd"/>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 xml:space="preserve">code doesn't take advantage of any TypeScript language features such as classes and </w:t>
      </w:r>
      <w:proofErr w:type="gramStart"/>
      <w:r>
        <w:t>strongly-typed</w:t>
      </w:r>
      <w:proofErr w:type="gramEnd"/>
      <w:r>
        <w:t xml:space="preserve">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t xml:space="preserve">Replace the code in </w:t>
      </w:r>
      <w:proofErr w:type="spellStart"/>
      <w:r w:rsidRPr="008225F4">
        <w:rPr>
          <w:b/>
        </w:rPr>
        <w:t>app.ts</w:t>
      </w:r>
      <w:proofErr w:type="spellEnd"/>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proofErr w:type="spellStart"/>
      <w:r w:rsidR="008225F4" w:rsidRPr="008225F4">
        <w:rPr>
          <w:b/>
        </w:rPr>
        <w:t>StarterFiles</w:t>
      </w:r>
      <w:proofErr w:type="spellEnd"/>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proofErr w:type="spellStart"/>
      <w:r w:rsidRPr="008225F4">
        <w:rPr>
          <w:b/>
        </w:rPr>
        <w:t>app.ts</w:t>
      </w:r>
      <w:proofErr w:type="spellEnd"/>
      <w:r>
        <w:t xml:space="preserve"> file in the </w:t>
      </w:r>
      <w:proofErr w:type="spellStart"/>
      <w:r w:rsidRPr="008225F4">
        <w:rPr>
          <w:b/>
        </w:rPr>
        <w:t>src</w:t>
      </w:r>
      <w:proofErr w:type="spellEnd"/>
      <w:r>
        <w:t xml:space="preserve"> folder.</w:t>
      </w:r>
    </w:p>
    <w:p w14:paraId="32A107FE" w14:textId="3317F206" w:rsidR="009317C7" w:rsidRDefault="009317C7" w:rsidP="009317C7">
      <w:pPr>
        <w:pStyle w:val="LabStepNumberedLevel2"/>
      </w:pPr>
      <w:r>
        <w:t xml:space="preserve">Delete the contents of </w:t>
      </w:r>
      <w:proofErr w:type="spellStart"/>
      <w:r w:rsidRPr="008225F4">
        <w:rPr>
          <w:b/>
        </w:rPr>
        <w:t>app.ts</w:t>
      </w:r>
      <w:proofErr w:type="spellEnd"/>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proofErr w:type="spellStart"/>
      <w:r w:rsidRPr="008225F4">
        <w:rPr>
          <w:b/>
        </w:rPr>
        <w:t>app.ts</w:t>
      </w:r>
      <w:proofErr w:type="spellEnd"/>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proofErr w:type="spellStart"/>
      <w:r w:rsidRPr="008225F4">
        <w:rPr>
          <w:b/>
        </w:rPr>
        <w:t>app.ts</w:t>
      </w:r>
      <w:proofErr w:type="spellEnd"/>
      <w:r>
        <w:t>.</w:t>
      </w:r>
    </w:p>
    <w:p w14:paraId="64B049DA" w14:textId="1EF253FF" w:rsidR="009317C7" w:rsidRDefault="008225F4" w:rsidP="009317C7">
      <w:pPr>
        <w:pStyle w:val="LabStepNumberedLevel2"/>
      </w:pPr>
      <w:r>
        <w:t xml:space="preserve">At the top of </w:t>
      </w:r>
      <w:proofErr w:type="spellStart"/>
      <w:r w:rsidRPr="008225F4">
        <w:rPr>
          <w:b/>
        </w:rPr>
        <w:t>app.ts</w:t>
      </w:r>
      <w:proofErr w:type="spellEnd"/>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lastRenderedPageBreak/>
        <w:t xml:space="preserve">Next, you will see another class named </w:t>
      </w:r>
      <w:proofErr w:type="spellStart"/>
      <w:r w:rsidRPr="008225F4">
        <w:rPr>
          <w:b/>
        </w:rPr>
        <w:t>QuoteManager</w:t>
      </w:r>
      <w:proofErr w:type="spellEnd"/>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proofErr w:type="spellStart"/>
      <w:r w:rsidRPr="008225F4">
        <w:rPr>
          <w:b/>
        </w:rPr>
        <w:t>app.ts</w:t>
      </w:r>
      <w:proofErr w:type="spellEnd"/>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proofErr w:type="spellStart"/>
      <w:r w:rsidRPr="00013C23">
        <w:rPr>
          <w:b/>
        </w:rPr>
        <w:t>app.ts</w:t>
      </w:r>
      <w:proofErr w:type="spellEnd"/>
      <w:r>
        <w:t xml:space="preserve">. </w:t>
      </w:r>
      <w:r w:rsidR="00013C23">
        <w:t xml:space="preserve">However, you should take note that the TypeScript editor window in Visual Studio Code will provide IntelliSense and </w:t>
      </w:r>
      <w:proofErr w:type="gramStart"/>
      <w:r w:rsidR="00013C23">
        <w:t>strongly-typed</w:t>
      </w:r>
      <w:proofErr w:type="gramEnd"/>
      <w:r w:rsidR="00013C23">
        <w:t xml:space="preserve"> program</w:t>
      </w:r>
      <w:r w:rsidR="00B74F54">
        <w:t>ming against the jQuery library. For example, Visual Studio Code automatically provides IntelliSense for the jQuery library as shown in the following screenshot.</w:t>
      </w:r>
    </w:p>
    <w:p w14:paraId="750FE088" w14:textId="64E27817" w:rsidR="00013C23" w:rsidRDefault="00FD1F1A" w:rsidP="00013C23">
      <w:pPr>
        <w:pStyle w:val="LabStepScreenshotLevel2"/>
      </w:pPr>
      <w:r>
        <w:drawing>
          <wp:inline distT="0" distB="0" distL="0" distR="0" wp14:anchorId="20DF2CE9" wp14:editId="5CAF619E">
            <wp:extent cx="3095396" cy="1263650"/>
            <wp:effectExtent l="19050" t="19050" r="1016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t="18353"/>
                    <a:stretch/>
                  </pic:blipFill>
                  <pic:spPr bwMode="auto">
                    <a:xfrm>
                      <a:off x="0" y="0"/>
                      <a:ext cx="3116013" cy="127206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t>Compile the refactored TypeScript code.</w:t>
      </w:r>
    </w:p>
    <w:p w14:paraId="67FD93A3" w14:textId="5F46D263" w:rsidR="004C580B" w:rsidRDefault="004C580B" w:rsidP="004C580B">
      <w:pPr>
        <w:pStyle w:val="LabStepNumberedLevel2"/>
      </w:pPr>
      <w:r>
        <w:t xml:space="preserve">the </w:t>
      </w:r>
      <w:proofErr w:type="spellStart"/>
      <w:r w:rsidR="008B600C" w:rsidRPr="008B600C">
        <w:rPr>
          <w:b/>
        </w:rPr>
        <w:t>npx</w:t>
      </w:r>
      <w:proofErr w:type="spellEnd"/>
      <w:r w:rsidR="008B600C" w:rsidRPr="008B600C">
        <w:rPr>
          <w:b/>
        </w:rPr>
        <w:t xml:space="preserve"> </w:t>
      </w:r>
      <w:proofErr w:type="spellStart"/>
      <w:r w:rsidRPr="008B600C">
        <w:rPr>
          <w:b/>
        </w:rPr>
        <w:t>tsc</w:t>
      </w:r>
      <w:proofErr w:type="spellEnd"/>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lastRenderedPageBreak/>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434263A1" w:rsidR="00A2507F" w:rsidRDefault="00A80234" w:rsidP="00A2507F">
      <w:pPr>
        <w:pStyle w:val="LabStepScreenshotLevel2"/>
      </w:pPr>
      <w:r>
        <w:drawing>
          <wp:inline distT="0" distB="0" distL="0" distR="0" wp14:anchorId="7F78FA4B" wp14:editId="712498E3">
            <wp:extent cx="2298700" cy="1662726"/>
            <wp:effectExtent l="19050" t="19050" r="2540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6326" cy="1668242"/>
                    </a:xfrm>
                    <a:prstGeom prst="rect">
                      <a:avLst/>
                    </a:prstGeom>
                    <a:noFill/>
                    <a:ln>
                      <a:solidFill>
                        <a:schemeClr val="tx1">
                          <a:lumMod val="50000"/>
                          <a:lumOff val="50000"/>
                        </a:schemeClr>
                      </a:solidFill>
                    </a:ln>
                  </pic:spPr>
                </pic:pic>
              </a:graphicData>
            </a:graphic>
          </wp:inline>
        </w:drawing>
      </w:r>
    </w:p>
    <w:p w14:paraId="115FFC21" w14:textId="76E17FE8" w:rsidR="00A2507F" w:rsidRDefault="00B4353B" w:rsidP="00A2507F">
      <w:pPr>
        <w:pStyle w:val="LabStepNumberedLevel2"/>
      </w:pPr>
      <w:r>
        <w:t xml:space="preserve">You should be able to see the </w:t>
      </w:r>
      <w:r w:rsidRPr="00B4353B">
        <w:rPr>
          <w:b/>
        </w:rPr>
        <w:t>Debugger for Chrome</w:t>
      </w:r>
      <w:r>
        <w:t xml:space="preserve"> </w:t>
      </w:r>
      <w:r w:rsidR="00A80234">
        <w:t xml:space="preserve">in the </w:t>
      </w:r>
      <w:r w:rsidR="00A80234" w:rsidRPr="00A80234">
        <w:rPr>
          <w:b/>
        </w:rPr>
        <w:t>Enabled</w:t>
      </w:r>
      <w:r w:rsidR="00A80234">
        <w:t xml:space="preserve"> section</w:t>
      </w:r>
      <w:r w:rsidR="00A2507F">
        <w:t>.</w:t>
      </w:r>
    </w:p>
    <w:p w14:paraId="2A5847B8" w14:textId="4E268608" w:rsidR="00A2507F" w:rsidRDefault="00A80234" w:rsidP="00A2507F">
      <w:pPr>
        <w:pStyle w:val="LabStepScreenshotLevel2"/>
      </w:pPr>
      <w:r>
        <w:drawing>
          <wp:inline distT="0" distB="0" distL="0" distR="0" wp14:anchorId="0D26D21E" wp14:editId="4246AEB7">
            <wp:extent cx="5721350" cy="1589264"/>
            <wp:effectExtent l="19050" t="19050" r="1270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763" cy="1591323"/>
                    </a:xfrm>
                    <a:prstGeom prst="rect">
                      <a:avLst/>
                    </a:prstGeom>
                    <a:noFill/>
                    <a:ln>
                      <a:solidFill>
                        <a:schemeClr val="tx1">
                          <a:lumMod val="50000"/>
                          <a:lumOff val="50000"/>
                        </a:schemeClr>
                      </a:solid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9D1DF7C" w:rsidR="00A2507F" w:rsidRPr="00A80234" w:rsidRDefault="00A80234" w:rsidP="00A2507F">
      <w:pPr>
        <w:pStyle w:val="LabStepScreenshotLevel2"/>
        <w:rPr>
          <w:b/>
        </w:rPr>
      </w:pPr>
      <w:r>
        <w:rPr>
          <w:b/>
        </w:rPr>
        <w:drawing>
          <wp:inline distT="0" distB="0" distL="0" distR="0" wp14:anchorId="361A4A5F" wp14:editId="62611B28">
            <wp:extent cx="3524250" cy="2563091"/>
            <wp:effectExtent l="19050" t="19050" r="19050"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7469" cy="2565432"/>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079263FA" w:rsidR="006768EC" w:rsidRDefault="00A80234" w:rsidP="006768EC">
      <w:pPr>
        <w:pStyle w:val="LabStepScreenshotLevel2"/>
      </w:pPr>
      <w:r>
        <w:drawing>
          <wp:inline distT="0" distB="0" distL="0" distR="0" wp14:anchorId="3DBDDCBA" wp14:editId="2E2CBE5E">
            <wp:extent cx="3746500" cy="947790"/>
            <wp:effectExtent l="19050" t="19050" r="25400"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301" cy="949258"/>
                    </a:xfrm>
                    <a:prstGeom prst="rect">
                      <a:avLst/>
                    </a:prstGeom>
                    <a:noFill/>
                    <a:ln>
                      <a:solidFill>
                        <a:schemeClr val="tx1">
                          <a:lumMod val="50000"/>
                          <a:lumOff val="50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4F196CC8" w:rsidR="00A2507F" w:rsidRDefault="00A80234" w:rsidP="00A2507F">
      <w:pPr>
        <w:pStyle w:val="LabStepScreenshotLevel2"/>
      </w:pPr>
      <w:r>
        <w:drawing>
          <wp:inline distT="0" distB="0" distL="0" distR="0" wp14:anchorId="42724EE6" wp14:editId="0CAA58F5">
            <wp:extent cx="5003800" cy="885751"/>
            <wp:effectExtent l="19050" t="19050" r="25400"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2720" cy="889100"/>
                    </a:xfrm>
                    <a:prstGeom prst="rect">
                      <a:avLst/>
                    </a:prstGeom>
                    <a:noFill/>
                    <a:ln>
                      <a:solidFill>
                        <a:schemeClr val="tx1">
                          <a:lumMod val="50000"/>
                          <a:lumOff val="50000"/>
                        </a:schemeClr>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spellStart"/>
      <w:proofErr w:type="gramStart"/>
      <w:r w:rsidRPr="00F548B5">
        <w:rPr>
          <w:b/>
        </w:rPr>
        <w:t>launch.json</w:t>
      </w:r>
      <w:proofErr w:type="spellEnd"/>
      <w:proofErr w:type="gramEnd"/>
      <w:r>
        <w:t xml:space="preserve"> has been added to the </w:t>
      </w:r>
      <w:r w:rsidRPr="00F548B5">
        <w:rPr>
          <w:b/>
        </w:rPr>
        <w:t>.</w:t>
      </w:r>
      <w:proofErr w:type="spellStart"/>
      <w:r w:rsidRPr="00F548B5">
        <w:rPr>
          <w:b/>
        </w:rPr>
        <w:t>vscode</w:t>
      </w:r>
      <w:proofErr w:type="spellEnd"/>
      <w:r>
        <w:t xml:space="preserve"> folder in project.</w:t>
      </w:r>
    </w:p>
    <w:p w14:paraId="7A49A229" w14:textId="5CDEBA54" w:rsidR="00270C40" w:rsidRDefault="000C6BC9" w:rsidP="00270C40">
      <w:pPr>
        <w:pStyle w:val="LabStepScreenshotLevel2"/>
      </w:pPr>
      <w:r>
        <w:drawing>
          <wp:inline distT="0" distB="0" distL="0" distR="0" wp14:anchorId="4B046C7C" wp14:editId="764679C9">
            <wp:extent cx="2762250" cy="829299"/>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6837" cy="833678"/>
                    </a:xfrm>
                    <a:prstGeom prst="rect">
                      <a:avLst/>
                    </a:prstGeom>
                    <a:noFill/>
                    <a:ln>
                      <a:solidFill>
                        <a:schemeClr val="tx1">
                          <a:lumMod val="50000"/>
                          <a:lumOff val="50000"/>
                        </a:schemeClr>
                      </a:solidFill>
                    </a:ln>
                  </pic:spPr>
                </pic:pic>
              </a:graphicData>
            </a:graphic>
          </wp:inline>
        </w:drawing>
      </w:r>
    </w:p>
    <w:p w14:paraId="3769E973" w14:textId="29B302C1" w:rsidR="00270C40" w:rsidRDefault="00F548B5" w:rsidP="00270C40">
      <w:pPr>
        <w:pStyle w:val="LabStepNumberedLevel2"/>
      </w:pPr>
      <w:r>
        <w:t xml:space="preserve">Replace with contents of </w:t>
      </w:r>
      <w:proofErr w:type="spellStart"/>
      <w:proofErr w:type="gramStart"/>
      <w:r>
        <w:t>launch.json</w:t>
      </w:r>
      <w:proofErr w:type="spellEnd"/>
      <w:proofErr w:type="gramEnd"/>
      <w:r>
        <w:t xml:space="preserve">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proofErr w:type="spellStart"/>
      <w:r w:rsidRPr="002238F0">
        <w:rPr>
          <w:b/>
        </w:rPr>
        <w:t>StarterFiles</w:t>
      </w:r>
      <w:proofErr w:type="spellEnd"/>
      <w:r>
        <w:t xml:space="preserve"> folder.</w:t>
      </w:r>
    </w:p>
    <w:p w14:paraId="70169C0B" w14:textId="0AA0B1E4" w:rsidR="00F548B5" w:rsidRDefault="00F548B5" w:rsidP="00F548B5">
      <w:pPr>
        <w:pStyle w:val="LabStepNumberedLevel2"/>
      </w:pPr>
      <w:r>
        <w:t xml:space="preserve">Once you have added the JSON code to match the following screenshot, save and close </w:t>
      </w:r>
      <w:proofErr w:type="spellStart"/>
      <w:proofErr w:type="gramStart"/>
      <w:r w:rsidRPr="00F548B5">
        <w:rPr>
          <w:b/>
        </w:rPr>
        <w:t>launch.json</w:t>
      </w:r>
      <w:proofErr w:type="spellEnd"/>
      <w:proofErr w:type="gramEnd"/>
      <w:r>
        <w:t>.</w:t>
      </w:r>
    </w:p>
    <w:p w14:paraId="528B79A6" w14:textId="03A67725" w:rsidR="00A2507F" w:rsidRDefault="00CD6194" w:rsidP="00A2507F">
      <w:pPr>
        <w:pStyle w:val="LabStepScreenshotLevel2"/>
      </w:pPr>
      <w:r>
        <w:drawing>
          <wp:inline distT="0" distB="0" distL="0" distR="0" wp14:anchorId="7F400DBD" wp14:editId="69BDDE00">
            <wp:extent cx="3228201" cy="1327150"/>
            <wp:effectExtent l="19050" t="19050" r="10795"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6" cy="1331386"/>
                    </a:xfrm>
                    <a:prstGeom prst="rect">
                      <a:avLst/>
                    </a:prstGeom>
                    <a:noFill/>
                    <a:ln>
                      <a:solidFill>
                        <a:schemeClr val="tx1">
                          <a:lumMod val="50000"/>
                          <a:lumOff val="50000"/>
                        </a:schemeClr>
                      </a:solidFill>
                    </a:ln>
                  </pic:spPr>
                </pic:pic>
              </a:graphicData>
            </a:graphic>
          </wp:inline>
        </w:drawing>
      </w:r>
    </w:p>
    <w:p w14:paraId="0B919369" w14:textId="6B77B85F" w:rsidR="00270C40" w:rsidRDefault="00270C40" w:rsidP="00270C40">
      <w:pPr>
        <w:pStyle w:val="LabStepNumbered"/>
      </w:pPr>
      <w:r>
        <w:lastRenderedPageBreak/>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0274A255" w:rsidR="00A2507F" w:rsidRDefault="00CD6194" w:rsidP="00A2507F">
      <w:pPr>
        <w:pStyle w:val="LabStepScreenshotLevel2"/>
      </w:pPr>
      <w:r>
        <w:drawing>
          <wp:inline distT="0" distB="0" distL="0" distR="0" wp14:anchorId="70D22BF2" wp14:editId="5D5DF134">
            <wp:extent cx="2374900" cy="524977"/>
            <wp:effectExtent l="19050" t="19050" r="25400" b="279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l="13741" b="61207"/>
                    <a:stretch/>
                  </pic:blipFill>
                  <pic:spPr bwMode="auto">
                    <a:xfrm>
                      <a:off x="0" y="0"/>
                      <a:ext cx="2494032" cy="5513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proofErr w:type="spellStart"/>
      <w:r w:rsidRPr="00C77711">
        <w:rPr>
          <w:b/>
        </w:rPr>
        <w:t>app.ts</w:t>
      </w:r>
      <w:proofErr w:type="spellEnd"/>
      <w:r>
        <w:t xml:space="preserve"> file from the </w:t>
      </w:r>
      <w:proofErr w:type="spellStart"/>
      <w:r w:rsidRPr="00C77711">
        <w:rPr>
          <w:b/>
        </w:rPr>
        <w:t>src</w:t>
      </w:r>
      <w:proofErr w:type="spellEnd"/>
      <w:r w:rsidRPr="00C77711">
        <w:rPr>
          <w:b/>
        </w:rPr>
        <w:t>/script</w:t>
      </w:r>
      <w:r>
        <w:t xml:space="preserve"> folder in a code editor window.</w:t>
      </w:r>
    </w:p>
    <w:p w14:paraId="74AA54F5" w14:textId="6DA6AA82" w:rsidR="00FC46EE" w:rsidRDefault="00CD6194" w:rsidP="00A2507F">
      <w:pPr>
        <w:pStyle w:val="LabStepScreenshotLevel2"/>
      </w:pPr>
      <w:r>
        <w:drawing>
          <wp:inline distT="0" distB="0" distL="0" distR="0" wp14:anchorId="06192CE7" wp14:editId="3BFDD527">
            <wp:extent cx="2469573" cy="1054100"/>
            <wp:effectExtent l="19050" t="19050" r="26035"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4">
                      <a:extLst>
                        <a:ext uri="{28A0092B-C50C-407E-A947-70E740481C1C}">
                          <a14:useLocalDpi xmlns:a14="http://schemas.microsoft.com/office/drawing/2010/main" val="0"/>
                        </a:ext>
                      </a:extLst>
                    </a:blip>
                    <a:srcRect b="29721"/>
                    <a:stretch/>
                  </pic:blipFill>
                  <pic:spPr bwMode="auto">
                    <a:xfrm>
                      <a:off x="0" y="0"/>
                      <a:ext cx="2482100" cy="105944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8288C" w14:textId="4FFB39C9" w:rsidR="00270C40" w:rsidRDefault="00C77711" w:rsidP="00270C40">
      <w:pPr>
        <w:pStyle w:val="LabStepNumberedLevel2"/>
      </w:pPr>
      <w:r>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6B1D8D1A" w14:textId="30C480B4" w:rsidR="00FC46EE" w:rsidRDefault="00A8282E" w:rsidP="00A2507F">
      <w:pPr>
        <w:pStyle w:val="LabStepScreenshotLevel2"/>
      </w:pPr>
      <w:r>
        <w:drawing>
          <wp:inline distT="0" distB="0" distL="0" distR="0" wp14:anchorId="0A9D31C4" wp14:editId="7DAF2212">
            <wp:extent cx="5124450" cy="1515013"/>
            <wp:effectExtent l="19050" t="19050" r="19050"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9257" cy="1519391"/>
                    </a:xfrm>
                    <a:prstGeom prst="rect">
                      <a:avLst/>
                    </a:prstGeom>
                    <a:noFill/>
                    <a:ln>
                      <a:solidFill>
                        <a:schemeClr val="tx1">
                          <a:lumMod val="50000"/>
                          <a:lumOff val="50000"/>
                        </a:schemeClr>
                      </a:solid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03DF6ACA" w:rsidR="00FC46EE" w:rsidRDefault="00A8282E" w:rsidP="00A2507F">
      <w:pPr>
        <w:pStyle w:val="LabStepScreenshotLevel2"/>
      </w:pPr>
      <w:r>
        <w:drawing>
          <wp:inline distT="0" distB="0" distL="0" distR="0" wp14:anchorId="59911A68" wp14:editId="139F516D">
            <wp:extent cx="5505450" cy="1682221"/>
            <wp:effectExtent l="19050" t="19050" r="1905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8209" cy="1686120"/>
                    </a:xfrm>
                    <a:prstGeom prst="rect">
                      <a:avLst/>
                    </a:prstGeom>
                    <a:noFill/>
                    <a:ln>
                      <a:solidFill>
                        <a:schemeClr val="tx1">
                          <a:lumMod val="50000"/>
                          <a:lumOff val="50000"/>
                        </a:schemeClr>
                      </a:solidFill>
                    </a:ln>
                  </pic:spPr>
                </pic:pic>
              </a:graphicData>
            </a:graphic>
          </wp:inline>
        </w:drawing>
      </w:r>
    </w:p>
    <w:p w14:paraId="46BFD0CE" w14:textId="603AE39C" w:rsidR="00270C40" w:rsidRDefault="00C77711" w:rsidP="00270C40">
      <w:pPr>
        <w:pStyle w:val="LabStepNumberedLevel2"/>
      </w:pPr>
      <w:r>
        <w:lastRenderedPageBreak/>
        <w:t xml:space="preserve">Click the </w:t>
      </w:r>
      <w:r w:rsidRPr="00AC6CD2">
        <w:rPr>
          <w:b/>
        </w:rPr>
        <w:t xml:space="preserve">Step </w:t>
      </w:r>
      <w:r w:rsidR="00A8282E">
        <w:rPr>
          <w:b/>
        </w:rPr>
        <w:t>Into</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w:t>
      </w:r>
      <w:proofErr w:type="gramStart"/>
      <w:r w:rsidR="00AC6CD2">
        <w:t>single-stepping</w:t>
      </w:r>
      <w:proofErr w:type="gramEnd"/>
      <w:r w:rsidR="00AC6CD2">
        <w:t xml:space="preserve"> through your code.</w:t>
      </w:r>
    </w:p>
    <w:p w14:paraId="28F8B011" w14:textId="0FEDFF01" w:rsidR="00884CD6" w:rsidRDefault="00A8282E" w:rsidP="00A2507F">
      <w:pPr>
        <w:pStyle w:val="LabStepScreenshotLevel2"/>
      </w:pPr>
      <w:r>
        <w:drawing>
          <wp:inline distT="0" distB="0" distL="0" distR="0" wp14:anchorId="5507B5D4" wp14:editId="4747BBA2">
            <wp:extent cx="4406900" cy="1739853"/>
            <wp:effectExtent l="19050" t="19050" r="1270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006" cy="1744633"/>
                    </a:xfrm>
                    <a:prstGeom prst="rect">
                      <a:avLst/>
                    </a:prstGeom>
                    <a:noFill/>
                    <a:ln>
                      <a:solidFill>
                        <a:schemeClr val="tx1">
                          <a:lumMod val="50000"/>
                          <a:lumOff val="50000"/>
                        </a:schemeClr>
                      </a:solidFill>
                    </a:ln>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w:t>
      </w:r>
      <w:proofErr w:type="gramStart"/>
      <w:r w:rsidR="00C77711">
        <w:t>project</w:t>
      </w:r>
      <w:proofErr w:type="gramEnd"/>
      <w:r w:rsidR="00C77711">
        <w:t xml:space="preserve"> so all the source files are kept inside the </w:t>
      </w:r>
      <w:proofErr w:type="spellStart"/>
      <w:r w:rsidR="00C77711" w:rsidRPr="00C77711">
        <w:rPr>
          <w:b/>
        </w:rPr>
        <w:t>src</w:t>
      </w:r>
      <w:proofErr w:type="spellEnd"/>
      <w:r w:rsidR="00C77711">
        <w:t xml:space="preserve"> folder. Then you will write gulp tasks to build out the </w:t>
      </w:r>
      <w:proofErr w:type="spellStart"/>
      <w:r w:rsidR="00C77711" w:rsidRPr="00C77711">
        <w:rPr>
          <w:b/>
        </w:rPr>
        <w:t>dist</w:t>
      </w:r>
      <w:proofErr w:type="spellEnd"/>
      <w:r w:rsidR="00C77711">
        <w:t xml:space="preserve"> folder with all the files that need to </w:t>
      </w:r>
      <w:proofErr w:type="gramStart"/>
      <w:r w:rsidR="00C77711">
        <w:t>distributed</w:t>
      </w:r>
      <w:proofErr w:type="gramEnd"/>
      <w:r w:rsidR="00C77711">
        <w:t xml:space="preserve">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proofErr w:type="spellStart"/>
      <w:r w:rsidR="00C77711" w:rsidRPr="00C77711">
        <w:rPr>
          <w:b/>
        </w:rPr>
        <w:t>src</w:t>
      </w:r>
      <w:proofErr w:type="spellEnd"/>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proofErr w:type="spellStart"/>
      <w:r w:rsidRPr="00525250">
        <w:rPr>
          <w:b/>
        </w:rPr>
        <w:t>dist</w:t>
      </w:r>
      <w:proofErr w:type="spellEnd"/>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247E9891" w:rsidR="00133634" w:rsidRDefault="008715C3" w:rsidP="00C80CE8">
      <w:pPr>
        <w:pStyle w:val="LabStepScreenshotLevel2"/>
      </w:pPr>
      <w:r>
        <w:drawing>
          <wp:inline distT="0" distB="0" distL="0" distR="0" wp14:anchorId="585005BD" wp14:editId="1BD4D02B">
            <wp:extent cx="2368550" cy="1320248"/>
            <wp:effectExtent l="19050" t="19050" r="12700" b="133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0558" cy="1326941"/>
                    </a:xfrm>
                    <a:prstGeom prst="rect">
                      <a:avLst/>
                    </a:prstGeom>
                    <a:noFill/>
                    <a:ln>
                      <a:solidFill>
                        <a:schemeClr val="tx1">
                          <a:lumMod val="50000"/>
                          <a:lumOff val="50000"/>
                        </a:schemeClr>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43EF6404" w14:textId="6F7F7966" w:rsidR="00525250" w:rsidRDefault="00525250" w:rsidP="00525250">
      <w:pPr>
        <w:pStyle w:val="LabStepNumberedLevel2"/>
      </w:pPr>
      <w:r>
        <w:t xml:space="preserve">Using a drag-and-drop operation with the mouse, move the </w:t>
      </w:r>
      <w:proofErr w:type="spellStart"/>
      <w:r>
        <w:rPr>
          <w:b/>
        </w:rPr>
        <w:t>css</w:t>
      </w:r>
      <w:proofErr w:type="spellEnd"/>
      <w:r>
        <w:t xml:space="preserve"> folder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0861332C" w14:textId="007B8BDD" w:rsidR="00525250" w:rsidRDefault="00525250" w:rsidP="00525250">
      <w:pPr>
        <w:pStyle w:val="LabStepNumberedLevel2"/>
      </w:pPr>
      <w:r>
        <w:t xml:space="preserve">The contents of the </w:t>
      </w:r>
      <w:proofErr w:type="spellStart"/>
      <w:r w:rsidRPr="00525250">
        <w:rPr>
          <w:b/>
        </w:rPr>
        <w:t>src</w:t>
      </w:r>
      <w:proofErr w:type="spellEnd"/>
      <w:r>
        <w:t xml:space="preserve"> folder in your project should now match the following screenshot.</w:t>
      </w:r>
    </w:p>
    <w:p w14:paraId="5AA7555C" w14:textId="6D4A8C37" w:rsidR="00C80CE8" w:rsidRDefault="003506B6" w:rsidP="00C80CE8">
      <w:pPr>
        <w:pStyle w:val="LabStepScreenshotLevel2"/>
      </w:pPr>
      <w:r>
        <w:drawing>
          <wp:inline distT="0" distB="0" distL="0" distR="0" wp14:anchorId="6A67BCDF" wp14:editId="5469B2A9">
            <wp:extent cx="1841500" cy="1752753"/>
            <wp:effectExtent l="19050" t="19050" r="2540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49754" cy="1760610"/>
                    </a:xfrm>
                    <a:prstGeom prst="rect">
                      <a:avLst/>
                    </a:prstGeom>
                    <a:noFill/>
                    <a:ln>
                      <a:solidFill>
                        <a:schemeClr val="tx1">
                          <a:lumMod val="50000"/>
                          <a:lumOff val="50000"/>
                        </a:schemeClr>
                      </a:solidFill>
                    </a:ln>
                  </pic:spPr>
                </pic:pic>
              </a:graphicData>
            </a:graphic>
          </wp:inline>
        </w:drawing>
      </w:r>
    </w:p>
    <w:p w14:paraId="61D22880" w14:textId="431A9AF1" w:rsidR="00AC5483" w:rsidRDefault="00133634" w:rsidP="00AC5483">
      <w:pPr>
        <w:pStyle w:val="LabStepNumbered"/>
      </w:pPr>
      <w:r>
        <w:lastRenderedPageBreak/>
        <w:t>Install</w:t>
      </w:r>
      <w:r w:rsidR="00525250">
        <w:t xml:space="preserve"> the</w:t>
      </w:r>
      <w:r>
        <w:t xml:space="preserve"> </w:t>
      </w:r>
      <w:r w:rsidRPr="00525250">
        <w:rPr>
          <w:b/>
        </w:rPr>
        <w:t>gulp</w:t>
      </w:r>
      <w:r w:rsidR="00525250">
        <w:t xml:space="preserve"> task runner utility </w:t>
      </w:r>
      <w:r w:rsidR="00BF5B26">
        <w:t>using</w:t>
      </w:r>
      <w:r w:rsidR="00525250">
        <w:t xml:space="preserve"> </w:t>
      </w:r>
      <w:proofErr w:type="spellStart"/>
      <w:r w:rsidR="00525250" w:rsidRPr="00525250">
        <w:rPr>
          <w:b/>
        </w:rPr>
        <w:t>npm</w:t>
      </w:r>
      <w:proofErr w:type="spellEnd"/>
      <w:r w:rsidR="00525250">
        <w:t>.</w:t>
      </w:r>
    </w:p>
    <w:p w14:paraId="152D8247" w14:textId="5E626FE1" w:rsidR="00525250" w:rsidRDefault="00525250" w:rsidP="00133634">
      <w:pPr>
        <w:pStyle w:val="LabStepNumberedLevel2"/>
      </w:pPr>
      <w:r>
        <w:t xml:space="preserve">Return to the console in </w:t>
      </w:r>
      <w:r w:rsidR="00133634">
        <w:t>the Integrated Terminal</w:t>
      </w:r>
      <w:r w:rsidR="003506B6">
        <w:t>.</w:t>
      </w:r>
    </w:p>
    <w:p w14:paraId="30C8C35D" w14:textId="1ED3CCE4" w:rsidR="00133634" w:rsidRDefault="00525250" w:rsidP="00133634">
      <w:pPr>
        <w:pStyle w:val="LabStepNumberedLevel2"/>
      </w:pPr>
      <w:r>
        <w:t xml:space="preserve">Run the following </w:t>
      </w:r>
      <w:proofErr w:type="spellStart"/>
      <w:r w:rsidRPr="00BF5B26">
        <w:rPr>
          <w:b/>
        </w:rPr>
        <w:t>npm</w:t>
      </w:r>
      <w:proofErr w:type="spellEnd"/>
      <w:r w:rsidRPr="00BF5B26">
        <w:rPr>
          <w:b/>
        </w:rPr>
        <w:t xml:space="preserve"> install</w:t>
      </w:r>
      <w:r>
        <w:t xml:space="preserve"> command to </w:t>
      </w:r>
      <w:r w:rsidR="00BF5B26">
        <w:t xml:space="preserve">perform of project-specific installation of the </w:t>
      </w:r>
      <w:r w:rsidR="00BF5B26" w:rsidRPr="00BF5B26">
        <w:rPr>
          <w:b/>
        </w:rPr>
        <w:t>gulp</w:t>
      </w:r>
      <w:r w:rsidR="00BF5B26">
        <w:t xml:space="preserve"> package</w:t>
      </w:r>
      <w:r w:rsidR="007D121D">
        <w:t xml:space="preserve"> version 3</w:t>
      </w:r>
      <w:r w:rsidR="00133634">
        <w:t>.</w:t>
      </w:r>
    </w:p>
    <w:p w14:paraId="03F19E4B" w14:textId="35E870DB" w:rsidR="00133634" w:rsidRDefault="00133634" w:rsidP="00133634">
      <w:pPr>
        <w:pStyle w:val="LabStepCodeBlockLevel2"/>
      </w:pPr>
      <w:r>
        <w:t>npm install gulp</w:t>
      </w:r>
      <w:r w:rsidR="007D121D">
        <w:t>@3</w:t>
      </w:r>
      <w:r>
        <w:t xml:space="preserve"> --save-dev</w:t>
      </w:r>
    </w:p>
    <w:p w14:paraId="7C4019E7" w14:textId="1DDEA551" w:rsidR="003506B6" w:rsidRDefault="003506B6" w:rsidP="003506B6">
      <w:pPr>
        <w:pStyle w:val="LabExerciseCallout"/>
      </w:pPr>
      <w:r>
        <w:t>Note that there is a version 4 release of gulp, this lab will use the latest 3.x version of gulp. The SharePoint Framework as of version 1.9.1 still use version 3 and has not yet moved to gulp version 4. This lab is still using version 3 to stay consistent with the SharePoint Framework.</w:t>
      </w:r>
    </w:p>
    <w:p w14:paraId="3DE01620" w14:textId="016AE0D6" w:rsidR="00133634" w:rsidRDefault="00525250" w:rsidP="00133634">
      <w:pPr>
        <w:pStyle w:val="LabStepNumberedLevel2"/>
      </w:pPr>
      <w:r>
        <w:t xml:space="preserve">Wait until the </w:t>
      </w:r>
      <w:proofErr w:type="spellStart"/>
      <w:r w:rsidRPr="00525250">
        <w:rPr>
          <w:b/>
        </w:rPr>
        <w:t>npm</w:t>
      </w:r>
      <w:proofErr w:type="spellEnd"/>
      <w:r w:rsidRPr="00525250">
        <w:rPr>
          <w:b/>
        </w:rPr>
        <w:t xml:space="preserve"> install</w:t>
      </w:r>
      <w:r>
        <w:t xml:space="preserve"> command completes.</w:t>
      </w:r>
    </w:p>
    <w:p w14:paraId="74E47C55" w14:textId="7227C132" w:rsidR="00133634" w:rsidRDefault="003506B6" w:rsidP="00133634">
      <w:pPr>
        <w:pStyle w:val="LabStepScreenshotLevel2"/>
      </w:pPr>
      <w:r>
        <w:drawing>
          <wp:inline distT="0" distB="0" distL="0" distR="0" wp14:anchorId="5B0CD135" wp14:editId="6596B510">
            <wp:extent cx="5545748" cy="1725344"/>
            <wp:effectExtent l="19050" t="19050" r="17145"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5609" cy="1734634"/>
                    </a:xfrm>
                    <a:prstGeom prst="rect">
                      <a:avLst/>
                    </a:prstGeom>
                    <a:noFill/>
                    <a:ln>
                      <a:solidFill>
                        <a:schemeClr val="tx1">
                          <a:lumMod val="50000"/>
                          <a:lumOff val="50000"/>
                        </a:schemeClr>
                      </a:solid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proofErr w:type="spellStart"/>
      <w:r w:rsidRPr="002807B2">
        <w:rPr>
          <w:b/>
        </w:rPr>
        <w:t>npm</w:t>
      </w:r>
      <w:proofErr w:type="spellEnd"/>
      <w:r w:rsidRPr="002807B2">
        <w:rPr>
          <w:b/>
        </w:rPr>
        <w:t xml:space="preserve"> install gulp --save-dev --force</w:t>
      </w:r>
      <w:r>
        <w:t>)</w:t>
      </w:r>
    </w:p>
    <w:p w14:paraId="2829750B" w14:textId="208554F3" w:rsidR="00133634" w:rsidRDefault="002807B2" w:rsidP="002807B2">
      <w:pPr>
        <w:pStyle w:val="LabStepNumberedLevel2"/>
      </w:pPr>
      <w:r>
        <w:t xml:space="preserve">Install the </w:t>
      </w:r>
      <w:r w:rsidRPr="002807B2">
        <w:rPr>
          <w:b/>
        </w:rPr>
        <w:t>gulp</w:t>
      </w:r>
      <w:r>
        <w:t xml:space="preserve"> </w:t>
      </w:r>
      <w:r w:rsidR="0070406C">
        <w:t xml:space="preserve">version 3 </w:t>
      </w:r>
      <w:r>
        <w:t xml:space="preserve">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4D821D25" w:rsidR="002807B2" w:rsidRDefault="002807B2" w:rsidP="002807B2">
      <w:pPr>
        <w:pStyle w:val="LabStepCodeBlockLevel2"/>
      </w:pPr>
      <w:r>
        <w:t>npm install -g gulp</w:t>
      </w:r>
      <w:r w:rsidR="0070406C">
        <w:t>@3</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4676E6E6" w:rsidR="002824AE" w:rsidRDefault="003506B6" w:rsidP="002824AE">
      <w:pPr>
        <w:pStyle w:val="LabStepScreenshotLevel2"/>
      </w:pPr>
      <w:r>
        <w:drawing>
          <wp:inline distT="0" distB="0" distL="0" distR="0" wp14:anchorId="3DC61877" wp14:editId="23EB7807">
            <wp:extent cx="2736850" cy="684213"/>
            <wp:effectExtent l="19050" t="19050" r="25400" b="209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1049" cy="690263"/>
                    </a:xfrm>
                    <a:prstGeom prst="rect">
                      <a:avLst/>
                    </a:prstGeom>
                    <a:noFill/>
                    <a:ln>
                      <a:solidFill>
                        <a:schemeClr val="tx1">
                          <a:lumMod val="50000"/>
                          <a:lumOff val="50000"/>
                        </a:schemeClr>
                      </a:solid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2261B8A" w:rsidR="002824AE" w:rsidRDefault="00146F86" w:rsidP="002824AE">
      <w:pPr>
        <w:pStyle w:val="LabStepScreenshotLevel2"/>
      </w:pPr>
      <w:r>
        <w:drawing>
          <wp:inline distT="0" distB="0" distL="0" distR="0" wp14:anchorId="3E7E511D" wp14:editId="6F6CE75F">
            <wp:extent cx="1866900" cy="1555750"/>
            <wp:effectExtent l="19050" t="19050" r="19050" b="254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0164" cy="1558470"/>
                    </a:xfrm>
                    <a:prstGeom prst="rect">
                      <a:avLst/>
                    </a:prstGeom>
                    <a:noFill/>
                    <a:ln>
                      <a:solidFill>
                        <a:schemeClr val="tx1">
                          <a:lumMod val="50000"/>
                          <a:lumOff val="50000"/>
                        </a:schemeClr>
                      </a:solidFill>
                    </a:ln>
                  </pic:spPr>
                </pic:pic>
              </a:graphicData>
            </a:graphic>
          </wp:inline>
        </w:drawing>
      </w:r>
    </w:p>
    <w:p w14:paraId="210DAE38" w14:textId="5B776C31" w:rsidR="002824AE" w:rsidRDefault="002824AE" w:rsidP="002824AE">
      <w:pPr>
        <w:pStyle w:val="LabStepNumberedLevel2"/>
      </w:pPr>
      <w:r>
        <w:lastRenderedPageBreak/>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00DC84FF" w:rsidR="00C74E9F" w:rsidRDefault="009A0330" w:rsidP="00C74E9F">
      <w:pPr>
        <w:pStyle w:val="LabStepScreenshotLevel2"/>
      </w:pPr>
      <w:r>
        <w:drawing>
          <wp:inline distT="0" distB="0" distL="0" distR="0" wp14:anchorId="31DD4BD5" wp14:editId="6A3BD327">
            <wp:extent cx="3917512" cy="704281"/>
            <wp:effectExtent l="19050" t="19050" r="26035" b="196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3">
                      <a:extLst>
                        <a:ext uri="{28A0092B-C50C-407E-A947-70E740481C1C}">
                          <a14:useLocalDpi xmlns:a14="http://schemas.microsoft.com/office/drawing/2010/main" val="0"/>
                        </a:ext>
                      </a:extLst>
                    </a:blip>
                    <a:srcRect l="2962" t="28825" r="6175"/>
                    <a:stretch/>
                  </pic:blipFill>
                  <pic:spPr bwMode="auto">
                    <a:xfrm>
                      <a:off x="0" y="0"/>
                      <a:ext cx="4300221" cy="77308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proofErr w:type="spellStart"/>
      <w:r w:rsidR="008C25B8" w:rsidRPr="0081038F">
        <w:rPr>
          <w:b/>
        </w:rPr>
        <w:t>dist</w:t>
      </w:r>
      <w:proofErr w:type="spellEnd"/>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proofErr w:type="spellStart"/>
      <w:r w:rsidRPr="0081038F">
        <w:rPr>
          <w:b/>
        </w:rPr>
        <w:t>npm</w:t>
      </w:r>
      <w:proofErr w:type="spellEnd"/>
      <w:r w:rsidRPr="0081038F">
        <w:rPr>
          <w:b/>
        </w:rPr>
        <w:t xml:space="preserve"> install</w:t>
      </w:r>
      <w:r>
        <w:t xml:space="preserve"> command to complete.</w:t>
      </w:r>
    </w:p>
    <w:p w14:paraId="673DDF2A" w14:textId="2C91DA78" w:rsidR="00624FF2" w:rsidRDefault="009A0330" w:rsidP="00624FF2">
      <w:pPr>
        <w:pStyle w:val="LabStepScreenshotLevel2"/>
      </w:pPr>
      <w:r>
        <w:drawing>
          <wp:inline distT="0" distB="0" distL="0" distR="0" wp14:anchorId="7E8C5327" wp14:editId="21664AB4">
            <wp:extent cx="3829619" cy="857081"/>
            <wp:effectExtent l="19050" t="19050" r="19050"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4">
                      <a:extLst>
                        <a:ext uri="{28A0092B-C50C-407E-A947-70E740481C1C}">
                          <a14:useLocalDpi xmlns:a14="http://schemas.microsoft.com/office/drawing/2010/main" val="0"/>
                        </a:ext>
                      </a:extLst>
                    </a:blip>
                    <a:srcRect l="-1" r="25463"/>
                    <a:stretch/>
                  </pic:blipFill>
                  <pic:spPr bwMode="auto">
                    <a:xfrm>
                      <a:off x="0" y="0"/>
                      <a:ext cx="4146248" cy="92794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A3B35B" w14:textId="155224C1" w:rsidR="0081038F" w:rsidRDefault="0081038F" w:rsidP="008C25B8">
      <w:pPr>
        <w:pStyle w:val="LabStepNumberedLevel2"/>
      </w:pPr>
      <w:r>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proofErr w:type="spellStart"/>
      <w:r w:rsidRPr="008C25B8">
        <w:rPr>
          <w:b/>
        </w:rPr>
        <w:t>dist</w:t>
      </w:r>
      <w:proofErr w:type="spellEnd"/>
      <w:r>
        <w:t xml:space="preserve"> folder has been deleted from your project's root folder.</w:t>
      </w:r>
    </w:p>
    <w:p w14:paraId="069226BB" w14:textId="02866482" w:rsidR="00DB6FD6" w:rsidRDefault="009A0330" w:rsidP="00DB6FD6">
      <w:pPr>
        <w:pStyle w:val="LabStepScreenshotLevel2"/>
      </w:pPr>
      <w:r>
        <w:drawing>
          <wp:inline distT="0" distB="0" distL="0" distR="0" wp14:anchorId="0022883A" wp14:editId="5967D82B">
            <wp:extent cx="4047983" cy="548061"/>
            <wp:effectExtent l="19050" t="19050" r="10160" b="234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201" t="27146" r="8327" b="16954"/>
                    <a:stretch/>
                  </pic:blipFill>
                  <pic:spPr bwMode="auto">
                    <a:xfrm>
                      <a:off x="0" y="0"/>
                      <a:ext cx="4303868" cy="58270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86D69" w14:textId="6D386541" w:rsidR="008C25B8" w:rsidRDefault="00BC5760" w:rsidP="008C25B8">
      <w:pPr>
        <w:pStyle w:val="LabStepNumbered"/>
      </w:pPr>
      <w:r>
        <w:lastRenderedPageBreak/>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proofErr w:type="spellStart"/>
      <w:r w:rsidRPr="009461B9">
        <w:rPr>
          <w:b/>
        </w:rPr>
        <w:t>npm</w:t>
      </w:r>
      <w:proofErr w:type="spellEnd"/>
      <w:r w:rsidRPr="009461B9">
        <w:rPr>
          <w:b/>
        </w:rPr>
        <w:t xml:space="preserve"> install</w:t>
      </w:r>
      <w:r>
        <w:t xml:space="preserve"> command completes.</w:t>
      </w:r>
    </w:p>
    <w:p w14:paraId="1D3CAD1B" w14:textId="7B0DF05F" w:rsidR="00C0720F" w:rsidRDefault="00C0720F" w:rsidP="00C0720F">
      <w:pPr>
        <w:pStyle w:val="LabStepNumberedLevel2"/>
      </w:pPr>
      <w:r>
        <w:t xml:space="preserve">Install the </w:t>
      </w:r>
      <w:r w:rsidRPr="00C0720F">
        <w:rPr>
          <w:b/>
        </w:rPr>
        <w:t>gulp-</w:t>
      </w:r>
      <w:proofErr w:type="spellStart"/>
      <w:r w:rsidRPr="00C0720F">
        <w:rPr>
          <w:b/>
        </w:rPr>
        <w:t>sourcemaps</w:t>
      </w:r>
      <w:proofErr w:type="spellEnd"/>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proofErr w:type="spellStart"/>
      <w:r w:rsidRPr="00BC5760">
        <w:rPr>
          <w:b/>
        </w:rPr>
        <w:t>npm</w:t>
      </w:r>
      <w:proofErr w:type="spellEnd"/>
      <w:r w:rsidRPr="00BC5760">
        <w:rPr>
          <w:b/>
        </w:rPr>
        <w:t xml:space="preserve"> install</w:t>
      </w:r>
      <w:r>
        <w:t xml:space="preserve"> command to complete.</w:t>
      </w:r>
    </w:p>
    <w:p w14:paraId="17331BA5" w14:textId="0FA20FFA" w:rsidR="00D230AC" w:rsidRDefault="009461B9" w:rsidP="00624FF2">
      <w:pPr>
        <w:pStyle w:val="LabStepNumberedLevel2"/>
      </w:pPr>
      <w:r>
        <w:t xml:space="preserve">At the top of </w:t>
      </w:r>
      <w:r w:rsidRPr="002A3F01">
        <w:rPr>
          <w:b/>
        </w:rPr>
        <w:t>gulpfile.</w:t>
      </w:r>
      <w:r w:rsidR="00C029F8" w:rsidRPr="002A3F01">
        <w:rPr>
          <w:b/>
        </w:rPr>
        <w:t>js</w:t>
      </w:r>
      <w:r>
        <w:t xml:space="preserve">, add to more lines to create variables named </w:t>
      </w:r>
      <w:proofErr w:type="spellStart"/>
      <w:r w:rsidRPr="009461B9">
        <w:rPr>
          <w:b/>
        </w:rPr>
        <w:t>ts</w:t>
      </w:r>
      <w:proofErr w:type="spellEnd"/>
      <w:r>
        <w:t xml:space="preserve"> and </w:t>
      </w:r>
      <w:proofErr w:type="spellStart"/>
      <w:r w:rsidRPr="009461B9">
        <w:rPr>
          <w:b/>
        </w:rPr>
        <w:t>tsProject</w:t>
      </w:r>
      <w:proofErr w:type="spellEnd"/>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6C4C959C" w:rsidR="0041634B" w:rsidRDefault="0041634B" w:rsidP="0041634B">
      <w:pPr>
        <w:pStyle w:val="LabStepCodeBlockLevel2"/>
      </w:pPr>
      <w:r>
        <w:t>});</w:t>
      </w:r>
    </w:p>
    <w:p w14:paraId="511460AE" w14:textId="77777777" w:rsidR="00A27FE5" w:rsidRDefault="00A27FE5" w:rsidP="0041634B">
      <w:pPr>
        <w:pStyle w:val="LabStepCodeBlockLevel2"/>
      </w:pPr>
    </w:p>
    <w:p w14:paraId="4E1177FE" w14:textId="6555E384" w:rsidR="009461B9" w:rsidRDefault="009461B9" w:rsidP="009461B9">
      <w:pPr>
        <w:pStyle w:val="LabStepNumberedLevel2"/>
      </w:pPr>
      <w:r>
        <w:t xml:space="preserve">In the call to </w:t>
      </w:r>
      <w:proofErr w:type="spellStart"/>
      <w:proofErr w:type="gramStart"/>
      <w:r w:rsidRPr="009461B9">
        <w:rPr>
          <w:b/>
        </w:rPr>
        <w:t>gulp.task</w:t>
      </w:r>
      <w:proofErr w:type="spellEnd"/>
      <w:proofErr w:type="gramEnd"/>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15CDD957" w:rsidR="009461B9" w:rsidRDefault="009461B9" w:rsidP="009461B9">
      <w:pPr>
        <w:pStyle w:val="LabStepCodeBlockLevel2"/>
      </w:pPr>
      <w:r>
        <w:t>});</w:t>
      </w:r>
    </w:p>
    <w:p w14:paraId="1517A830" w14:textId="77777777" w:rsidR="00A27FE5" w:rsidRDefault="00A27FE5" w:rsidP="009461B9">
      <w:pPr>
        <w:pStyle w:val="LabStepCodeBlockLevel2"/>
      </w:pP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479BFB26" w:rsidR="00BB4CD9" w:rsidRDefault="00BB4CD9" w:rsidP="00BB4CD9">
      <w:pPr>
        <w:pStyle w:val="LabStepCodeBlockLevel2"/>
        <w:rPr>
          <w:color w:val="7F7F7F" w:themeColor="text1" w:themeTint="80"/>
        </w:rPr>
      </w:pPr>
      <w:r w:rsidRPr="00BB4CD9">
        <w:rPr>
          <w:color w:val="7F7F7F" w:themeColor="text1" w:themeTint="80"/>
        </w:rPr>
        <w:t>});</w:t>
      </w:r>
    </w:p>
    <w:p w14:paraId="45FEC61C" w14:textId="77777777" w:rsidR="00A27FE5" w:rsidRPr="00BB4CD9" w:rsidRDefault="00A27FE5" w:rsidP="00BB4CD9">
      <w:pPr>
        <w:pStyle w:val="LabStepCodeBlockLevel2"/>
        <w:rPr>
          <w:color w:val="7F7F7F" w:themeColor="text1" w:themeTint="80"/>
        </w:rPr>
      </w:pP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proofErr w:type="spellStart"/>
      <w:r w:rsidRPr="00BB4CD9">
        <w:rPr>
          <w:b/>
        </w:rPr>
        <w:t>src</w:t>
      </w:r>
      <w:proofErr w:type="spellEnd"/>
      <w:r>
        <w:t xml:space="preserve"> folder into the </w:t>
      </w:r>
      <w:proofErr w:type="spellStart"/>
      <w:r w:rsidRPr="00BB4CD9">
        <w:rPr>
          <w:b/>
        </w:rPr>
        <w:t>dist</w:t>
      </w:r>
      <w:proofErr w:type="spellEnd"/>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4092B7D9" w:rsidR="00BB4CD9" w:rsidRDefault="00BB4CD9" w:rsidP="00BB4CD9">
      <w:pPr>
        <w:pStyle w:val="LabStepCodeBlockLevel2"/>
      </w:pPr>
      <w:r>
        <w:t>gulp.src('src/**/*.html').pipe(gulp.dest('dist'));</w:t>
      </w:r>
    </w:p>
    <w:p w14:paraId="57A3C9DC" w14:textId="77777777" w:rsidR="00A27FE5" w:rsidRDefault="00A27FE5" w:rsidP="00BB4CD9">
      <w:pPr>
        <w:pStyle w:val="LabStepCodeBlockLevel2"/>
      </w:pPr>
    </w:p>
    <w:p w14:paraId="73453F6B" w14:textId="7BC3F8A0" w:rsidR="00BB4CD9" w:rsidRDefault="00BB4CD9" w:rsidP="00BB4CD9">
      <w:pPr>
        <w:pStyle w:val="LabStepNumberedLevel2"/>
      </w:pPr>
      <w:r>
        <w:t xml:space="preserve">Next, add the following code to copy any CSS files in the </w:t>
      </w:r>
      <w:proofErr w:type="spellStart"/>
      <w:r w:rsidRPr="00BB4CD9">
        <w:rPr>
          <w:b/>
        </w:rPr>
        <w:t>src</w:t>
      </w:r>
      <w:proofErr w:type="spellEnd"/>
      <w:r>
        <w:rPr>
          <w:b/>
        </w:rPr>
        <w:t>/</w:t>
      </w:r>
      <w:proofErr w:type="spellStart"/>
      <w:r>
        <w:rPr>
          <w:b/>
        </w:rPr>
        <w:t>css</w:t>
      </w:r>
      <w:proofErr w:type="spellEnd"/>
      <w:r>
        <w:t xml:space="preserve"> folder into the </w:t>
      </w:r>
      <w:proofErr w:type="spellStart"/>
      <w:r w:rsidRPr="00BB4CD9">
        <w:rPr>
          <w:b/>
        </w:rPr>
        <w:t>dist</w:t>
      </w:r>
      <w:proofErr w:type="spellEnd"/>
      <w:r>
        <w:rPr>
          <w:b/>
        </w:rPr>
        <w:t>/</w:t>
      </w:r>
      <w:proofErr w:type="spellStart"/>
      <w:r>
        <w:rPr>
          <w:b/>
        </w:rPr>
        <w:t>css</w:t>
      </w:r>
      <w:proofErr w:type="spellEnd"/>
      <w:r>
        <w:t xml:space="preserve"> folder.</w:t>
      </w:r>
    </w:p>
    <w:p w14:paraId="4E9CABB5" w14:textId="4183E872" w:rsidR="00BB4CD9" w:rsidRDefault="00BB4CD9" w:rsidP="00BB4CD9">
      <w:pPr>
        <w:pStyle w:val="LabStepCodeBlockLevel2"/>
      </w:pPr>
      <w:r>
        <w:t>gulp.src('src/css/**/*.css').pipe(gulp.dest('dist/css'));</w:t>
      </w:r>
    </w:p>
    <w:p w14:paraId="7C7929FD" w14:textId="77777777" w:rsidR="00A27FE5" w:rsidRDefault="00A27FE5" w:rsidP="00BB4CD9">
      <w:pPr>
        <w:pStyle w:val="LabStepCodeBlockLevel2"/>
      </w:pPr>
    </w:p>
    <w:p w14:paraId="7A0EC72F" w14:textId="73372C48" w:rsidR="00BB4CD9" w:rsidRDefault="00BB4CD9" w:rsidP="00BB4CD9">
      <w:pPr>
        <w:pStyle w:val="LabStepNumberedLevel2"/>
      </w:pPr>
      <w:r>
        <w:t xml:space="preserve">Next, add the following code to copy any PNG files in the </w:t>
      </w:r>
      <w:proofErr w:type="spellStart"/>
      <w:r w:rsidRPr="00BB4CD9">
        <w:rPr>
          <w:b/>
        </w:rPr>
        <w:t>src</w:t>
      </w:r>
      <w:proofErr w:type="spellEnd"/>
      <w:r>
        <w:rPr>
          <w:b/>
        </w:rPr>
        <w:t>/</w:t>
      </w:r>
      <w:proofErr w:type="spellStart"/>
      <w:r>
        <w:rPr>
          <w:b/>
        </w:rPr>
        <w:t>css</w:t>
      </w:r>
      <w:proofErr w:type="spellEnd"/>
      <w:r>
        <w:rPr>
          <w:b/>
        </w:rPr>
        <w:t>/</w:t>
      </w:r>
      <w:proofErr w:type="spellStart"/>
      <w:r>
        <w:rPr>
          <w:b/>
        </w:rPr>
        <w:t>img</w:t>
      </w:r>
      <w:proofErr w:type="spellEnd"/>
      <w:r>
        <w:t xml:space="preserve"> folder into the </w:t>
      </w:r>
      <w:proofErr w:type="spellStart"/>
      <w:r w:rsidRPr="00BB4CD9">
        <w:rPr>
          <w:b/>
        </w:rPr>
        <w:t>dist</w:t>
      </w:r>
      <w:proofErr w:type="spellEnd"/>
      <w:r>
        <w:rPr>
          <w:b/>
        </w:rPr>
        <w:t>/</w:t>
      </w:r>
      <w:proofErr w:type="spellStart"/>
      <w:r>
        <w:rPr>
          <w:b/>
        </w:rPr>
        <w:t>css</w:t>
      </w:r>
      <w:proofErr w:type="spellEnd"/>
      <w:r>
        <w:rPr>
          <w:b/>
        </w:rPr>
        <w:t>/</w:t>
      </w:r>
      <w:proofErr w:type="spellStart"/>
      <w:r>
        <w:rPr>
          <w:b/>
        </w:rPr>
        <w:t>img</w:t>
      </w:r>
      <w:proofErr w:type="spellEnd"/>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proofErr w:type="spellStart"/>
      <w:r w:rsidRPr="00BB4CD9">
        <w:rPr>
          <w:b/>
        </w:rPr>
        <w:t>app.js.map</w:t>
      </w:r>
      <w:proofErr w:type="spellEnd"/>
      <w:r>
        <w:t xml:space="preserve"> folder in the </w:t>
      </w:r>
      <w:proofErr w:type="spellStart"/>
      <w:r w:rsidRPr="00BB4CD9">
        <w:rPr>
          <w:b/>
        </w:rPr>
        <w:t>dist</w:t>
      </w:r>
      <w:proofErr w:type="spellEnd"/>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5A02E9D3" w:rsidR="00BB4CD9" w:rsidRDefault="00512969" w:rsidP="00512969">
      <w:pPr>
        <w:pStyle w:val="LabStepCodeBlockLevel2"/>
      </w:pPr>
      <w:r>
        <w:t xml:space="preserve">  .pipe(gulp.dest("."));</w:t>
      </w:r>
    </w:p>
    <w:p w14:paraId="3CD132B2" w14:textId="77777777" w:rsidR="00A27FE5" w:rsidRDefault="00A27FE5" w:rsidP="00512969">
      <w:pPr>
        <w:pStyle w:val="LabStepCodeBlockLevel2"/>
      </w:pPr>
    </w:p>
    <w:p w14:paraId="0DCDB6BD" w14:textId="6525E1F4" w:rsidR="009461B9" w:rsidRDefault="00BB4CD9" w:rsidP="009461B9">
      <w:pPr>
        <w:pStyle w:val="LabStepNumberedLevel2"/>
      </w:pPr>
      <w:r>
        <w:lastRenderedPageBreak/>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proofErr w:type="spellStart"/>
      <w:r w:rsidRPr="008C25B8">
        <w:rPr>
          <w:b/>
        </w:rPr>
        <w:t>dist</w:t>
      </w:r>
      <w:proofErr w:type="spellEnd"/>
      <w:r>
        <w:t xml:space="preserve"> folder has been built out with all the files needed for distribution.</w:t>
      </w:r>
    </w:p>
    <w:p w14:paraId="1D6CEDEC" w14:textId="78BDF38F" w:rsidR="00512969" w:rsidRDefault="00A27FE5" w:rsidP="00512969">
      <w:pPr>
        <w:pStyle w:val="LabStepScreenshotLevel2"/>
      </w:pPr>
      <w:r>
        <w:drawing>
          <wp:inline distT="0" distB="0" distL="0" distR="0" wp14:anchorId="5515DB85" wp14:editId="61C05452">
            <wp:extent cx="1632310" cy="1707482"/>
            <wp:effectExtent l="19050" t="19050" r="25400"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57844" cy="1734191"/>
                    </a:xfrm>
                    <a:prstGeom prst="rect">
                      <a:avLst/>
                    </a:prstGeom>
                    <a:noFill/>
                    <a:ln>
                      <a:solidFill>
                        <a:schemeClr val="bg1">
                          <a:lumMod val="50000"/>
                        </a:schemeClr>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proofErr w:type="spellStart"/>
      <w:r w:rsidRPr="00201FF7">
        <w:rPr>
          <w:b/>
        </w:rPr>
        <w:t>dist</w:t>
      </w:r>
      <w:proofErr w:type="spellEnd"/>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proofErr w:type="spellStart"/>
      <w:r w:rsidR="00201FF7" w:rsidRPr="00201FF7">
        <w:rPr>
          <w:b/>
        </w:rPr>
        <w:t>browserSync</w:t>
      </w:r>
      <w:proofErr w:type="spellEnd"/>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w:t>
      </w:r>
      <w:proofErr w:type="spellStart"/>
      <w:r>
        <w:t>npm</w:t>
      </w:r>
      <w:proofErr w:type="spellEnd"/>
      <w:r>
        <w:t xml:space="preserve">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61AB29E6" w:rsidR="0041634B" w:rsidRDefault="0041634B" w:rsidP="0041634B">
      <w:pPr>
        <w:pStyle w:val="LabStepCodeBlockLevel2"/>
      </w:pPr>
      <w:r>
        <w:t>})</w:t>
      </w:r>
      <w:r w:rsidR="00A27FE5">
        <w:t>;</w:t>
      </w:r>
    </w:p>
    <w:p w14:paraId="1DDDA94F" w14:textId="21334847" w:rsidR="00334FC1" w:rsidRDefault="00334FC1" w:rsidP="00334FC1">
      <w:pPr>
        <w:pStyle w:val="LabStepNumberedLevel2"/>
      </w:pPr>
      <w:r>
        <w:lastRenderedPageBreak/>
        <w:t xml:space="preserve">Implement the </w:t>
      </w:r>
      <w:r w:rsidRPr="00334FC1">
        <w:rPr>
          <w:b/>
        </w:rPr>
        <w:t>start</w:t>
      </w:r>
      <w:r>
        <w:t xml:space="preserve"> task with a call to </w:t>
      </w:r>
      <w:proofErr w:type="spellStart"/>
      <w:r w:rsidRPr="00334FC1">
        <w:rPr>
          <w:b/>
        </w:rPr>
        <w:t>browserSync.init</w:t>
      </w:r>
      <w:proofErr w:type="spellEnd"/>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E734C92" w:rsidR="00334FC1" w:rsidRPr="00334FC1" w:rsidRDefault="00334FC1" w:rsidP="00334FC1">
      <w:pPr>
        <w:pStyle w:val="LabStepCodeBlockLevel2"/>
        <w:rPr>
          <w:color w:val="7F7F7F" w:themeColor="text1" w:themeTint="80"/>
        </w:rPr>
      </w:pPr>
      <w:r w:rsidRPr="00334FC1">
        <w:rPr>
          <w:color w:val="7F7F7F" w:themeColor="text1" w:themeTint="80"/>
        </w:rPr>
        <w:t>})</w:t>
      </w:r>
      <w:r w:rsidR="00A27FE5">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284D6C16" w:rsidR="0041634B" w:rsidRDefault="0041634B" w:rsidP="0041634B">
      <w:pPr>
        <w:pStyle w:val="LabStepCodeBlockLevel2"/>
      </w:pPr>
      <w:r>
        <w:t>})</w:t>
      </w:r>
      <w:r w:rsidR="00A27FE5">
        <w:t>;</w:t>
      </w:r>
    </w:p>
    <w:p w14:paraId="62E322CE" w14:textId="136A8AFD" w:rsidR="005B0D22" w:rsidRDefault="005B0D22" w:rsidP="005B0D22">
      <w:pPr>
        <w:pStyle w:val="LabStepNumbered"/>
      </w:pPr>
      <w:r>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proofErr w:type="spellStart"/>
      <w:r w:rsidRPr="00FD2E5B">
        <w:rPr>
          <w:b/>
        </w:rPr>
        <w:t>app.ts</w:t>
      </w:r>
      <w:proofErr w:type="spellEnd"/>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B4E16D7">
            <wp:extent cx="6176515" cy="1791702"/>
            <wp:effectExtent l="19050" t="19050" r="15240" b="18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38473" cy="1867692"/>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proofErr w:type="spellStart"/>
      <w:r w:rsidR="00601661" w:rsidRPr="00601661">
        <w:rPr>
          <w:b/>
        </w:rPr>
        <w:t>npm</w:t>
      </w:r>
      <w:proofErr w:type="spellEnd"/>
      <w:r w:rsidR="00601661">
        <w:t xml:space="preserve">, </w:t>
      </w:r>
      <w:proofErr w:type="spellStart"/>
      <w:r w:rsidR="00601661" w:rsidRPr="00601661">
        <w:rPr>
          <w:b/>
        </w:rPr>
        <w:t>tsc</w:t>
      </w:r>
      <w:proofErr w:type="spellEnd"/>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lastRenderedPageBreak/>
        <w:t xml:space="preserve">Exercise 4: Using </w:t>
      </w:r>
      <w:proofErr w:type="spellStart"/>
      <w:r>
        <w:t>WebPack</w:t>
      </w:r>
      <w:proofErr w:type="spellEnd"/>
      <w:r>
        <w:t xml:space="preserve">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proofErr w:type="spellStart"/>
      <w:r w:rsidRPr="003A165A">
        <w:rPr>
          <w:b/>
        </w:rPr>
        <w:t>npm</w:t>
      </w:r>
      <w:proofErr w:type="spellEnd"/>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 xml:space="preserve">to compile the project's TypeScript files </w:t>
      </w:r>
      <w:proofErr w:type="gramStart"/>
      <w:r w:rsidR="003A165A">
        <w:t>in</w:t>
      </w:r>
      <w:r w:rsidR="00AE4047">
        <w:t>to</w:t>
      </w:r>
      <w:r w:rsidR="003A165A">
        <w:t xml:space="preserve"> </w:t>
      </w:r>
      <w:r w:rsidR="00AE4047">
        <w:t xml:space="preserve"> single</w:t>
      </w:r>
      <w:proofErr w:type="gramEnd"/>
      <w:r w:rsidR="00AE4047">
        <w:t xml:space="preserv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proofErr w:type="spellStart"/>
      <w:r w:rsidRPr="00485403">
        <w:rPr>
          <w:b/>
        </w:rPr>
        <w:t>StarterFiles</w:t>
      </w:r>
      <w:proofErr w:type="spellEnd"/>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proofErr w:type="spellStart"/>
      <w:r w:rsidR="00485403">
        <w:rPr>
          <w:b/>
        </w:rPr>
        <w:t>src</w:t>
      </w:r>
      <w:proofErr w:type="spellEnd"/>
      <w:r w:rsidR="00485403">
        <w:rPr>
          <w:b/>
        </w:rPr>
        <w:t xml:space="preserve">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proofErr w:type="spellStart"/>
      <w:r w:rsidR="00F03324" w:rsidRPr="00F03324">
        <w:rPr>
          <w:b/>
        </w:rPr>
        <w:t>src</w:t>
      </w:r>
      <w:proofErr w:type="spellEnd"/>
      <w:r w:rsidR="00F03324">
        <w:t xml:space="preserve"> folder also contains a child folder named </w:t>
      </w:r>
      <w:proofErr w:type="spellStart"/>
      <w:r w:rsidR="00F03324" w:rsidRPr="009569AC">
        <w:rPr>
          <w:b/>
        </w:rPr>
        <w:t>css</w:t>
      </w:r>
      <w:proofErr w:type="spellEnd"/>
      <w:r w:rsidR="00F03324">
        <w:t xml:space="preserve"> which contains a CSS file named </w:t>
      </w:r>
      <w:r w:rsidR="00F03324" w:rsidRPr="009569AC">
        <w:rPr>
          <w:b/>
        </w:rPr>
        <w:t>app.css</w:t>
      </w:r>
      <w:r w:rsidR="00F03324">
        <w:t xml:space="preserve">. The </w:t>
      </w:r>
      <w:proofErr w:type="spellStart"/>
      <w:r w:rsidR="00F03324" w:rsidRPr="00F03324">
        <w:rPr>
          <w:b/>
        </w:rPr>
        <w:t>css</w:t>
      </w:r>
      <w:proofErr w:type="spellEnd"/>
      <w:r w:rsidR="00F03324">
        <w:t xml:space="preserve"> folder also contains child folder named </w:t>
      </w:r>
      <w:proofErr w:type="spellStart"/>
      <w:r w:rsidR="00F03324" w:rsidRPr="009569AC">
        <w:rPr>
          <w:b/>
        </w:rPr>
        <w:t>img</w:t>
      </w:r>
      <w:proofErr w:type="spellEnd"/>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proofErr w:type="spellStart"/>
      <w:r w:rsidR="00B2668A" w:rsidRPr="00B2668A">
        <w:rPr>
          <w:b/>
        </w:rPr>
        <w:t>app.ts</w:t>
      </w:r>
      <w:proofErr w:type="spellEnd"/>
      <w:r w:rsidR="00B2668A">
        <w:t xml:space="preserve">, </w:t>
      </w:r>
      <w:proofErr w:type="spellStart"/>
      <w:r w:rsidR="00B2668A" w:rsidRPr="00B2668A">
        <w:rPr>
          <w:b/>
        </w:rPr>
        <w:t>quote.ts</w:t>
      </w:r>
      <w:proofErr w:type="spellEnd"/>
      <w:r w:rsidR="00B2668A">
        <w:t xml:space="preserve"> and </w:t>
      </w:r>
      <w:r w:rsidR="00B2668A" w:rsidRPr="00B2668A">
        <w:rPr>
          <w:b/>
        </w:rPr>
        <w:t>quote-</w:t>
      </w:r>
      <w:proofErr w:type="spellStart"/>
      <w:r w:rsidR="00B2668A" w:rsidRPr="00B2668A">
        <w:rPr>
          <w:b/>
        </w:rPr>
        <w:t>manager.ts</w:t>
      </w:r>
      <w:proofErr w:type="spellEnd"/>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proofErr w:type="spellStart"/>
      <w:r w:rsidRPr="00B2668A">
        <w:rPr>
          <w:b/>
        </w:rPr>
        <w:t>app.ts</w:t>
      </w:r>
      <w:proofErr w:type="spellEnd"/>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2EBFEDFF" w:rsidR="00AF2790" w:rsidRDefault="00BF015E" w:rsidP="00AF2790">
      <w:pPr>
        <w:pStyle w:val="LabStepScreenshotLevel2"/>
      </w:pPr>
      <w:r>
        <w:drawing>
          <wp:inline distT="0" distB="0" distL="0" distR="0" wp14:anchorId="68924A8C" wp14:editId="568A9127">
            <wp:extent cx="1466473" cy="1611229"/>
            <wp:effectExtent l="19050" t="19050" r="19685" b="273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5705" cy="1632360"/>
                    </a:xfrm>
                    <a:prstGeom prst="rect">
                      <a:avLst/>
                    </a:prstGeom>
                    <a:noFill/>
                    <a:ln>
                      <a:solidFill>
                        <a:schemeClr val="bg1">
                          <a:lumMod val="50000"/>
                        </a:schemeClr>
                      </a:solidFill>
                    </a:ln>
                  </pic:spPr>
                </pic:pic>
              </a:graphicData>
            </a:graphic>
          </wp:inline>
        </w:drawing>
      </w:r>
    </w:p>
    <w:p w14:paraId="2711AB61" w14:textId="7EA40B75" w:rsidR="00B2668A" w:rsidRDefault="00F03324" w:rsidP="00AF2790">
      <w:pPr>
        <w:pStyle w:val="LabStepNumbered"/>
      </w:pPr>
      <w:r>
        <w:lastRenderedPageBreak/>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proofErr w:type="spellStart"/>
      <w:r w:rsidR="00B2668A" w:rsidRPr="00B2668A">
        <w:rPr>
          <w:b/>
        </w:rPr>
        <w:t>quote.ts</w:t>
      </w:r>
      <w:proofErr w:type="spellEnd"/>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w:t>
      </w:r>
      <w:proofErr w:type="spellStart"/>
      <w:r w:rsidR="00B2668A" w:rsidRPr="00B2668A">
        <w:rPr>
          <w:b/>
        </w:rPr>
        <w:t>manager.ts</w:t>
      </w:r>
      <w:proofErr w:type="spellEnd"/>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proofErr w:type="spellStart"/>
      <w:r w:rsidR="00527DCE" w:rsidRPr="00527DCE">
        <w:rPr>
          <w:b/>
        </w:rPr>
        <w:t>quote.ts</w:t>
      </w:r>
      <w:proofErr w:type="spellEnd"/>
      <w:r w:rsidR="00F03324">
        <w:t xml:space="preserve"> in addition to defining a class named </w:t>
      </w:r>
      <w:proofErr w:type="spellStart"/>
      <w:r w:rsidR="00F03324" w:rsidRPr="00F03324">
        <w:rPr>
          <w:b/>
        </w:rPr>
        <w:t>QuoteManager</w:t>
      </w:r>
      <w:proofErr w:type="spellEnd"/>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t xml:space="preserve">Open </w:t>
      </w:r>
      <w:proofErr w:type="spellStart"/>
      <w:r>
        <w:rPr>
          <w:b/>
        </w:rPr>
        <w:t>app</w:t>
      </w:r>
      <w:r w:rsidRPr="00B2668A">
        <w:rPr>
          <w:b/>
        </w:rPr>
        <w:t>.ts</w:t>
      </w:r>
      <w:proofErr w:type="spellEnd"/>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proofErr w:type="spellStart"/>
      <w:r w:rsidR="00527DCE" w:rsidRPr="00527DCE">
        <w:rPr>
          <w:b/>
        </w:rPr>
        <w:t>Quote</w:t>
      </w:r>
      <w:r w:rsidR="00527DCE">
        <w:rPr>
          <w:b/>
        </w:rPr>
        <w:t>Manager</w:t>
      </w:r>
      <w:proofErr w:type="spellEnd"/>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proofErr w:type="spellStart"/>
      <w:r w:rsidRPr="003750BF">
        <w:rPr>
          <w:b/>
        </w:rPr>
        <w:t>quote.ts</w:t>
      </w:r>
      <w:proofErr w:type="spellEnd"/>
      <w:r>
        <w:t xml:space="preserve">, </w:t>
      </w:r>
      <w:r w:rsidRPr="003750BF">
        <w:rPr>
          <w:b/>
        </w:rPr>
        <w:t>quote-</w:t>
      </w:r>
      <w:proofErr w:type="spellStart"/>
      <w:r w:rsidRPr="003750BF">
        <w:rPr>
          <w:b/>
        </w:rPr>
        <w:t>manager.ts</w:t>
      </w:r>
      <w:proofErr w:type="spellEnd"/>
      <w:r>
        <w:t xml:space="preserve"> and </w:t>
      </w:r>
      <w:proofErr w:type="spellStart"/>
      <w:r w:rsidRPr="003750BF">
        <w:rPr>
          <w:b/>
        </w:rPr>
        <w:t>app.ts</w:t>
      </w:r>
      <w:proofErr w:type="spellEnd"/>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proofErr w:type="spellStart"/>
      <w:r w:rsidR="00B06B38" w:rsidRPr="00B06B38">
        <w:rPr>
          <w:b/>
        </w:rPr>
        <w:t>npm</w:t>
      </w:r>
      <w:proofErr w:type="spellEnd"/>
      <w:r w:rsidR="00B06B38" w:rsidRPr="00B06B38">
        <w:rPr>
          <w:b/>
        </w:rPr>
        <w:t xml:space="preserve"> </w:t>
      </w:r>
      <w:proofErr w:type="spellStart"/>
      <w:r w:rsidR="00B06B38" w:rsidRPr="00B06B38">
        <w:rPr>
          <w:b/>
        </w:rPr>
        <w:t>init</w:t>
      </w:r>
      <w:proofErr w:type="spellEnd"/>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proofErr w:type="spellStart"/>
      <w:proofErr w:type="gramStart"/>
      <w:r w:rsidRPr="00535615">
        <w:rPr>
          <w:b/>
        </w:rPr>
        <w:t>package.json</w:t>
      </w:r>
      <w:proofErr w:type="spellEnd"/>
      <w:proofErr w:type="gramEnd"/>
      <w:r>
        <w:t>.</w:t>
      </w:r>
    </w:p>
    <w:p w14:paraId="5D7A0EC8" w14:textId="77777777" w:rsidR="003750BF" w:rsidRDefault="00AF2790" w:rsidP="00607908">
      <w:pPr>
        <w:pStyle w:val="LabStepNumberedLevel2"/>
      </w:pPr>
      <w:r>
        <w:t xml:space="preserve">Open the </w:t>
      </w:r>
      <w:proofErr w:type="spellStart"/>
      <w:proofErr w:type="gramStart"/>
      <w:r w:rsidRPr="003750BF">
        <w:rPr>
          <w:b/>
        </w:rPr>
        <w:t>package.json</w:t>
      </w:r>
      <w:proofErr w:type="spellEnd"/>
      <w:proofErr w:type="gramEnd"/>
      <w:r>
        <w:t xml:space="preserve"> and see what's inside. </w:t>
      </w:r>
    </w:p>
    <w:p w14:paraId="65B72879" w14:textId="42B5559B" w:rsidR="00AF2790" w:rsidRDefault="00AF2790" w:rsidP="00607908">
      <w:pPr>
        <w:pStyle w:val="LabStepNumberedLevel2"/>
      </w:pPr>
      <w:r>
        <w:t xml:space="preserve">When you are done looking at the </w:t>
      </w:r>
      <w:proofErr w:type="spellStart"/>
      <w:r w:rsidRPr="003750BF">
        <w:rPr>
          <w:b/>
        </w:rPr>
        <w:t>package.json</w:t>
      </w:r>
      <w:proofErr w:type="spellEnd"/>
      <w:r w:rsidR="003750BF">
        <w:t xml:space="preserve"> file, leave this file open.</w:t>
      </w:r>
    </w:p>
    <w:p w14:paraId="22AE8823" w14:textId="53EA8F09" w:rsidR="00942F50" w:rsidRDefault="003750BF" w:rsidP="00AF2790">
      <w:pPr>
        <w:pStyle w:val="LabStepNumbered"/>
      </w:pPr>
      <w:r>
        <w:lastRenderedPageBreak/>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proofErr w:type="spellStart"/>
      <w:r w:rsidRPr="003750BF">
        <w:rPr>
          <w:b/>
        </w:rPr>
        <w:t>npm</w:t>
      </w:r>
      <w:proofErr w:type="spellEnd"/>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proofErr w:type="spellStart"/>
      <w:r w:rsidRPr="00AD6E6D">
        <w:rPr>
          <w:b/>
        </w:rPr>
        <w:t>npm</w:t>
      </w:r>
      <w:proofErr w:type="spellEnd"/>
      <w:r w:rsidRPr="00AD6E6D">
        <w:rPr>
          <w:b/>
        </w:rPr>
        <w:t xml:space="preserve"> </w:t>
      </w:r>
      <w:proofErr w:type="spellStart"/>
      <w:r w:rsidRPr="00AD6E6D">
        <w:rPr>
          <w:b/>
        </w:rPr>
        <w:t>shrinkwrap</w:t>
      </w:r>
      <w:proofErr w:type="spellEnd"/>
      <w:r>
        <w:t xml:space="preserve"> command to track in the package versions</w:t>
      </w:r>
    </w:p>
    <w:p w14:paraId="4C1282BA" w14:textId="5A5405FC" w:rsidR="00AD6E6D" w:rsidRDefault="00AD6E6D" w:rsidP="00AD6E6D">
      <w:pPr>
        <w:pStyle w:val="LabStepNumbered"/>
      </w:pPr>
      <w:r>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proofErr w:type="gramStart"/>
      <w:r w:rsidRPr="0060597A">
        <w:rPr>
          <w:b/>
        </w:rPr>
        <w:t>package.lock</w:t>
      </w:r>
      <w:proofErr w:type="gramEnd"/>
      <w:r w:rsidRPr="0060597A">
        <w:rPr>
          <w:b/>
        </w:rPr>
        <w:t>.json</w:t>
      </w:r>
      <w:proofErr w:type="spellEnd"/>
      <w:r>
        <w:t xml:space="preserve"> file into the </w:t>
      </w:r>
      <w:proofErr w:type="spellStart"/>
      <w:r w:rsidR="006B6632">
        <w:rPr>
          <w:b/>
        </w:rPr>
        <w:t>npm.shrinkwrap.json</w:t>
      </w:r>
      <w:proofErr w:type="spellEnd"/>
      <w:r>
        <w:t xml:space="preserve"> file.</w:t>
      </w:r>
    </w:p>
    <w:p w14:paraId="64CC0CBD" w14:textId="77777777" w:rsidR="00AD6E6D" w:rsidRDefault="00AD6E6D" w:rsidP="00AD6E6D">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spellStart"/>
      <w:proofErr w:type="gramStart"/>
      <w:r w:rsidRPr="0060597A">
        <w:rPr>
          <w:b/>
        </w:rPr>
        <w:t>package.lock</w:t>
      </w:r>
      <w:proofErr w:type="gramEnd"/>
      <w:r w:rsidRPr="0060597A">
        <w:rPr>
          <w:b/>
        </w:rPr>
        <w:t>.json</w:t>
      </w:r>
      <w:proofErr w:type="spellEnd"/>
      <w:r>
        <w:t xml:space="preserve"> file with the </w:t>
      </w:r>
      <w:proofErr w:type="spellStart"/>
      <w:r w:rsidR="006B6632">
        <w:rPr>
          <w:b/>
        </w:rPr>
        <w:t>npm.shrinkwrap.json</w:t>
      </w:r>
      <w:proofErr w:type="spellEnd"/>
      <w:r>
        <w:t xml:space="preserve"> file</w:t>
      </w:r>
    </w:p>
    <w:p w14:paraId="67A134F0" w14:textId="0AA23C82" w:rsidR="00AD6E6D" w:rsidRDefault="00322096" w:rsidP="00AD6E6D">
      <w:pPr>
        <w:pStyle w:val="LabStepNumbered"/>
      </w:pPr>
      <w:r>
        <w:t xml:space="preserve">Inspect </w:t>
      </w:r>
      <w:proofErr w:type="spellStart"/>
      <w:r w:rsidR="003750BF" w:rsidRPr="003750BF">
        <w:rPr>
          <w:b/>
        </w:rPr>
        <w:t>package.json</w:t>
      </w:r>
      <w:proofErr w:type="spell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spellStart"/>
      <w:proofErr w:type="gramStart"/>
      <w:r w:rsidR="00AD6E6D" w:rsidRPr="00387260">
        <w:rPr>
          <w:b/>
        </w:rPr>
        <w:t>package.json</w:t>
      </w:r>
      <w:proofErr w:type="spellEnd"/>
      <w:proofErr w:type="gramEnd"/>
      <w:r w:rsidR="00AD6E6D">
        <w:t xml:space="preserve">, </w:t>
      </w:r>
      <w:r w:rsidR="0075443E">
        <w:t xml:space="preserve">you </w:t>
      </w:r>
      <w:r w:rsidR="003750BF">
        <w:t xml:space="preserve">should see the </w:t>
      </w:r>
      <w:proofErr w:type="spellStart"/>
      <w:r w:rsidR="00322096" w:rsidRPr="00322096">
        <w:rPr>
          <w:b/>
        </w:rPr>
        <w:t>devDependencies</w:t>
      </w:r>
      <w:proofErr w:type="spellEnd"/>
      <w:r w:rsidR="00322096">
        <w:t xml:space="preserve"> section include</w:t>
      </w:r>
      <w:r w:rsidR="003750BF">
        <w:t>s</w:t>
      </w:r>
      <w:r w:rsidR="00322096">
        <w:t xml:space="preserve"> the following dependencies.</w:t>
      </w:r>
    </w:p>
    <w:p w14:paraId="05F87429" w14:textId="77777777" w:rsidR="00BF015E" w:rsidRDefault="00BF015E" w:rsidP="00BF015E">
      <w:pPr>
        <w:pStyle w:val="LabStepCodeBlockLevel2"/>
      </w:pPr>
      <w:r>
        <w:t>"devDependencies": {</w:t>
      </w:r>
    </w:p>
    <w:p w14:paraId="278CFD32" w14:textId="77777777" w:rsidR="00BF015E" w:rsidRDefault="00BF015E" w:rsidP="00BF015E">
      <w:pPr>
        <w:pStyle w:val="LabStepCodeBlockLevel2"/>
      </w:pPr>
      <w:r>
        <w:t xml:space="preserve">  "@types/jquery": "^3.3.31",</w:t>
      </w:r>
    </w:p>
    <w:p w14:paraId="66DA38C2" w14:textId="77777777" w:rsidR="00BF015E" w:rsidRDefault="00BF015E" w:rsidP="00BF015E">
      <w:pPr>
        <w:pStyle w:val="LabStepCodeBlockLevel2"/>
      </w:pPr>
      <w:r>
        <w:t xml:space="preserve">  "awesome-typescript-loader": "^5.2.1",</w:t>
      </w:r>
    </w:p>
    <w:p w14:paraId="5CC06342" w14:textId="77777777" w:rsidR="00BF015E" w:rsidRDefault="00BF015E" w:rsidP="00BF015E">
      <w:pPr>
        <w:pStyle w:val="LabStepCodeBlockLevel2"/>
      </w:pPr>
      <w:r>
        <w:t xml:space="preserve">  "clean-webpack-plugin": "^3.0.0",</w:t>
      </w:r>
    </w:p>
    <w:p w14:paraId="5BACD3AF" w14:textId="77777777" w:rsidR="00BF015E" w:rsidRDefault="00BF015E" w:rsidP="00BF015E">
      <w:pPr>
        <w:pStyle w:val="LabStepCodeBlockLevel2"/>
      </w:pPr>
      <w:r>
        <w:t xml:space="preserve">  "copy-webpack-plugin": "^5.0.5",</w:t>
      </w:r>
    </w:p>
    <w:p w14:paraId="1041D252" w14:textId="77777777" w:rsidR="00BF015E" w:rsidRDefault="00BF015E" w:rsidP="00BF015E">
      <w:pPr>
        <w:pStyle w:val="LabStepCodeBlockLevel2"/>
      </w:pPr>
      <w:r>
        <w:t xml:space="preserve">  "css-loader": "^3.2.1",</w:t>
      </w:r>
    </w:p>
    <w:p w14:paraId="482E3CED" w14:textId="77777777" w:rsidR="00BF015E" w:rsidRDefault="00BF015E" w:rsidP="00BF015E">
      <w:pPr>
        <w:pStyle w:val="LabStepCodeBlockLevel2"/>
      </w:pPr>
      <w:r>
        <w:t xml:space="preserve">  "html-webpack-plugin": "^3.2.0",</w:t>
      </w:r>
    </w:p>
    <w:p w14:paraId="30E41F39" w14:textId="77777777" w:rsidR="00BF015E" w:rsidRDefault="00BF015E" w:rsidP="00BF015E">
      <w:pPr>
        <w:pStyle w:val="LabStepCodeBlockLevel2"/>
      </w:pPr>
      <w:r>
        <w:t xml:space="preserve">  "jquery": "^3.4.1",</w:t>
      </w:r>
    </w:p>
    <w:p w14:paraId="3A8EA05B" w14:textId="77777777" w:rsidR="00BF015E" w:rsidRDefault="00BF015E" w:rsidP="00BF015E">
      <w:pPr>
        <w:pStyle w:val="LabStepCodeBlockLevel2"/>
      </w:pPr>
      <w:r>
        <w:t xml:space="preserve">  "style-loader": "^1.0.1",</w:t>
      </w:r>
    </w:p>
    <w:p w14:paraId="0CAA83F3" w14:textId="77777777" w:rsidR="00BF015E" w:rsidRDefault="00BF015E" w:rsidP="00BF015E">
      <w:pPr>
        <w:pStyle w:val="LabStepCodeBlockLevel2"/>
      </w:pPr>
      <w:r>
        <w:t xml:space="preserve">  "typescript": "^3.7.2",</w:t>
      </w:r>
    </w:p>
    <w:p w14:paraId="0494C04C" w14:textId="77777777" w:rsidR="00BF015E" w:rsidRDefault="00BF015E" w:rsidP="00BF015E">
      <w:pPr>
        <w:pStyle w:val="LabStepCodeBlockLevel2"/>
      </w:pPr>
      <w:r>
        <w:t xml:space="preserve">  "url-loader": "^3.0.0",</w:t>
      </w:r>
    </w:p>
    <w:p w14:paraId="59A1CDDE" w14:textId="77777777" w:rsidR="00BF015E" w:rsidRDefault="00BF015E" w:rsidP="00BF015E">
      <w:pPr>
        <w:pStyle w:val="LabStepCodeBlockLevel2"/>
      </w:pPr>
      <w:r>
        <w:t xml:space="preserve">  "webpack": "^4.41.2",</w:t>
      </w:r>
    </w:p>
    <w:p w14:paraId="2F63A893" w14:textId="77777777" w:rsidR="00BF015E" w:rsidRDefault="00BF015E" w:rsidP="00BF015E">
      <w:pPr>
        <w:pStyle w:val="LabStepCodeBlockLevel2"/>
      </w:pPr>
      <w:r>
        <w:t xml:space="preserve">  "webpack-cli": "^3.3.10"</w:t>
      </w:r>
    </w:p>
    <w:p w14:paraId="016C71F9" w14:textId="3FD71617" w:rsidR="00BF015E" w:rsidRDefault="00BF015E"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spellStart"/>
      <w:r w:rsidR="003B5B01" w:rsidRPr="00330837">
        <w:rPr>
          <w:b/>
        </w:rPr>
        <w:t>tsconfig.json</w:t>
      </w:r>
      <w:proofErr w:type="spell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proofErr w:type="spellStart"/>
      <w:r w:rsidR="00411CEA" w:rsidRPr="00411CEA">
        <w:rPr>
          <w:b/>
        </w:rPr>
        <w:t>npx</w:t>
      </w:r>
      <w:proofErr w:type="spellEnd"/>
      <w:r w:rsidR="00411CEA">
        <w:t xml:space="preserve"> </w:t>
      </w:r>
      <w:proofErr w:type="spellStart"/>
      <w:r>
        <w:rPr>
          <w:b/>
        </w:rPr>
        <w:t>tsc</w:t>
      </w:r>
      <w:proofErr w:type="spellEnd"/>
      <w:r>
        <w:t xml:space="preserve"> command to </w:t>
      </w:r>
      <w:r w:rsidR="003916A3">
        <w:t xml:space="preserve">generate a new </w:t>
      </w:r>
      <w:proofErr w:type="spellStart"/>
      <w:r w:rsidR="003916A3" w:rsidRPr="00521A7A">
        <w:rPr>
          <w:b/>
        </w:rPr>
        <w:t>tsconfig.json</w:t>
      </w:r>
      <w:proofErr w:type="spell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proofErr w:type="spellStart"/>
      <w:r w:rsidRPr="00521A7A">
        <w:rPr>
          <w:b/>
        </w:rPr>
        <w:t>tsconfig.json</w:t>
      </w:r>
      <w:proofErr w:type="spellEnd"/>
      <w:r>
        <w:t xml:space="preserve"> file has been created at the root of your project.</w:t>
      </w:r>
    </w:p>
    <w:p w14:paraId="2A713EE1" w14:textId="06DDB381" w:rsidR="00DD397F" w:rsidRDefault="00BF015E" w:rsidP="00DD397F">
      <w:pPr>
        <w:pStyle w:val="LabStepScreenshotLevel2"/>
      </w:pPr>
      <w:r>
        <w:drawing>
          <wp:inline distT="0" distB="0" distL="0" distR="0" wp14:anchorId="400E804C" wp14:editId="37B76635">
            <wp:extent cx="1589220" cy="630655"/>
            <wp:effectExtent l="19050" t="19050" r="11430" b="171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1">
                      <a:extLst>
                        <a:ext uri="{28A0092B-C50C-407E-A947-70E740481C1C}">
                          <a14:useLocalDpi xmlns:a14="http://schemas.microsoft.com/office/drawing/2010/main" val="0"/>
                        </a:ext>
                      </a:extLst>
                    </a:blip>
                    <a:srcRect t="32130"/>
                    <a:stretch/>
                  </pic:blipFill>
                  <pic:spPr bwMode="auto">
                    <a:xfrm>
                      <a:off x="0" y="0"/>
                      <a:ext cx="1631253" cy="647335"/>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AC0114" w14:textId="4055117E" w:rsidR="008972FC" w:rsidRDefault="008972FC" w:rsidP="008972FC">
      <w:pPr>
        <w:pStyle w:val="LabStepNumberedLevel2"/>
      </w:pPr>
      <w:r>
        <w:lastRenderedPageBreak/>
        <w:t xml:space="preserve">Replace the contents of </w:t>
      </w:r>
      <w:proofErr w:type="spellStart"/>
      <w:proofErr w:type="gramStart"/>
      <w:r w:rsidRPr="008972FC">
        <w:rPr>
          <w:b/>
        </w:rPr>
        <w:t>tsconfig.json</w:t>
      </w:r>
      <w:proofErr w:type="spellEnd"/>
      <w:proofErr w:type="gram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13547483" w:rsidR="00D7068A" w:rsidRPr="00322096" w:rsidRDefault="005E53BF" w:rsidP="00322096">
      <w:pPr>
        <w:pStyle w:val="LabStepScreenshotLevel2"/>
      </w:pPr>
      <w:r>
        <w:drawing>
          <wp:inline distT="0" distB="0" distL="0" distR="0" wp14:anchorId="2D05A5A6" wp14:editId="22A270B3">
            <wp:extent cx="1400676" cy="1033714"/>
            <wp:effectExtent l="19050" t="19050" r="9525"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2">
                      <a:extLst>
                        <a:ext uri="{28A0092B-C50C-407E-A947-70E740481C1C}">
                          <a14:useLocalDpi xmlns:a14="http://schemas.microsoft.com/office/drawing/2010/main" val="0"/>
                        </a:ext>
                      </a:extLst>
                    </a:blip>
                    <a:srcRect l="7487" t="37582" r="47618" b="-1008"/>
                    <a:stretch/>
                  </pic:blipFill>
                  <pic:spPr bwMode="auto">
                    <a:xfrm>
                      <a:off x="0" y="0"/>
                      <a:ext cx="1403552" cy="10358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10A94A" w14:textId="184DE3DA" w:rsidR="00D7068A" w:rsidRDefault="00330837" w:rsidP="00D7068A">
      <w:pPr>
        <w:pStyle w:val="LabStepNumberedLevel2"/>
      </w:pPr>
      <w:r>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7D5707C4" w14:textId="01D92756" w:rsidR="006379F6" w:rsidRDefault="006379F6" w:rsidP="00411CEA">
      <w:pPr>
        <w:pStyle w:val="LabStepCodeBlockLevel2"/>
      </w:pPr>
      <w:r w:rsidRPr="006379F6">
        <w:t>const { CleanWebpackPlugin }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spellStart"/>
      <w:proofErr w:type="gramStart"/>
      <w:r w:rsidRPr="003F44C7">
        <w:rPr>
          <w:b/>
        </w:rPr>
        <w:t>module.exports</w:t>
      </w:r>
      <w:proofErr w:type="spellEnd"/>
      <w:proofErr w:type="gram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lastRenderedPageBreak/>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48E26E05" w:rsidR="003F44C7" w:rsidRDefault="003F44C7" w:rsidP="003F44C7">
      <w:pPr>
        <w:pStyle w:val="LabStepCodeBlockLevel2"/>
      </w:pPr>
      <w:r>
        <w:t xml:space="preserve">  </w:t>
      </w:r>
      <w:r w:rsidR="000805A1" w:rsidRPr="000805A1">
        <w:t>new CleanWebpackPlugin({ cleanOnceBeforeBuildPatterns: './dist/*' })</w:t>
      </w:r>
      <w:r>
        <w: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1C89FA89" w:rsidR="003F44C7" w:rsidRDefault="003F44C7" w:rsidP="003F44C7">
      <w:pPr>
        <w:pStyle w:val="LabStepCodeBlockLevel2"/>
      </w:pPr>
      <w:r>
        <w:t>],</w:t>
      </w:r>
    </w:p>
    <w:p w14:paraId="745D2AB0" w14:textId="77777777" w:rsidR="005E53BF" w:rsidRDefault="005E53BF" w:rsidP="003F44C7">
      <w:pPr>
        <w:pStyle w:val="LabStepCodeBlockLevel2"/>
      </w:pP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proofErr w:type="spellStart"/>
      <w:r w:rsidR="00582055" w:rsidRPr="00582055">
        <w:rPr>
          <w:b/>
        </w:rPr>
        <w:t>CleanWebpackPlugin</w:t>
      </w:r>
      <w:proofErr w:type="spellEnd"/>
      <w:r w:rsidR="00582055">
        <w:t xml:space="preserve"> is used to delete any existing content inside the </w:t>
      </w:r>
      <w:proofErr w:type="spellStart"/>
      <w:r w:rsidR="00582055" w:rsidRPr="00582055">
        <w:rPr>
          <w:b/>
        </w:rPr>
        <w:t>dist</w:t>
      </w:r>
      <w:proofErr w:type="spellEnd"/>
      <w:r w:rsidR="00582055">
        <w:t xml:space="preserve"> folder. The </w:t>
      </w:r>
      <w:proofErr w:type="spellStart"/>
      <w:r w:rsidR="008526E1" w:rsidRPr="008526E1">
        <w:rPr>
          <w:b/>
        </w:rPr>
        <w:t>HtmlWebpackPlugin</w:t>
      </w:r>
      <w:proofErr w:type="spellEnd"/>
      <w:r w:rsidR="008526E1">
        <w:t xml:space="preserve"> </w:t>
      </w:r>
      <w:r w:rsidR="00582055">
        <w:t>is used to copy</w:t>
      </w:r>
      <w:r w:rsidR="008526E1">
        <w:t xml:space="preserve"> </w:t>
      </w:r>
      <w:r w:rsidR="008526E1" w:rsidRPr="008526E1">
        <w:rPr>
          <w:b/>
        </w:rPr>
        <w:t>index.html</w:t>
      </w:r>
      <w:r w:rsidR="008526E1">
        <w:t xml:space="preserve"> into the </w:t>
      </w:r>
      <w:proofErr w:type="spellStart"/>
      <w:r w:rsidR="008526E1" w:rsidRPr="008526E1">
        <w:rPr>
          <w:b/>
        </w:rPr>
        <w:t>dist</w:t>
      </w:r>
      <w:proofErr w:type="spellEnd"/>
      <w:r w:rsidR="008526E1">
        <w:t xml:space="preserve"> folder</w:t>
      </w:r>
      <w:r w:rsidR="00582055">
        <w:t xml:space="preserve">. Note that the </w:t>
      </w:r>
      <w:proofErr w:type="spellStart"/>
      <w:r w:rsidR="00582055" w:rsidRPr="008526E1">
        <w:rPr>
          <w:b/>
        </w:rPr>
        <w:t>HtmlWebpackPlugin</w:t>
      </w:r>
      <w:proofErr w:type="spellEnd"/>
      <w:r w:rsidR="008526E1">
        <w:t xml:space="preserve"> also adds a script link </w:t>
      </w:r>
      <w:r w:rsidR="00582055">
        <w:t xml:space="preserve">into </w:t>
      </w:r>
      <w:proofErr w:type="spellStart"/>
      <w:r w:rsidR="00582055" w:rsidRPr="00582055">
        <w:rPr>
          <w:b/>
        </w:rPr>
        <w:t>index.jhtml</w:t>
      </w:r>
      <w:proofErr w:type="spellEnd"/>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proofErr w:type="spellStart"/>
      <w:r w:rsidR="00582055" w:rsidRPr="00582055">
        <w:rPr>
          <w:b/>
        </w:rPr>
        <w:t>CopyWebpackPlugin</w:t>
      </w:r>
      <w:proofErr w:type="spellEnd"/>
      <w:r w:rsidR="00582055">
        <w:t xml:space="preserve"> is used to copy the favicon file named </w:t>
      </w:r>
      <w:r w:rsidR="00582055" w:rsidRPr="00582055">
        <w:rPr>
          <w:b/>
        </w:rPr>
        <w:t>favicon.ico</w:t>
      </w:r>
      <w:r w:rsidR="00582055">
        <w:t xml:space="preserve"> into the root of the </w:t>
      </w:r>
      <w:proofErr w:type="spellStart"/>
      <w:r w:rsidR="00582055" w:rsidRPr="00582055">
        <w:rPr>
          <w:b/>
        </w:rPr>
        <w:t>dist</w:t>
      </w:r>
      <w:proofErr w:type="spellEnd"/>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1D2DCB17" w14:textId="77777777" w:rsidR="006379F6" w:rsidRDefault="006379F6" w:rsidP="006379F6">
      <w:pPr>
        <w:pStyle w:val="LabStepCodeBlockLevel2"/>
      </w:pPr>
      <w:r w:rsidRPr="006379F6">
        <w:t>const { CleanWebpackPlugin }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382F8687" w14:textId="09192FEE" w:rsidR="000805A1" w:rsidRDefault="000805A1" w:rsidP="000805A1">
      <w:pPr>
        <w:pStyle w:val="LabStepCodeBlockLevel2"/>
      </w:pPr>
      <w:r>
        <w:t xml:space="preserve">    </w:t>
      </w:r>
      <w:r w:rsidRPr="000805A1">
        <w:t>new CleanWebpackPlugin({ cleanOnceBeforeBuildPatterns: './dist/*' })</w:t>
      </w:r>
      <w:r>
        <w: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353BA8BC" w:rsidR="003F44C7" w:rsidRDefault="00FA24BB" w:rsidP="00FA24BB">
      <w:pPr>
        <w:pStyle w:val="LabStepCodeBlockLevel2"/>
      </w:pPr>
      <w:r>
        <w:t>};</w:t>
      </w:r>
    </w:p>
    <w:p w14:paraId="4CC50572" w14:textId="77777777" w:rsidR="005E53BF" w:rsidRDefault="005E53BF" w:rsidP="00FA24BB">
      <w:pPr>
        <w:pStyle w:val="LabStepCodeBlockLevel2"/>
      </w:pP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proofErr w:type="spellStart"/>
      <w:r w:rsidRPr="00FA24BB">
        <w:rPr>
          <w:b/>
        </w:rPr>
        <w:t>app.ts</w:t>
      </w:r>
      <w:proofErr w:type="spellEnd"/>
      <w:r>
        <w:t>. This is what you will do in the next step.</w:t>
      </w:r>
    </w:p>
    <w:p w14:paraId="41C2CF1A" w14:textId="659BD565" w:rsidR="00D00CFC" w:rsidRDefault="00D00CFC" w:rsidP="00F039FA">
      <w:pPr>
        <w:pStyle w:val="LabStepNumbered"/>
      </w:pPr>
      <w:r>
        <w:lastRenderedPageBreak/>
        <w:t xml:space="preserve">Import the </w:t>
      </w:r>
      <w:r w:rsidR="00FA24BB">
        <w:t xml:space="preserve">CSS </w:t>
      </w:r>
      <w:r>
        <w:t xml:space="preserve">styles from </w:t>
      </w:r>
      <w:r w:rsidRPr="00FA24BB">
        <w:rPr>
          <w:b/>
        </w:rPr>
        <w:t>app.css</w:t>
      </w:r>
      <w:r>
        <w:t xml:space="preserve"> into </w:t>
      </w:r>
      <w:proofErr w:type="spellStart"/>
      <w:r w:rsidRPr="00D00CFC">
        <w:rPr>
          <w:b/>
        </w:rPr>
        <w:t>app.ts</w:t>
      </w:r>
      <w:proofErr w:type="spellEnd"/>
      <w:r>
        <w:t>.</w:t>
      </w:r>
    </w:p>
    <w:p w14:paraId="370FBBDB" w14:textId="18B2BA9D" w:rsidR="00D00CFC" w:rsidRDefault="00D00CFC" w:rsidP="00D00CFC">
      <w:pPr>
        <w:pStyle w:val="LabStepNumberedLevel2"/>
      </w:pPr>
      <w:r>
        <w:t xml:space="preserve">Open </w:t>
      </w:r>
      <w:proofErr w:type="spellStart"/>
      <w:r w:rsidRPr="00D00CFC">
        <w:rPr>
          <w:b/>
        </w:rPr>
        <w:t>app.ts</w:t>
      </w:r>
      <w:proofErr w:type="spellEnd"/>
      <w:r>
        <w:t xml:space="preserve"> from the </w:t>
      </w:r>
      <w:proofErr w:type="spellStart"/>
      <w:r w:rsidRPr="00D00CFC">
        <w:rPr>
          <w:b/>
        </w:rPr>
        <w:t>src</w:t>
      </w:r>
      <w:proofErr w:type="spellEnd"/>
      <w:r w:rsidRPr="00D00CFC">
        <w:rPr>
          <w:b/>
        </w:rPr>
        <w:t>/scripts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proofErr w:type="spellStart"/>
      <w:r w:rsidRPr="00D00CFC">
        <w:rPr>
          <w:b/>
        </w:rPr>
        <w:t>app.ts</w:t>
      </w:r>
      <w:proofErr w:type="spellEnd"/>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proofErr w:type="spellStart"/>
      <w:r w:rsidRPr="004160BF">
        <w:rPr>
          <w:b/>
        </w:rPr>
        <w:t>src</w:t>
      </w:r>
      <w:proofErr w:type="spellEnd"/>
      <w:r>
        <w:t xml:space="preserve"> folder and remove the link to </w:t>
      </w:r>
      <w:r w:rsidRPr="004160BF">
        <w:rPr>
          <w:b/>
        </w:rPr>
        <w:t>app.css</w:t>
      </w:r>
      <w:r>
        <w:t>.</w:t>
      </w:r>
    </w:p>
    <w:p w14:paraId="576A5C7D" w14:textId="51FF2894" w:rsidR="004160BF" w:rsidRDefault="005E53BF" w:rsidP="004160BF">
      <w:pPr>
        <w:pStyle w:val="LabStepScreenshotLevel2"/>
      </w:pPr>
      <w:r>
        <w:drawing>
          <wp:inline distT="0" distB="0" distL="0" distR="0" wp14:anchorId="6C79878D" wp14:editId="765EEC91">
            <wp:extent cx="2916902" cy="961524"/>
            <wp:effectExtent l="19050" t="19050" r="17145" b="101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14663" r="1968" b="19723"/>
                    <a:stretch/>
                  </pic:blipFill>
                  <pic:spPr bwMode="auto">
                    <a:xfrm>
                      <a:off x="0" y="0"/>
                      <a:ext cx="2967298" cy="97813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proofErr w:type="spellStart"/>
      <w:r w:rsidRPr="00D00CFC">
        <w:rPr>
          <w:b/>
        </w:rPr>
        <w:t>src</w:t>
      </w:r>
      <w:proofErr w:type="spellEnd"/>
      <w:r w:rsidRPr="00D00CFC">
        <w:rPr>
          <w:b/>
        </w:rPr>
        <w:t>/</w:t>
      </w:r>
      <w:proofErr w:type="spellStart"/>
      <w:r w:rsidRPr="00D00CFC">
        <w:rPr>
          <w:b/>
        </w:rPr>
        <w:t>css</w:t>
      </w:r>
      <w:proofErr w:type="spellEnd"/>
      <w:r w:rsidRPr="00D00CFC">
        <w:rPr>
          <w:b/>
        </w:rPr>
        <w:t>/app.css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proofErr w:type="spellStart"/>
      <w:r w:rsidR="00CB7F92" w:rsidRPr="00CB7F92">
        <w:rPr>
          <w:b/>
        </w:rPr>
        <w:t>url</w:t>
      </w:r>
      <w:proofErr w:type="spellEnd"/>
      <w:r w:rsidR="00CB7F92" w:rsidRPr="00CB7F92">
        <w:rPr>
          <w:b/>
        </w:rPr>
        <w:t>-loader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proofErr w:type="spellStart"/>
      <w:proofErr w:type="gramStart"/>
      <w:r w:rsidRPr="00330837">
        <w:rPr>
          <w:b/>
        </w:rPr>
        <w:t>package.json</w:t>
      </w:r>
      <w:proofErr w:type="spellEnd"/>
      <w:proofErr w:type="gramEnd"/>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spellStart"/>
      <w:proofErr w:type="gramStart"/>
      <w:r w:rsidRPr="00427529">
        <w:rPr>
          <w:b/>
        </w:rPr>
        <w:t>package.json</w:t>
      </w:r>
      <w:proofErr w:type="spellEnd"/>
      <w:proofErr w:type="gram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proofErr w:type="spellStart"/>
      <w:r w:rsidRPr="00427529">
        <w:rPr>
          <w:b/>
        </w:rPr>
        <w:t>npm</w:t>
      </w:r>
      <w:proofErr w:type="spellEnd"/>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1897B4F" w:rsidR="00012B41" w:rsidRDefault="006379F6" w:rsidP="00012B41">
      <w:pPr>
        <w:pStyle w:val="LabStepScreenshotLevel2"/>
      </w:pPr>
      <w:r>
        <w:drawing>
          <wp:inline distT="0" distB="0" distL="0" distR="0" wp14:anchorId="3DBE548B" wp14:editId="44BED693">
            <wp:extent cx="2880639" cy="2080461"/>
            <wp:effectExtent l="19050" t="19050" r="15240" b="152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93228" cy="2089553"/>
                    </a:xfrm>
                    <a:prstGeom prst="rect">
                      <a:avLst/>
                    </a:prstGeom>
                    <a:noFill/>
                    <a:ln>
                      <a:solidFill>
                        <a:schemeClr val="bg1">
                          <a:lumMod val="50000"/>
                        </a:schemeClr>
                      </a:solidFill>
                    </a:ln>
                  </pic:spPr>
                </pic:pic>
              </a:graphicData>
            </a:graphic>
          </wp:inline>
        </w:drawing>
      </w:r>
    </w:p>
    <w:p w14:paraId="4C0B86F9" w14:textId="56AAB7D5" w:rsidR="00427529" w:rsidRDefault="00427529" w:rsidP="00F039FA">
      <w:pPr>
        <w:pStyle w:val="LabStepNumberedLevel2"/>
      </w:pPr>
      <w:r>
        <w:lastRenderedPageBreak/>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proofErr w:type="spellStart"/>
      <w:r w:rsidR="008526E1">
        <w:rPr>
          <w:b/>
        </w:rPr>
        <w:t>dist</w:t>
      </w:r>
      <w:proofErr w:type="spellEnd"/>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proofErr w:type="spellStart"/>
      <w:r w:rsidR="008526E1" w:rsidRPr="008526E1">
        <w:rPr>
          <w:b/>
        </w:rPr>
        <w:t>dist</w:t>
      </w:r>
      <w:proofErr w:type="spellEnd"/>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83B2EC2" w:rsidR="00F039FA" w:rsidRDefault="006379F6" w:rsidP="00F039FA">
      <w:pPr>
        <w:pStyle w:val="LabStepScreenshotLevel2"/>
      </w:pPr>
      <w:r>
        <w:drawing>
          <wp:inline distT="0" distB="0" distL="0" distR="0" wp14:anchorId="4EAC1756" wp14:editId="41D3E0B2">
            <wp:extent cx="1594184" cy="1393513"/>
            <wp:effectExtent l="19050" t="19050" r="25400" b="165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96609" cy="1395632"/>
                    </a:xfrm>
                    <a:prstGeom prst="rect">
                      <a:avLst/>
                    </a:prstGeom>
                    <a:noFill/>
                    <a:ln>
                      <a:solidFill>
                        <a:schemeClr val="bg1">
                          <a:lumMod val="50000"/>
                        </a:schemeClr>
                      </a:solidFill>
                    </a:ln>
                  </pic:spPr>
                </pic:pic>
              </a:graphicData>
            </a:graphic>
          </wp:inline>
        </w:drawing>
      </w:r>
    </w:p>
    <w:p w14:paraId="3CA813CC" w14:textId="77777777" w:rsidR="00BB6CA1" w:rsidRDefault="00BA3C69" w:rsidP="00BA3C69">
      <w:pPr>
        <w:pStyle w:val="LabStepNumberedLevel2"/>
      </w:pPr>
      <w:r>
        <w:t xml:space="preserve">Open </w:t>
      </w:r>
      <w:proofErr w:type="spellStart"/>
      <w:proofErr w:type="gramStart"/>
      <w:r w:rsidRPr="00607908">
        <w:rPr>
          <w:b/>
        </w:rPr>
        <w:t>bundle,js</w:t>
      </w:r>
      <w:proofErr w:type="spellEnd"/>
      <w:proofErr w:type="gram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proofErr w:type="spellStart"/>
      <w:r w:rsidRPr="00311BE8">
        <w:rPr>
          <w:b/>
        </w:rPr>
        <w:t>src</w:t>
      </w:r>
      <w:proofErr w:type="spellEnd"/>
      <w:r w:rsidRPr="00311BE8">
        <w:rPr>
          <w:b/>
        </w:rPr>
        <w:t>/</w:t>
      </w:r>
      <w:proofErr w:type="spellStart"/>
      <w:r w:rsidRPr="00311BE8">
        <w:rPr>
          <w:b/>
        </w:rPr>
        <w:t>css</w:t>
      </w:r>
      <w:proofErr w:type="spellEnd"/>
      <w:r w:rsidRPr="00311BE8">
        <w:rPr>
          <w:b/>
        </w:rPr>
        <w:t>/</w:t>
      </w:r>
      <w:proofErr w:type="spellStart"/>
      <w:r w:rsidRPr="00311BE8">
        <w:rPr>
          <w:b/>
        </w:rPr>
        <w:t>i</w:t>
      </w:r>
      <w:r w:rsidR="00311BE8" w:rsidRPr="00311BE8">
        <w:rPr>
          <w:b/>
        </w:rPr>
        <w:t>mg</w:t>
      </w:r>
      <w:proofErr w:type="spellEnd"/>
      <w:r w:rsidR="00311BE8">
        <w:t xml:space="preserve"> folder has been serialized as a base64 encoded string by the </w:t>
      </w:r>
      <w:proofErr w:type="spellStart"/>
      <w:r w:rsidR="00311BE8" w:rsidRPr="00311BE8">
        <w:rPr>
          <w:b/>
        </w:rPr>
        <w:t>url</w:t>
      </w:r>
      <w:proofErr w:type="spellEnd"/>
      <w:r w:rsidR="00311BE8" w:rsidRPr="00311BE8">
        <w:rPr>
          <w:b/>
        </w:rPr>
        <w:t>-loader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lastRenderedPageBreak/>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0E8DEB2C" w:rsidR="0095485B" w:rsidRDefault="00087975" w:rsidP="0095485B">
      <w:pPr>
        <w:pStyle w:val="LabStepNumberedLevel2"/>
      </w:pPr>
      <w:r>
        <w:t xml:space="preserve">Run the following command from the Integrated Terminal to install the </w:t>
      </w:r>
      <w:r w:rsidRPr="00087975">
        <w:rPr>
          <w:b/>
        </w:rPr>
        <w:t>webpack-dev-server</w:t>
      </w:r>
      <w:r>
        <w:t xml:space="preserve"> package</w:t>
      </w:r>
      <w:r w:rsidR="0063216C">
        <w:t xml:space="preserve"> version 3.2</w:t>
      </w:r>
      <w:r>
        <w:t>.</w:t>
      </w:r>
    </w:p>
    <w:p w14:paraId="59462506" w14:textId="38AC7513" w:rsidR="0095485B" w:rsidRDefault="0095485B" w:rsidP="0095485B">
      <w:pPr>
        <w:pStyle w:val="LabStepCodeBlockLevel2"/>
      </w:pPr>
      <w:r>
        <w:t xml:space="preserve">npm install </w:t>
      </w:r>
      <w:r w:rsidRPr="0095485B">
        <w:t>webpack-dev-serve</w:t>
      </w:r>
      <w:r w:rsidR="00C03DA0">
        <w:t>r</w:t>
      </w:r>
      <w:r w:rsidRPr="00A429BA">
        <w:t xml:space="preserve"> --save-dev</w:t>
      </w:r>
    </w:p>
    <w:p w14:paraId="00DB6ECE" w14:textId="532FDBBA" w:rsidR="00405C8D" w:rsidRDefault="00405C8D" w:rsidP="00405C8D">
      <w:pPr>
        <w:pStyle w:val="LabStepNumbered"/>
      </w:pPr>
      <w:r>
        <w:t xml:space="preserve">Add a new script command to </w:t>
      </w:r>
      <w:proofErr w:type="spellStart"/>
      <w:proofErr w:type="gramStart"/>
      <w:r w:rsidRPr="00F176C7">
        <w:rPr>
          <w:b/>
        </w:rPr>
        <w:t>package.json</w:t>
      </w:r>
      <w:proofErr w:type="spellEnd"/>
      <w:proofErr w:type="gramEnd"/>
      <w:r w:rsidR="00F176C7">
        <w:t xml:space="preserve"> to start a debugging session.</w:t>
      </w:r>
    </w:p>
    <w:p w14:paraId="4D7472D0" w14:textId="54A6B177" w:rsidR="00F176C7" w:rsidRDefault="00F176C7" w:rsidP="00405C8D">
      <w:pPr>
        <w:pStyle w:val="LabStepNumberedLevel2"/>
      </w:pPr>
      <w:r>
        <w:t xml:space="preserve">Return to the code editor window for </w:t>
      </w:r>
      <w:proofErr w:type="spellStart"/>
      <w:proofErr w:type="gramStart"/>
      <w:r w:rsidRPr="00F176C7">
        <w:rPr>
          <w:b/>
        </w:rPr>
        <w:t>package.json</w:t>
      </w:r>
      <w:proofErr w:type="spellEnd"/>
      <w:proofErr w:type="gramEnd"/>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proofErr w:type="spellStart"/>
      <w:proofErr w:type="gramStart"/>
      <w:r w:rsidRPr="00F176C7">
        <w:rPr>
          <w:b/>
        </w:rPr>
        <w:t>package.json</w:t>
      </w:r>
      <w:proofErr w:type="spellEnd"/>
      <w:proofErr w:type="gramEnd"/>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proofErr w:type="spellStart"/>
      <w:r w:rsidR="004142F7" w:rsidRPr="004142F7">
        <w:rPr>
          <w:b/>
        </w:rPr>
        <w:t>src</w:t>
      </w:r>
      <w:proofErr w:type="spellEnd"/>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proofErr w:type="spellStart"/>
      <w:r w:rsidRPr="005B7DEB">
        <w:rPr>
          <w:b/>
        </w:rPr>
        <w:t>npm</w:t>
      </w:r>
      <w:proofErr w:type="spellEnd"/>
      <w:r>
        <w:t xml:space="preserve">, </w:t>
      </w:r>
      <w:proofErr w:type="spellStart"/>
      <w:r w:rsidRPr="005B7DEB">
        <w:rPr>
          <w:b/>
        </w:rPr>
        <w:t>tsc</w:t>
      </w:r>
      <w:proofErr w:type="spellEnd"/>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default" r:id="rId69"/>
      <w:footerReference w:type="default" r:id="rId70"/>
      <w:headerReference w:type="first" r:id="rId71"/>
      <w:footerReference w:type="first" r:id="rId7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25841" w14:textId="77777777" w:rsidR="008B0AA4" w:rsidRDefault="008B0AA4" w:rsidP="005F53BE">
      <w:pPr>
        <w:spacing w:before="0" w:after="0"/>
      </w:pPr>
      <w:r>
        <w:separator/>
      </w:r>
    </w:p>
  </w:endnote>
  <w:endnote w:type="continuationSeparator" w:id="0">
    <w:p w14:paraId="55117494" w14:textId="77777777" w:rsidR="008B0AA4" w:rsidRDefault="008B0AA4"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D4DE7A1" w:rsidR="00DA58A1" w:rsidRDefault="00DA58A1" w:rsidP="00487314">
    <w:pPr>
      <w:pStyle w:val="Footer"/>
      <w:pBdr>
        <w:top w:val="single" w:sz="4" w:space="0" w:color="auto"/>
      </w:pBdr>
    </w:pPr>
    <w:r>
      <w:t xml:space="preserve">© Critical Path Training </w:t>
    </w:r>
    <w:r w:rsidR="00A7352F">
      <w:t>2020</w:t>
    </w:r>
    <w:r>
      <w:t xml:space="preserve"> - All Rights Reserved</w:t>
    </w:r>
    <w:r>
      <w:tab/>
    </w:r>
    <w:r>
      <w:tab/>
    </w:r>
    <w:r>
      <w:fldChar w:fldCharType="begin"/>
    </w:r>
    <w:r>
      <w:instrText xml:space="preserve"> PAGE  \* MERGEFORMAT </w:instrText>
    </w:r>
    <w:r>
      <w:fldChar w:fldCharType="separate"/>
    </w:r>
    <w:r>
      <w:rPr>
        <w:noProof/>
      </w:rPr>
      <w:t>29</w:t>
    </w:r>
    <w:r>
      <w:fldChar w:fldCharType="end"/>
    </w:r>
  </w:p>
  <w:p w14:paraId="4FCAA96B" w14:textId="77777777" w:rsidR="00DA58A1" w:rsidRPr="00487314" w:rsidRDefault="00DA58A1"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C878E85" w:rsidR="00DA58A1" w:rsidRDefault="00DA58A1" w:rsidP="00487314">
    <w:pPr>
      <w:pStyle w:val="Footer"/>
      <w:pBdr>
        <w:top w:val="single" w:sz="4" w:space="0" w:color="auto"/>
      </w:pBdr>
    </w:pPr>
    <w:r>
      <w:t xml:space="preserve">© Critical Path Training </w:t>
    </w:r>
    <w:r w:rsidR="00A7352F">
      <w:t>2020</w:t>
    </w:r>
    <w:r>
      <w:t xml:space="preserve">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DA58A1" w:rsidRPr="00487314" w:rsidRDefault="00DA58A1"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4DEDF" w14:textId="77777777" w:rsidR="008B0AA4" w:rsidRDefault="008B0AA4" w:rsidP="005F53BE">
      <w:pPr>
        <w:spacing w:before="0" w:after="0"/>
      </w:pPr>
      <w:r>
        <w:separator/>
      </w:r>
    </w:p>
  </w:footnote>
  <w:footnote w:type="continuationSeparator" w:id="0">
    <w:p w14:paraId="58081D8E" w14:textId="77777777" w:rsidR="008B0AA4" w:rsidRDefault="008B0AA4"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DA58A1" w:rsidRDefault="00DA58A1" w:rsidP="00E871B8">
    <w:pPr>
      <w:pStyle w:val="Header"/>
      <w:pBdr>
        <w:bottom w:val="single" w:sz="4" w:space="0" w:color="auto"/>
      </w:pBdr>
      <w:spacing w:before="240"/>
    </w:pPr>
    <w:r>
      <w:t>MSD365: Modern SharePoint and Office 365 Development</w:t>
    </w:r>
  </w:p>
  <w:p w14:paraId="52070944" w14:textId="63949301" w:rsidR="00DA58A1" w:rsidRPr="00E871B8" w:rsidRDefault="00DA58A1"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A7352F">
      <w:rPr>
        <w:rFonts w:cs="Arial"/>
        <w:noProof/>
      </w:rPr>
      <w:t>Jan 30,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DA58A1" w:rsidRDefault="00DA58A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5A1"/>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6BC9"/>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46F86"/>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2824"/>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06B6"/>
    <w:rsid w:val="00352060"/>
    <w:rsid w:val="00354F54"/>
    <w:rsid w:val="00357410"/>
    <w:rsid w:val="00357EF9"/>
    <w:rsid w:val="00361597"/>
    <w:rsid w:val="00364F73"/>
    <w:rsid w:val="003750BF"/>
    <w:rsid w:val="003770A6"/>
    <w:rsid w:val="00377805"/>
    <w:rsid w:val="003816CA"/>
    <w:rsid w:val="0038219D"/>
    <w:rsid w:val="003854DC"/>
    <w:rsid w:val="00387260"/>
    <w:rsid w:val="003911B8"/>
    <w:rsid w:val="003916A3"/>
    <w:rsid w:val="0039236A"/>
    <w:rsid w:val="003A0E6B"/>
    <w:rsid w:val="003A165A"/>
    <w:rsid w:val="003A28D2"/>
    <w:rsid w:val="003A2FEB"/>
    <w:rsid w:val="003A69CF"/>
    <w:rsid w:val="003B1437"/>
    <w:rsid w:val="003B1E26"/>
    <w:rsid w:val="003B5B01"/>
    <w:rsid w:val="003B6856"/>
    <w:rsid w:val="003B7152"/>
    <w:rsid w:val="003C493E"/>
    <w:rsid w:val="003C675A"/>
    <w:rsid w:val="003C6DDF"/>
    <w:rsid w:val="003D18C1"/>
    <w:rsid w:val="003D263C"/>
    <w:rsid w:val="003D35F6"/>
    <w:rsid w:val="003D3ABD"/>
    <w:rsid w:val="003D4F9D"/>
    <w:rsid w:val="003D6ED3"/>
    <w:rsid w:val="003E0B62"/>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47907"/>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3BF"/>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216C"/>
    <w:rsid w:val="00636B3F"/>
    <w:rsid w:val="006379F6"/>
    <w:rsid w:val="006418C1"/>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406C"/>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6508A"/>
    <w:rsid w:val="007705E7"/>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121D"/>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316CC"/>
    <w:rsid w:val="00844D91"/>
    <w:rsid w:val="0084564F"/>
    <w:rsid w:val="00847BA7"/>
    <w:rsid w:val="008526E1"/>
    <w:rsid w:val="0085274C"/>
    <w:rsid w:val="008535D6"/>
    <w:rsid w:val="008615F8"/>
    <w:rsid w:val="008715C3"/>
    <w:rsid w:val="008754E6"/>
    <w:rsid w:val="0088119A"/>
    <w:rsid w:val="00884CD6"/>
    <w:rsid w:val="00887204"/>
    <w:rsid w:val="008972FC"/>
    <w:rsid w:val="008A0745"/>
    <w:rsid w:val="008A2D3B"/>
    <w:rsid w:val="008A5092"/>
    <w:rsid w:val="008A5115"/>
    <w:rsid w:val="008B0AA4"/>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1C2A"/>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330"/>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27FE5"/>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7352F"/>
    <w:rsid w:val="00A80234"/>
    <w:rsid w:val="00A8282E"/>
    <w:rsid w:val="00A838BA"/>
    <w:rsid w:val="00A854A0"/>
    <w:rsid w:val="00A86A3B"/>
    <w:rsid w:val="00A908A9"/>
    <w:rsid w:val="00A91038"/>
    <w:rsid w:val="00A92AE5"/>
    <w:rsid w:val="00A92C44"/>
    <w:rsid w:val="00A93428"/>
    <w:rsid w:val="00A96745"/>
    <w:rsid w:val="00A9726F"/>
    <w:rsid w:val="00AA23E9"/>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4353B"/>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263A"/>
    <w:rsid w:val="00BE4E45"/>
    <w:rsid w:val="00BE65F8"/>
    <w:rsid w:val="00BF015E"/>
    <w:rsid w:val="00BF5B26"/>
    <w:rsid w:val="00C00CE5"/>
    <w:rsid w:val="00C01386"/>
    <w:rsid w:val="00C029F8"/>
    <w:rsid w:val="00C02FF2"/>
    <w:rsid w:val="00C03DA0"/>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671FA"/>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A6CBE"/>
    <w:rsid w:val="00CB2039"/>
    <w:rsid w:val="00CB7F92"/>
    <w:rsid w:val="00CC11E1"/>
    <w:rsid w:val="00CC1574"/>
    <w:rsid w:val="00CC1FF8"/>
    <w:rsid w:val="00CC30B3"/>
    <w:rsid w:val="00CC4226"/>
    <w:rsid w:val="00CC6344"/>
    <w:rsid w:val="00CD40F7"/>
    <w:rsid w:val="00CD6194"/>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458"/>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58A1"/>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58E7"/>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1D1C"/>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1F1A"/>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 w:type="character" w:styleId="UnresolvedMention">
    <w:name w:val="Unresolved Mention"/>
    <w:basedOn w:val="DefaultParagraphFont"/>
    <w:uiPriority w:val="99"/>
    <w:semiHidden/>
    <w:unhideWhenUsed/>
    <w:rsid w:val="00765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34300450">
      <w:bodyDiv w:val="1"/>
      <w:marLeft w:val="0"/>
      <w:marRight w:val="0"/>
      <w:marTop w:val="0"/>
      <w:marBottom w:val="0"/>
      <w:divBdr>
        <w:top w:val="none" w:sz="0" w:space="0" w:color="auto"/>
        <w:left w:val="none" w:sz="0" w:space="0" w:color="auto"/>
        <w:bottom w:val="none" w:sz="0" w:space="0" w:color="auto"/>
        <w:right w:val="none" w:sz="0" w:space="0" w:color="auto"/>
      </w:divBdr>
      <w:divsChild>
        <w:div w:id="697121112">
          <w:marLeft w:val="0"/>
          <w:marRight w:val="0"/>
          <w:marTop w:val="0"/>
          <w:marBottom w:val="0"/>
          <w:divBdr>
            <w:top w:val="none" w:sz="0" w:space="0" w:color="auto"/>
            <w:left w:val="none" w:sz="0" w:space="0" w:color="auto"/>
            <w:bottom w:val="none" w:sz="0" w:space="0" w:color="auto"/>
            <w:right w:val="none" w:sz="0" w:space="0" w:color="auto"/>
          </w:divBdr>
          <w:divsChild>
            <w:div w:id="12341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0049338">
      <w:bodyDiv w:val="1"/>
      <w:marLeft w:val="0"/>
      <w:marRight w:val="0"/>
      <w:marTop w:val="0"/>
      <w:marBottom w:val="0"/>
      <w:divBdr>
        <w:top w:val="none" w:sz="0" w:space="0" w:color="auto"/>
        <w:left w:val="none" w:sz="0" w:space="0" w:color="auto"/>
        <w:bottom w:val="none" w:sz="0" w:space="0" w:color="auto"/>
        <w:right w:val="none" w:sz="0" w:space="0" w:color="auto"/>
      </w:divBdr>
      <w:divsChild>
        <w:div w:id="1022822007">
          <w:marLeft w:val="0"/>
          <w:marRight w:val="0"/>
          <w:marTop w:val="0"/>
          <w:marBottom w:val="0"/>
          <w:divBdr>
            <w:top w:val="none" w:sz="0" w:space="0" w:color="auto"/>
            <w:left w:val="none" w:sz="0" w:space="0" w:color="auto"/>
            <w:bottom w:val="none" w:sz="0" w:space="0" w:color="auto"/>
            <w:right w:val="none" w:sz="0" w:space="0" w:color="auto"/>
          </w:divBdr>
          <w:divsChild>
            <w:div w:id="20174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3093145">
      <w:bodyDiv w:val="1"/>
      <w:marLeft w:val="0"/>
      <w:marRight w:val="0"/>
      <w:marTop w:val="0"/>
      <w:marBottom w:val="0"/>
      <w:divBdr>
        <w:top w:val="none" w:sz="0" w:space="0" w:color="auto"/>
        <w:left w:val="none" w:sz="0" w:space="0" w:color="auto"/>
        <w:bottom w:val="none" w:sz="0" w:space="0" w:color="auto"/>
        <w:right w:val="none" w:sz="0" w:space="0" w:color="auto"/>
      </w:divBdr>
      <w:divsChild>
        <w:div w:id="702873778">
          <w:marLeft w:val="0"/>
          <w:marRight w:val="0"/>
          <w:marTop w:val="0"/>
          <w:marBottom w:val="0"/>
          <w:divBdr>
            <w:top w:val="none" w:sz="0" w:space="0" w:color="auto"/>
            <w:left w:val="none" w:sz="0" w:space="0" w:color="auto"/>
            <w:bottom w:val="none" w:sz="0" w:space="0" w:color="auto"/>
            <w:right w:val="none" w:sz="0" w:space="0" w:color="auto"/>
          </w:divBdr>
          <w:divsChild>
            <w:div w:id="43481125">
              <w:marLeft w:val="0"/>
              <w:marRight w:val="0"/>
              <w:marTop w:val="0"/>
              <w:marBottom w:val="0"/>
              <w:divBdr>
                <w:top w:val="none" w:sz="0" w:space="0" w:color="auto"/>
                <w:left w:val="none" w:sz="0" w:space="0" w:color="auto"/>
                <w:bottom w:val="none" w:sz="0" w:space="0" w:color="auto"/>
                <w:right w:val="none" w:sz="0" w:space="0" w:color="auto"/>
              </w:divBdr>
            </w:div>
            <w:div w:id="1511337028">
              <w:marLeft w:val="0"/>
              <w:marRight w:val="0"/>
              <w:marTop w:val="0"/>
              <w:marBottom w:val="0"/>
              <w:divBdr>
                <w:top w:val="none" w:sz="0" w:space="0" w:color="auto"/>
                <w:left w:val="none" w:sz="0" w:space="0" w:color="auto"/>
                <w:bottom w:val="none" w:sz="0" w:space="0" w:color="auto"/>
                <w:right w:val="none" w:sz="0" w:space="0" w:color="auto"/>
              </w:divBdr>
            </w:div>
            <w:div w:id="983047622">
              <w:marLeft w:val="0"/>
              <w:marRight w:val="0"/>
              <w:marTop w:val="0"/>
              <w:marBottom w:val="0"/>
              <w:divBdr>
                <w:top w:val="none" w:sz="0" w:space="0" w:color="auto"/>
                <w:left w:val="none" w:sz="0" w:space="0" w:color="auto"/>
                <w:bottom w:val="none" w:sz="0" w:space="0" w:color="auto"/>
                <w:right w:val="none" w:sz="0" w:space="0" w:color="auto"/>
              </w:divBdr>
            </w:div>
            <w:div w:id="1180192739">
              <w:marLeft w:val="0"/>
              <w:marRight w:val="0"/>
              <w:marTop w:val="0"/>
              <w:marBottom w:val="0"/>
              <w:divBdr>
                <w:top w:val="none" w:sz="0" w:space="0" w:color="auto"/>
                <w:left w:val="none" w:sz="0" w:space="0" w:color="auto"/>
                <w:bottom w:val="none" w:sz="0" w:space="0" w:color="auto"/>
                <w:right w:val="none" w:sz="0" w:space="0" w:color="auto"/>
              </w:divBdr>
            </w:div>
            <w:div w:id="1699348813">
              <w:marLeft w:val="0"/>
              <w:marRight w:val="0"/>
              <w:marTop w:val="0"/>
              <w:marBottom w:val="0"/>
              <w:divBdr>
                <w:top w:val="none" w:sz="0" w:space="0" w:color="auto"/>
                <w:left w:val="none" w:sz="0" w:space="0" w:color="auto"/>
                <w:bottom w:val="none" w:sz="0" w:space="0" w:color="auto"/>
                <w:right w:val="none" w:sz="0" w:space="0" w:color="auto"/>
              </w:divBdr>
            </w:div>
            <w:div w:id="2012835952">
              <w:marLeft w:val="0"/>
              <w:marRight w:val="0"/>
              <w:marTop w:val="0"/>
              <w:marBottom w:val="0"/>
              <w:divBdr>
                <w:top w:val="none" w:sz="0" w:space="0" w:color="auto"/>
                <w:left w:val="none" w:sz="0" w:space="0" w:color="auto"/>
                <w:bottom w:val="none" w:sz="0" w:space="0" w:color="auto"/>
                <w:right w:val="none" w:sz="0" w:space="0" w:color="auto"/>
              </w:divBdr>
            </w:div>
            <w:div w:id="747922828">
              <w:marLeft w:val="0"/>
              <w:marRight w:val="0"/>
              <w:marTop w:val="0"/>
              <w:marBottom w:val="0"/>
              <w:divBdr>
                <w:top w:val="none" w:sz="0" w:space="0" w:color="auto"/>
                <w:left w:val="none" w:sz="0" w:space="0" w:color="auto"/>
                <w:bottom w:val="none" w:sz="0" w:space="0" w:color="auto"/>
                <w:right w:val="none" w:sz="0" w:space="0" w:color="auto"/>
              </w:divBdr>
            </w:div>
            <w:div w:id="1373922043">
              <w:marLeft w:val="0"/>
              <w:marRight w:val="0"/>
              <w:marTop w:val="0"/>
              <w:marBottom w:val="0"/>
              <w:divBdr>
                <w:top w:val="none" w:sz="0" w:space="0" w:color="auto"/>
                <w:left w:val="none" w:sz="0" w:space="0" w:color="auto"/>
                <w:bottom w:val="none" w:sz="0" w:space="0" w:color="auto"/>
                <w:right w:val="none" w:sz="0" w:space="0" w:color="auto"/>
              </w:divBdr>
            </w:div>
            <w:div w:id="1734087381">
              <w:marLeft w:val="0"/>
              <w:marRight w:val="0"/>
              <w:marTop w:val="0"/>
              <w:marBottom w:val="0"/>
              <w:divBdr>
                <w:top w:val="none" w:sz="0" w:space="0" w:color="auto"/>
                <w:left w:val="none" w:sz="0" w:space="0" w:color="auto"/>
                <w:bottom w:val="none" w:sz="0" w:space="0" w:color="auto"/>
                <w:right w:val="none" w:sz="0" w:space="0" w:color="auto"/>
              </w:divBdr>
            </w:div>
            <w:div w:id="291517642">
              <w:marLeft w:val="0"/>
              <w:marRight w:val="0"/>
              <w:marTop w:val="0"/>
              <w:marBottom w:val="0"/>
              <w:divBdr>
                <w:top w:val="none" w:sz="0" w:space="0" w:color="auto"/>
                <w:left w:val="none" w:sz="0" w:space="0" w:color="auto"/>
                <w:bottom w:val="none" w:sz="0" w:space="0" w:color="auto"/>
                <w:right w:val="none" w:sz="0" w:space="0" w:color="auto"/>
              </w:divBdr>
            </w:div>
            <w:div w:id="1053624482">
              <w:marLeft w:val="0"/>
              <w:marRight w:val="0"/>
              <w:marTop w:val="0"/>
              <w:marBottom w:val="0"/>
              <w:divBdr>
                <w:top w:val="none" w:sz="0" w:space="0" w:color="auto"/>
                <w:left w:val="none" w:sz="0" w:space="0" w:color="auto"/>
                <w:bottom w:val="none" w:sz="0" w:space="0" w:color="auto"/>
                <w:right w:val="none" w:sz="0" w:space="0" w:color="auto"/>
              </w:divBdr>
            </w:div>
            <w:div w:id="920412062">
              <w:marLeft w:val="0"/>
              <w:marRight w:val="0"/>
              <w:marTop w:val="0"/>
              <w:marBottom w:val="0"/>
              <w:divBdr>
                <w:top w:val="none" w:sz="0" w:space="0" w:color="auto"/>
                <w:left w:val="none" w:sz="0" w:space="0" w:color="auto"/>
                <w:bottom w:val="none" w:sz="0" w:space="0" w:color="auto"/>
                <w:right w:val="none" w:sz="0" w:space="0" w:color="auto"/>
              </w:divBdr>
            </w:div>
            <w:div w:id="1662466972">
              <w:marLeft w:val="0"/>
              <w:marRight w:val="0"/>
              <w:marTop w:val="0"/>
              <w:marBottom w:val="0"/>
              <w:divBdr>
                <w:top w:val="none" w:sz="0" w:space="0" w:color="auto"/>
                <w:left w:val="none" w:sz="0" w:space="0" w:color="auto"/>
                <w:bottom w:val="none" w:sz="0" w:space="0" w:color="auto"/>
                <w:right w:val="none" w:sz="0" w:space="0" w:color="auto"/>
              </w:divBdr>
            </w:div>
            <w:div w:id="18101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3DAD2-037D-4006-B2F0-E8D91E10E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14737</TotalTime>
  <Pages>27</Pages>
  <Words>6696</Words>
  <Characters>38168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381</cp:revision>
  <cp:lastPrinted>2018-08-03T13:46:00Z</cp:lastPrinted>
  <dcterms:created xsi:type="dcterms:W3CDTF">2013-07-31T17:42:00Z</dcterms:created>
  <dcterms:modified xsi:type="dcterms:W3CDTF">2020-01-30T22:56:00Z</dcterms:modified>
</cp:coreProperties>
</file>