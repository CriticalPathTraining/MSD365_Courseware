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5D624F1B" w:rsidR="00EB1ADF" w:rsidRDefault="00010149" w:rsidP="0048025F">
      <w:pPr>
        <w:pStyle w:val="Heading2"/>
      </w:pPr>
      <w:r>
        <w:t xml:space="preserve">Developing </w:t>
      </w:r>
      <w:r w:rsidR="00A14E80">
        <w:t xml:space="preserve">with </w:t>
      </w:r>
      <w:r w:rsidR="00C02FF2">
        <w:t>Node.js</w:t>
      </w:r>
      <w:r w:rsidR="00A14E80">
        <w:t xml:space="preserve">, </w:t>
      </w:r>
      <w:r w:rsidR="00252172">
        <w:t>NPM</w:t>
      </w:r>
      <w:r w:rsidR="00A14E80">
        <w:t xml:space="preserve"> and Visual Studio Code</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292C801E" w:rsidR="00EB1ADF" w:rsidRPr="005C7841" w:rsidRDefault="00EB1ADF" w:rsidP="0048025F">
      <w:pPr>
        <w:pStyle w:val="LabExerciseCallout"/>
      </w:pPr>
      <w:r w:rsidRPr="005C7841">
        <w:rPr>
          <w:b/>
        </w:rPr>
        <w:t>Lab Folder</w:t>
      </w:r>
      <w:r w:rsidRPr="005C7841">
        <w:t xml:space="preserve">: </w:t>
      </w:r>
      <w:r w:rsidR="005D0755">
        <w:t>C:\Student\Modules\</w:t>
      </w:r>
      <w:r w:rsidR="00954A94">
        <w:t>02</w:t>
      </w:r>
      <w:r w:rsidR="008B1583">
        <w:t>_</w:t>
      </w:r>
      <w:r w:rsidR="00826C25">
        <w:t>NodeJS</w:t>
      </w:r>
      <w:r w:rsidR="001C292C">
        <w:t>\Lab</w:t>
      </w:r>
    </w:p>
    <w:p w14:paraId="04AAD81C" w14:textId="4DDD5B08" w:rsidR="00A14E80" w:rsidRDefault="00EB1ADF" w:rsidP="00561849">
      <w:pPr>
        <w:pStyle w:val="LabExerciseCallout"/>
        <w:rPr>
          <w:rFonts w:cs="Arial"/>
          <w:lang w:val="en"/>
        </w:rPr>
      </w:pPr>
      <w:r w:rsidRPr="005C7841">
        <w:rPr>
          <w:b/>
        </w:rPr>
        <w:t>Lab Overview</w:t>
      </w:r>
      <w:r w:rsidRPr="005C7841">
        <w:t xml:space="preserve">: </w:t>
      </w:r>
      <w:r w:rsidR="008754E6">
        <w:rPr>
          <w:rFonts w:cs="Arial"/>
          <w:lang w:val="en"/>
        </w:rPr>
        <w:t xml:space="preserve">As you work through this </w:t>
      </w:r>
      <w:r w:rsidR="00E05BE1">
        <w:rPr>
          <w:rFonts w:cs="Arial"/>
          <w:lang w:val="en"/>
        </w:rPr>
        <w:t>lab</w:t>
      </w:r>
      <w:r w:rsidR="00A14E80">
        <w:rPr>
          <w:rFonts w:cs="Arial"/>
          <w:lang w:val="en"/>
        </w:rPr>
        <w:t>,</w:t>
      </w:r>
      <w:r w:rsidR="00E05BE1">
        <w:rPr>
          <w:rFonts w:cs="Arial"/>
          <w:lang w:val="en"/>
        </w:rPr>
        <w:t xml:space="preserve"> you will get </w:t>
      </w:r>
      <w:r w:rsidR="00A14E80">
        <w:rPr>
          <w:rFonts w:cs="Arial"/>
          <w:lang w:val="en"/>
        </w:rPr>
        <w:t xml:space="preserve">a healthy dose of </w:t>
      </w:r>
      <w:r w:rsidR="00E05BE1">
        <w:rPr>
          <w:rFonts w:cs="Arial"/>
          <w:lang w:val="en"/>
        </w:rPr>
        <w:t xml:space="preserve">hands-on experience working </w:t>
      </w:r>
      <w:r w:rsidR="008754E6">
        <w:rPr>
          <w:rFonts w:cs="Arial"/>
          <w:lang w:val="en"/>
        </w:rPr>
        <w:t xml:space="preserve">in </w:t>
      </w:r>
      <w:r w:rsidR="00E05BE1">
        <w:rPr>
          <w:rFonts w:cs="Arial"/>
          <w:lang w:val="en"/>
        </w:rPr>
        <w:t xml:space="preserve">the </w:t>
      </w:r>
      <w:r w:rsidR="00C02FF2">
        <w:rPr>
          <w:rFonts w:cs="Arial"/>
          <w:lang w:val="en"/>
        </w:rPr>
        <w:t>Node.js</w:t>
      </w:r>
      <w:r w:rsidR="00E05BE1">
        <w:rPr>
          <w:rFonts w:cs="Arial"/>
          <w:lang w:val="en"/>
        </w:rPr>
        <w:t xml:space="preserve"> development environment </w:t>
      </w:r>
      <w:r w:rsidR="00A14E80">
        <w:rPr>
          <w:rFonts w:cs="Arial"/>
          <w:lang w:val="en"/>
        </w:rPr>
        <w:t xml:space="preserve">and managing software projects </w:t>
      </w:r>
      <w:r w:rsidR="008754E6">
        <w:rPr>
          <w:rFonts w:cs="Arial"/>
          <w:lang w:val="en"/>
        </w:rPr>
        <w:t xml:space="preserve">using Node Package Manager (npm). You will learn how to </w:t>
      </w:r>
      <w:r w:rsidR="00A14E80">
        <w:rPr>
          <w:rFonts w:cs="Arial"/>
          <w:lang w:val="en"/>
        </w:rPr>
        <w:t xml:space="preserve">use npm to initialize new projects and to install the NodeJS packages required to provide a local web server used for testing and debugging. You will also learn to configure TypeScript support and to write and execute custom developer tasks using gulp. In the final exercise, you will learn to use the webpack utility to bundle the source files </w:t>
      </w:r>
      <w:r w:rsidR="00E07ECB">
        <w:rPr>
          <w:rFonts w:cs="Arial"/>
          <w:lang w:val="en"/>
        </w:rPr>
        <w:t>for your project into a stream</w:t>
      </w:r>
      <w:r w:rsidR="00A14E80">
        <w:rPr>
          <w:rFonts w:cs="Arial"/>
          <w:lang w:val="en"/>
        </w:rPr>
        <w:t>lined set of files for distribution.</w:t>
      </w:r>
    </w:p>
    <w:p w14:paraId="0F24AA0C" w14:textId="342948C1" w:rsidR="00E07ECB" w:rsidRDefault="00E07ECB" w:rsidP="00561849">
      <w:pPr>
        <w:pStyle w:val="LabExerciseCallout"/>
      </w:pPr>
      <w:r w:rsidRPr="005C7841">
        <w:rPr>
          <w:b/>
        </w:rPr>
        <w:t xml:space="preserve">Lab </w:t>
      </w:r>
      <w:r>
        <w:rPr>
          <w:b/>
        </w:rPr>
        <w:t>Prerequisite</w:t>
      </w:r>
      <w:r w:rsidRPr="005C7841">
        <w:t xml:space="preserve">: </w:t>
      </w:r>
      <w:r w:rsidRPr="00E07ECB">
        <w:t xml:space="preserve">This lab assumes you’ve already installed </w:t>
      </w:r>
      <w:r w:rsidR="00C02FF2">
        <w:t>Node.js</w:t>
      </w:r>
      <w:r w:rsidR="00AC0F5F">
        <w:t>, GIT</w:t>
      </w:r>
      <w:r w:rsidRPr="00E07ECB">
        <w:t xml:space="preserve"> and Visual Studio Code as described in </w:t>
      </w:r>
      <w:hyperlink r:id="rId8" w:history="1">
        <w:r w:rsidR="0076508A" w:rsidRPr="0076508A">
          <w:rPr>
            <w:rStyle w:val="Hyperlink"/>
          </w:rPr>
          <w:t>setup.pdf</w:t>
        </w:r>
      </w:hyperlink>
      <w:bookmarkStart w:id="0" w:name="_GoBack"/>
      <w:bookmarkEnd w:id="0"/>
      <w:r w:rsidRPr="00E07ECB">
        <w:t>.</w:t>
      </w:r>
    </w:p>
    <w:p w14:paraId="19682870" w14:textId="44450DDF" w:rsidR="00E87113" w:rsidRPr="00AB0146" w:rsidRDefault="00E87113" w:rsidP="008754E6">
      <w:pPr>
        <w:pStyle w:val="Heading3"/>
      </w:pPr>
      <w:r>
        <w:t xml:space="preserve">Exercise 1: </w:t>
      </w:r>
      <w:r w:rsidR="0060597A">
        <w:t xml:space="preserve">Getting Started with </w:t>
      </w:r>
      <w:r w:rsidR="00C02FF2">
        <w:t>Node.js</w:t>
      </w:r>
      <w:r w:rsidR="00AC0F5F">
        <w:t xml:space="preserve">, </w:t>
      </w:r>
      <w:r w:rsidR="00FA2E2A">
        <w:t>NPM</w:t>
      </w:r>
      <w:r w:rsidR="00AC0F5F">
        <w:t xml:space="preserve"> and Visual Studio Code</w:t>
      </w:r>
    </w:p>
    <w:p w14:paraId="4BE3FE8B" w14:textId="2273F3E5" w:rsidR="00E87113" w:rsidRPr="008754E6" w:rsidRDefault="00E87113" w:rsidP="008754E6">
      <w:pPr>
        <w:pStyle w:val="LabExerciseLeadIn"/>
      </w:pPr>
      <w:r>
        <w:t xml:space="preserve">In this exercise </w:t>
      </w:r>
      <w:r w:rsidR="000D734F">
        <w:t xml:space="preserve">you </w:t>
      </w:r>
      <w:r w:rsidR="000C19D9">
        <w:t xml:space="preserve">will </w:t>
      </w:r>
      <w:r w:rsidR="00E07ECB">
        <w:t xml:space="preserve">learn the fundamentals of </w:t>
      </w:r>
      <w:r w:rsidR="00AC0F5F">
        <w:t>initializing</w:t>
      </w:r>
      <w:r w:rsidR="00E07ECB">
        <w:t xml:space="preserve"> and </w:t>
      </w:r>
      <w:r w:rsidR="00AC0F5F">
        <w:t xml:space="preserve">managing </w:t>
      </w:r>
      <w:r w:rsidR="0060597A">
        <w:t xml:space="preserve">projects using </w:t>
      </w:r>
      <w:r w:rsidR="00C02FF2">
        <w:t>Node.js</w:t>
      </w:r>
      <w:r w:rsidR="00E07ECB">
        <w:t xml:space="preserve"> and npm.</w:t>
      </w:r>
      <w:r w:rsidR="00AC0F5F">
        <w:t xml:space="preserve"> You will begin with a folder that contains an HTML file, a CSS file and a JavaScript file. </w:t>
      </w:r>
    </w:p>
    <w:p w14:paraId="709AFA7E" w14:textId="45A7C01D" w:rsidR="00826C25" w:rsidRDefault="00826C25" w:rsidP="00561849">
      <w:pPr>
        <w:pStyle w:val="LabStepNumbered"/>
      </w:pPr>
      <w:r>
        <w:t xml:space="preserve">Inspect the </w:t>
      </w:r>
      <w:r w:rsidR="00AC0F5F">
        <w:t xml:space="preserve">project starter </w:t>
      </w:r>
      <w:r>
        <w:t xml:space="preserve">files in the folder named </w:t>
      </w:r>
      <w:r w:rsidRPr="00826C25">
        <w:rPr>
          <w:b/>
        </w:rPr>
        <w:t>project1</w:t>
      </w:r>
      <w:r>
        <w:t>.</w:t>
      </w:r>
    </w:p>
    <w:p w14:paraId="0036CBA5" w14:textId="3AF61025" w:rsidR="00F34260" w:rsidRDefault="00826C25" w:rsidP="00826C25">
      <w:pPr>
        <w:pStyle w:val="LabStepNumberedLevel2"/>
      </w:pPr>
      <w:r>
        <w:t xml:space="preserve">Using Windows Explorer, open the folder at </w:t>
      </w:r>
      <w:r w:rsidRPr="00826C25">
        <w:rPr>
          <w:b/>
        </w:rPr>
        <w:t>c:\Student\Modules\</w:t>
      </w:r>
      <w:r w:rsidR="00585CC0">
        <w:rPr>
          <w:b/>
        </w:rPr>
        <w:t>02_NodeJS</w:t>
      </w:r>
      <w:r w:rsidRPr="00826C25">
        <w:rPr>
          <w:b/>
        </w:rPr>
        <w:t>\Lab\</w:t>
      </w:r>
      <w:r w:rsidR="00AC0F5F">
        <w:rPr>
          <w:b/>
        </w:rPr>
        <w:t>StarterFiles\</w:t>
      </w:r>
      <w:r w:rsidRPr="00826C25">
        <w:rPr>
          <w:b/>
        </w:rPr>
        <w:t>project1</w:t>
      </w:r>
      <w:r>
        <w:t>.</w:t>
      </w:r>
    </w:p>
    <w:p w14:paraId="5C9D97B4" w14:textId="0F9ECA27" w:rsidR="00535615" w:rsidRDefault="00535615" w:rsidP="00826C25">
      <w:pPr>
        <w:pStyle w:val="LabStepNumberedLevel2"/>
      </w:pPr>
      <w:r>
        <w:t xml:space="preserve">Make a copy of the project1 folder outside the </w:t>
      </w:r>
      <w:proofErr w:type="spellStart"/>
      <w:r w:rsidRPr="009916C1">
        <w:rPr>
          <w:b/>
        </w:rPr>
        <w:t>StarterFiles</w:t>
      </w:r>
      <w:proofErr w:type="spellEnd"/>
      <w:r>
        <w:t xml:space="preserve"> project </w:t>
      </w:r>
      <w:r w:rsidRPr="00826C25">
        <w:rPr>
          <w:b/>
        </w:rPr>
        <w:t>c</w:t>
      </w:r>
      <w:r>
        <w:rPr>
          <w:b/>
        </w:rPr>
        <w:t>:\Student\Modules\</w:t>
      </w:r>
      <w:r w:rsidR="00585CC0">
        <w:rPr>
          <w:b/>
        </w:rPr>
        <w:t>02_NodeJS</w:t>
      </w:r>
      <w:r>
        <w:rPr>
          <w:b/>
        </w:rPr>
        <w:t>\Lab\</w:t>
      </w:r>
      <w:r w:rsidRPr="00826C25">
        <w:rPr>
          <w:b/>
        </w:rPr>
        <w:t>project1</w:t>
      </w:r>
    </w:p>
    <w:p w14:paraId="2C4EF8AA" w14:textId="728BFE57" w:rsidR="009569AC" w:rsidRDefault="00AA78BB" w:rsidP="00826C25">
      <w:pPr>
        <w:pStyle w:val="LabStepNumberedLevel2"/>
      </w:pPr>
      <w:r>
        <w:t xml:space="preserve">If you look inside the </w:t>
      </w:r>
      <w:r w:rsidRPr="00AA78BB">
        <w:rPr>
          <w:b/>
        </w:rPr>
        <w:t>project1</w:t>
      </w:r>
      <w:r>
        <w:t xml:space="preserve"> folder</w:t>
      </w:r>
      <w:r w:rsidR="00535615">
        <w:t xml:space="preserve"> you just created</w:t>
      </w:r>
      <w:r w:rsidR="00826C25">
        <w:t xml:space="preserve">, </w:t>
      </w:r>
      <w:r>
        <w:t xml:space="preserve">you will find a child folder named </w:t>
      </w:r>
      <w:r w:rsidR="009569AC" w:rsidRPr="009569AC">
        <w:rPr>
          <w:b/>
        </w:rPr>
        <w:t>Dist</w:t>
      </w:r>
      <w:r w:rsidR="009569AC">
        <w:t>.</w:t>
      </w:r>
    </w:p>
    <w:p w14:paraId="736983D1" w14:textId="0AEAB62F" w:rsidR="00826C25" w:rsidRDefault="00AA78BB" w:rsidP="00ED388E">
      <w:pPr>
        <w:pStyle w:val="LabStepNumberedLevel2"/>
      </w:pPr>
      <w:r>
        <w:t xml:space="preserve">you look inside the </w:t>
      </w:r>
      <w:proofErr w:type="spellStart"/>
      <w:r w:rsidR="009569AC" w:rsidRPr="009569AC">
        <w:rPr>
          <w:b/>
        </w:rPr>
        <w:t>Dist</w:t>
      </w:r>
      <w:proofErr w:type="spellEnd"/>
      <w:r w:rsidR="009569AC">
        <w:t xml:space="preserve"> folder, </w:t>
      </w:r>
      <w:r>
        <w:t xml:space="preserve">you will find an </w:t>
      </w:r>
      <w:r w:rsidR="00826C25" w:rsidRPr="009569AC">
        <w:rPr>
          <w:b/>
        </w:rPr>
        <w:t>index.html</w:t>
      </w:r>
      <w:r w:rsidR="00826C25">
        <w:t xml:space="preserve"> file at the root.</w:t>
      </w:r>
      <w:r w:rsidR="00FA2E2A">
        <w:t xml:space="preserve"> There is also a CSS file named </w:t>
      </w:r>
      <w:r w:rsidR="00FA2E2A" w:rsidRPr="009569AC">
        <w:rPr>
          <w:b/>
        </w:rPr>
        <w:t>app.css</w:t>
      </w:r>
      <w:r w:rsidR="00FA2E2A">
        <w:t xml:space="preserve"> inside the </w:t>
      </w:r>
      <w:proofErr w:type="spellStart"/>
      <w:r w:rsidR="00FA2E2A" w:rsidRPr="009569AC">
        <w:rPr>
          <w:b/>
        </w:rPr>
        <w:t>css</w:t>
      </w:r>
      <w:proofErr w:type="spellEnd"/>
      <w:r w:rsidR="00FA2E2A">
        <w:t xml:space="preserve"> folder and a JavaScript file named </w:t>
      </w:r>
      <w:r w:rsidR="00FA2E2A" w:rsidRPr="009569AC">
        <w:rPr>
          <w:b/>
        </w:rPr>
        <w:t>app.js</w:t>
      </w:r>
      <w:r w:rsidR="00FA2E2A">
        <w:t xml:space="preserve"> inside the </w:t>
      </w:r>
      <w:r w:rsidR="00FA2E2A" w:rsidRPr="009569AC">
        <w:rPr>
          <w:b/>
        </w:rPr>
        <w:t>scripts</w:t>
      </w:r>
      <w:r w:rsidR="00FA2E2A">
        <w:t xml:space="preserve"> folder. Also note that the </w:t>
      </w:r>
      <w:proofErr w:type="spellStart"/>
      <w:r w:rsidR="00FA2E2A" w:rsidRPr="009569AC">
        <w:rPr>
          <w:b/>
        </w:rPr>
        <w:t>css</w:t>
      </w:r>
      <w:proofErr w:type="spellEnd"/>
      <w:r w:rsidR="00FA2E2A">
        <w:t xml:space="preserve"> </w:t>
      </w:r>
      <w:r w:rsidR="00AC5483">
        <w:t xml:space="preserve">folder </w:t>
      </w:r>
      <w:r w:rsidR="00FA2E2A">
        <w:t xml:space="preserve">contains </w:t>
      </w:r>
      <w:r w:rsidR="00AC5483">
        <w:t xml:space="preserve">a child </w:t>
      </w:r>
      <w:r w:rsidR="00FA2E2A">
        <w:t xml:space="preserve">folder named </w:t>
      </w:r>
      <w:proofErr w:type="spellStart"/>
      <w:r w:rsidR="00FA2E2A" w:rsidRPr="009569AC">
        <w:rPr>
          <w:b/>
        </w:rPr>
        <w:t>img</w:t>
      </w:r>
      <w:proofErr w:type="spellEnd"/>
      <w:r w:rsidR="00FA2E2A">
        <w:t xml:space="preserve"> that contains an image file named </w:t>
      </w:r>
      <w:r w:rsidR="00FA2E2A" w:rsidRPr="009569AC">
        <w:rPr>
          <w:b/>
        </w:rPr>
        <w:t>AppIcon.png</w:t>
      </w:r>
      <w:r w:rsidR="00FA2E2A">
        <w:t>.</w:t>
      </w:r>
    </w:p>
    <w:p w14:paraId="7AC8AFC5" w14:textId="71A5A441" w:rsidR="00FA2E2A" w:rsidRDefault="009916C1" w:rsidP="00FA2E2A">
      <w:pPr>
        <w:pStyle w:val="LabStepScreenshotLevel2"/>
      </w:pPr>
      <w:r>
        <w:drawing>
          <wp:inline distT="0" distB="0" distL="0" distR="0" wp14:anchorId="78A98576" wp14:editId="58BA58F1">
            <wp:extent cx="3483429" cy="1230664"/>
            <wp:effectExtent l="19050" t="19050" r="22225"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4426" cy="1248681"/>
                    </a:xfrm>
                    <a:prstGeom prst="rect">
                      <a:avLst/>
                    </a:prstGeom>
                    <a:noFill/>
                    <a:ln>
                      <a:solidFill>
                        <a:schemeClr val="tx1">
                          <a:lumMod val="50000"/>
                          <a:lumOff val="50000"/>
                        </a:schemeClr>
                      </a:solidFill>
                    </a:ln>
                  </pic:spPr>
                </pic:pic>
              </a:graphicData>
            </a:graphic>
          </wp:inline>
        </w:drawing>
      </w:r>
    </w:p>
    <w:p w14:paraId="626AFDFF" w14:textId="4D27B167" w:rsidR="00FA2E2A" w:rsidRDefault="00FA2E2A" w:rsidP="00FA2E2A">
      <w:pPr>
        <w:pStyle w:val="LabStepNumbered"/>
      </w:pPr>
      <w:r>
        <w:t xml:space="preserve">Open the </w:t>
      </w:r>
      <w:r w:rsidRPr="00535615">
        <w:rPr>
          <w:b/>
        </w:rPr>
        <w:t>project1</w:t>
      </w:r>
      <w:r>
        <w:t xml:space="preserve"> folder with Visual Studio Code.</w:t>
      </w:r>
    </w:p>
    <w:p w14:paraId="1D3708A5" w14:textId="2591DC7B" w:rsidR="00FA2E2A" w:rsidRDefault="00FA2E2A" w:rsidP="00826C25">
      <w:pPr>
        <w:pStyle w:val="LabStepNumberedLevel2"/>
      </w:pPr>
      <w:r>
        <w:t>Launch Visual Studio Code.</w:t>
      </w:r>
    </w:p>
    <w:p w14:paraId="01246634" w14:textId="01F48EC1" w:rsidR="00AC5483" w:rsidRDefault="00AC5483" w:rsidP="00826C25">
      <w:pPr>
        <w:pStyle w:val="LabStepNumberedLevel2"/>
      </w:pPr>
      <w:r>
        <w:t xml:space="preserve">Use the </w:t>
      </w:r>
      <w:r w:rsidRPr="00AC5483">
        <w:rPr>
          <w:b/>
        </w:rPr>
        <w:t>File &gt;&gt; Open Folder</w:t>
      </w:r>
      <w:r>
        <w:t xml:space="preserve"> command to open the folder at </w:t>
      </w:r>
      <w:r w:rsidRPr="00826C25">
        <w:rPr>
          <w:b/>
        </w:rPr>
        <w:t>c:\Student\Modules\</w:t>
      </w:r>
      <w:r w:rsidR="00585CC0">
        <w:rPr>
          <w:b/>
        </w:rPr>
        <w:t>02_NodeJS</w:t>
      </w:r>
      <w:r w:rsidRPr="00826C25">
        <w:rPr>
          <w:b/>
        </w:rPr>
        <w:t>\Lab\project1</w:t>
      </w:r>
      <w:r>
        <w:t>.</w:t>
      </w:r>
    </w:p>
    <w:p w14:paraId="37FC2B31" w14:textId="3D97DEEB" w:rsidR="00826C25" w:rsidRDefault="00AC5483" w:rsidP="00826C25">
      <w:pPr>
        <w:pStyle w:val="LabStepNumberedLevel2"/>
      </w:pPr>
      <w:r>
        <w:t xml:space="preserve">Use Visual Studio Code to open </w:t>
      </w:r>
      <w:r w:rsidR="00AA78BB">
        <w:t xml:space="preserve">the </w:t>
      </w:r>
      <w:proofErr w:type="spellStart"/>
      <w:r w:rsidR="00AA78BB" w:rsidRPr="00AA78BB">
        <w:rPr>
          <w:b/>
        </w:rPr>
        <w:t>Dist</w:t>
      </w:r>
      <w:proofErr w:type="spellEnd"/>
      <w:r w:rsidR="00AA78BB" w:rsidRPr="00AA78BB">
        <w:rPr>
          <w:b/>
        </w:rPr>
        <w:t>/</w:t>
      </w:r>
      <w:r w:rsidRPr="00AA78BB">
        <w:rPr>
          <w:b/>
        </w:rPr>
        <w:t>index.html</w:t>
      </w:r>
      <w:r w:rsidR="00AA78BB">
        <w:rPr>
          <w:b/>
        </w:rPr>
        <w:t xml:space="preserve"> </w:t>
      </w:r>
      <w:r w:rsidR="00AA78BB">
        <w:t>in an editor window. Take a moment to review the HTML code inside.</w:t>
      </w:r>
    </w:p>
    <w:p w14:paraId="573F695B" w14:textId="2C52EDA8" w:rsidR="00AC5483" w:rsidRDefault="00AA78BB" w:rsidP="00AC5483">
      <w:pPr>
        <w:pStyle w:val="LabStepScreenshotLevel2"/>
      </w:pPr>
      <w:r>
        <w:drawing>
          <wp:inline distT="0" distB="0" distL="0" distR="0" wp14:anchorId="63640119" wp14:editId="134B3317">
            <wp:extent cx="4787537" cy="1808625"/>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8220" cy="1816439"/>
                    </a:xfrm>
                    <a:prstGeom prst="rect">
                      <a:avLst/>
                    </a:prstGeom>
                    <a:noFill/>
                    <a:ln>
                      <a:noFill/>
                    </a:ln>
                  </pic:spPr>
                </pic:pic>
              </a:graphicData>
            </a:graphic>
          </wp:inline>
        </w:drawing>
      </w:r>
    </w:p>
    <w:p w14:paraId="5DCC91FB" w14:textId="555965C0" w:rsidR="00AA78BB" w:rsidRDefault="00AA78BB" w:rsidP="00AC5483">
      <w:pPr>
        <w:pStyle w:val="LabStepNumberedLevel2"/>
      </w:pPr>
      <w:r>
        <w:t xml:space="preserve">Open the CCS file named </w:t>
      </w:r>
      <w:r w:rsidRPr="00AA78BB">
        <w:rPr>
          <w:b/>
        </w:rPr>
        <w:t>app.css</w:t>
      </w:r>
      <w:r>
        <w:t xml:space="preserve"> in the </w:t>
      </w:r>
      <w:proofErr w:type="spellStart"/>
      <w:r>
        <w:rPr>
          <w:b/>
        </w:rPr>
        <w:t>Dist</w:t>
      </w:r>
      <w:proofErr w:type="spellEnd"/>
      <w:r>
        <w:rPr>
          <w:b/>
        </w:rPr>
        <w:t>/</w:t>
      </w:r>
      <w:proofErr w:type="spellStart"/>
      <w:r>
        <w:rPr>
          <w:b/>
        </w:rPr>
        <w:t>css</w:t>
      </w:r>
      <w:proofErr w:type="spellEnd"/>
      <w:r>
        <w:t xml:space="preserve"> folder and quickly review the CSS code that's inside.</w:t>
      </w:r>
    </w:p>
    <w:p w14:paraId="71B2797C" w14:textId="1370BDD7" w:rsidR="00AA78BB" w:rsidRDefault="00AA78BB" w:rsidP="00AA78BB">
      <w:pPr>
        <w:pStyle w:val="LabStepNumberedLevel2"/>
      </w:pPr>
      <w:r>
        <w:t xml:space="preserve">Open the JavaScript file named </w:t>
      </w:r>
      <w:r w:rsidRPr="00AA78BB">
        <w:rPr>
          <w:b/>
        </w:rPr>
        <w:t>app.</w:t>
      </w:r>
      <w:r>
        <w:rPr>
          <w:b/>
        </w:rPr>
        <w:t xml:space="preserve">js </w:t>
      </w:r>
      <w:r>
        <w:t xml:space="preserve">in the </w:t>
      </w:r>
      <w:proofErr w:type="spellStart"/>
      <w:r>
        <w:rPr>
          <w:b/>
        </w:rPr>
        <w:t>Dist</w:t>
      </w:r>
      <w:proofErr w:type="spellEnd"/>
      <w:r>
        <w:rPr>
          <w:b/>
        </w:rPr>
        <w:t>/scripts</w:t>
      </w:r>
      <w:r>
        <w:t xml:space="preserve"> folder and quickly review the JavaScript code that's inside.</w:t>
      </w:r>
    </w:p>
    <w:p w14:paraId="725EBE96" w14:textId="55265092" w:rsidR="00AC5483" w:rsidRDefault="00AA78BB" w:rsidP="00AC5483">
      <w:pPr>
        <w:pStyle w:val="LabStepNumberedLevel2"/>
      </w:pPr>
      <w:r>
        <w:t xml:space="preserve">After </w:t>
      </w:r>
      <w:r w:rsidR="00AC5483">
        <w:t>you have inspect</w:t>
      </w:r>
      <w:r w:rsidR="00535615">
        <w:t>ed</w:t>
      </w:r>
      <w:r w:rsidR="00AC5483">
        <w:t xml:space="preserve"> each of these three </w:t>
      </w:r>
      <w:r>
        <w:t xml:space="preserve">source </w:t>
      </w:r>
      <w:r w:rsidR="00AC5483">
        <w:t xml:space="preserve">files, close </w:t>
      </w:r>
      <w:r>
        <w:t xml:space="preserve">all of </w:t>
      </w:r>
      <w:r w:rsidR="00AC5483">
        <w:t xml:space="preserve">them so </w:t>
      </w:r>
      <w:r>
        <w:t xml:space="preserve">that </w:t>
      </w:r>
      <w:r w:rsidR="00AC5483">
        <w:t xml:space="preserve">no </w:t>
      </w:r>
      <w:r>
        <w:t xml:space="preserve">editor windows </w:t>
      </w:r>
      <w:r w:rsidR="00AC5483">
        <w:t>are open.</w:t>
      </w:r>
    </w:p>
    <w:p w14:paraId="3AD82AB8" w14:textId="6A970D0A" w:rsidR="00561849" w:rsidRDefault="00AC5483" w:rsidP="00561849">
      <w:pPr>
        <w:pStyle w:val="LabStepNumbered"/>
      </w:pPr>
      <w:r>
        <w:lastRenderedPageBreak/>
        <w:t xml:space="preserve">Initialize the </w:t>
      </w:r>
      <w:r w:rsidR="00AA78BB">
        <w:t xml:space="preserve">project1 folder </w:t>
      </w:r>
      <w:r>
        <w:t xml:space="preserve">as a </w:t>
      </w:r>
      <w:r w:rsidR="00C02FF2">
        <w:t>Node.js</w:t>
      </w:r>
      <w:r>
        <w:t xml:space="preserve"> project.</w:t>
      </w:r>
    </w:p>
    <w:p w14:paraId="542A31EB" w14:textId="29942E4D" w:rsidR="00AC5483" w:rsidRDefault="00535615" w:rsidP="00AC5483">
      <w:pPr>
        <w:pStyle w:val="LabStepNumberedLevel2"/>
      </w:pPr>
      <w:r>
        <w:t xml:space="preserve">Use the </w:t>
      </w:r>
      <w:r w:rsidRPr="00535615">
        <w:rPr>
          <w:b/>
        </w:rPr>
        <w:t>View &gt; Integrated Terminal</w:t>
      </w:r>
      <w:r>
        <w:t xml:space="preserve"> menu command to display the Integrated Terminal.</w:t>
      </w:r>
    </w:p>
    <w:p w14:paraId="060B24E5" w14:textId="1BAF2CB2" w:rsidR="00CD7973" w:rsidRDefault="00AA78BB" w:rsidP="00CD7973">
      <w:pPr>
        <w:pStyle w:val="LabStepScreenshotLevel2"/>
      </w:pPr>
      <w:r>
        <w:drawing>
          <wp:inline distT="0" distB="0" distL="0" distR="0" wp14:anchorId="6A09F00D" wp14:editId="7DB61E4F">
            <wp:extent cx="1920240" cy="1594162"/>
            <wp:effectExtent l="19050" t="19050" r="2286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7298" cy="1600021"/>
                    </a:xfrm>
                    <a:prstGeom prst="rect">
                      <a:avLst/>
                    </a:prstGeom>
                    <a:noFill/>
                    <a:ln>
                      <a:solidFill>
                        <a:schemeClr val="tx1">
                          <a:lumMod val="50000"/>
                          <a:lumOff val="50000"/>
                        </a:schemeClr>
                      </a:solidFill>
                    </a:ln>
                  </pic:spPr>
                </pic:pic>
              </a:graphicData>
            </a:graphic>
          </wp:inline>
        </w:drawing>
      </w:r>
    </w:p>
    <w:p w14:paraId="6DF49FF5" w14:textId="0DABC2A4" w:rsidR="0048621B" w:rsidRDefault="0048621B" w:rsidP="00AC5483">
      <w:pPr>
        <w:pStyle w:val="LabStepNumberedLevel2"/>
      </w:pPr>
      <w:r>
        <w:t>You should see command line interface</w:t>
      </w:r>
      <w:r w:rsidR="00535615">
        <w:t xml:space="preserve"> of the Integrated Terminal as shown in the following screenshot.</w:t>
      </w:r>
    </w:p>
    <w:p w14:paraId="50817CBF" w14:textId="5A484EFF" w:rsidR="0048621B" w:rsidRDefault="009916C1" w:rsidP="0048621B">
      <w:pPr>
        <w:pStyle w:val="LabStepScreenshotLevel2"/>
      </w:pPr>
      <w:r>
        <w:drawing>
          <wp:inline distT="0" distB="0" distL="0" distR="0" wp14:anchorId="34092B79" wp14:editId="25C76006">
            <wp:extent cx="4142014" cy="1700794"/>
            <wp:effectExtent l="19050" t="19050" r="11430"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505" cy="1714546"/>
                    </a:xfrm>
                    <a:prstGeom prst="rect">
                      <a:avLst/>
                    </a:prstGeom>
                    <a:noFill/>
                    <a:ln>
                      <a:solidFill>
                        <a:schemeClr val="tx1">
                          <a:lumMod val="50000"/>
                          <a:lumOff val="50000"/>
                        </a:schemeClr>
                      </a:solidFill>
                    </a:ln>
                  </pic:spPr>
                </pic:pic>
              </a:graphicData>
            </a:graphic>
          </wp:inline>
        </w:drawing>
      </w:r>
    </w:p>
    <w:p w14:paraId="61141C09" w14:textId="09003B87" w:rsidR="00CD7973" w:rsidRDefault="00CD7973" w:rsidP="00AC5483">
      <w:pPr>
        <w:pStyle w:val="LabStepNumberedLevel2"/>
      </w:pPr>
      <w:r>
        <w:t>From the command line</w:t>
      </w:r>
      <w:r w:rsidR="00535615">
        <w:t xml:space="preserve"> of the Integrated Terminal</w:t>
      </w:r>
      <w:r>
        <w:t xml:space="preserve">, type </w:t>
      </w:r>
      <w:r w:rsidR="0048621B">
        <w:t xml:space="preserve">the following command and then press </w:t>
      </w:r>
      <w:r w:rsidR="0048621B" w:rsidRPr="00535615">
        <w:rPr>
          <w:b/>
        </w:rPr>
        <w:t>Enter</w:t>
      </w:r>
      <w:r w:rsidR="0048621B">
        <w:t xml:space="preserve"> to execute it.</w:t>
      </w:r>
    </w:p>
    <w:p w14:paraId="62DFF2A9" w14:textId="29C55D30" w:rsidR="0048621B" w:rsidRDefault="0048621B" w:rsidP="0048621B">
      <w:pPr>
        <w:pStyle w:val="LabStepCodeBlockLevel2"/>
      </w:pPr>
      <w:r>
        <w:t>npm init -y</w:t>
      </w:r>
    </w:p>
    <w:p w14:paraId="4A8FA86F" w14:textId="75E852E4" w:rsidR="0048621B" w:rsidRDefault="00535615" w:rsidP="00AC5483">
      <w:pPr>
        <w:pStyle w:val="LabStepNumberedLevel2"/>
      </w:pPr>
      <w:r>
        <w:t xml:space="preserve">After the command completes, you should see that a new file has been added to your project named </w:t>
      </w:r>
      <w:proofErr w:type="spellStart"/>
      <w:r w:rsidRPr="00535615">
        <w:rPr>
          <w:b/>
        </w:rPr>
        <w:t>package.json</w:t>
      </w:r>
      <w:proofErr w:type="spellEnd"/>
      <w:r>
        <w:t>.</w:t>
      </w:r>
    </w:p>
    <w:p w14:paraId="19ED9EC3" w14:textId="75C7B59A" w:rsidR="0048621B" w:rsidRDefault="00486019" w:rsidP="0048621B">
      <w:pPr>
        <w:pStyle w:val="LabStepScreenshotLevel2"/>
      </w:pPr>
      <w:r>
        <w:drawing>
          <wp:inline distT="0" distB="0" distL="0" distR="0" wp14:anchorId="25F2A6EF" wp14:editId="61AD7DB1">
            <wp:extent cx="4985658" cy="2870993"/>
            <wp:effectExtent l="19050" t="19050" r="24765"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6060" cy="2882742"/>
                    </a:xfrm>
                    <a:prstGeom prst="rect">
                      <a:avLst/>
                    </a:prstGeom>
                    <a:noFill/>
                    <a:ln>
                      <a:solidFill>
                        <a:schemeClr val="tx1"/>
                      </a:solidFill>
                    </a:ln>
                  </pic:spPr>
                </pic:pic>
              </a:graphicData>
            </a:graphic>
          </wp:inline>
        </w:drawing>
      </w:r>
    </w:p>
    <w:p w14:paraId="2EA2B80A" w14:textId="5240303A" w:rsidR="0048621B" w:rsidRDefault="00535615" w:rsidP="00AC5483">
      <w:pPr>
        <w:pStyle w:val="LabStepNumberedLevel2"/>
      </w:pPr>
      <w:r>
        <w:lastRenderedPageBreak/>
        <w:t xml:space="preserve">Open the </w:t>
      </w:r>
      <w:proofErr w:type="spellStart"/>
      <w:r w:rsidR="0048621B" w:rsidRPr="00535615">
        <w:rPr>
          <w:b/>
        </w:rPr>
        <w:t>package.json</w:t>
      </w:r>
      <w:proofErr w:type="spellEnd"/>
      <w:r>
        <w:t xml:space="preserve"> and see what's inside</w:t>
      </w:r>
      <w:r w:rsidR="0048621B">
        <w:t>.</w:t>
      </w:r>
      <w:r>
        <w:t xml:space="preserve"> There is no need </w:t>
      </w:r>
      <w:r w:rsidR="00B0516F">
        <w:t xml:space="preserve">for you </w:t>
      </w:r>
      <w:r>
        <w:t>to make any changes to this file.</w:t>
      </w:r>
    </w:p>
    <w:p w14:paraId="3C7F398E" w14:textId="6E572D85" w:rsidR="0048621B" w:rsidRDefault="00475FD2" w:rsidP="0048621B">
      <w:pPr>
        <w:pStyle w:val="LabStepScreenshotLevel2"/>
      </w:pPr>
      <w:r>
        <w:drawing>
          <wp:inline distT="0" distB="0" distL="0" distR="0" wp14:anchorId="4C267E32" wp14:editId="6BF93930">
            <wp:extent cx="3918857" cy="1683941"/>
            <wp:effectExtent l="19050" t="19050" r="2476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b="1363"/>
                    <a:stretch/>
                  </pic:blipFill>
                  <pic:spPr bwMode="auto">
                    <a:xfrm>
                      <a:off x="0" y="0"/>
                      <a:ext cx="3935788" cy="169121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985D91F" w14:textId="4A871ABA" w:rsidR="0048621B" w:rsidRDefault="00535615" w:rsidP="00AC5483">
      <w:pPr>
        <w:pStyle w:val="LabStepNumberedLevel2"/>
      </w:pPr>
      <w:r>
        <w:t xml:space="preserve">When you are done </w:t>
      </w:r>
      <w:r w:rsidR="00B0516F">
        <w:t>looking at</w:t>
      </w:r>
      <w:r>
        <w:t xml:space="preserve"> the </w:t>
      </w:r>
      <w:proofErr w:type="spellStart"/>
      <w:r w:rsidR="0048621B" w:rsidRPr="00535615">
        <w:rPr>
          <w:b/>
        </w:rPr>
        <w:t>package.json</w:t>
      </w:r>
      <w:proofErr w:type="spellEnd"/>
      <w:r w:rsidR="0048621B">
        <w:t xml:space="preserve"> </w:t>
      </w:r>
      <w:r>
        <w:t xml:space="preserve">file, leave it </w:t>
      </w:r>
      <w:r w:rsidR="0048621B">
        <w:t>open.</w:t>
      </w:r>
      <w:r w:rsidR="00B0516F">
        <w:t xml:space="preserve"> You will see that this file will be automatically updated by the npm utility when you install new packages.</w:t>
      </w:r>
    </w:p>
    <w:p w14:paraId="0FFA7294" w14:textId="072C873C" w:rsidR="00B0516F" w:rsidRDefault="00B0516F" w:rsidP="0048621B">
      <w:pPr>
        <w:pStyle w:val="LabStepNumbered"/>
      </w:pPr>
      <w:r>
        <w:t xml:space="preserve">Install a new </w:t>
      </w:r>
      <w:r w:rsidR="0060597A">
        <w:t>npm package</w:t>
      </w:r>
      <w:r>
        <w:t xml:space="preserve"> named </w:t>
      </w:r>
      <w:r w:rsidRPr="00B0516F">
        <w:rPr>
          <w:b/>
        </w:rPr>
        <w:t>browser-sync</w:t>
      </w:r>
      <w:r>
        <w:t xml:space="preserve"> to provide a </w:t>
      </w:r>
      <w:r w:rsidR="0060597A">
        <w:t xml:space="preserve">local </w:t>
      </w:r>
      <w:r>
        <w:t>web server for testing and debugging.</w:t>
      </w:r>
    </w:p>
    <w:p w14:paraId="7800C3A5" w14:textId="7AD23391" w:rsidR="00B0516F" w:rsidRDefault="0048621B" w:rsidP="0048621B">
      <w:pPr>
        <w:pStyle w:val="LabStepNumberedLevel2"/>
      </w:pPr>
      <w:r>
        <w:t xml:space="preserve">Return to the command line </w:t>
      </w:r>
      <w:r w:rsidR="00B0516F">
        <w:t>of the Integrated Terminal</w:t>
      </w:r>
    </w:p>
    <w:p w14:paraId="13319AF8" w14:textId="0167834B" w:rsidR="0048621B" w:rsidRDefault="00B0516F" w:rsidP="0048621B">
      <w:pPr>
        <w:pStyle w:val="LabStepNumberedLevel2"/>
      </w:pPr>
      <w:r>
        <w:t xml:space="preserve">From the command line, type the </w:t>
      </w:r>
      <w:r w:rsidR="0048621B">
        <w:t xml:space="preserve">following </w:t>
      </w:r>
      <w:r w:rsidRPr="00B0516F">
        <w:rPr>
          <w:b/>
        </w:rPr>
        <w:t>npm install</w:t>
      </w:r>
      <w:r>
        <w:t xml:space="preserve"> </w:t>
      </w:r>
      <w:r w:rsidR="0048621B">
        <w:t>command</w:t>
      </w:r>
      <w:r>
        <w:t xml:space="preserve"> and then execute it by pressing the </w:t>
      </w:r>
      <w:r>
        <w:rPr>
          <w:b/>
        </w:rPr>
        <w:t>Enter</w:t>
      </w:r>
      <w:r>
        <w:t xml:space="preserve"> key</w:t>
      </w:r>
      <w:r w:rsidR="0048621B">
        <w:t>.</w:t>
      </w:r>
    </w:p>
    <w:p w14:paraId="6348F034" w14:textId="52C758EB" w:rsidR="0048621B" w:rsidRDefault="0048621B" w:rsidP="0048621B">
      <w:pPr>
        <w:pStyle w:val="LabStepCodeBlockLevel2"/>
      </w:pPr>
      <w:r>
        <w:t>npm install browser-sync --save-dev</w:t>
      </w:r>
    </w:p>
    <w:p w14:paraId="2E96B200" w14:textId="5BB4ADED" w:rsidR="0048621B" w:rsidRDefault="00C63F77" w:rsidP="0048621B">
      <w:pPr>
        <w:pStyle w:val="LabStepNumberedLevel2"/>
      </w:pPr>
      <w:r>
        <w:t xml:space="preserve">When you execute this command, </w:t>
      </w:r>
      <w:r w:rsidR="00B0516F">
        <w:t xml:space="preserve">wait until it completes which </w:t>
      </w:r>
      <w:r>
        <w:t xml:space="preserve">should take about </w:t>
      </w:r>
      <w:r w:rsidR="00B0516F">
        <w:t>20-</w:t>
      </w:r>
      <w:r>
        <w:t>30 seconds.</w:t>
      </w:r>
    </w:p>
    <w:p w14:paraId="55D2B145" w14:textId="7E061E51" w:rsidR="0048621B" w:rsidRDefault="00486019" w:rsidP="00C63F77">
      <w:pPr>
        <w:pStyle w:val="LabStepScreenshotLevel2"/>
      </w:pPr>
      <w:r>
        <w:drawing>
          <wp:inline distT="0" distB="0" distL="0" distR="0" wp14:anchorId="40F9C31B" wp14:editId="18FA4A75">
            <wp:extent cx="3559629" cy="1068779"/>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59629" cy="1068779"/>
                    </a:xfrm>
                    <a:prstGeom prst="rect">
                      <a:avLst/>
                    </a:prstGeom>
                    <a:noFill/>
                    <a:ln>
                      <a:noFill/>
                    </a:ln>
                  </pic:spPr>
                </pic:pic>
              </a:graphicData>
            </a:graphic>
          </wp:inline>
        </w:drawing>
      </w:r>
    </w:p>
    <w:p w14:paraId="12D8283B" w14:textId="087CAC11" w:rsidR="00475FD2" w:rsidRDefault="00B0516F" w:rsidP="00475FD2">
      <w:pPr>
        <w:pStyle w:val="LabExerciseCallout"/>
      </w:pPr>
      <w:r>
        <w:t xml:space="preserve">What the Heck! There is a message in the console that says </w:t>
      </w:r>
      <w:r w:rsidR="00486019">
        <w:t>over 200</w:t>
      </w:r>
      <w:r w:rsidR="00475FD2">
        <w:t xml:space="preserve"> packages</w:t>
      </w:r>
      <w:r>
        <w:t xml:space="preserve"> were installed</w:t>
      </w:r>
      <w:r w:rsidR="00475FD2">
        <w:t xml:space="preserve">. </w:t>
      </w:r>
      <w:r>
        <w:t xml:space="preserve">And you </w:t>
      </w:r>
      <w:r w:rsidR="00475FD2">
        <w:t xml:space="preserve">thought </w:t>
      </w:r>
      <w:r>
        <w:t xml:space="preserve">you were </w:t>
      </w:r>
      <w:r w:rsidR="00475FD2">
        <w:t xml:space="preserve">just installing </w:t>
      </w:r>
      <w:r>
        <w:t xml:space="preserve">a single </w:t>
      </w:r>
      <w:r w:rsidR="00475FD2">
        <w:t>package.</w:t>
      </w:r>
      <w:r>
        <w:t xml:space="preserve"> What's the story? Well, the browser-sync package has dependent packages that are also installed. And then the packages that browser-sync depends on have their own dependent packages as well</w:t>
      </w:r>
      <w:r w:rsidR="0060597A">
        <w:t xml:space="preserve"> and so on</w:t>
      </w:r>
      <w:r>
        <w:t>.</w:t>
      </w:r>
      <w:r w:rsidR="0060597A">
        <w:t xml:space="preserve"> The dependency tree for the browser-sync packages contains over 200 other </w:t>
      </w:r>
      <w:proofErr w:type="spellStart"/>
      <w:r w:rsidR="0060597A">
        <w:t>other</w:t>
      </w:r>
      <w:proofErr w:type="spellEnd"/>
      <w:r w:rsidR="0060597A">
        <w:t xml:space="preserve"> packages.</w:t>
      </w:r>
    </w:p>
    <w:p w14:paraId="1EAD0B0B" w14:textId="42BC9FC4" w:rsidR="0048621B" w:rsidRDefault="00B0516F" w:rsidP="0048621B">
      <w:pPr>
        <w:pStyle w:val="LabStepNumberedLevel2"/>
      </w:pPr>
      <w:r>
        <w:t xml:space="preserve">If you look in the </w:t>
      </w:r>
      <w:proofErr w:type="spellStart"/>
      <w:r w:rsidRPr="0047183A">
        <w:rPr>
          <w:b/>
        </w:rPr>
        <w:t>devDependencies</w:t>
      </w:r>
      <w:proofErr w:type="spellEnd"/>
      <w:r>
        <w:t xml:space="preserve"> section inside </w:t>
      </w:r>
      <w:r w:rsidR="0047183A">
        <w:t xml:space="preserve">the </w:t>
      </w:r>
      <w:proofErr w:type="spellStart"/>
      <w:r w:rsidRPr="0047183A">
        <w:rPr>
          <w:b/>
        </w:rPr>
        <w:t>package.json</w:t>
      </w:r>
      <w:proofErr w:type="spellEnd"/>
      <w:r w:rsidR="0047183A">
        <w:t xml:space="preserve"> file, you can see a new entry that tracks the minimum version number for the browser-sync package.</w:t>
      </w:r>
    </w:p>
    <w:p w14:paraId="5815E1A3" w14:textId="583876C3" w:rsidR="00C63F77" w:rsidRDefault="00486019" w:rsidP="00C63F77">
      <w:pPr>
        <w:pStyle w:val="LabStepScreenshotLevel2"/>
      </w:pPr>
      <w:r>
        <w:drawing>
          <wp:inline distT="0" distB="0" distL="0" distR="0" wp14:anchorId="02E68379" wp14:editId="0D26952E">
            <wp:extent cx="2111829" cy="408713"/>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5512" cy="422973"/>
                    </a:xfrm>
                    <a:prstGeom prst="rect">
                      <a:avLst/>
                    </a:prstGeom>
                    <a:noFill/>
                    <a:ln>
                      <a:noFill/>
                    </a:ln>
                  </pic:spPr>
                </pic:pic>
              </a:graphicData>
            </a:graphic>
          </wp:inline>
        </w:drawing>
      </w:r>
    </w:p>
    <w:p w14:paraId="6691BAA3" w14:textId="58C07448" w:rsidR="00C63F77" w:rsidRDefault="0047183A" w:rsidP="0048621B">
      <w:pPr>
        <w:pStyle w:val="LabStepNumberedLevel2"/>
      </w:pPr>
      <w:r>
        <w:t xml:space="preserve">You will notice that a new file has just been created named </w:t>
      </w:r>
      <w:r w:rsidRPr="0047183A">
        <w:rPr>
          <w:b/>
        </w:rPr>
        <w:t>package-</w:t>
      </w:r>
      <w:proofErr w:type="spellStart"/>
      <w:r w:rsidRPr="0047183A">
        <w:rPr>
          <w:b/>
        </w:rPr>
        <w:t>lock.json</w:t>
      </w:r>
      <w:proofErr w:type="spellEnd"/>
      <w:r>
        <w:t>. If you look inside this file, you will see that it contains entries for all the packages that were installed including the actual version number for each package.</w:t>
      </w:r>
    </w:p>
    <w:p w14:paraId="135518FD" w14:textId="68C3C732" w:rsidR="00C63F77" w:rsidRDefault="00475FD2" w:rsidP="00C63F77">
      <w:pPr>
        <w:pStyle w:val="LabStepScreenshotLevel2"/>
      </w:pPr>
      <w:r>
        <w:drawing>
          <wp:inline distT="0" distB="0" distL="0" distR="0" wp14:anchorId="3BE59FF6" wp14:editId="0F883D1C">
            <wp:extent cx="1245870" cy="1150374"/>
            <wp:effectExtent l="19050" t="19050" r="1143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b="13283"/>
                    <a:stretch/>
                  </pic:blipFill>
                  <pic:spPr bwMode="auto">
                    <a:xfrm>
                      <a:off x="0" y="0"/>
                      <a:ext cx="1284038" cy="1185616"/>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F04B8A" w14:textId="4748703C" w:rsidR="0060597A" w:rsidRDefault="0060597A" w:rsidP="0060597A">
      <w:pPr>
        <w:pStyle w:val="LabStepNumbered"/>
      </w:pPr>
      <w:r>
        <w:lastRenderedPageBreak/>
        <w:t xml:space="preserve">Execute the </w:t>
      </w:r>
      <w:proofErr w:type="spellStart"/>
      <w:r w:rsidRPr="0060597A">
        <w:rPr>
          <w:b/>
        </w:rPr>
        <w:t>npm</w:t>
      </w:r>
      <w:proofErr w:type="spellEnd"/>
      <w:r w:rsidRPr="0060597A">
        <w:rPr>
          <w:b/>
        </w:rPr>
        <w:t xml:space="preserve"> </w:t>
      </w:r>
      <w:proofErr w:type="spellStart"/>
      <w:r w:rsidRPr="0060597A">
        <w:rPr>
          <w:b/>
        </w:rPr>
        <w:t>shrinkwrap</w:t>
      </w:r>
      <w:proofErr w:type="spellEnd"/>
      <w:r>
        <w:t xml:space="preserve"> command to convert the </w:t>
      </w:r>
      <w:proofErr w:type="spellStart"/>
      <w:r w:rsidRPr="0060597A">
        <w:rPr>
          <w:b/>
        </w:rPr>
        <w:t>package.lock.json</w:t>
      </w:r>
      <w:proofErr w:type="spellEnd"/>
      <w:r>
        <w:t xml:space="preserve"> file into the </w:t>
      </w:r>
      <w:proofErr w:type="spellStart"/>
      <w:r w:rsidR="006B6632">
        <w:rPr>
          <w:b/>
        </w:rPr>
        <w:t>npm.shrinkwrap.json</w:t>
      </w:r>
      <w:proofErr w:type="spellEnd"/>
      <w:r>
        <w:t xml:space="preserve"> file.</w:t>
      </w:r>
    </w:p>
    <w:p w14:paraId="328EA328" w14:textId="1A5F6CC9" w:rsidR="0060597A" w:rsidRDefault="0060597A" w:rsidP="0060597A">
      <w:pPr>
        <w:pStyle w:val="LabStepNumberedLevel2"/>
      </w:pPr>
      <w:r>
        <w:t>Return to the command line of the Integrated Terminal.</w:t>
      </w:r>
    </w:p>
    <w:p w14:paraId="25160DF3" w14:textId="3992F87F" w:rsidR="0060597A" w:rsidRDefault="0060597A" w:rsidP="0060597A">
      <w:pPr>
        <w:pStyle w:val="LabStepNumberedLevel2"/>
      </w:pPr>
      <w:r>
        <w:t xml:space="preserve">From the command line, type the following </w:t>
      </w:r>
      <w:proofErr w:type="spellStart"/>
      <w:r w:rsidRPr="00B0516F">
        <w:rPr>
          <w:b/>
        </w:rPr>
        <w:t>npm</w:t>
      </w:r>
      <w:proofErr w:type="spellEnd"/>
      <w:r w:rsidRPr="00B0516F">
        <w:rPr>
          <w:b/>
        </w:rPr>
        <w:t xml:space="preserve"> </w:t>
      </w:r>
      <w:proofErr w:type="spellStart"/>
      <w:r>
        <w:rPr>
          <w:b/>
        </w:rPr>
        <w:t>shrinkwrap</w:t>
      </w:r>
      <w:proofErr w:type="spellEnd"/>
      <w:r>
        <w:rPr>
          <w:b/>
        </w:rPr>
        <w:t xml:space="preserve"> </w:t>
      </w:r>
      <w:r>
        <w:t xml:space="preserve">command and then execute it by pressing the </w:t>
      </w:r>
      <w:r>
        <w:rPr>
          <w:b/>
        </w:rPr>
        <w:t>Enter</w:t>
      </w:r>
      <w:r>
        <w:t xml:space="preserve"> key.</w:t>
      </w:r>
    </w:p>
    <w:p w14:paraId="5A21E3A4" w14:textId="261ED5FB" w:rsidR="0060597A" w:rsidRDefault="0060597A" w:rsidP="0060597A">
      <w:pPr>
        <w:pStyle w:val="LabStepCodeBlockLevel2"/>
      </w:pPr>
      <w:r w:rsidRPr="0060597A">
        <w:t>npm shrinkwrap</w:t>
      </w:r>
    </w:p>
    <w:p w14:paraId="6D881DE8" w14:textId="734EBC4B" w:rsidR="0060597A" w:rsidRDefault="00C02FF2" w:rsidP="0060597A">
      <w:pPr>
        <w:pStyle w:val="LabStepNumberedLevel2"/>
      </w:pPr>
      <w:r>
        <w:t xml:space="preserve">You should see that executing this command replaces the </w:t>
      </w:r>
      <w:proofErr w:type="spellStart"/>
      <w:r w:rsidRPr="0060597A">
        <w:rPr>
          <w:b/>
        </w:rPr>
        <w:t>package.lock.json</w:t>
      </w:r>
      <w:proofErr w:type="spellEnd"/>
      <w:r>
        <w:t xml:space="preserve"> file with the </w:t>
      </w:r>
      <w:proofErr w:type="spellStart"/>
      <w:r w:rsidR="007D5C20">
        <w:rPr>
          <w:b/>
        </w:rPr>
        <w:t>npm</w:t>
      </w:r>
      <w:r w:rsidRPr="0060597A">
        <w:rPr>
          <w:b/>
        </w:rPr>
        <w:t>.shrinkwrap.json</w:t>
      </w:r>
      <w:proofErr w:type="spellEnd"/>
      <w:r>
        <w:t xml:space="preserve"> file</w:t>
      </w:r>
    </w:p>
    <w:p w14:paraId="528FEE6A" w14:textId="2FB68DA3" w:rsidR="0060597A" w:rsidRDefault="00C02FF2" w:rsidP="00C02FF2">
      <w:pPr>
        <w:pStyle w:val="LabStepScreenshotLevel2"/>
      </w:pPr>
      <w:r>
        <w:drawing>
          <wp:inline distT="0" distB="0" distL="0" distR="0" wp14:anchorId="31E42EA1" wp14:editId="4AA52AC6">
            <wp:extent cx="3805084" cy="1270712"/>
            <wp:effectExtent l="19050" t="19050" r="2413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5311" cy="1294164"/>
                    </a:xfrm>
                    <a:prstGeom prst="rect">
                      <a:avLst/>
                    </a:prstGeom>
                    <a:noFill/>
                    <a:ln>
                      <a:solidFill>
                        <a:schemeClr val="tx1">
                          <a:lumMod val="50000"/>
                          <a:lumOff val="50000"/>
                        </a:schemeClr>
                      </a:solidFill>
                    </a:ln>
                  </pic:spPr>
                </pic:pic>
              </a:graphicData>
            </a:graphic>
          </wp:inline>
        </w:drawing>
      </w:r>
    </w:p>
    <w:p w14:paraId="7CE12B0A" w14:textId="08DF6A91" w:rsidR="0060597A" w:rsidRDefault="00C02FF2" w:rsidP="0060597A">
      <w:pPr>
        <w:pStyle w:val="LabStepNumbered"/>
      </w:pPr>
      <w:r>
        <w:t xml:space="preserve">Examine the </w:t>
      </w:r>
      <w:proofErr w:type="spellStart"/>
      <w:r w:rsidRPr="0047183A">
        <w:rPr>
          <w:b/>
        </w:rPr>
        <w:t>node_modules</w:t>
      </w:r>
      <w:proofErr w:type="spellEnd"/>
      <w:r>
        <w:t xml:space="preserve"> folder which contains the installed package files.</w:t>
      </w:r>
    </w:p>
    <w:p w14:paraId="3362BCB6" w14:textId="7DF5F233" w:rsidR="00C63F77" w:rsidRDefault="00C02FF2" w:rsidP="0048621B">
      <w:pPr>
        <w:pStyle w:val="LabStepNumberedLevel2"/>
      </w:pPr>
      <w:r>
        <w:t xml:space="preserve">Inside the root folder for </w:t>
      </w:r>
      <w:r w:rsidRPr="00C02FF2">
        <w:rPr>
          <w:b/>
        </w:rPr>
        <w:t>project1</w:t>
      </w:r>
      <w:r>
        <w:t xml:space="preserve">, you </w:t>
      </w:r>
      <w:r w:rsidR="0047183A">
        <w:t>should also notice that t</w:t>
      </w:r>
      <w:r w:rsidR="00427B9C">
        <w:t>h</w:t>
      </w:r>
      <w:r w:rsidR="0047183A">
        <w:t>a</w:t>
      </w:r>
      <w:r w:rsidR="00427B9C">
        <w:t>t</w:t>
      </w:r>
      <w:r w:rsidR="0047183A">
        <w:t xml:space="preserve"> new folder </w:t>
      </w:r>
      <w:r w:rsidR="00427B9C">
        <w:t xml:space="preserve">has been created </w:t>
      </w:r>
      <w:r w:rsidR="0047183A">
        <w:t xml:space="preserve">named </w:t>
      </w:r>
      <w:proofErr w:type="spellStart"/>
      <w:r w:rsidR="0047183A" w:rsidRPr="0047183A">
        <w:rPr>
          <w:b/>
        </w:rPr>
        <w:t>node_modules</w:t>
      </w:r>
      <w:proofErr w:type="spellEnd"/>
      <w:r w:rsidR="0047183A">
        <w:t>.</w:t>
      </w:r>
    </w:p>
    <w:p w14:paraId="0FAD0939" w14:textId="6D95B992" w:rsidR="00475FD2" w:rsidRDefault="00475FD2" w:rsidP="00475FD2">
      <w:pPr>
        <w:pStyle w:val="LabStepScreenshotLevel2"/>
      </w:pPr>
      <w:r>
        <w:drawing>
          <wp:inline distT="0" distB="0" distL="0" distR="0" wp14:anchorId="45EE8A58" wp14:editId="5C6EA85F">
            <wp:extent cx="1085481" cy="902231"/>
            <wp:effectExtent l="19050" t="19050" r="1968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44299"/>
                    <a:stretch/>
                  </pic:blipFill>
                  <pic:spPr bwMode="auto">
                    <a:xfrm>
                      <a:off x="0" y="0"/>
                      <a:ext cx="1111689" cy="92401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E342F9" w14:textId="7DC263D1" w:rsidR="00475FD2" w:rsidRDefault="00C178DA" w:rsidP="0048621B">
      <w:pPr>
        <w:pStyle w:val="LabStepNumberedLevel2"/>
      </w:pPr>
      <w:r>
        <w:t xml:space="preserve">If you expand the </w:t>
      </w:r>
      <w:proofErr w:type="spellStart"/>
      <w:r w:rsidRPr="00C178DA">
        <w:rPr>
          <w:b/>
        </w:rPr>
        <w:t>node_modules</w:t>
      </w:r>
      <w:proofErr w:type="spellEnd"/>
      <w:r>
        <w:t xml:space="preserve"> folder, you will see many child folders which </w:t>
      </w:r>
      <w:r w:rsidR="00C02FF2">
        <w:t>Node.js</w:t>
      </w:r>
      <w:r>
        <w:t xml:space="preserve"> packages that have been installed.</w:t>
      </w:r>
    </w:p>
    <w:p w14:paraId="1495E04B" w14:textId="31C6C7BE" w:rsidR="00C63F77" w:rsidRDefault="00C02FF2" w:rsidP="00C63F77">
      <w:pPr>
        <w:pStyle w:val="LabStepScreenshotLevel2"/>
      </w:pPr>
      <w:r>
        <w:drawing>
          <wp:inline distT="0" distB="0" distL="0" distR="0" wp14:anchorId="1178A8B8" wp14:editId="5FF3B82E">
            <wp:extent cx="1061884" cy="712827"/>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6089"/>
                    <a:stretch/>
                  </pic:blipFill>
                  <pic:spPr bwMode="auto">
                    <a:xfrm>
                      <a:off x="0" y="0"/>
                      <a:ext cx="1103899" cy="741031"/>
                    </a:xfrm>
                    <a:prstGeom prst="rect">
                      <a:avLst/>
                    </a:prstGeom>
                    <a:noFill/>
                    <a:ln>
                      <a:noFill/>
                    </a:ln>
                    <a:extLst>
                      <a:ext uri="{53640926-AAD7-44D8-BBD7-CCE9431645EC}">
                        <a14:shadowObscured xmlns:a14="http://schemas.microsoft.com/office/drawing/2010/main"/>
                      </a:ext>
                    </a:extLst>
                  </pic:spPr>
                </pic:pic>
              </a:graphicData>
            </a:graphic>
          </wp:inline>
        </w:drawing>
      </w:r>
    </w:p>
    <w:p w14:paraId="3214C892" w14:textId="319C48B3" w:rsidR="00404D9B" w:rsidRDefault="00404D9B" w:rsidP="00C63F77">
      <w:pPr>
        <w:pStyle w:val="LabStepNumbered"/>
      </w:pPr>
      <w:r>
        <w:t>Install</w:t>
      </w:r>
      <w:r w:rsidR="00BF5B26">
        <w:t xml:space="preserve"> the </w:t>
      </w:r>
      <w:r w:rsidR="00BF5B26" w:rsidRPr="00BF5B26">
        <w:rPr>
          <w:b/>
        </w:rPr>
        <w:t>browser-sync</w:t>
      </w:r>
      <w:r w:rsidR="00BF5B26">
        <w:t xml:space="preserve"> package globally to make it easier to call its command-line </w:t>
      </w:r>
      <w:r w:rsidR="002807B2">
        <w:t>interface</w:t>
      </w:r>
      <w:r w:rsidR="00BF5B26">
        <w:t xml:space="preserve"> </w:t>
      </w:r>
      <w:r w:rsidR="002807B2">
        <w:t xml:space="preserve">(CLI) </w:t>
      </w:r>
      <w:r w:rsidR="00BF5B26">
        <w:t>from the console window.</w:t>
      </w:r>
    </w:p>
    <w:p w14:paraId="4D0D8DA6" w14:textId="5A5AB7A4" w:rsidR="00404D9B" w:rsidRDefault="00404D9B" w:rsidP="00404D9B">
      <w:pPr>
        <w:pStyle w:val="LabStepNumberedLevel2"/>
      </w:pPr>
      <w:r>
        <w:t xml:space="preserve">From the command line, type </w:t>
      </w:r>
      <w:r w:rsidR="00BF5B26">
        <w:t xml:space="preserve">and execute </w:t>
      </w:r>
      <w:r>
        <w:t xml:space="preserve">the following </w:t>
      </w:r>
      <w:r w:rsidRPr="00B0516F">
        <w:rPr>
          <w:b/>
        </w:rPr>
        <w:t>npm install</w:t>
      </w:r>
      <w:r>
        <w:t xml:space="preserve"> command </w:t>
      </w:r>
      <w:r w:rsidR="00BF5B26">
        <w:t>to perform a global installation of the package</w:t>
      </w:r>
      <w:r>
        <w:t>.</w:t>
      </w:r>
    </w:p>
    <w:p w14:paraId="1BFFF5FE" w14:textId="753B3F9D" w:rsidR="00404D9B" w:rsidRDefault="00404D9B" w:rsidP="00404D9B">
      <w:pPr>
        <w:pStyle w:val="LabStepCodeBlockLevel2"/>
      </w:pPr>
      <w:r>
        <w:t xml:space="preserve">npm install </w:t>
      </w:r>
      <w:r w:rsidR="00BF5B26">
        <w:t>-g browser-sync</w:t>
      </w:r>
    </w:p>
    <w:p w14:paraId="51481605" w14:textId="38370703" w:rsidR="00636B3F" w:rsidRDefault="00636B3F" w:rsidP="00C63F77">
      <w:pPr>
        <w:pStyle w:val="LabStepNumbered"/>
      </w:pPr>
      <w:r>
        <w:t xml:space="preserve">Use the </w:t>
      </w:r>
      <w:r w:rsidR="00C178DA">
        <w:t xml:space="preserve">web server </w:t>
      </w:r>
      <w:r>
        <w:t xml:space="preserve">support </w:t>
      </w:r>
      <w:r w:rsidR="00C178DA">
        <w:t xml:space="preserve">in </w:t>
      </w:r>
      <w:r>
        <w:t xml:space="preserve">browser-sync to run </w:t>
      </w:r>
      <w:r w:rsidR="00C178DA">
        <w:t xml:space="preserve">and test </w:t>
      </w:r>
      <w:r>
        <w:t>the application in the browser.</w:t>
      </w:r>
    </w:p>
    <w:p w14:paraId="056556E2" w14:textId="7E638F36" w:rsidR="00C63F77" w:rsidRDefault="00C178DA" w:rsidP="00636B3F">
      <w:pPr>
        <w:pStyle w:val="LabStepNumberedLevel2"/>
      </w:pPr>
      <w:r>
        <w:t>Navigate back to the command line in the Integrated Terminal</w:t>
      </w:r>
      <w:r w:rsidR="00C63F77">
        <w:t>.</w:t>
      </w:r>
    </w:p>
    <w:p w14:paraId="49BA3008" w14:textId="20CD1B9F" w:rsidR="00C63F77" w:rsidRDefault="00A27606" w:rsidP="00C63F77">
      <w:pPr>
        <w:pStyle w:val="LabStepNumberedLevel2"/>
      </w:pPr>
      <w:r>
        <w:t xml:space="preserve">Type the following command and then execute it by pressing the </w:t>
      </w:r>
      <w:r w:rsidRPr="00A27606">
        <w:rPr>
          <w:b/>
        </w:rPr>
        <w:t>Enter</w:t>
      </w:r>
      <w:r>
        <w:t xml:space="preserve"> key.</w:t>
      </w:r>
    </w:p>
    <w:p w14:paraId="66817ED8" w14:textId="1974F777" w:rsidR="00636B3F" w:rsidRDefault="00636B3F" w:rsidP="00636B3F">
      <w:pPr>
        <w:pStyle w:val="LabStepCodeBlockLevel2"/>
      </w:pPr>
      <w:r>
        <w:t>browser-sync start --server dist</w:t>
      </w:r>
    </w:p>
    <w:p w14:paraId="374659E3" w14:textId="212E04E5" w:rsidR="00636B3F" w:rsidRDefault="00354F54" w:rsidP="00636B3F">
      <w:pPr>
        <w:pStyle w:val="LabStepNumberedLevel2"/>
      </w:pPr>
      <w:r>
        <w:t>You should see the browser-sync web server process start and initialize in the console window.</w:t>
      </w:r>
    </w:p>
    <w:p w14:paraId="3A7E3DC5" w14:textId="5F3E1926" w:rsidR="00636B3F" w:rsidRDefault="00C02FF2" w:rsidP="00636B3F">
      <w:pPr>
        <w:pStyle w:val="LabStepScreenshotLevel2"/>
      </w:pPr>
      <w:r>
        <w:drawing>
          <wp:inline distT="0" distB="0" distL="0" distR="0" wp14:anchorId="7D534EBF" wp14:editId="69E27C3A">
            <wp:extent cx="3864077" cy="1070976"/>
            <wp:effectExtent l="19050" t="19050" r="2222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7503" cy="1107957"/>
                    </a:xfrm>
                    <a:prstGeom prst="rect">
                      <a:avLst/>
                    </a:prstGeom>
                    <a:noFill/>
                    <a:ln>
                      <a:solidFill>
                        <a:schemeClr val="tx1"/>
                      </a:solidFill>
                    </a:ln>
                  </pic:spPr>
                </pic:pic>
              </a:graphicData>
            </a:graphic>
          </wp:inline>
        </w:drawing>
      </w:r>
    </w:p>
    <w:p w14:paraId="5EA66DF6" w14:textId="74205F07" w:rsidR="00636B3F" w:rsidRDefault="00354F54" w:rsidP="00636B3F">
      <w:pPr>
        <w:pStyle w:val="LabStepNumberedLevel2"/>
      </w:pPr>
      <w:r>
        <w:lastRenderedPageBreak/>
        <w:t xml:space="preserve">Next, browser-sync support should launch the browser and display the simple web application defined by </w:t>
      </w:r>
      <w:r w:rsidRPr="00354F54">
        <w:rPr>
          <w:b/>
        </w:rPr>
        <w:t>index.html</w:t>
      </w:r>
      <w:r>
        <w:t>.</w:t>
      </w:r>
    </w:p>
    <w:p w14:paraId="3DAE4DAC" w14:textId="2D60FA58" w:rsidR="00636B3F" w:rsidRDefault="00636B3F" w:rsidP="00636B3F">
      <w:pPr>
        <w:pStyle w:val="LabStepScreenshotLevel2"/>
      </w:pPr>
      <w:r>
        <w:drawing>
          <wp:inline distT="0" distB="0" distL="0" distR="0" wp14:anchorId="13AC12D8" wp14:editId="2B86E21D">
            <wp:extent cx="2977435" cy="1527933"/>
            <wp:effectExtent l="19050" t="19050" r="1397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2443" cy="1545898"/>
                    </a:xfrm>
                    <a:prstGeom prst="rect">
                      <a:avLst/>
                    </a:prstGeom>
                    <a:noFill/>
                    <a:ln>
                      <a:solidFill>
                        <a:schemeClr val="tx1">
                          <a:lumMod val="50000"/>
                          <a:lumOff val="50000"/>
                        </a:schemeClr>
                      </a:solidFill>
                    </a:ln>
                  </pic:spPr>
                </pic:pic>
              </a:graphicData>
            </a:graphic>
          </wp:inline>
        </w:drawing>
      </w:r>
    </w:p>
    <w:p w14:paraId="1455429C" w14:textId="389C69F3" w:rsidR="00636B3F" w:rsidRDefault="00354F54" w:rsidP="00636B3F">
      <w:pPr>
        <w:pStyle w:val="LabStepNumberedLevel2"/>
      </w:pPr>
      <w:r>
        <w:t xml:space="preserve">Test the application by clicking the </w:t>
      </w:r>
      <w:r w:rsidRPr="00354F54">
        <w:rPr>
          <w:b/>
        </w:rPr>
        <w:t>Get Another Quote</w:t>
      </w:r>
      <w:r>
        <w:t xml:space="preserve"> link. </w:t>
      </w:r>
    </w:p>
    <w:p w14:paraId="45F61984" w14:textId="4EC5EB92" w:rsidR="00636B3F" w:rsidRDefault="00636B3F" w:rsidP="00636B3F">
      <w:pPr>
        <w:pStyle w:val="LabStepScreenshotLevel2"/>
      </w:pPr>
      <w:r>
        <w:drawing>
          <wp:inline distT="0" distB="0" distL="0" distR="0" wp14:anchorId="1F6DA179" wp14:editId="53D2B6DA">
            <wp:extent cx="3551412" cy="1827934"/>
            <wp:effectExtent l="19050" t="19050" r="11430"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1708" cy="1853822"/>
                    </a:xfrm>
                    <a:prstGeom prst="rect">
                      <a:avLst/>
                    </a:prstGeom>
                    <a:noFill/>
                    <a:ln>
                      <a:solidFill>
                        <a:schemeClr val="tx1">
                          <a:lumMod val="50000"/>
                          <a:lumOff val="50000"/>
                        </a:schemeClr>
                      </a:solidFill>
                    </a:ln>
                  </pic:spPr>
                </pic:pic>
              </a:graphicData>
            </a:graphic>
          </wp:inline>
        </w:drawing>
      </w:r>
    </w:p>
    <w:p w14:paraId="3240985D" w14:textId="647F9FEB" w:rsidR="00354F54" w:rsidRDefault="00354F54" w:rsidP="00354F54">
      <w:pPr>
        <w:pStyle w:val="LabExerciseCallout"/>
      </w:pPr>
      <w:r>
        <w:t xml:space="preserve">As you can see, this application is very simple. </w:t>
      </w:r>
      <w:r w:rsidR="00E95CD8">
        <w:t>It is built using an HTML file, a CSS file and a JavaScript file. The only outside library that this project depends on is jQuery. Note that index.html has a script link to download jQuery from a public CDN on the Internet.</w:t>
      </w:r>
    </w:p>
    <w:p w14:paraId="19D75755" w14:textId="2BE32A9A" w:rsidR="00636B3F" w:rsidRDefault="00E95CD8" w:rsidP="00354F54">
      <w:pPr>
        <w:pStyle w:val="LabStepNumbered"/>
      </w:pPr>
      <w:r>
        <w:t xml:space="preserve">Stop the </w:t>
      </w:r>
      <w:r w:rsidR="00C02FF2">
        <w:t xml:space="preserve">Node.js </w:t>
      </w:r>
      <w:r>
        <w:t xml:space="preserve">web server </w:t>
      </w:r>
      <w:r w:rsidR="00C02FF2">
        <w:t xml:space="preserve">to terminate the </w:t>
      </w:r>
      <w:r>
        <w:t>current debugging session</w:t>
      </w:r>
      <w:r w:rsidR="000646BB">
        <w:t>.</w:t>
      </w:r>
    </w:p>
    <w:p w14:paraId="5B38F420" w14:textId="0C3EB11B" w:rsidR="00E95CD8" w:rsidRDefault="00E95CD8" w:rsidP="00E95CD8">
      <w:pPr>
        <w:pStyle w:val="LabStepNumberedLevel2"/>
      </w:pPr>
      <w:r>
        <w:t>Return to the command line of the Integrated Terminal.</w:t>
      </w:r>
    </w:p>
    <w:p w14:paraId="5C1D1234" w14:textId="6D9F0F76" w:rsidR="00E95CD8" w:rsidRDefault="00E95CD8" w:rsidP="00E95CD8">
      <w:pPr>
        <w:pStyle w:val="LabStepNumberedLevel2"/>
      </w:pPr>
      <w:r>
        <w:t xml:space="preserve">You should see that there is no command prompt </w:t>
      </w:r>
      <w:r w:rsidR="00654F18">
        <w:t xml:space="preserve">because </w:t>
      </w:r>
      <w:r>
        <w:t xml:space="preserve">the console is blocking </w:t>
      </w:r>
      <w:r w:rsidR="00654F18">
        <w:t xml:space="preserve">on the </w:t>
      </w:r>
      <w:r w:rsidR="00C02FF2">
        <w:t>Node.js</w:t>
      </w:r>
      <w:r>
        <w:t xml:space="preserve"> web server process.</w:t>
      </w:r>
    </w:p>
    <w:p w14:paraId="7461EE37" w14:textId="77777777" w:rsidR="00654F18" w:rsidRDefault="00E95CD8" w:rsidP="00E95CD8">
      <w:pPr>
        <w:pStyle w:val="LabStepNumberedLevel2"/>
      </w:pPr>
      <w:r>
        <w:t xml:space="preserve">Make sure the console window is the active window and then press the </w:t>
      </w:r>
      <w:r w:rsidRPr="00E95CD8">
        <w:rPr>
          <w:b/>
        </w:rPr>
        <w:t>Ctrl + C</w:t>
      </w:r>
      <w:r>
        <w:t xml:space="preserve"> keyboard combination. </w:t>
      </w:r>
    </w:p>
    <w:p w14:paraId="7DD75FDA" w14:textId="3F2B1F70" w:rsidR="00E95CD8" w:rsidRDefault="00E95CD8" w:rsidP="00E95CD8">
      <w:pPr>
        <w:pStyle w:val="LabStepNumberedLevel2"/>
      </w:pPr>
      <w:r>
        <w:t>The console window should respond by prompting you to terminate the current batch job.</w:t>
      </w:r>
    </w:p>
    <w:p w14:paraId="49F86938" w14:textId="1A6D6190" w:rsidR="000646BB" w:rsidRDefault="0052308E" w:rsidP="000646BB">
      <w:pPr>
        <w:pStyle w:val="LabStepScreenshotLevel2"/>
      </w:pPr>
      <w:r>
        <w:drawing>
          <wp:inline distT="0" distB="0" distL="0" distR="0" wp14:anchorId="197CC9EF" wp14:editId="25290260">
            <wp:extent cx="2477729" cy="861819"/>
            <wp:effectExtent l="19050" t="19050" r="1841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0702" cy="869809"/>
                    </a:xfrm>
                    <a:prstGeom prst="rect">
                      <a:avLst/>
                    </a:prstGeom>
                    <a:noFill/>
                    <a:ln>
                      <a:solidFill>
                        <a:schemeClr val="tx1"/>
                      </a:solidFill>
                    </a:ln>
                  </pic:spPr>
                </pic:pic>
              </a:graphicData>
            </a:graphic>
          </wp:inline>
        </w:drawing>
      </w:r>
    </w:p>
    <w:p w14:paraId="6113AC07" w14:textId="36A19296" w:rsidR="000646BB" w:rsidRDefault="00E95CD8" w:rsidP="00636B3F">
      <w:pPr>
        <w:pStyle w:val="LabStepNumberedLevel2"/>
      </w:pPr>
      <w:r>
        <w:t xml:space="preserve">Type </w:t>
      </w:r>
      <w:r w:rsidRPr="00E95CD8">
        <w:rPr>
          <w:b/>
        </w:rPr>
        <w:t>y</w:t>
      </w:r>
      <w:r>
        <w:t xml:space="preserve"> then then press the </w:t>
      </w:r>
      <w:r w:rsidRPr="00E95CD8">
        <w:rPr>
          <w:b/>
        </w:rPr>
        <w:t>Return</w:t>
      </w:r>
      <w:r>
        <w:t xml:space="preserve"> key to stop the web server and the current debugging session.</w:t>
      </w:r>
    </w:p>
    <w:p w14:paraId="14665F71" w14:textId="430B3867" w:rsidR="000646BB" w:rsidRDefault="0052308E" w:rsidP="000646BB">
      <w:pPr>
        <w:pStyle w:val="LabStepScreenshotLevel2"/>
      </w:pPr>
      <w:r>
        <w:drawing>
          <wp:inline distT="0" distB="0" distL="0" distR="0" wp14:anchorId="54FC2DA4" wp14:editId="52D42071">
            <wp:extent cx="2772697" cy="4389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6718" cy="450650"/>
                    </a:xfrm>
                    <a:prstGeom prst="rect">
                      <a:avLst/>
                    </a:prstGeom>
                    <a:noFill/>
                    <a:ln>
                      <a:noFill/>
                    </a:ln>
                  </pic:spPr>
                </pic:pic>
              </a:graphicData>
            </a:graphic>
          </wp:inline>
        </w:drawing>
      </w:r>
    </w:p>
    <w:p w14:paraId="736BD7CB" w14:textId="44DC048F" w:rsidR="000646BB" w:rsidRDefault="00E95CD8" w:rsidP="00654F18">
      <w:pPr>
        <w:pStyle w:val="LabExerciseCallout"/>
      </w:pPr>
      <w:r>
        <w:t xml:space="preserve">You have just learned how to stop the web server and terminate the current debugging session. </w:t>
      </w:r>
      <w:r w:rsidR="00654F18">
        <w:t xml:space="preserve">You will be doing this on a regular basis because you often need to work at the command line and execute additional npm commands to install new packages. </w:t>
      </w:r>
      <w:r w:rsidR="000646BB">
        <w:t xml:space="preserve">In the future, the </w:t>
      </w:r>
      <w:r w:rsidR="00654F18">
        <w:t xml:space="preserve">lab </w:t>
      </w:r>
      <w:r w:rsidR="000646BB">
        <w:t>instruction</w:t>
      </w:r>
      <w:r w:rsidR="00654F18">
        <w:t>s</w:t>
      </w:r>
      <w:r w:rsidR="000646BB">
        <w:t xml:space="preserve"> will just </w:t>
      </w:r>
      <w:r w:rsidR="00654F18">
        <w:t xml:space="preserve">tell you to </w:t>
      </w:r>
      <w:r w:rsidR="000646BB">
        <w:t xml:space="preserve">stop the </w:t>
      </w:r>
      <w:r w:rsidR="00654F18">
        <w:t xml:space="preserve">web server debugging </w:t>
      </w:r>
      <w:r w:rsidR="000646BB">
        <w:t>session</w:t>
      </w:r>
      <w:r w:rsidR="00654F18">
        <w:t xml:space="preserve"> and you </w:t>
      </w:r>
      <w:r w:rsidR="000646BB">
        <w:t xml:space="preserve">must remember that this is accomplished using </w:t>
      </w:r>
      <w:r w:rsidR="000646BB" w:rsidRPr="00654F18">
        <w:rPr>
          <w:b/>
        </w:rPr>
        <w:t>CTRL+C</w:t>
      </w:r>
      <w:r w:rsidR="000646BB">
        <w:t xml:space="preserve"> and then typing </w:t>
      </w:r>
      <w:r w:rsidR="000646BB" w:rsidRPr="00654F18">
        <w:rPr>
          <w:b/>
        </w:rPr>
        <w:t>y</w:t>
      </w:r>
      <w:r w:rsidR="00654F18">
        <w:t xml:space="preserve"> and pressing </w:t>
      </w:r>
      <w:r w:rsidR="00654F18" w:rsidRPr="00654F18">
        <w:rPr>
          <w:b/>
        </w:rPr>
        <w:t>Enter</w:t>
      </w:r>
      <w:r w:rsidR="000646BB">
        <w:t xml:space="preserve">. </w:t>
      </w:r>
    </w:p>
    <w:p w14:paraId="31A591DC" w14:textId="1E39F2C9" w:rsidR="000646BB" w:rsidRDefault="00654F18" w:rsidP="000646BB">
      <w:pPr>
        <w:pStyle w:val="LabStepNumbered"/>
      </w:pPr>
      <w:r>
        <w:lastRenderedPageBreak/>
        <w:t xml:space="preserve">Run browser-sync one more time, except this time add file watch support </w:t>
      </w:r>
      <w:r w:rsidR="000646BB">
        <w:t xml:space="preserve">to refresh the browser </w:t>
      </w:r>
      <w:r>
        <w:t xml:space="preserve">whenever </w:t>
      </w:r>
      <w:r w:rsidR="000646BB">
        <w:t>you update source files.</w:t>
      </w:r>
    </w:p>
    <w:p w14:paraId="76FC0631" w14:textId="071EA399" w:rsidR="008754E6" w:rsidRDefault="008754E6" w:rsidP="008754E6">
      <w:pPr>
        <w:pStyle w:val="LabStepNumberedLevel2"/>
      </w:pPr>
      <w:r>
        <w:t>Return to the Integrated Terminal in Visual Studio Code.</w:t>
      </w:r>
    </w:p>
    <w:p w14:paraId="3D76EBFD" w14:textId="61A0D3C7" w:rsidR="008754E6" w:rsidRDefault="008754E6" w:rsidP="008754E6">
      <w:pPr>
        <w:pStyle w:val="LabStepNumberedLevel2"/>
      </w:pPr>
      <w:r>
        <w:t xml:space="preserve">Type </w:t>
      </w:r>
      <w:r w:rsidR="00654F18">
        <w:t xml:space="preserve">the </w:t>
      </w:r>
      <w:r>
        <w:t xml:space="preserve">following command and then press </w:t>
      </w:r>
      <w:r w:rsidRPr="00654F18">
        <w:rPr>
          <w:b/>
        </w:rPr>
        <w:t>Enter</w:t>
      </w:r>
      <w:r>
        <w:t xml:space="preserve"> to execute it.</w:t>
      </w:r>
    </w:p>
    <w:p w14:paraId="0B42FB9F" w14:textId="5008A0C6" w:rsidR="008754E6" w:rsidRDefault="008754E6" w:rsidP="008754E6">
      <w:pPr>
        <w:pStyle w:val="LabStepCodeBlockLevel2"/>
      </w:pPr>
      <w:r w:rsidRPr="008754E6">
        <w:t>browser-sync start --server dist</w:t>
      </w:r>
      <w:r>
        <w:t xml:space="preserve"> --files dist</w:t>
      </w:r>
    </w:p>
    <w:p w14:paraId="5CDFE7A0" w14:textId="36383A99" w:rsidR="008754E6" w:rsidRDefault="00654F18" w:rsidP="008754E6">
      <w:pPr>
        <w:pStyle w:val="LabStepNumberedLevel2"/>
      </w:pPr>
      <w:r>
        <w:t>Note the output in the console as the web server process starts. You should see there is a file watch in effect.</w:t>
      </w:r>
    </w:p>
    <w:p w14:paraId="0A004D58" w14:textId="2D7F1979" w:rsidR="008754E6" w:rsidRDefault="0052308E" w:rsidP="008754E6">
      <w:pPr>
        <w:pStyle w:val="LabStepScreenshotLevel2"/>
      </w:pPr>
      <w:r>
        <w:drawing>
          <wp:inline distT="0" distB="0" distL="0" distR="0" wp14:anchorId="447F8B2E" wp14:editId="375E555C">
            <wp:extent cx="5015700" cy="13037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7496" cy="1319820"/>
                    </a:xfrm>
                    <a:prstGeom prst="rect">
                      <a:avLst/>
                    </a:prstGeom>
                    <a:noFill/>
                    <a:ln>
                      <a:noFill/>
                    </a:ln>
                  </pic:spPr>
                </pic:pic>
              </a:graphicData>
            </a:graphic>
          </wp:inline>
        </w:drawing>
      </w:r>
    </w:p>
    <w:p w14:paraId="3EC93C5F" w14:textId="77777777" w:rsidR="00654F18" w:rsidRDefault="00654F18" w:rsidP="008754E6">
      <w:pPr>
        <w:pStyle w:val="LabStepNumberedLevel2"/>
      </w:pPr>
      <w:r>
        <w:t xml:space="preserve">Once the browser starts, place it side by side to Visual Studio Code. </w:t>
      </w:r>
    </w:p>
    <w:p w14:paraId="7E050E88" w14:textId="5D2F2C76" w:rsidR="008754E6" w:rsidRDefault="00654F18" w:rsidP="008754E6">
      <w:pPr>
        <w:pStyle w:val="LabStepNumberedLevel2"/>
      </w:pPr>
      <w:r>
        <w:t>Make an update to index.html and then save your changes. You should be able to see that the browser automatically refreshes to show you change</w:t>
      </w:r>
      <w:r w:rsidR="0052308E">
        <w:t xml:space="preserve"> whenever you save your changes.</w:t>
      </w:r>
    </w:p>
    <w:p w14:paraId="6F8E584F" w14:textId="2EC2AEF6" w:rsidR="00AB3574" w:rsidRDefault="00AB3574" w:rsidP="00AB3574">
      <w:pPr>
        <w:pStyle w:val="LabStepScreenshotLevel2"/>
      </w:pPr>
      <w:r>
        <w:drawing>
          <wp:inline distT="0" distB="0" distL="0" distR="0" wp14:anchorId="543EE004" wp14:editId="41591ADB">
            <wp:extent cx="4807974" cy="2261921"/>
            <wp:effectExtent l="19050" t="19050" r="1206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6679" cy="2294243"/>
                    </a:xfrm>
                    <a:prstGeom prst="rect">
                      <a:avLst/>
                    </a:prstGeom>
                    <a:noFill/>
                    <a:ln>
                      <a:solidFill>
                        <a:schemeClr val="tx1">
                          <a:lumMod val="50000"/>
                          <a:lumOff val="50000"/>
                        </a:schemeClr>
                      </a:solidFill>
                    </a:ln>
                  </pic:spPr>
                </pic:pic>
              </a:graphicData>
            </a:graphic>
          </wp:inline>
        </w:drawing>
      </w:r>
    </w:p>
    <w:p w14:paraId="71710FB2" w14:textId="65032AEB" w:rsidR="003F1A8D" w:rsidRDefault="00AB3574" w:rsidP="0081038F">
      <w:pPr>
        <w:pStyle w:val="LabStepNumberedLevel2"/>
      </w:pPr>
      <w:r>
        <w:t>Return to the Integrated Terminal in Visual Studio Code</w:t>
      </w:r>
      <w:r w:rsidR="00ED388E">
        <w:t xml:space="preserve"> and stop the web server debugging session.</w:t>
      </w:r>
      <w:r>
        <w:t xml:space="preserve"> </w:t>
      </w:r>
    </w:p>
    <w:p w14:paraId="4B63A9AF" w14:textId="61E0D46F" w:rsidR="00561849" w:rsidRPr="00AB0146" w:rsidRDefault="00561849" w:rsidP="00561849">
      <w:pPr>
        <w:pStyle w:val="Heading3"/>
      </w:pPr>
      <w:r>
        <w:t xml:space="preserve">Exercise 2: </w:t>
      </w:r>
      <w:r w:rsidR="00AC5483">
        <w:t>Moving from JavaScript to TypeScript</w:t>
      </w:r>
    </w:p>
    <w:p w14:paraId="497188E6" w14:textId="115742F8" w:rsidR="00561849" w:rsidRDefault="00561849" w:rsidP="00561849">
      <w:pPr>
        <w:pStyle w:val="LabExerciseLeadIn"/>
      </w:pPr>
      <w:r>
        <w:t>I</w:t>
      </w:r>
      <w:r w:rsidR="001501E4">
        <w:t xml:space="preserve">n this exercise, you will migrate the application's client-side code from JavaScript to TypeScript. This will involve creating a new TypeScript source file named </w:t>
      </w:r>
      <w:proofErr w:type="spellStart"/>
      <w:r w:rsidR="001501E4">
        <w:t>app.ts</w:t>
      </w:r>
      <w:proofErr w:type="spellEnd"/>
      <w:r w:rsidR="001501E4">
        <w:t xml:space="preserve"> and adding support to compile that TypeScript file into an output file named app.js.</w:t>
      </w:r>
    </w:p>
    <w:p w14:paraId="239DAFBB" w14:textId="218E31B0" w:rsidR="00561849" w:rsidRDefault="001501E4" w:rsidP="00561849">
      <w:pPr>
        <w:pStyle w:val="LabStepNumbered"/>
        <w:numPr>
          <w:ilvl w:val="0"/>
          <w:numId w:val="27"/>
        </w:numPr>
      </w:pPr>
      <w:r>
        <w:t xml:space="preserve">Review the current structure of </w:t>
      </w:r>
      <w:r w:rsidRPr="001501E4">
        <w:rPr>
          <w:b/>
        </w:rPr>
        <w:t>project1</w:t>
      </w:r>
      <w:r>
        <w:t>.</w:t>
      </w:r>
    </w:p>
    <w:p w14:paraId="2D4C6451" w14:textId="4C12E9B1" w:rsidR="00AB3574" w:rsidRDefault="00616C55" w:rsidP="00AB3574">
      <w:pPr>
        <w:pStyle w:val="LabStepNumberedLevel2"/>
        <w:numPr>
          <w:ilvl w:val="1"/>
          <w:numId w:val="27"/>
        </w:numPr>
      </w:pPr>
      <w:r>
        <w:t xml:space="preserve">Currently, the </w:t>
      </w:r>
      <w:r w:rsidRPr="00616C55">
        <w:rPr>
          <w:b/>
        </w:rPr>
        <w:t>app.js</w:t>
      </w:r>
      <w:r>
        <w:t xml:space="preserve"> file existing inside a folder named </w:t>
      </w:r>
      <w:r w:rsidRPr="00616C55">
        <w:rPr>
          <w:b/>
        </w:rPr>
        <w:t>scripts</w:t>
      </w:r>
      <w:r>
        <w:t xml:space="preserve"> which exists in the </w:t>
      </w:r>
      <w:proofErr w:type="spellStart"/>
      <w:r w:rsidRPr="00616C55">
        <w:rPr>
          <w:b/>
        </w:rPr>
        <w:t>dist</w:t>
      </w:r>
      <w:proofErr w:type="spellEnd"/>
      <w:r>
        <w:t xml:space="preserve"> folder.</w:t>
      </w:r>
    </w:p>
    <w:p w14:paraId="3A6D5807" w14:textId="3BF82E99" w:rsidR="00AB3574" w:rsidRDefault="00AB3574" w:rsidP="00AB3574">
      <w:pPr>
        <w:pStyle w:val="LabStepScreenshotLevel2"/>
      </w:pPr>
      <w:r>
        <w:drawing>
          <wp:inline distT="0" distB="0" distL="0" distR="0" wp14:anchorId="75FF5DED" wp14:editId="53719ECA">
            <wp:extent cx="1055985" cy="1045274"/>
            <wp:effectExtent l="19050" t="19050" r="1143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b="23575"/>
                    <a:stretch/>
                  </pic:blipFill>
                  <pic:spPr bwMode="auto">
                    <a:xfrm>
                      <a:off x="0" y="0"/>
                      <a:ext cx="1076998" cy="106607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12ACC3" w14:textId="15670D20" w:rsidR="00AB3574" w:rsidRDefault="00616C55" w:rsidP="00AB3574">
      <w:pPr>
        <w:pStyle w:val="LabStepNumberedLevel2"/>
        <w:numPr>
          <w:ilvl w:val="1"/>
          <w:numId w:val="27"/>
        </w:numPr>
      </w:pPr>
      <w:r>
        <w:lastRenderedPageBreak/>
        <w:t xml:space="preserve">Create a new top-level folder in the project named </w:t>
      </w:r>
      <w:proofErr w:type="spellStart"/>
      <w:r w:rsidRPr="00616C55">
        <w:rPr>
          <w:b/>
        </w:rPr>
        <w:t>src</w:t>
      </w:r>
      <w:proofErr w:type="spellEnd"/>
      <w:r>
        <w:t>.</w:t>
      </w:r>
    </w:p>
    <w:p w14:paraId="0195623E" w14:textId="426F41AB" w:rsidR="00AB3574" w:rsidRDefault="00AB3574" w:rsidP="00AB3574">
      <w:pPr>
        <w:pStyle w:val="LabStepScreenshotLevel2"/>
      </w:pPr>
      <w:r>
        <w:drawing>
          <wp:inline distT="0" distB="0" distL="0" distR="0" wp14:anchorId="064CADC1" wp14:editId="0BCB158E">
            <wp:extent cx="1009497" cy="1229366"/>
            <wp:effectExtent l="19050" t="19050" r="19685"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a:extLst>
                        <a:ext uri="{28A0092B-C50C-407E-A947-70E740481C1C}">
                          <a14:useLocalDpi xmlns:a14="http://schemas.microsoft.com/office/drawing/2010/main" val="0"/>
                        </a:ext>
                      </a:extLst>
                    </a:blip>
                    <a:srcRect b="20578"/>
                    <a:stretch/>
                  </pic:blipFill>
                  <pic:spPr bwMode="auto">
                    <a:xfrm>
                      <a:off x="0" y="0"/>
                      <a:ext cx="1019813" cy="124192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E83C44" w14:textId="39CA1508" w:rsidR="00AB3574" w:rsidRDefault="00616C55" w:rsidP="00AB3574">
      <w:pPr>
        <w:pStyle w:val="LabStepNumberedLevel2"/>
        <w:numPr>
          <w:ilvl w:val="1"/>
          <w:numId w:val="27"/>
        </w:numPr>
      </w:pPr>
      <w:r>
        <w:t xml:space="preserve">Using a drag-and-drop operation with the mouse, move the </w:t>
      </w:r>
      <w:r w:rsidRPr="00616C55">
        <w:rPr>
          <w:b/>
        </w:rPr>
        <w:t>scripts</w:t>
      </w:r>
      <w:r>
        <w:t xml:space="preserve"> folder (and the </w:t>
      </w:r>
      <w:r w:rsidRPr="00616C55">
        <w:rPr>
          <w:b/>
        </w:rPr>
        <w:t>app.js</w:t>
      </w:r>
      <w:r>
        <w:t xml:space="preserve"> file inside) from the </w:t>
      </w:r>
      <w:proofErr w:type="spellStart"/>
      <w:r w:rsidRPr="00616C55">
        <w:rPr>
          <w:b/>
        </w:rPr>
        <w:t>dist</w:t>
      </w:r>
      <w:proofErr w:type="spellEnd"/>
      <w:r>
        <w:t xml:space="preserve"> folder over to the </w:t>
      </w:r>
      <w:proofErr w:type="spellStart"/>
      <w:r w:rsidRPr="00616C55">
        <w:rPr>
          <w:b/>
        </w:rPr>
        <w:t>src</w:t>
      </w:r>
      <w:proofErr w:type="spellEnd"/>
      <w:r>
        <w:t xml:space="preserve"> folder.</w:t>
      </w:r>
    </w:p>
    <w:p w14:paraId="253C543B" w14:textId="3AE087D0" w:rsidR="00AB3574" w:rsidRDefault="0052308E" w:rsidP="00AB3574">
      <w:pPr>
        <w:pStyle w:val="LabStepScreenshotLevel2"/>
      </w:pPr>
      <w:r>
        <w:drawing>
          <wp:inline distT="0" distB="0" distL="0" distR="0" wp14:anchorId="37B44F4E" wp14:editId="44D3CDC9">
            <wp:extent cx="1280160" cy="1463478"/>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10786" cy="1498489"/>
                    </a:xfrm>
                    <a:prstGeom prst="rect">
                      <a:avLst/>
                    </a:prstGeom>
                    <a:noFill/>
                    <a:ln>
                      <a:noFill/>
                    </a:ln>
                  </pic:spPr>
                </pic:pic>
              </a:graphicData>
            </a:graphic>
          </wp:inline>
        </w:drawing>
      </w:r>
    </w:p>
    <w:p w14:paraId="25D01C26" w14:textId="13A810E0" w:rsidR="00AB3574" w:rsidRDefault="00616C55" w:rsidP="00AB3574">
      <w:pPr>
        <w:pStyle w:val="LabStepNumberedLevel2"/>
        <w:numPr>
          <w:ilvl w:val="1"/>
          <w:numId w:val="27"/>
        </w:numPr>
      </w:pPr>
      <w:r>
        <w:t xml:space="preserve">Change the file extension by renaming the file from </w:t>
      </w:r>
      <w:r w:rsidRPr="00616C55">
        <w:rPr>
          <w:b/>
        </w:rPr>
        <w:t>app.js</w:t>
      </w:r>
      <w:r>
        <w:t xml:space="preserve"> to </w:t>
      </w:r>
      <w:proofErr w:type="spellStart"/>
      <w:r w:rsidRPr="00616C55">
        <w:rPr>
          <w:b/>
        </w:rPr>
        <w:t>app.ts</w:t>
      </w:r>
      <w:proofErr w:type="spellEnd"/>
      <w:r>
        <w:t>.</w:t>
      </w:r>
    </w:p>
    <w:p w14:paraId="7ACC6D8B" w14:textId="0F52EA3A" w:rsidR="00AB3574" w:rsidRDefault="00AB3574" w:rsidP="00AB3574">
      <w:pPr>
        <w:pStyle w:val="LabStepScreenshotLevel2"/>
      </w:pPr>
      <w:r>
        <w:drawing>
          <wp:inline distT="0" distB="0" distL="0" distR="0" wp14:anchorId="3ABC8A74" wp14:editId="730FE74E">
            <wp:extent cx="1313753" cy="737419"/>
            <wp:effectExtent l="19050" t="19050" r="20320" b="247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1">
                      <a:extLst>
                        <a:ext uri="{28A0092B-C50C-407E-A947-70E740481C1C}">
                          <a14:useLocalDpi xmlns:a14="http://schemas.microsoft.com/office/drawing/2010/main" val="0"/>
                        </a:ext>
                      </a:extLst>
                    </a:blip>
                    <a:srcRect b="4762"/>
                    <a:stretch/>
                  </pic:blipFill>
                  <pic:spPr bwMode="auto">
                    <a:xfrm>
                      <a:off x="0" y="0"/>
                      <a:ext cx="1341545" cy="75301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AF076BA" w14:textId="466B5481" w:rsidR="00616C55" w:rsidRDefault="00616C55" w:rsidP="00616C55">
      <w:pPr>
        <w:pStyle w:val="LabExerciseCallout"/>
      </w:pPr>
      <w:r>
        <w:t>Now you</w:t>
      </w:r>
      <w:r w:rsidR="007B207E">
        <w:t>r</w:t>
      </w:r>
      <w:r>
        <w:t xml:space="preserve"> project </w:t>
      </w:r>
      <w:r w:rsidR="007B207E">
        <w:t xml:space="preserve">has </w:t>
      </w:r>
      <w:r>
        <w:t>a TypeScript source file. However, the project do</w:t>
      </w:r>
      <w:r w:rsidR="007B207E">
        <w:t>es</w:t>
      </w:r>
      <w:r>
        <w:t xml:space="preserve">n't </w:t>
      </w:r>
      <w:r w:rsidR="007B207E">
        <w:t xml:space="preserve">yet </w:t>
      </w:r>
      <w:r>
        <w:t xml:space="preserve">have any support yet for compiling this TypeScript source file into JavaScript </w:t>
      </w:r>
      <w:r w:rsidR="00337EA6">
        <w:t xml:space="preserve">code </w:t>
      </w:r>
      <w:r>
        <w:t>for testing and for distribution. In the next step</w:t>
      </w:r>
      <w:r w:rsidR="007B207E">
        <w:t>,</w:t>
      </w:r>
      <w:r>
        <w:t xml:space="preserve"> you will install </w:t>
      </w:r>
      <w:r w:rsidR="007B207E">
        <w:t xml:space="preserve">the </w:t>
      </w:r>
      <w:r w:rsidR="007B207E" w:rsidRPr="007B207E">
        <w:rPr>
          <w:b/>
        </w:rPr>
        <w:t>typescript</w:t>
      </w:r>
      <w:r w:rsidR="007B207E">
        <w:t xml:space="preserve"> </w:t>
      </w:r>
      <w:r>
        <w:t xml:space="preserve">package which adds the TypeScript compiler named </w:t>
      </w:r>
      <w:r w:rsidRPr="00616C55">
        <w:rPr>
          <w:b/>
        </w:rPr>
        <w:t>tsc.exe</w:t>
      </w:r>
      <w:r>
        <w:t xml:space="preserve">. </w:t>
      </w:r>
    </w:p>
    <w:p w14:paraId="4C34A202" w14:textId="7EE3C2E2" w:rsidR="00AB3574" w:rsidRDefault="00785C2F" w:rsidP="00785C2F">
      <w:pPr>
        <w:pStyle w:val="LabStepNumbered"/>
        <w:numPr>
          <w:ilvl w:val="0"/>
          <w:numId w:val="27"/>
        </w:numPr>
      </w:pPr>
      <w:r>
        <w:t xml:space="preserve">Install the </w:t>
      </w:r>
      <w:r w:rsidRPr="007B207E">
        <w:rPr>
          <w:b/>
        </w:rPr>
        <w:t>typescript</w:t>
      </w:r>
      <w:r>
        <w:t xml:space="preserve"> package into your project.</w:t>
      </w:r>
    </w:p>
    <w:p w14:paraId="02B8517D" w14:textId="7E554B3F" w:rsidR="00785C2F" w:rsidRDefault="00785C2F" w:rsidP="00785C2F">
      <w:pPr>
        <w:pStyle w:val="LabStepNumberedLevel2"/>
        <w:numPr>
          <w:ilvl w:val="1"/>
          <w:numId w:val="27"/>
        </w:numPr>
      </w:pPr>
      <w:r>
        <w:t>Return to the Integrated Terminal in Visual Studio Code.</w:t>
      </w:r>
    </w:p>
    <w:p w14:paraId="2934A394" w14:textId="7F094CC9" w:rsidR="00785C2F" w:rsidRDefault="00785C2F" w:rsidP="00785C2F">
      <w:pPr>
        <w:pStyle w:val="LabStepNumberedLevel2"/>
        <w:numPr>
          <w:ilvl w:val="1"/>
          <w:numId w:val="27"/>
        </w:numPr>
      </w:pPr>
      <w:r>
        <w:t>Type the following command and execute by pressing Enter.</w:t>
      </w:r>
    </w:p>
    <w:p w14:paraId="0198311C" w14:textId="6B50CF79" w:rsidR="00785C2F" w:rsidRDefault="00785C2F" w:rsidP="00785C2F">
      <w:pPr>
        <w:pStyle w:val="LabStepCodeBlockLevel2"/>
      </w:pPr>
      <w:r>
        <w:t>npm install typescript --save-dev</w:t>
      </w:r>
    </w:p>
    <w:p w14:paraId="22D3BA66" w14:textId="6FC2ADDB" w:rsidR="00785C2F" w:rsidRDefault="007B207E" w:rsidP="00785C2F">
      <w:pPr>
        <w:pStyle w:val="LabStepNumberedLevel2"/>
        <w:numPr>
          <w:ilvl w:val="1"/>
          <w:numId w:val="27"/>
        </w:numPr>
      </w:pPr>
      <w:r>
        <w:t xml:space="preserve">The command should install the latest version of the </w:t>
      </w:r>
      <w:r w:rsidRPr="007B207E">
        <w:rPr>
          <w:b/>
        </w:rPr>
        <w:t>typescript</w:t>
      </w:r>
      <w:r>
        <w:t xml:space="preserve"> package.</w:t>
      </w:r>
    </w:p>
    <w:p w14:paraId="12A1564D" w14:textId="73BA2163" w:rsidR="00785C2F" w:rsidRDefault="00EA7813" w:rsidP="00785C2F">
      <w:pPr>
        <w:pStyle w:val="LabStepScreenshotLevel2"/>
      </w:pPr>
      <w:r>
        <w:drawing>
          <wp:inline distT="0" distB="0" distL="0" distR="0" wp14:anchorId="3CD90A73" wp14:editId="71DD2119">
            <wp:extent cx="4512129" cy="1148384"/>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2729" cy="1161262"/>
                    </a:xfrm>
                    <a:prstGeom prst="rect">
                      <a:avLst/>
                    </a:prstGeom>
                    <a:noFill/>
                    <a:ln>
                      <a:noFill/>
                    </a:ln>
                  </pic:spPr>
                </pic:pic>
              </a:graphicData>
            </a:graphic>
          </wp:inline>
        </w:drawing>
      </w:r>
    </w:p>
    <w:p w14:paraId="26AF868E" w14:textId="5E94867A" w:rsidR="007B207E" w:rsidRDefault="007B207E" w:rsidP="007B207E">
      <w:pPr>
        <w:pStyle w:val="LabExerciseCallout"/>
      </w:pPr>
      <w:r>
        <w:t xml:space="preserve">Once you've installed the </w:t>
      </w:r>
      <w:r w:rsidRPr="007B207E">
        <w:rPr>
          <w:b/>
        </w:rPr>
        <w:t>typescript</w:t>
      </w:r>
      <w:r>
        <w:t xml:space="preserve"> package, the TypeScript compiler (</w:t>
      </w:r>
      <w:r w:rsidRPr="00337EA6">
        <w:rPr>
          <w:b/>
        </w:rPr>
        <w:t>tsc.exe</w:t>
      </w:r>
      <w:r>
        <w:t>) is available from the Integrated Terminal console.</w:t>
      </w:r>
    </w:p>
    <w:p w14:paraId="298D2577" w14:textId="2C98E202" w:rsidR="00785C2F" w:rsidRDefault="007B207E" w:rsidP="00785C2F">
      <w:pPr>
        <w:pStyle w:val="LabStepNumberedLevel2"/>
        <w:numPr>
          <w:ilvl w:val="1"/>
          <w:numId w:val="27"/>
        </w:numPr>
      </w:pPr>
      <w:r>
        <w:lastRenderedPageBreak/>
        <w:t>Return to the console in the Integrated Terminal.</w:t>
      </w:r>
    </w:p>
    <w:p w14:paraId="002336FB" w14:textId="4726D376" w:rsidR="007B207E" w:rsidRDefault="007B207E" w:rsidP="00785C2F">
      <w:pPr>
        <w:pStyle w:val="LabStepNumberedLevel2"/>
        <w:numPr>
          <w:ilvl w:val="1"/>
          <w:numId w:val="27"/>
        </w:numPr>
      </w:pPr>
      <w:r>
        <w:t xml:space="preserve">Type </w:t>
      </w:r>
      <w:r w:rsidR="00A92AE5">
        <w:t xml:space="preserve">and execute </w:t>
      </w:r>
      <w:r>
        <w:t xml:space="preserve">the following </w:t>
      </w:r>
      <w:proofErr w:type="spellStart"/>
      <w:r w:rsidR="00A92AE5" w:rsidRPr="00A92AE5">
        <w:rPr>
          <w:b/>
        </w:rPr>
        <w:t>npx</w:t>
      </w:r>
      <w:proofErr w:type="spellEnd"/>
      <w:r w:rsidR="00A92AE5">
        <w:t xml:space="preserve"> </w:t>
      </w:r>
      <w:r>
        <w:t xml:space="preserve">command to display the </w:t>
      </w:r>
      <w:r w:rsidR="00A92AE5">
        <w:t xml:space="preserve">project-specific </w:t>
      </w:r>
      <w:r>
        <w:t xml:space="preserve">version of the installed </w:t>
      </w:r>
      <w:r w:rsidRPr="007B207E">
        <w:rPr>
          <w:b/>
        </w:rPr>
        <w:t>typescript</w:t>
      </w:r>
      <w:r>
        <w:t xml:space="preserve"> package.</w:t>
      </w:r>
    </w:p>
    <w:p w14:paraId="6ED3AD34" w14:textId="670552C1" w:rsidR="00AF3B5A" w:rsidRDefault="00A05218" w:rsidP="00AF3B5A">
      <w:pPr>
        <w:pStyle w:val="LabStepCodeBlockLevel2"/>
      </w:pPr>
      <w:r>
        <w:t xml:space="preserve">npx </w:t>
      </w:r>
      <w:r w:rsidR="00AF3B5A">
        <w:t>tsc --version</w:t>
      </w:r>
    </w:p>
    <w:p w14:paraId="38CB0FFE" w14:textId="5C6275EB" w:rsidR="008F140B" w:rsidRDefault="008F140B" w:rsidP="008F140B">
      <w:pPr>
        <w:pStyle w:val="LabExerciseCallout"/>
      </w:pPr>
      <w:r>
        <w:t xml:space="preserve">Note that you are using to </w:t>
      </w:r>
      <w:proofErr w:type="spellStart"/>
      <w:r w:rsidRPr="008F140B">
        <w:rPr>
          <w:b/>
        </w:rPr>
        <w:t>npx</w:t>
      </w:r>
      <w:proofErr w:type="spellEnd"/>
      <w:r>
        <w:t xml:space="preserve"> command to execute the version of </w:t>
      </w:r>
      <w:r w:rsidRPr="00DA3D9F">
        <w:rPr>
          <w:b/>
        </w:rPr>
        <w:t>tsc.exe</w:t>
      </w:r>
      <w:r>
        <w:t xml:space="preserve"> that exists within the current project folder.</w:t>
      </w:r>
      <w:r w:rsidR="00DA3D9F">
        <w:t xml:space="preserve"> Note that some early versions of the </w:t>
      </w:r>
      <w:proofErr w:type="spellStart"/>
      <w:r w:rsidR="00DA3D9F" w:rsidRPr="00DA3D9F">
        <w:rPr>
          <w:b/>
        </w:rPr>
        <w:t>npx</w:t>
      </w:r>
      <w:proofErr w:type="spellEnd"/>
      <w:r w:rsidR="00DA3D9F">
        <w:t xml:space="preserve"> utility return a </w:t>
      </w:r>
      <w:r w:rsidR="00534F93">
        <w:t xml:space="preserve">warning </w:t>
      </w:r>
      <w:r w:rsidR="00DA3D9F">
        <w:t xml:space="preserve">message "Path must be a string. Received undefined" </w:t>
      </w:r>
      <w:r w:rsidR="00534F93">
        <w:t>which you can ignore.</w:t>
      </w:r>
    </w:p>
    <w:p w14:paraId="6E12AF19" w14:textId="11A66DB2" w:rsidR="00AF3B5A" w:rsidRDefault="007B207E" w:rsidP="00785C2F">
      <w:pPr>
        <w:pStyle w:val="LabStepNumberedLevel2"/>
        <w:numPr>
          <w:ilvl w:val="1"/>
          <w:numId w:val="27"/>
        </w:numPr>
      </w:pPr>
      <w:r>
        <w:t xml:space="preserve">Verify </w:t>
      </w:r>
      <w:r w:rsidR="00A05218">
        <w:t xml:space="preserve">the </w:t>
      </w:r>
      <w:proofErr w:type="spellStart"/>
      <w:r w:rsidR="00A05218" w:rsidRPr="00A05218">
        <w:rPr>
          <w:b/>
        </w:rPr>
        <w:t>tsc</w:t>
      </w:r>
      <w:proofErr w:type="spellEnd"/>
      <w:r w:rsidR="00A05218">
        <w:t xml:space="preserve"> version number. The following screenshot shows a version number of 3.0.1 but yours may be more recent.</w:t>
      </w:r>
    </w:p>
    <w:p w14:paraId="7FFBD3A4" w14:textId="3488236D" w:rsidR="00785C2F" w:rsidRDefault="00A05218" w:rsidP="00785C2F">
      <w:pPr>
        <w:pStyle w:val="LabStepScreenshotLevel2"/>
      </w:pPr>
      <w:r>
        <w:drawing>
          <wp:inline distT="0" distB="0" distL="0" distR="0" wp14:anchorId="6A53EED4" wp14:editId="1375CC1E">
            <wp:extent cx="3530814" cy="58238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5139" cy="599593"/>
                    </a:xfrm>
                    <a:prstGeom prst="rect">
                      <a:avLst/>
                    </a:prstGeom>
                    <a:noFill/>
                    <a:ln>
                      <a:noFill/>
                    </a:ln>
                  </pic:spPr>
                </pic:pic>
              </a:graphicData>
            </a:graphic>
          </wp:inline>
        </w:drawing>
      </w:r>
    </w:p>
    <w:p w14:paraId="3ADEBB3E" w14:textId="77488393" w:rsidR="007B207E" w:rsidRDefault="007B207E" w:rsidP="007B207E">
      <w:pPr>
        <w:pStyle w:val="LabExerciseCallout"/>
      </w:pPr>
      <w:r>
        <w:t>Now your project is configured to use the TypeScript compiler. However, you are not quite ready to compile the TypeSc</w:t>
      </w:r>
      <w:r w:rsidR="008F140B">
        <w:t>ript</w:t>
      </w:r>
      <w:r>
        <w:t xml:space="preserve"> code inside </w:t>
      </w:r>
      <w:proofErr w:type="spellStart"/>
      <w:r w:rsidRPr="007B207E">
        <w:rPr>
          <w:b/>
        </w:rPr>
        <w:t>app.ts</w:t>
      </w:r>
      <w:proofErr w:type="spellEnd"/>
      <w:r>
        <w:t xml:space="preserve">. First you need to install a new package which contains the Typed Definition </w:t>
      </w:r>
      <w:r w:rsidR="00521A7A">
        <w:t>file for the jQuery library.</w:t>
      </w:r>
    </w:p>
    <w:p w14:paraId="31850429" w14:textId="6843DB09" w:rsidR="00CA4F74" w:rsidRDefault="00CA4F74" w:rsidP="00AF3B5A">
      <w:pPr>
        <w:pStyle w:val="LabStepNumbered"/>
        <w:numPr>
          <w:ilvl w:val="0"/>
          <w:numId w:val="27"/>
        </w:numPr>
      </w:pPr>
      <w:r>
        <w:t xml:space="preserve">Install the </w:t>
      </w:r>
      <w:r w:rsidR="00521A7A" w:rsidRPr="00521A7A">
        <w:rPr>
          <w:b/>
        </w:rPr>
        <w:t>@types/</w:t>
      </w:r>
      <w:proofErr w:type="spellStart"/>
      <w:r w:rsidR="00521A7A" w:rsidRPr="00521A7A">
        <w:rPr>
          <w:b/>
        </w:rPr>
        <w:t>jquery</w:t>
      </w:r>
      <w:proofErr w:type="spellEnd"/>
      <w:r w:rsidR="00521A7A">
        <w:t xml:space="preserve"> package to add the </w:t>
      </w:r>
      <w:r>
        <w:t xml:space="preserve">Typed Definition file for </w:t>
      </w:r>
      <w:r w:rsidR="00521A7A">
        <w:t>the jQ</w:t>
      </w:r>
      <w:r>
        <w:t>uery</w:t>
      </w:r>
      <w:r w:rsidR="00521A7A">
        <w:t xml:space="preserve"> library</w:t>
      </w:r>
      <w:r>
        <w:t>.</w:t>
      </w:r>
    </w:p>
    <w:p w14:paraId="436FE3F2" w14:textId="1672AD5E" w:rsidR="00CA4F74" w:rsidRDefault="00521A7A" w:rsidP="00CA4F74">
      <w:pPr>
        <w:pStyle w:val="LabStepNumberedLevel2"/>
        <w:numPr>
          <w:ilvl w:val="1"/>
          <w:numId w:val="27"/>
        </w:numPr>
      </w:pPr>
      <w:r>
        <w:t>Return to the console in the Integrated Terminal and run the following command.</w:t>
      </w:r>
    </w:p>
    <w:p w14:paraId="3E10A9B5" w14:textId="5F26AF8D" w:rsidR="00CA4F74" w:rsidRDefault="00CA4F74" w:rsidP="00CA4F74">
      <w:pPr>
        <w:pStyle w:val="LabStepCodeBlockLevel2"/>
      </w:pPr>
      <w:r w:rsidRPr="00CA4F74">
        <w:t>npm install @types/jquery --save-dev</w:t>
      </w:r>
    </w:p>
    <w:p w14:paraId="5580E93A" w14:textId="04F8588F" w:rsidR="00337EA6" w:rsidRDefault="00337EA6" w:rsidP="00337EA6">
      <w:pPr>
        <w:pStyle w:val="LabStepNumberedLevel2"/>
        <w:numPr>
          <w:ilvl w:val="1"/>
          <w:numId w:val="27"/>
        </w:numPr>
      </w:pPr>
      <w:r>
        <w:t xml:space="preserve">After running this command, look inside the </w:t>
      </w:r>
      <w:proofErr w:type="spellStart"/>
      <w:r w:rsidRPr="00337EA6">
        <w:rPr>
          <w:b/>
        </w:rPr>
        <w:t>node_modules</w:t>
      </w:r>
      <w:proofErr w:type="spellEnd"/>
      <w:r>
        <w:t xml:space="preserve"> folder and you should see a new folder </w:t>
      </w:r>
      <w:r w:rsidRPr="00337EA6">
        <w:rPr>
          <w:b/>
        </w:rPr>
        <w:t>@types/</w:t>
      </w:r>
      <w:proofErr w:type="spellStart"/>
      <w:r w:rsidRPr="00337EA6">
        <w:rPr>
          <w:b/>
        </w:rPr>
        <w:t>jquery</w:t>
      </w:r>
      <w:proofErr w:type="spellEnd"/>
      <w:r>
        <w:t xml:space="preserve"> which contains a file named </w:t>
      </w:r>
      <w:proofErr w:type="spellStart"/>
      <w:r w:rsidRPr="00337EA6">
        <w:rPr>
          <w:b/>
        </w:rPr>
        <w:t>index.d.ts</w:t>
      </w:r>
      <w:proofErr w:type="spellEnd"/>
      <w:r>
        <w:t>. This is the Typed Definition file for the jQuery library.</w:t>
      </w:r>
    </w:p>
    <w:p w14:paraId="310FDC72" w14:textId="59FDE2B4" w:rsidR="00337EA6" w:rsidRDefault="00337EA6" w:rsidP="00337EA6">
      <w:pPr>
        <w:pStyle w:val="LabStepScreenshotLevel2"/>
      </w:pPr>
      <w:r>
        <w:drawing>
          <wp:inline distT="0" distB="0" distL="0" distR="0" wp14:anchorId="3266A800" wp14:editId="0B6E0257">
            <wp:extent cx="1138576" cy="1351507"/>
            <wp:effectExtent l="19050" t="19050" r="2349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9927" cy="1364981"/>
                    </a:xfrm>
                    <a:prstGeom prst="rect">
                      <a:avLst/>
                    </a:prstGeom>
                    <a:noFill/>
                    <a:ln>
                      <a:solidFill>
                        <a:schemeClr val="tx1">
                          <a:lumMod val="75000"/>
                          <a:lumOff val="25000"/>
                        </a:schemeClr>
                      </a:solidFill>
                    </a:ln>
                  </pic:spPr>
                </pic:pic>
              </a:graphicData>
            </a:graphic>
          </wp:inline>
        </w:drawing>
      </w:r>
    </w:p>
    <w:p w14:paraId="1C7CF1D3" w14:textId="4CA74B89" w:rsidR="00337EA6" w:rsidRDefault="00337EA6" w:rsidP="00337EA6">
      <w:pPr>
        <w:pStyle w:val="LabExerciseCallout"/>
      </w:pPr>
      <w:r>
        <w:t xml:space="preserve">Now you are ready to compile your TypeScript source file into JavaScript code using the TypeScript compiler. The first step will be to generate a </w:t>
      </w:r>
      <w:proofErr w:type="spellStart"/>
      <w:r w:rsidRPr="00521A7A">
        <w:rPr>
          <w:b/>
        </w:rPr>
        <w:t>tsconfig.json</w:t>
      </w:r>
      <w:proofErr w:type="spellEnd"/>
      <w:r>
        <w:t xml:space="preserve"> file which will allow you to configure the input and output of the TypeScript compiler. </w:t>
      </w:r>
    </w:p>
    <w:p w14:paraId="3CC5F31A" w14:textId="1079F154" w:rsidR="00785C2F" w:rsidRDefault="00AF3B5A" w:rsidP="00AF3B5A">
      <w:pPr>
        <w:pStyle w:val="LabStepNumbered"/>
        <w:numPr>
          <w:ilvl w:val="0"/>
          <w:numId w:val="27"/>
        </w:numPr>
      </w:pPr>
      <w:r>
        <w:t xml:space="preserve">Create a </w:t>
      </w:r>
      <w:proofErr w:type="spellStart"/>
      <w:r w:rsidRPr="00521A7A">
        <w:rPr>
          <w:b/>
        </w:rPr>
        <w:t>tsconfig.json</w:t>
      </w:r>
      <w:proofErr w:type="spellEnd"/>
      <w:r>
        <w:t xml:space="preserve"> file</w:t>
      </w:r>
      <w:r w:rsidR="00521A7A">
        <w:t xml:space="preserve"> in your project to configure how the </w:t>
      </w:r>
      <w:proofErr w:type="spellStart"/>
      <w:r w:rsidR="00521A7A" w:rsidRPr="00521A7A">
        <w:rPr>
          <w:b/>
        </w:rPr>
        <w:t>tsc</w:t>
      </w:r>
      <w:proofErr w:type="spellEnd"/>
      <w:r w:rsidR="00521A7A">
        <w:t xml:space="preserve"> util</w:t>
      </w:r>
      <w:r w:rsidR="009A0FA7">
        <w:t>ity compiles your TypeScrip</w:t>
      </w:r>
      <w:r w:rsidR="00521A7A">
        <w:t>t into JavaScript.</w:t>
      </w:r>
    </w:p>
    <w:p w14:paraId="6B32570A" w14:textId="26008C2E" w:rsidR="00AF3B5A" w:rsidRDefault="00521A7A" w:rsidP="00AF3B5A">
      <w:pPr>
        <w:pStyle w:val="LabStepNumberedLevel2"/>
        <w:numPr>
          <w:ilvl w:val="1"/>
          <w:numId w:val="27"/>
        </w:numPr>
      </w:pPr>
      <w:r>
        <w:t xml:space="preserve">Run the following command from the console to generate a new </w:t>
      </w:r>
      <w:proofErr w:type="spellStart"/>
      <w:r w:rsidRPr="00521A7A">
        <w:rPr>
          <w:b/>
        </w:rPr>
        <w:t>tsconfig.json</w:t>
      </w:r>
      <w:proofErr w:type="spellEnd"/>
      <w:r>
        <w:t xml:space="preserve"> file at the root of your project.</w:t>
      </w:r>
    </w:p>
    <w:p w14:paraId="451B3A19" w14:textId="6E300DB4" w:rsidR="00AF3B5A" w:rsidRDefault="008F140B" w:rsidP="00AF3B5A">
      <w:pPr>
        <w:pStyle w:val="LabStepCodeBlockLevel2"/>
      </w:pPr>
      <w:r>
        <w:t xml:space="preserve">npx </w:t>
      </w:r>
      <w:r w:rsidR="00B9680E">
        <w:t>tsc --init</w:t>
      </w:r>
    </w:p>
    <w:p w14:paraId="0FFE5AEE" w14:textId="7F2D0E37" w:rsidR="00AF3B5A" w:rsidRDefault="00521A7A" w:rsidP="00AF3B5A">
      <w:pPr>
        <w:pStyle w:val="LabStepNumberedLevel2"/>
        <w:numPr>
          <w:ilvl w:val="1"/>
          <w:numId w:val="27"/>
        </w:numPr>
      </w:pPr>
      <w:r>
        <w:t xml:space="preserve">After running this command, you should see that a new </w:t>
      </w:r>
      <w:proofErr w:type="spellStart"/>
      <w:r w:rsidRPr="00521A7A">
        <w:rPr>
          <w:b/>
        </w:rPr>
        <w:t>tsconfig.json</w:t>
      </w:r>
      <w:proofErr w:type="spellEnd"/>
      <w:r>
        <w:t xml:space="preserve"> file has been created</w:t>
      </w:r>
      <w:r w:rsidR="009A0FA7">
        <w:t xml:space="preserve"> at the root of your project</w:t>
      </w:r>
      <w:r>
        <w:t>.</w:t>
      </w:r>
    </w:p>
    <w:p w14:paraId="3BE831A9" w14:textId="141A4CCC" w:rsidR="00B9680E" w:rsidRPr="00B9680E" w:rsidRDefault="008F140B" w:rsidP="00B9680E">
      <w:pPr>
        <w:pStyle w:val="LabStepScreenshotLevel2"/>
      </w:pPr>
      <w:r>
        <w:drawing>
          <wp:inline distT="0" distB="0" distL="0" distR="0" wp14:anchorId="245279C7" wp14:editId="67201D27">
            <wp:extent cx="4778947" cy="1575127"/>
            <wp:effectExtent l="19050" t="19050" r="22225" b="25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5605" cy="1613577"/>
                    </a:xfrm>
                    <a:prstGeom prst="rect">
                      <a:avLst/>
                    </a:prstGeom>
                    <a:noFill/>
                    <a:ln>
                      <a:solidFill>
                        <a:schemeClr val="tx1"/>
                      </a:solidFill>
                    </a:ln>
                  </pic:spPr>
                </pic:pic>
              </a:graphicData>
            </a:graphic>
          </wp:inline>
        </w:drawing>
      </w:r>
    </w:p>
    <w:p w14:paraId="49B0CB5C" w14:textId="77777777" w:rsidR="00521A7A" w:rsidRDefault="00521A7A" w:rsidP="00AF3B5A">
      <w:pPr>
        <w:pStyle w:val="LabStepNumberedLevel2"/>
        <w:numPr>
          <w:ilvl w:val="1"/>
          <w:numId w:val="27"/>
        </w:numPr>
      </w:pPr>
      <w:r>
        <w:lastRenderedPageBreak/>
        <w:t xml:space="preserve">Open the </w:t>
      </w:r>
      <w:proofErr w:type="spellStart"/>
      <w:r w:rsidRPr="00521A7A">
        <w:rPr>
          <w:b/>
        </w:rPr>
        <w:t>tsconfig.json</w:t>
      </w:r>
      <w:proofErr w:type="spellEnd"/>
      <w:r>
        <w:t xml:space="preserve"> file in an editor window.</w:t>
      </w:r>
    </w:p>
    <w:p w14:paraId="34E282D8" w14:textId="3E2C01B4" w:rsidR="00B9680E" w:rsidRDefault="00521A7A" w:rsidP="00AF3B5A">
      <w:pPr>
        <w:pStyle w:val="LabStepNumberedLevel2"/>
        <w:numPr>
          <w:ilvl w:val="1"/>
          <w:numId w:val="27"/>
        </w:numPr>
      </w:pPr>
      <w:r>
        <w:t xml:space="preserve">Replace the contents of the </w:t>
      </w:r>
      <w:proofErr w:type="spellStart"/>
      <w:r w:rsidRPr="00521A7A">
        <w:rPr>
          <w:b/>
        </w:rPr>
        <w:t>tsconfig.json</w:t>
      </w:r>
      <w:proofErr w:type="spellEnd"/>
      <w:r>
        <w:t xml:space="preserve"> file with the following JSON code.</w:t>
      </w:r>
    </w:p>
    <w:p w14:paraId="6A5FA3A8" w14:textId="77777777" w:rsidR="009317C7" w:rsidRDefault="009317C7" w:rsidP="009317C7">
      <w:pPr>
        <w:pStyle w:val="LabStepCodeBlockLevel2"/>
      </w:pPr>
      <w:r>
        <w:t>{</w:t>
      </w:r>
    </w:p>
    <w:p w14:paraId="72165CBD" w14:textId="77777777" w:rsidR="009317C7" w:rsidRDefault="009317C7" w:rsidP="009317C7">
      <w:pPr>
        <w:pStyle w:val="LabStepCodeBlockLevel2"/>
      </w:pPr>
      <w:r>
        <w:t xml:space="preserve">  "compilerOptions": {</w:t>
      </w:r>
    </w:p>
    <w:p w14:paraId="5EF0B066" w14:textId="77777777" w:rsidR="009317C7" w:rsidRDefault="009317C7" w:rsidP="009317C7">
      <w:pPr>
        <w:pStyle w:val="LabStepCodeBlockLevel2"/>
      </w:pPr>
      <w:r>
        <w:t xml:space="preserve">    "noImplicitAny": true,</w:t>
      </w:r>
    </w:p>
    <w:p w14:paraId="52AC2F11" w14:textId="77777777" w:rsidR="009317C7" w:rsidRDefault="009317C7" w:rsidP="009317C7">
      <w:pPr>
        <w:pStyle w:val="LabStepCodeBlockLevel2"/>
      </w:pPr>
      <w:r>
        <w:t xml:space="preserve">    "removeComments": true,</w:t>
      </w:r>
    </w:p>
    <w:p w14:paraId="32967C3D" w14:textId="77777777" w:rsidR="009317C7" w:rsidRDefault="009317C7" w:rsidP="009317C7">
      <w:pPr>
        <w:pStyle w:val="LabStepCodeBlockLevel2"/>
      </w:pPr>
      <w:r>
        <w:t xml:space="preserve">    "preserveConstEnums": true,</w:t>
      </w:r>
    </w:p>
    <w:p w14:paraId="5228FA90" w14:textId="77777777" w:rsidR="009317C7" w:rsidRDefault="009317C7" w:rsidP="009317C7">
      <w:pPr>
        <w:pStyle w:val="LabStepCodeBlockLevel2"/>
      </w:pPr>
      <w:r>
        <w:t xml:space="preserve">    "outFile": "./dist/scripts/app.js",</w:t>
      </w:r>
    </w:p>
    <w:p w14:paraId="09214E51" w14:textId="77777777" w:rsidR="009317C7" w:rsidRDefault="009317C7" w:rsidP="009317C7">
      <w:pPr>
        <w:pStyle w:val="LabStepCodeBlockLevel2"/>
      </w:pPr>
      <w:r>
        <w:t xml:space="preserve">    "sourceMap": true,</w:t>
      </w:r>
    </w:p>
    <w:p w14:paraId="5DC63165" w14:textId="77777777" w:rsidR="009317C7" w:rsidRDefault="009317C7" w:rsidP="009317C7">
      <w:pPr>
        <w:pStyle w:val="LabStepCodeBlockLevel2"/>
      </w:pPr>
      <w:r>
        <w:t xml:space="preserve">    "lib": [ "dom", "es6" ]</w:t>
      </w:r>
    </w:p>
    <w:p w14:paraId="1761E3D5" w14:textId="77777777" w:rsidR="009317C7" w:rsidRDefault="009317C7" w:rsidP="009317C7">
      <w:pPr>
        <w:pStyle w:val="LabStepCodeBlockLevel2"/>
      </w:pPr>
      <w:r>
        <w:t xml:space="preserve">  },</w:t>
      </w:r>
    </w:p>
    <w:p w14:paraId="216E2AB0" w14:textId="77777777" w:rsidR="009317C7" w:rsidRDefault="009317C7" w:rsidP="009317C7">
      <w:pPr>
        <w:pStyle w:val="LabStepCodeBlockLevel2"/>
      </w:pPr>
      <w:r>
        <w:t xml:space="preserve">  "files": [</w:t>
      </w:r>
    </w:p>
    <w:p w14:paraId="1A686048" w14:textId="77777777" w:rsidR="009317C7" w:rsidRDefault="009317C7" w:rsidP="009317C7">
      <w:pPr>
        <w:pStyle w:val="LabStepCodeBlockLevel2"/>
      </w:pPr>
      <w:r>
        <w:t xml:space="preserve">    "./src/scripts/app.ts"</w:t>
      </w:r>
    </w:p>
    <w:p w14:paraId="3142626E" w14:textId="77777777" w:rsidR="009317C7" w:rsidRDefault="009317C7" w:rsidP="009317C7">
      <w:pPr>
        <w:pStyle w:val="LabStepCodeBlockLevel2"/>
      </w:pPr>
      <w:r>
        <w:t xml:space="preserve">  ],</w:t>
      </w:r>
    </w:p>
    <w:p w14:paraId="5AC6D93F" w14:textId="77777777" w:rsidR="009317C7" w:rsidRDefault="009317C7" w:rsidP="009317C7">
      <w:pPr>
        <w:pStyle w:val="LabStepCodeBlockLevel2"/>
      </w:pPr>
      <w:r>
        <w:t xml:space="preserve">  "exclude": [</w:t>
      </w:r>
    </w:p>
    <w:p w14:paraId="19892413" w14:textId="77777777" w:rsidR="009317C7" w:rsidRDefault="009317C7" w:rsidP="009317C7">
      <w:pPr>
        <w:pStyle w:val="LabStepCodeBlockLevel2"/>
      </w:pPr>
      <w:r>
        <w:t xml:space="preserve">    "node_modules"</w:t>
      </w:r>
    </w:p>
    <w:p w14:paraId="3D39ACBE" w14:textId="77777777" w:rsidR="009317C7" w:rsidRDefault="009317C7" w:rsidP="009317C7">
      <w:pPr>
        <w:pStyle w:val="LabStepCodeBlockLevel2"/>
      </w:pPr>
      <w:r>
        <w:t xml:space="preserve">  ]</w:t>
      </w:r>
    </w:p>
    <w:p w14:paraId="52CF82E5" w14:textId="68A4C592" w:rsidR="00B9680E" w:rsidRDefault="009317C7" w:rsidP="009317C7">
      <w:pPr>
        <w:pStyle w:val="LabStepCodeBlockLevel2"/>
      </w:pPr>
      <w:r>
        <w:t>}</w:t>
      </w:r>
    </w:p>
    <w:p w14:paraId="0E83E2C8" w14:textId="7C31C8A1" w:rsidR="002238F0" w:rsidRDefault="002238F0" w:rsidP="002238F0">
      <w:pPr>
        <w:pStyle w:val="LabExerciseCallout"/>
      </w:pPr>
      <w:r>
        <w:t xml:space="preserve">This JSON code is also available a file named </w:t>
      </w:r>
      <w:r w:rsidRPr="002238F0">
        <w:rPr>
          <w:b/>
        </w:rPr>
        <w:t>tsconfig.json.txt</w:t>
      </w:r>
      <w:r>
        <w:t xml:space="preserve"> in the </w:t>
      </w:r>
      <w:proofErr w:type="spellStart"/>
      <w:r w:rsidRPr="002238F0">
        <w:rPr>
          <w:b/>
        </w:rPr>
        <w:t>StarterFiles</w:t>
      </w:r>
      <w:proofErr w:type="spellEnd"/>
      <w:r>
        <w:t xml:space="preserve"> folder.</w:t>
      </w:r>
    </w:p>
    <w:p w14:paraId="6E973BA2" w14:textId="56C724BD" w:rsidR="002238F0" w:rsidRDefault="002238F0" w:rsidP="002238F0">
      <w:pPr>
        <w:pStyle w:val="LabStepNumberedLevel2"/>
        <w:numPr>
          <w:ilvl w:val="1"/>
          <w:numId w:val="27"/>
        </w:numPr>
      </w:pPr>
      <w:r>
        <w:t xml:space="preserve">Save your changes to </w:t>
      </w:r>
      <w:proofErr w:type="spellStart"/>
      <w:r w:rsidRPr="002238F0">
        <w:rPr>
          <w:b/>
        </w:rPr>
        <w:t>tsconfig.json</w:t>
      </w:r>
      <w:proofErr w:type="spellEnd"/>
      <w:r>
        <w:t>.</w:t>
      </w:r>
    </w:p>
    <w:p w14:paraId="30D95CAD" w14:textId="5A8CA897" w:rsidR="002238F0" w:rsidRDefault="002238F0" w:rsidP="002238F0">
      <w:pPr>
        <w:pStyle w:val="LabStepNumberedLevel2"/>
        <w:numPr>
          <w:ilvl w:val="1"/>
          <w:numId w:val="27"/>
        </w:numPr>
      </w:pPr>
      <w:r>
        <w:t xml:space="preserve">Close </w:t>
      </w:r>
      <w:proofErr w:type="spellStart"/>
      <w:r w:rsidRPr="002238F0">
        <w:rPr>
          <w:b/>
        </w:rPr>
        <w:t>tsconfig.json</w:t>
      </w:r>
      <w:proofErr w:type="spellEnd"/>
      <w:r>
        <w:t>.</w:t>
      </w:r>
    </w:p>
    <w:p w14:paraId="12AA15D7" w14:textId="6D5EF2D8" w:rsidR="00B9680E" w:rsidRDefault="00CA4F74" w:rsidP="00CA4F74">
      <w:pPr>
        <w:pStyle w:val="LabStepNumbered"/>
        <w:numPr>
          <w:ilvl w:val="0"/>
          <w:numId w:val="27"/>
        </w:numPr>
      </w:pPr>
      <w:r>
        <w:t xml:space="preserve">Run the TypeScript compiler to generate an output </w:t>
      </w:r>
      <w:r w:rsidR="00937498">
        <w:t xml:space="preserve">JavaScript </w:t>
      </w:r>
      <w:r>
        <w:t xml:space="preserve">file named </w:t>
      </w:r>
      <w:r w:rsidRPr="00937498">
        <w:rPr>
          <w:b/>
        </w:rPr>
        <w:t>app.js</w:t>
      </w:r>
      <w:r>
        <w:t>.</w:t>
      </w:r>
    </w:p>
    <w:p w14:paraId="4391AE26" w14:textId="66CAFC1D" w:rsidR="003C493E" w:rsidRDefault="003C493E" w:rsidP="00CA4F74">
      <w:pPr>
        <w:pStyle w:val="LabStepNumberedLevel2"/>
        <w:numPr>
          <w:ilvl w:val="1"/>
          <w:numId w:val="27"/>
        </w:numPr>
      </w:pPr>
      <w:r>
        <w:t xml:space="preserve">Return to the console in the </w:t>
      </w:r>
      <w:r w:rsidR="00937498">
        <w:t>Integrated Terminal.</w:t>
      </w:r>
    </w:p>
    <w:p w14:paraId="507C29B2" w14:textId="3D8C3FD4" w:rsidR="00CA4F74" w:rsidRDefault="00937498" w:rsidP="00CA4F74">
      <w:pPr>
        <w:pStyle w:val="LabStepNumberedLevel2"/>
        <w:numPr>
          <w:ilvl w:val="1"/>
          <w:numId w:val="27"/>
        </w:numPr>
      </w:pPr>
      <w:r>
        <w:t xml:space="preserve">Execute a command by calling </w:t>
      </w:r>
      <w:proofErr w:type="spellStart"/>
      <w:r w:rsidR="00E00794" w:rsidRPr="00E00794">
        <w:rPr>
          <w:b/>
        </w:rPr>
        <w:t>npx</w:t>
      </w:r>
      <w:proofErr w:type="spellEnd"/>
      <w:r w:rsidR="00E00794">
        <w:t xml:space="preserve"> </w:t>
      </w:r>
      <w:proofErr w:type="spellStart"/>
      <w:r w:rsidRPr="00937498">
        <w:rPr>
          <w:b/>
        </w:rPr>
        <w:t>tsc</w:t>
      </w:r>
      <w:proofErr w:type="spellEnd"/>
      <w:r>
        <w:t xml:space="preserve"> without passing any parameters.</w:t>
      </w:r>
    </w:p>
    <w:p w14:paraId="0F02E179" w14:textId="1E93BFC2" w:rsidR="00CA4F74" w:rsidRPr="00CA4F74" w:rsidRDefault="00E00794" w:rsidP="00CA4F74">
      <w:pPr>
        <w:pStyle w:val="LabStepCodeBlockLevel2"/>
      </w:pPr>
      <w:r>
        <w:t xml:space="preserve">npx </w:t>
      </w:r>
      <w:r w:rsidR="00CA4F74">
        <w:t>tsc</w:t>
      </w:r>
    </w:p>
    <w:p w14:paraId="576D472D" w14:textId="1320FFA1" w:rsidR="00CA4F74" w:rsidRDefault="00937498" w:rsidP="00CA4F74">
      <w:pPr>
        <w:pStyle w:val="LabStepNumberedLevel2"/>
        <w:numPr>
          <w:ilvl w:val="1"/>
          <w:numId w:val="27"/>
        </w:numPr>
      </w:pPr>
      <w:r>
        <w:t xml:space="preserve">After you run the command, you should be able to verify that the </w:t>
      </w:r>
      <w:r w:rsidRPr="00937498">
        <w:rPr>
          <w:b/>
        </w:rPr>
        <w:t>app.js</w:t>
      </w:r>
      <w:r>
        <w:t xml:space="preserve"> file and a second debugging file named </w:t>
      </w:r>
      <w:proofErr w:type="spellStart"/>
      <w:r w:rsidRPr="00937498">
        <w:rPr>
          <w:b/>
        </w:rPr>
        <w:t>app.js.map</w:t>
      </w:r>
      <w:proofErr w:type="spellEnd"/>
      <w:r>
        <w:t xml:space="preserve"> have been created in the </w:t>
      </w:r>
      <w:proofErr w:type="spellStart"/>
      <w:r w:rsidRPr="00937498">
        <w:rPr>
          <w:b/>
        </w:rPr>
        <w:t>dist</w:t>
      </w:r>
      <w:proofErr w:type="spellEnd"/>
      <w:r w:rsidRPr="00937498">
        <w:rPr>
          <w:b/>
        </w:rPr>
        <w:t>/scripts</w:t>
      </w:r>
      <w:r>
        <w:t xml:space="preserve"> folder.</w:t>
      </w:r>
    </w:p>
    <w:p w14:paraId="40CF206E" w14:textId="7E725E71" w:rsidR="00CA4F74" w:rsidRDefault="00E00794" w:rsidP="00CA4F74">
      <w:pPr>
        <w:pStyle w:val="LabStepScreenshotLevel2"/>
      </w:pPr>
      <w:r>
        <w:drawing>
          <wp:inline distT="0" distB="0" distL="0" distR="0" wp14:anchorId="1CDCA090" wp14:editId="5E608C9F">
            <wp:extent cx="4330126" cy="1268206"/>
            <wp:effectExtent l="19050" t="19050" r="13335" b="273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53172" cy="1274956"/>
                    </a:xfrm>
                    <a:prstGeom prst="rect">
                      <a:avLst/>
                    </a:prstGeom>
                    <a:noFill/>
                    <a:ln>
                      <a:solidFill>
                        <a:schemeClr val="tx1"/>
                      </a:solidFill>
                    </a:ln>
                  </pic:spPr>
                </pic:pic>
              </a:graphicData>
            </a:graphic>
          </wp:inline>
        </w:drawing>
      </w:r>
    </w:p>
    <w:p w14:paraId="4B310A20" w14:textId="6A9247A1" w:rsidR="009317C7" w:rsidRDefault="009317C7" w:rsidP="009317C7">
      <w:pPr>
        <w:pStyle w:val="LabStepNumberedLevel2"/>
        <w:numPr>
          <w:ilvl w:val="1"/>
          <w:numId w:val="27"/>
        </w:numPr>
      </w:pPr>
      <w:r>
        <w:t xml:space="preserve">Open the </w:t>
      </w:r>
      <w:r w:rsidRPr="00937498">
        <w:rPr>
          <w:b/>
        </w:rPr>
        <w:t>app.js</w:t>
      </w:r>
      <w:r>
        <w:t xml:space="preserve"> that has been generated by the TypeScript compiler</w:t>
      </w:r>
      <w:r w:rsidR="00937498">
        <w:t xml:space="preserve"> so you can see what the generated looks like</w:t>
      </w:r>
      <w:r>
        <w:t xml:space="preserve">. </w:t>
      </w:r>
      <w:r w:rsidR="00937498">
        <w:t>You will find that your</w:t>
      </w:r>
      <w:r>
        <w:t xml:space="preserve"> TypeScript code has been </w:t>
      </w:r>
      <w:proofErr w:type="spellStart"/>
      <w:r>
        <w:t>transpiled</w:t>
      </w:r>
      <w:proofErr w:type="spellEnd"/>
      <w:r>
        <w:t xml:space="preserve"> into JavaScript </w:t>
      </w:r>
      <w:r w:rsidR="00937498">
        <w:t xml:space="preserve">code </w:t>
      </w:r>
      <w:r>
        <w:t>that</w:t>
      </w:r>
      <w:r w:rsidR="00937498">
        <w:t>'</w:t>
      </w:r>
      <w:r>
        <w:t xml:space="preserve">s EcmaScript5 </w:t>
      </w:r>
      <w:r w:rsidR="00937498">
        <w:t xml:space="preserve">compatible so </w:t>
      </w:r>
      <w:r>
        <w:t xml:space="preserve">that </w:t>
      </w:r>
      <w:r w:rsidR="00937498">
        <w:t xml:space="preserve">it </w:t>
      </w:r>
      <w:r>
        <w:t xml:space="preserve">runs in all </w:t>
      </w:r>
      <w:r w:rsidR="00937498">
        <w:t xml:space="preserve">today's </w:t>
      </w:r>
      <w:r>
        <w:t>popular browsers.</w:t>
      </w:r>
    </w:p>
    <w:p w14:paraId="302FEBD0" w14:textId="68A1012A" w:rsidR="009317C7" w:rsidRDefault="009317C7" w:rsidP="009317C7">
      <w:pPr>
        <w:pStyle w:val="LabStepNumberedLevel2"/>
        <w:numPr>
          <w:ilvl w:val="1"/>
          <w:numId w:val="27"/>
        </w:numPr>
      </w:pPr>
      <w:r>
        <w:t xml:space="preserve">Close </w:t>
      </w:r>
      <w:r w:rsidRPr="00937498">
        <w:rPr>
          <w:b/>
        </w:rPr>
        <w:t>app.js</w:t>
      </w:r>
      <w:r>
        <w:t xml:space="preserve"> </w:t>
      </w:r>
      <w:r w:rsidR="00937498">
        <w:t>after you have looked through the code inside</w:t>
      </w:r>
      <w:r>
        <w:t>.</w:t>
      </w:r>
    </w:p>
    <w:p w14:paraId="19D45FAD" w14:textId="24CAF89E" w:rsidR="00CA4F74" w:rsidRDefault="00CA4F74" w:rsidP="00CA4F74">
      <w:pPr>
        <w:pStyle w:val="LabStepNumbered"/>
        <w:numPr>
          <w:ilvl w:val="0"/>
          <w:numId w:val="27"/>
        </w:numPr>
      </w:pPr>
      <w:r>
        <w:t>Test out</w:t>
      </w:r>
      <w:r w:rsidR="00937498">
        <w:t xml:space="preserve"> the application to make sure that the generated JavaScript code runs as you expect it to</w:t>
      </w:r>
      <w:r>
        <w:t>.</w:t>
      </w:r>
    </w:p>
    <w:p w14:paraId="43DCFDB0" w14:textId="4AA3569B" w:rsidR="00CA4F74" w:rsidRDefault="00937498" w:rsidP="00CA4F74">
      <w:pPr>
        <w:pStyle w:val="LabStepNumberedLevel2"/>
        <w:numPr>
          <w:ilvl w:val="1"/>
          <w:numId w:val="27"/>
        </w:numPr>
      </w:pPr>
      <w:r>
        <w:t>Return to the console in the Integrated Terminal.</w:t>
      </w:r>
    </w:p>
    <w:p w14:paraId="773E584A" w14:textId="7E7E3867" w:rsidR="00937498" w:rsidRDefault="00937498" w:rsidP="00CA4F74">
      <w:pPr>
        <w:pStyle w:val="LabStepNumberedLevel2"/>
        <w:numPr>
          <w:ilvl w:val="1"/>
          <w:numId w:val="27"/>
        </w:numPr>
      </w:pPr>
      <w:r>
        <w:t xml:space="preserve">Execute the following command to </w:t>
      </w:r>
      <w:r w:rsidR="00651FC2">
        <w:t>start the web server and launch the browser.</w:t>
      </w:r>
    </w:p>
    <w:p w14:paraId="4051B65F" w14:textId="23B59FD6" w:rsidR="00CA4F74" w:rsidRDefault="00CA4F74" w:rsidP="00CA4F74">
      <w:pPr>
        <w:pStyle w:val="LabStepCodeBlockLevel2"/>
      </w:pPr>
      <w:r w:rsidRPr="008754E6">
        <w:t>browser-sync start --server dist</w:t>
      </w:r>
    </w:p>
    <w:p w14:paraId="4C0829CA" w14:textId="0CF991CD" w:rsidR="00651FC2" w:rsidRDefault="00651FC2" w:rsidP="00651FC2">
      <w:pPr>
        <w:pStyle w:val="LabStepNumberedLevel2"/>
      </w:pPr>
      <w:r>
        <w:t xml:space="preserve">Test the application to verify that it works as it did before. </w:t>
      </w:r>
    </w:p>
    <w:p w14:paraId="09C1A572" w14:textId="7F591749" w:rsidR="00CA4F74" w:rsidRDefault="00651FC2" w:rsidP="00651FC2">
      <w:pPr>
        <w:pStyle w:val="LabExerciseCallout"/>
      </w:pPr>
      <w:r>
        <w:t xml:space="preserve">Keep in mind you didn't really do anything other than rename a source file from </w:t>
      </w:r>
      <w:r w:rsidRPr="00651FC2">
        <w:rPr>
          <w:b/>
        </w:rPr>
        <w:t>app.js</w:t>
      </w:r>
      <w:r>
        <w:t xml:space="preserve"> to </w:t>
      </w:r>
      <w:proofErr w:type="spellStart"/>
      <w:r w:rsidRPr="00651FC2">
        <w:rPr>
          <w:b/>
        </w:rPr>
        <w:t>app.ts</w:t>
      </w:r>
      <w:proofErr w:type="spellEnd"/>
      <w:r>
        <w:t xml:space="preserve">. This </w:t>
      </w:r>
      <w:r w:rsidR="00B74F54">
        <w:t xml:space="preserve">simple TypeScript migration approach </w:t>
      </w:r>
      <w:r>
        <w:t xml:space="preserve">works because </w:t>
      </w:r>
      <w:r w:rsidR="00B74F54">
        <w:t xml:space="preserve">any valid JavaScript code </w:t>
      </w:r>
      <w:r w:rsidR="00B74F54" w:rsidRPr="00B74F54">
        <w:rPr>
          <w:i/>
        </w:rPr>
        <w:t xml:space="preserve">(including </w:t>
      </w:r>
      <w:r w:rsidRPr="00B74F54">
        <w:rPr>
          <w:i/>
        </w:rPr>
        <w:t xml:space="preserve">the JavaScript code </w:t>
      </w:r>
      <w:r w:rsidR="00B74F54" w:rsidRPr="00B74F54">
        <w:rPr>
          <w:i/>
        </w:rPr>
        <w:t xml:space="preserve">inside </w:t>
      </w:r>
      <w:r w:rsidRPr="00B74F54">
        <w:rPr>
          <w:b/>
          <w:i/>
        </w:rPr>
        <w:t>app.js</w:t>
      </w:r>
      <w:r w:rsidR="00B74F54" w:rsidRPr="00B74F54">
        <w:rPr>
          <w:b/>
          <w:i/>
        </w:rPr>
        <w:t>)</w:t>
      </w:r>
      <w:r>
        <w:t xml:space="preserve"> is valid TypeScript code. However, </w:t>
      </w:r>
      <w:r w:rsidR="00B74F54">
        <w:t xml:space="preserve">your TypeScript </w:t>
      </w:r>
      <w:r>
        <w:t>code doesn't take advantage of any TypeScript language features such as classes and strongly-typed programming.</w:t>
      </w:r>
    </w:p>
    <w:p w14:paraId="798A3D6D" w14:textId="17D62539" w:rsidR="004C580B" w:rsidRDefault="004C580B" w:rsidP="00CA4F74">
      <w:pPr>
        <w:pStyle w:val="LabStepNumberedLevel2"/>
      </w:pPr>
      <w:r>
        <w:t>Cancel the debugging session from the Integrated terminal.</w:t>
      </w:r>
    </w:p>
    <w:p w14:paraId="2BB12D9A" w14:textId="7E76F7A4" w:rsidR="00B9680E" w:rsidRDefault="009317C7" w:rsidP="00CA4F74">
      <w:pPr>
        <w:pStyle w:val="LabStepNumbered"/>
      </w:pPr>
      <w:r>
        <w:lastRenderedPageBreak/>
        <w:t xml:space="preserve">Replace the code in </w:t>
      </w:r>
      <w:proofErr w:type="spellStart"/>
      <w:r w:rsidRPr="008225F4">
        <w:rPr>
          <w:b/>
        </w:rPr>
        <w:t>app.ts</w:t>
      </w:r>
      <w:proofErr w:type="spellEnd"/>
      <w:r>
        <w:t xml:space="preserve"> with a refactored design using </w:t>
      </w:r>
      <w:r w:rsidR="00CA4F74">
        <w:t xml:space="preserve">TypeScript </w:t>
      </w:r>
      <w:r>
        <w:t>classes</w:t>
      </w:r>
      <w:r w:rsidR="00CA4F74">
        <w:t>.</w:t>
      </w:r>
    </w:p>
    <w:p w14:paraId="2701A501" w14:textId="1667ADF6" w:rsidR="009317C7" w:rsidRDefault="009317C7" w:rsidP="009317C7">
      <w:pPr>
        <w:pStyle w:val="LabStepNumberedLevel2"/>
      </w:pPr>
      <w:r>
        <w:t xml:space="preserve">Find the file named </w:t>
      </w:r>
      <w:r w:rsidRPr="008225F4">
        <w:rPr>
          <w:b/>
        </w:rPr>
        <w:t>app.ts.txt</w:t>
      </w:r>
      <w:r>
        <w:t xml:space="preserve"> in the </w:t>
      </w:r>
      <w:r w:rsidR="008225F4">
        <w:t xml:space="preserve">folder named </w:t>
      </w:r>
      <w:proofErr w:type="spellStart"/>
      <w:r w:rsidR="008225F4" w:rsidRPr="008225F4">
        <w:rPr>
          <w:b/>
        </w:rPr>
        <w:t>StarterFiles</w:t>
      </w:r>
      <w:proofErr w:type="spellEnd"/>
      <w:r>
        <w:t>.</w:t>
      </w:r>
    </w:p>
    <w:p w14:paraId="028FF341" w14:textId="1EA76117" w:rsidR="009317C7" w:rsidRDefault="009317C7" w:rsidP="009317C7">
      <w:pPr>
        <w:pStyle w:val="LabStepNumberedLevel2"/>
      </w:pPr>
      <w:r>
        <w:t xml:space="preserve">Open </w:t>
      </w:r>
      <w:r w:rsidRPr="008225F4">
        <w:rPr>
          <w:b/>
        </w:rPr>
        <w:t>app.ts.txt</w:t>
      </w:r>
      <w:r>
        <w:t xml:space="preserve"> and copy its contents into the Windows clipboard.</w:t>
      </w:r>
    </w:p>
    <w:p w14:paraId="16447C9C" w14:textId="2C00E719" w:rsidR="009317C7" w:rsidRDefault="009317C7" w:rsidP="009317C7">
      <w:pPr>
        <w:pStyle w:val="LabStepNumberedLevel2"/>
      </w:pPr>
      <w:r>
        <w:t xml:space="preserve">Return to </w:t>
      </w:r>
      <w:r w:rsidRPr="008225F4">
        <w:rPr>
          <w:b/>
        </w:rPr>
        <w:t>project1</w:t>
      </w:r>
      <w:r>
        <w:t xml:space="preserve"> in Visual Studio </w:t>
      </w:r>
      <w:r w:rsidR="008225F4">
        <w:t>C</w:t>
      </w:r>
      <w:r>
        <w:t xml:space="preserve">ode and open the </w:t>
      </w:r>
      <w:proofErr w:type="spellStart"/>
      <w:r w:rsidRPr="008225F4">
        <w:rPr>
          <w:b/>
        </w:rPr>
        <w:t>app.ts</w:t>
      </w:r>
      <w:proofErr w:type="spellEnd"/>
      <w:r>
        <w:t xml:space="preserve"> file in the </w:t>
      </w:r>
      <w:proofErr w:type="spellStart"/>
      <w:r w:rsidRPr="008225F4">
        <w:rPr>
          <w:b/>
        </w:rPr>
        <w:t>src</w:t>
      </w:r>
      <w:proofErr w:type="spellEnd"/>
      <w:r>
        <w:t xml:space="preserve"> folder.</w:t>
      </w:r>
    </w:p>
    <w:p w14:paraId="32A107FE" w14:textId="3317F206" w:rsidR="009317C7" w:rsidRDefault="009317C7" w:rsidP="009317C7">
      <w:pPr>
        <w:pStyle w:val="LabStepNumberedLevel2"/>
      </w:pPr>
      <w:r>
        <w:t xml:space="preserve">Delete the contents of </w:t>
      </w:r>
      <w:proofErr w:type="spellStart"/>
      <w:r w:rsidRPr="008225F4">
        <w:rPr>
          <w:b/>
        </w:rPr>
        <w:t>app.ts</w:t>
      </w:r>
      <w:proofErr w:type="spellEnd"/>
      <w:r>
        <w:t xml:space="preserve"> and replace it by pasting in the contents of the Windows clipboard.</w:t>
      </w:r>
    </w:p>
    <w:p w14:paraId="38ACA094" w14:textId="76D9FBC9" w:rsidR="009317C7" w:rsidRDefault="009317C7" w:rsidP="009317C7">
      <w:pPr>
        <w:pStyle w:val="LabStepNumberedLevel2"/>
      </w:pPr>
      <w:r>
        <w:t xml:space="preserve">Save your changes to </w:t>
      </w:r>
      <w:proofErr w:type="spellStart"/>
      <w:r w:rsidRPr="008225F4">
        <w:rPr>
          <w:b/>
        </w:rPr>
        <w:t>app.ts</w:t>
      </w:r>
      <w:proofErr w:type="spellEnd"/>
      <w:r>
        <w:t>.</w:t>
      </w:r>
    </w:p>
    <w:p w14:paraId="68E6E027" w14:textId="7B5C49F8" w:rsidR="009317C7" w:rsidRDefault="009317C7" w:rsidP="009317C7">
      <w:pPr>
        <w:pStyle w:val="LabStepNumbered"/>
      </w:pPr>
      <w:r>
        <w:t xml:space="preserve">Inspect </w:t>
      </w:r>
      <w:r w:rsidR="008225F4">
        <w:t>t</w:t>
      </w:r>
      <w:r>
        <w:t xml:space="preserve">he </w:t>
      </w:r>
      <w:r w:rsidR="008225F4">
        <w:t xml:space="preserve">TypeScript </w:t>
      </w:r>
      <w:r>
        <w:t xml:space="preserve">code that has been added to </w:t>
      </w:r>
      <w:proofErr w:type="spellStart"/>
      <w:r w:rsidRPr="008225F4">
        <w:rPr>
          <w:b/>
        </w:rPr>
        <w:t>app.ts</w:t>
      </w:r>
      <w:proofErr w:type="spellEnd"/>
      <w:r>
        <w:t>.</w:t>
      </w:r>
    </w:p>
    <w:p w14:paraId="64B049DA" w14:textId="1EF253FF" w:rsidR="009317C7" w:rsidRDefault="008225F4" w:rsidP="009317C7">
      <w:pPr>
        <w:pStyle w:val="LabStepNumberedLevel2"/>
      </w:pPr>
      <w:r>
        <w:t xml:space="preserve">At the top of </w:t>
      </w:r>
      <w:proofErr w:type="spellStart"/>
      <w:r w:rsidRPr="008225F4">
        <w:rPr>
          <w:b/>
        </w:rPr>
        <w:t>app.ts</w:t>
      </w:r>
      <w:proofErr w:type="spellEnd"/>
      <w:r>
        <w:t xml:space="preserve">, there is a class named </w:t>
      </w:r>
      <w:r w:rsidRPr="008225F4">
        <w:rPr>
          <w:b/>
        </w:rPr>
        <w:t>Quote</w:t>
      </w:r>
      <w:r w:rsidR="009317C7">
        <w:t>.</w:t>
      </w:r>
    </w:p>
    <w:p w14:paraId="07865C95" w14:textId="77777777" w:rsidR="009317C7" w:rsidRDefault="009317C7" w:rsidP="009317C7">
      <w:pPr>
        <w:pStyle w:val="LabStepCodeBlockLevel2"/>
      </w:pPr>
      <w:r>
        <w:t>class Quote {</w:t>
      </w:r>
    </w:p>
    <w:p w14:paraId="489A78ED" w14:textId="77777777" w:rsidR="009317C7" w:rsidRDefault="009317C7" w:rsidP="009317C7">
      <w:pPr>
        <w:pStyle w:val="LabStepCodeBlockLevel2"/>
      </w:pPr>
      <w:r>
        <w:t xml:space="preserve">    value: string;</w:t>
      </w:r>
    </w:p>
    <w:p w14:paraId="691DE9CC" w14:textId="77777777" w:rsidR="009317C7" w:rsidRDefault="009317C7" w:rsidP="009317C7">
      <w:pPr>
        <w:pStyle w:val="LabStepCodeBlockLevel2"/>
      </w:pPr>
      <w:r>
        <w:t xml:space="preserve">    author: string;</w:t>
      </w:r>
    </w:p>
    <w:p w14:paraId="3B9F1ED0" w14:textId="77777777" w:rsidR="009317C7" w:rsidRDefault="009317C7" w:rsidP="009317C7">
      <w:pPr>
        <w:pStyle w:val="LabStepCodeBlockLevel2"/>
      </w:pPr>
      <w:r>
        <w:t xml:space="preserve">    constructor(value: string, author: string){</w:t>
      </w:r>
    </w:p>
    <w:p w14:paraId="626DD406" w14:textId="77777777" w:rsidR="009317C7" w:rsidRDefault="009317C7" w:rsidP="009317C7">
      <w:pPr>
        <w:pStyle w:val="LabStepCodeBlockLevel2"/>
      </w:pPr>
      <w:r>
        <w:t xml:space="preserve">        this.value = value;</w:t>
      </w:r>
    </w:p>
    <w:p w14:paraId="2A6BC871" w14:textId="77777777" w:rsidR="009317C7" w:rsidRDefault="009317C7" w:rsidP="009317C7">
      <w:pPr>
        <w:pStyle w:val="LabStepCodeBlockLevel2"/>
      </w:pPr>
      <w:r>
        <w:t xml:space="preserve">        this.author = author;</w:t>
      </w:r>
    </w:p>
    <w:p w14:paraId="03F55DDD" w14:textId="77777777" w:rsidR="009317C7" w:rsidRDefault="009317C7" w:rsidP="009317C7">
      <w:pPr>
        <w:pStyle w:val="LabStepCodeBlockLevel2"/>
      </w:pPr>
      <w:r>
        <w:t xml:space="preserve">    }</w:t>
      </w:r>
    </w:p>
    <w:p w14:paraId="53637E9F" w14:textId="771E8D58" w:rsidR="009317C7" w:rsidRDefault="009317C7" w:rsidP="009317C7">
      <w:pPr>
        <w:pStyle w:val="LabStepCodeBlockLevel2"/>
      </w:pPr>
      <w:r>
        <w:t>}</w:t>
      </w:r>
    </w:p>
    <w:p w14:paraId="7F737BDC" w14:textId="3A51C145" w:rsidR="00CA4F74" w:rsidRDefault="008225F4" w:rsidP="00CA4F74">
      <w:pPr>
        <w:pStyle w:val="LabStepNumberedLevel2"/>
      </w:pPr>
      <w:r>
        <w:t xml:space="preserve">Next, you will see another class named </w:t>
      </w:r>
      <w:proofErr w:type="spellStart"/>
      <w:r w:rsidRPr="008225F4">
        <w:rPr>
          <w:b/>
        </w:rPr>
        <w:t>QuoteManager</w:t>
      </w:r>
      <w:proofErr w:type="spellEnd"/>
      <w:r>
        <w:t>.</w:t>
      </w:r>
    </w:p>
    <w:p w14:paraId="0B6EDDAB" w14:textId="77777777" w:rsidR="004C580B" w:rsidRDefault="004C580B" w:rsidP="004C580B">
      <w:pPr>
        <w:pStyle w:val="LabStepCodeBlockLevel2"/>
      </w:pPr>
      <w:r>
        <w:t>class QuoteManager {</w:t>
      </w:r>
    </w:p>
    <w:p w14:paraId="373AA2F7" w14:textId="7BF2E0E7" w:rsidR="004C580B" w:rsidRPr="00B74F54" w:rsidRDefault="00B74F54" w:rsidP="004C580B">
      <w:pPr>
        <w:pStyle w:val="LabStepCodeBlockLevel2"/>
        <w:rPr>
          <w:color w:val="7F7F7F" w:themeColor="text1" w:themeTint="80"/>
        </w:rPr>
      </w:pPr>
      <w:r w:rsidRPr="00B74F54">
        <w:rPr>
          <w:color w:val="7F7F7F" w:themeColor="text1" w:themeTint="80"/>
        </w:rPr>
        <w:t xml:space="preserve">  // my list of quotes</w:t>
      </w:r>
    </w:p>
    <w:p w14:paraId="5F8AC042" w14:textId="77777777" w:rsidR="004C580B" w:rsidRDefault="004C580B" w:rsidP="004C580B">
      <w:pPr>
        <w:pStyle w:val="LabStepCodeBlockLevel2"/>
      </w:pPr>
      <w:r>
        <w:t xml:space="preserve">  private  static quotes: Quote[] = [</w:t>
      </w:r>
    </w:p>
    <w:p w14:paraId="68FE9EB5" w14:textId="77777777" w:rsidR="004C580B" w:rsidRDefault="004C580B" w:rsidP="004C580B">
      <w:pPr>
        <w:pStyle w:val="LabStepCodeBlockLevel2"/>
      </w:pPr>
      <w:r>
        <w:t xml:space="preserve">    new Quote("Always borrow money from a pessimist. He won’t expect it back.", "Oscar Wilde" ),</w:t>
      </w:r>
    </w:p>
    <w:p w14:paraId="0B1B73D4" w14:textId="4C6B7C6E" w:rsidR="004C580B" w:rsidRDefault="004C580B" w:rsidP="004C580B">
      <w:pPr>
        <w:pStyle w:val="LabStepCodeBlockLevel2"/>
      </w:pPr>
      <w:r>
        <w:t xml:space="preserve">    new Quote("Behind every great man is a woman rolling her eyes.", "Jim Carrey" )</w:t>
      </w:r>
    </w:p>
    <w:p w14:paraId="0EF501CD" w14:textId="0046CC2B" w:rsidR="004C580B" w:rsidRPr="004C580B" w:rsidRDefault="004C580B" w:rsidP="004C580B">
      <w:pPr>
        <w:pStyle w:val="LabStepCodeBlockLevel2"/>
        <w:rPr>
          <w:color w:val="7F7F7F" w:themeColor="text1" w:themeTint="80"/>
        </w:rPr>
      </w:pPr>
      <w:r w:rsidRPr="004C580B">
        <w:rPr>
          <w:color w:val="7F7F7F" w:themeColor="text1" w:themeTint="80"/>
        </w:rPr>
        <w:t xml:space="preserve">    // other quotes omited for brevity</w:t>
      </w:r>
    </w:p>
    <w:p w14:paraId="6852C93F" w14:textId="77777777" w:rsidR="004C580B" w:rsidRDefault="004C580B" w:rsidP="004C580B">
      <w:pPr>
        <w:pStyle w:val="LabStepCodeBlockLevel2"/>
      </w:pPr>
      <w:r>
        <w:t xml:space="preserve">  ];</w:t>
      </w:r>
    </w:p>
    <w:p w14:paraId="4AFF636E" w14:textId="77777777" w:rsidR="004C580B" w:rsidRDefault="004C580B" w:rsidP="004C580B">
      <w:pPr>
        <w:pStyle w:val="LabStepCodeBlockLevel2"/>
      </w:pPr>
    </w:p>
    <w:p w14:paraId="4296623B" w14:textId="77777777" w:rsidR="004C580B" w:rsidRDefault="004C580B" w:rsidP="004C580B">
      <w:pPr>
        <w:pStyle w:val="LabStepCodeBlockLevel2"/>
      </w:pPr>
      <w:r>
        <w:t xml:space="preserve">  public static getQuote = () : Quote =&gt; {</w:t>
      </w:r>
    </w:p>
    <w:p w14:paraId="1E434129" w14:textId="60B99B0F" w:rsidR="004C580B" w:rsidRDefault="004C580B" w:rsidP="004C580B">
      <w:pPr>
        <w:pStyle w:val="LabStepCodeBlockLevel2"/>
      </w:pPr>
      <w:r>
        <w:t xml:space="preserve">    var index = Math.floor(Math.random()*QuoteManager.quotes.length);</w:t>
      </w:r>
    </w:p>
    <w:p w14:paraId="15277F90" w14:textId="4B7E898E" w:rsidR="004C580B" w:rsidRDefault="004C580B" w:rsidP="004C580B">
      <w:pPr>
        <w:pStyle w:val="LabStepCodeBlockLevel2"/>
      </w:pPr>
      <w:r>
        <w:t xml:space="preserve">    return QuoteManager.quotes[index];</w:t>
      </w:r>
    </w:p>
    <w:p w14:paraId="27557D99" w14:textId="36782F13" w:rsidR="004C580B" w:rsidRDefault="00B74F54" w:rsidP="004C580B">
      <w:pPr>
        <w:pStyle w:val="LabStepCodeBlockLevel2"/>
      </w:pPr>
      <w:r>
        <w:t xml:space="preserve">  </w:t>
      </w:r>
      <w:r w:rsidR="004C580B">
        <w:t>}</w:t>
      </w:r>
    </w:p>
    <w:p w14:paraId="15C01899" w14:textId="77777777" w:rsidR="004C580B" w:rsidRDefault="004C580B" w:rsidP="004C580B">
      <w:pPr>
        <w:pStyle w:val="LabStepCodeBlockLevel2"/>
      </w:pPr>
    </w:p>
    <w:p w14:paraId="1C2DBB84" w14:textId="057C5A09" w:rsidR="009317C7" w:rsidRDefault="004C580B" w:rsidP="004C580B">
      <w:pPr>
        <w:pStyle w:val="LabStepCodeBlockLevel2"/>
      </w:pPr>
      <w:r>
        <w:t>}</w:t>
      </w:r>
    </w:p>
    <w:p w14:paraId="7216515E" w14:textId="7904CB23" w:rsidR="009317C7" w:rsidRDefault="008225F4" w:rsidP="00CA4F74">
      <w:pPr>
        <w:pStyle w:val="LabStepNumberedLevel2"/>
      </w:pPr>
      <w:r>
        <w:t xml:space="preserve">At the bottom of </w:t>
      </w:r>
      <w:proofErr w:type="spellStart"/>
      <w:r w:rsidRPr="008225F4">
        <w:rPr>
          <w:b/>
        </w:rPr>
        <w:t>app.ts</w:t>
      </w:r>
      <w:proofErr w:type="spellEnd"/>
      <w:r>
        <w:t>, there is code which uses the jQuery document ready event to display a quote and to wire up an event handle to respond to the user command for a new quote.</w:t>
      </w:r>
    </w:p>
    <w:p w14:paraId="33E945CD" w14:textId="77777777" w:rsidR="004C580B" w:rsidRDefault="004C580B" w:rsidP="004C580B">
      <w:pPr>
        <w:pStyle w:val="LabStepCodeBlockLevel2"/>
      </w:pPr>
      <w:r>
        <w:t>$( () =&gt; {</w:t>
      </w:r>
    </w:p>
    <w:p w14:paraId="1727A15E" w14:textId="77777777" w:rsidR="004C580B" w:rsidRDefault="004C580B" w:rsidP="004C580B">
      <w:pPr>
        <w:pStyle w:val="LabStepCodeBlockLevel2"/>
      </w:pPr>
    </w:p>
    <w:p w14:paraId="66664918" w14:textId="77777777" w:rsidR="004C580B" w:rsidRDefault="004C580B" w:rsidP="004C580B">
      <w:pPr>
        <w:pStyle w:val="LabStepCodeBlockLevel2"/>
      </w:pPr>
      <w:r>
        <w:t xml:space="preserve">  var displayNewQuote = (): void =&gt; {</w:t>
      </w:r>
    </w:p>
    <w:p w14:paraId="7D0F1587" w14:textId="77777777" w:rsidR="004C580B" w:rsidRDefault="004C580B" w:rsidP="004C580B">
      <w:pPr>
        <w:pStyle w:val="LabStepCodeBlockLevel2"/>
      </w:pPr>
      <w:r>
        <w:t xml:space="preserve">    var quote: Quote = QuoteManager.getQuote();</w:t>
      </w:r>
    </w:p>
    <w:p w14:paraId="46B9C6E4" w14:textId="77777777" w:rsidR="004C580B" w:rsidRDefault="004C580B" w:rsidP="004C580B">
      <w:pPr>
        <w:pStyle w:val="LabStepCodeBlockLevel2"/>
      </w:pPr>
      <w:r>
        <w:t xml:space="preserve">    $("#quote").text(quote.value);</w:t>
      </w:r>
    </w:p>
    <w:p w14:paraId="600FF391" w14:textId="77777777" w:rsidR="004C580B" w:rsidRDefault="004C580B" w:rsidP="004C580B">
      <w:pPr>
        <w:pStyle w:val="LabStepCodeBlockLevel2"/>
      </w:pPr>
      <w:r>
        <w:t xml:space="preserve">    $("#author").text(quote.author);</w:t>
      </w:r>
    </w:p>
    <w:p w14:paraId="5EFFDA3D" w14:textId="77777777" w:rsidR="004C580B" w:rsidRDefault="004C580B" w:rsidP="004C580B">
      <w:pPr>
        <w:pStyle w:val="LabStepCodeBlockLevel2"/>
      </w:pPr>
      <w:r>
        <w:t xml:space="preserve">  };</w:t>
      </w:r>
    </w:p>
    <w:p w14:paraId="18644AD4" w14:textId="77777777" w:rsidR="004C580B" w:rsidRDefault="004C580B" w:rsidP="004C580B">
      <w:pPr>
        <w:pStyle w:val="LabStepCodeBlockLevel2"/>
      </w:pPr>
    </w:p>
    <w:p w14:paraId="5A97535F" w14:textId="77777777" w:rsidR="004C580B" w:rsidRDefault="004C580B" w:rsidP="004C580B">
      <w:pPr>
        <w:pStyle w:val="LabStepCodeBlockLevel2"/>
      </w:pPr>
      <w:r>
        <w:t xml:space="preserve">  $("#new-quote").click( ()=&gt; {</w:t>
      </w:r>
    </w:p>
    <w:p w14:paraId="7A6651BA" w14:textId="77777777" w:rsidR="004C580B" w:rsidRDefault="004C580B" w:rsidP="004C580B">
      <w:pPr>
        <w:pStyle w:val="LabStepCodeBlockLevel2"/>
      </w:pPr>
      <w:r>
        <w:t xml:space="preserve">    displayNewQuote();</w:t>
      </w:r>
    </w:p>
    <w:p w14:paraId="425A5431" w14:textId="77777777" w:rsidR="004C580B" w:rsidRDefault="004C580B" w:rsidP="004C580B">
      <w:pPr>
        <w:pStyle w:val="LabStepCodeBlockLevel2"/>
      </w:pPr>
      <w:r>
        <w:t xml:space="preserve">  });</w:t>
      </w:r>
    </w:p>
    <w:p w14:paraId="1E5CACF3" w14:textId="77777777" w:rsidR="004C580B" w:rsidRDefault="004C580B" w:rsidP="004C580B">
      <w:pPr>
        <w:pStyle w:val="LabStepCodeBlockLevel2"/>
      </w:pPr>
    </w:p>
    <w:p w14:paraId="6463B540" w14:textId="77777777" w:rsidR="004C580B" w:rsidRDefault="004C580B" w:rsidP="004C580B">
      <w:pPr>
        <w:pStyle w:val="LabStepCodeBlockLevel2"/>
      </w:pPr>
      <w:r>
        <w:t xml:space="preserve">  displayNewQuote();</w:t>
      </w:r>
    </w:p>
    <w:p w14:paraId="602D4352" w14:textId="77777777" w:rsidR="004C580B" w:rsidRDefault="004C580B" w:rsidP="004C580B">
      <w:pPr>
        <w:pStyle w:val="LabStepCodeBlockLevel2"/>
      </w:pPr>
    </w:p>
    <w:p w14:paraId="37D72B22" w14:textId="437C9048" w:rsidR="004C580B" w:rsidRDefault="004C580B" w:rsidP="004C580B">
      <w:pPr>
        <w:pStyle w:val="LabStepCodeBlockLevel2"/>
      </w:pPr>
      <w:r>
        <w:t>});</w:t>
      </w:r>
    </w:p>
    <w:p w14:paraId="4C6C724E" w14:textId="45D2ED31" w:rsidR="008225F4" w:rsidRDefault="008225F4" w:rsidP="00013C23">
      <w:pPr>
        <w:pStyle w:val="LabStepNumberedLevel2"/>
      </w:pPr>
      <w:r>
        <w:t xml:space="preserve">There is no need for you to modify any of the code in </w:t>
      </w:r>
      <w:proofErr w:type="spellStart"/>
      <w:r w:rsidRPr="00013C23">
        <w:rPr>
          <w:b/>
        </w:rPr>
        <w:t>app.ts</w:t>
      </w:r>
      <w:proofErr w:type="spellEnd"/>
      <w:r>
        <w:t xml:space="preserve">. </w:t>
      </w:r>
      <w:r w:rsidR="00013C23">
        <w:t>However, you should take note that the TypeScript editor window in Visual Studio Code will provide IntelliSense and strongly-typed program</w:t>
      </w:r>
      <w:r w:rsidR="00B74F54">
        <w:t>ming against the jQuery library. For example, Visual Studio Code automatically provides IntelliSense for the jQuery library as shown in the following screenshot.</w:t>
      </w:r>
    </w:p>
    <w:p w14:paraId="750FE088" w14:textId="424D7478" w:rsidR="00013C23" w:rsidRDefault="00013C23" w:rsidP="00013C23">
      <w:pPr>
        <w:pStyle w:val="LabStepScreenshotLevel2"/>
      </w:pPr>
      <w:r>
        <w:drawing>
          <wp:inline distT="0" distB="0" distL="0" distR="0" wp14:anchorId="36E4201E" wp14:editId="6E3579BD">
            <wp:extent cx="1976284" cy="811935"/>
            <wp:effectExtent l="0" t="0" r="508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32502"/>
                    <a:stretch/>
                  </pic:blipFill>
                  <pic:spPr bwMode="auto">
                    <a:xfrm>
                      <a:off x="0" y="0"/>
                      <a:ext cx="2006744" cy="824449"/>
                    </a:xfrm>
                    <a:prstGeom prst="rect">
                      <a:avLst/>
                    </a:prstGeom>
                    <a:noFill/>
                    <a:ln>
                      <a:noFill/>
                    </a:ln>
                    <a:extLst>
                      <a:ext uri="{53640926-AAD7-44D8-BBD7-CCE9431645EC}">
                        <a14:shadowObscured xmlns:a14="http://schemas.microsoft.com/office/drawing/2010/main"/>
                      </a:ext>
                    </a:extLst>
                  </pic:spPr>
                </pic:pic>
              </a:graphicData>
            </a:graphic>
          </wp:inline>
        </w:drawing>
      </w:r>
    </w:p>
    <w:p w14:paraId="2D11090A" w14:textId="0844A4A1" w:rsidR="004C580B" w:rsidRDefault="004C580B" w:rsidP="004C580B">
      <w:pPr>
        <w:pStyle w:val="LabStepNumbered"/>
      </w:pPr>
      <w:r>
        <w:lastRenderedPageBreak/>
        <w:t>Compile the refactored TypeScript code.</w:t>
      </w:r>
    </w:p>
    <w:p w14:paraId="67FD93A3" w14:textId="5F46D263" w:rsidR="004C580B" w:rsidRDefault="004C580B" w:rsidP="004C580B">
      <w:pPr>
        <w:pStyle w:val="LabStepNumberedLevel2"/>
      </w:pPr>
      <w:r>
        <w:t xml:space="preserve">the </w:t>
      </w:r>
      <w:proofErr w:type="spellStart"/>
      <w:r w:rsidR="008B600C" w:rsidRPr="008B600C">
        <w:rPr>
          <w:b/>
        </w:rPr>
        <w:t>npx</w:t>
      </w:r>
      <w:proofErr w:type="spellEnd"/>
      <w:r w:rsidR="008B600C" w:rsidRPr="008B600C">
        <w:rPr>
          <w:b/>
        </w:rPr>
        <w:t xml:space="preserve"> </w:t>
      </w:r>
      <w:proofErr w:type="spellStart"/>
      <w:r w:rsidRPr="008B600C">
        <w:rPr>
          <w:b/>
        </w:rPr>
        <w:t>tsc</w:t>
      </w:r>
      <w:proofErr w:type="spellEnd"/>
      <w:r>
        <w:t xml:space="preserve"> command from the Integrated Terminal.</w:t>
      </w:r>
    </w:p>
    <w:p w14:paraId="0615C2BD" w14:textId="5D8DB86B" w:rsidR="004C580B" w:rsidRPr="00CA4F74" w:rsidRDefault="008B600C" w:rsidP="004C580B">
      <w:pPr>
        <w:pStyle w:val="LabStepCodeBlockLevel2"/>
      </w:pPr>
      <w:r>
        <w:t xml:space="preserve">npx </w:t>
      </w:r>
      <w:r w:rsidR="004C580B">
        <w:t>tsc</w:t>
      </w:r>
    </w:p>
    <w:p w14:paraId="38E62A7F" w14:textId="01F2975E" w:rsidR="004C580B" w:rsidRDefault="004C580B" w:rsidP="004C580B">
      <w:pPr>
        <w:pStyle w:val="LabStepNumberedLevel2"/>
      </w:pPr>
      <w:r>
        <w:t>Rerun the application and make sure everything still works correctly.</w:t>
      </w:r>
    </w:p>
    <w:p w14:paraId="55A404DD" w14:textId="77777777" w:rsidR="004C580B" w:rsidRDefault="004C580B" w:rsidP="004C580B">
      <w:pPr>
        <w:pStyle w:val="LabStepNumberedLevel2"/>
        <w:numPr>
          <w:ilvl w:val="1"/>
          <w:numId w:val="27"/>
        </w:numPr>
      </w:pPr>
      <w:r>
        <w:t>Run this</w:t>
      </w:r>
    </w:p>
    <w:p w14:paraId="105B6C94" w14:textId="77777777" w:rsidR="004C580B" w:rsidRDefault="004C580B" w:rsidP="004C580B">
      <w:pPr>
        <w:pStyle w:val="LabStepCodeBlockLevel2"/>
      </w:pPr>
      <w:r w:rsidRPr="008754E6">
        <w:t>browser-sync start --server dist</w:t>
      </w:r>
    </w:p>
    <w:p w14:paraId="1E611886" w14:textId="77777777" w:rsidR="004C580B" w:rsidRDefault="004C580B" w:rsidP="004C580B">
      <w:pPr>
        <w:pStyle w:val="LabStepNumberedLevel2"/>
      </w:pPr>
      <w:r>
        <w:t>The app should run just like it did before.</w:t>
      </w:r>
    </w:p>
    <w:p w14:paraId="478825F9" w14:textId="778B849D" w:rsidR="00B9680E" w:rsidRDefault="004C580B" w:rsidP="004C580B">
      <w:pPr>
        <w:pStyle w:val="LabStepNumberedLevel2"/>
      </w:pPr>
      <w:r>
        <w:t>Cancel the debugging session from the Integrated terminal.</w:t>
      </w:r>
    </w:p>
    <w:p w14:paraId="3E6B6D60" w14:textId="72589CFF" w:rsidR="00884CD6" w:rsidRDefault="00884CD6" w:rsidP="00884CD6">
      <w:pPr>
        <w:pStyle w:val="LabExerciseCallout"/>
      </w:pPr>
      <w:r>
        <w:t>The last thing you will do in this exercise is to add support for debugging TypeScript code inside Visual Studio Code.</w:t>
      </w:r>
    </w:p>
    <w:p w14:paraId="66783EE3" w14:textId="5DA34D8E" w:rsidR="00A2507F" w:rsidRDefault="00884CD6" w:rsidP="00A2507F">
      <w:pPr>
        <w:pStyle w:val="LabStepNumbered"/>
      </w:pPr>
      <w:r>
        <w:t xml:space="preserve">Install the </w:t>
      </w:r>
      <w:r w:rsidRPr="00884CD6">
        <w:rPr>
          <w:b/>
        </w:rPr>
        <w:t>Debugger for Chrome</w:t>
      </w:r>
      <w:r>
        <w:t xml:space="preserve"> extension for Visual Studio Code.</w:t>
      </w:r>
    </w:p>
    <w:p w14:paraId="2E118520" w14:textId="77777777" w:rsidR="00A2507F" w:rsidRDefault="00A2507F" w:rsidP="00A2507F">
      <w:pPr>
        <w:pStyle w:val="LabStepNumberedLevel2"/>
      </w:pPr>
      <w:r>
        <w:t>Navigate to Visual Studio Code.</w:t>
      </w:r>
    </w:p>
    <w:p w14:paraId="712CDD5C" w14:textId="77777777" w:rsidR="00A2507F" w:rsidRDefault="00A2507F" w:rsidP="00A2507F">
      <w:pPr>
        <w:pStyle w:val="LabStepNumberedLevel2"/>
      </w:pPr>
      <w:r>
        <w:t xml:space="preserve">Click on the </w:t>
      </w:r>
      <w:r w:rsidRPr="006D3C91">
        <w:rPr>
          <w:b/>
        </w:rPr>
        <w:t>Extensions</w:t>
      </w:r>
      <w:r>
        <w:t xml:space="preserve"> tab in the left navigation</w:t>
      </w:r>
    </w:p>
    <w:p w14:paraId="6135103A" w14:textId="77777777" w:rsidR="00A2507F" w:rsidRDefault="00A2507F" w:rsidP="00A2507F">
      <w:pPr>
        <w:pStyle w:val="LabStepNumberedLevel2"/>
      </w:pPr>
      <w:r>
        <w:t>Run a search for extensions using the text "Chrome".</w:t>
      </w:r>
    </w:p>
    <w:p w14:paraId="4BBC5A03" w14:textId="77777777" w:rsidR="00A2507F" w:rsidRDefault="00A2507F" w:rsidP="00A2507F">
      <w:pPr>
        <w:pStyle w:val="LabStepNumberedLevel2"/>
      </w:pPr>
      <w:r>
        <w:t xml:space="preserve">Find and install the </w:t>
      </w:r>
      <w:r w:rsidRPr="00F1528A">
        <w:rPr>
          <w:b/>
        </w:rPr>
        <w:t>Debugger for Chrome</w:t>
      </w:r>
      <w:r>
        <w:t xml:space="preserve"> extension.</w:t>
      </w:r>
    </w:p>
    <w:p w14:paraId="13D5EFDF" w14:textId="2D67B615" w:rsidR="00A2507F" w:rsidRDefault="003F362E" w:rsidP="00A2507F">
      <w:pPr>
        <w:pStyle w:val="LabStepScreenshotLevel2"/>
      </w:pPr>
      <w:r>
        <w:drawing>
          <wp:inline distT="0" distB="0" distL="0" distR="0" wp14:anchorId="2ED14F22" wp14:editId="537299B1">
            <wp:extent cx="3067665" cy="1702222"/>
            <wp:effectExtent l="19050" t="19050" r="19050"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7844" cy="1718968"/>
                    </a:xfrm>
                    <a:prstGeom prst="rect">
                      <a:avLst/>
                    </a:prstGeom>
                    <a:noFill/>
                    <a:ln>
                      <a:solidFill>
                        <a:schemeClr val="tx1"/>
                      </a:solidFill>
                    </a:ln>
                  </pic:spPr>
                </pic:pic>
              </a:graphicData>
            </a:graphic>
          </wp:inline>
        </w:drawing>
      </w:r>
    </w:p>
    <w:p w14:paraId="115FFC21" w14:textId="324FCE31" w:rsidR="00A2507F" w:rsidRDefault="00A2507F" w:rsidP="00A2507F">
      <w:pPr>
        <w:pStyle w:val="LabStepNumberedLevel2"/>
      </w:pPr>
      <w:r>
        <w:t xml:space="preserve">Once it's installed, click the </w:t>
      </w:r>
      <w:r w:rsidRPr="00F1528A">
        <w:rPr>
          <w:b/>
        </w:rPr>
        <w:t>Reload</w:t>
      </w:r>
      <w:r>
        <w:t xml:space="preserve"> button to restart </w:t>
      </w:r>
      <w:r w:rsidR="00884CD6">
        <w:t xml:space="preserve">the </w:t>
      </w:r>
      <w:r>
        <w:t>Visual Studio Code</w:t>
      </w:r>
      <w:r w:rsidR="00884CD6">
        <w:t xml:space="preserve"> window</w:t>
      </w:r>
      <w:r>
        <w:t>.</w:t>
      </w:r>
    </w:p>
    <w:p w14:paraId="2A5847B8" w14:textId="48502765" w:rsidR="00A2507F" w:rsidRDefault="003F362E" w:rsidP="00A2507F">
      <w:pPr>
        <w:pStyle w:val="LabStepScreenshotLevel2"/>
      </w:pPr>
      <w:r>
        <w:drawing>
          <wp:inline distT="0" distB="0" distL="0" distR="0" wp14:anchorId="0CA1D627" wp14:editId="3747601D">
            <wp:extent cx="3545512" cy="561314"/>
            <wp:effectExtent l="19050" t="19050" r="17145" b="1079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5244" cy="566021"/>
                    </a:xfrm>
                    <a:prstGeom prst="rect">
                      <a:avLst/>
                    </a:prstGeom>
                    <a:noFill/>
                    <a:ln>
                      <a:solidFill>
                        <a:schemeClr val="tx1"/>
                      </a:solidFill>
                    </a:ln>
                  </pic:spPr>
                </pic:pic>
              </a:graphicData>
            </a:graphic>
          </wp:inline>
        </w:drawing>
      </w:r>
    </w:p>
    <w:p w14:paraId="7DEA3A3B" w14:textId="3C41B266" w:rsidR="00884CD6" w:rsidRDefault="00884CD6" w:rsidP="00884CD6">
      <w:pPr>
        <w:pStyle w:val="LabStepNumbered"/>
      </w:pPr>
      <w:r>
        <w:t>Configure support in Visual Studio Code for debugging client-side TypeScript code.</w:t>
      </w:r>
    </w:p>
    <w:p w14:paraId="6A227333" w14:textId="77777777" w:rsidR="00A2507F" w:rsidRDefault="00A2507F" w:rsidP="00A2507F">
      <w:pPr>
        <w:pStyle w:val="LabStepNumberedLevel2"/>
      </w:pPr>
      <w:r>
        <w:t xml:space="preserve">Click on the </w:t>
      </w:r>
      <w:r w:rsidRPr="003F1A8D">
        <w:rPr>
          <w:b/>
        </w:rPr>
        <w:t>Debug</w:t>
      </w:r>
      <w:r>
        <w:t xml:space="preserve"> tab in the left navigation.</w:t>
      </w:r>
    </w:p>
    <w:p w14:paraId="46AA4C1C" w14:textId="77777777" w:rsidR="00A2507F" w:rsidRDefault="00A2507F" w:rsidP="00A2507F">
      <w:pPr>
        <w:pStyle w:val="LabStepScreenshotLevel2"/>
      </w:pPr>
      <w:r>
        <w:drawing>
          <wp:inline distT="0" distB="0" distL="0" distR="0" wp14:anchorId="0836FC9A" wp14:editId="529A596A">
            <wp:extent cx="3753380" cy="1675181"/>
            <wp:effectExtent l="19050" t="19050" r="1905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62372" cy="1679194"/>
                    </a:xfrm>
                    <a:prstGeom prst="rect">
                      <a:avLst/>
                    </a:prstGeom>
                    <a:noFill/>
                    <a:ln>
                      <a:solidFill>
                        <a:schemeClr val="tx1">
                          <a:lumMod val="50000"/>
                          <a:lumOff val="50000"/>
                        </a:schemeClr>
                      </a:solidFill>
                    </a:ln>
                  </pic:spPr>
                </pic:pic>
              </a:graphicData>
            </a:graphic>
          </wp:inline>
        </w:drawing>
      </w:r>
    </w:p>
    <w:p w14:paraId="0E36AD2F" w14:textId="0704A324" w:rsidR="00A2507F" w:rsidRDefault="00884CD6" w:rsidP="00A2507F">
      <w:pPr>
        <w:pStyle w:val="LabStepNumberedLevel2"/>
      </w:pPr>
      <w:r>
        <w:lastRenderedPageBreak/>
        <w:t xml:space="preserve">Drop down the </w:t>
      </w:r>
      <w:r w:rsidRPr="00884CD6">
        <w:rPr>
          <w:b/>
        </w:rPr>
        <w:t>Configuration</w:t>
      </w:r>
      <w:r>
        <w:t xml:space="preserve"> menu and select </w:t>
      </w:r>
      <w:r w:rsidRPr="00884CD6">
        <w:rPr>
          <w:b/>
        </w:rPr>
        <w:t>Add Configuration…</w:t>
      </w:r>
      <w:r>
        <w:t xml:space="preserve">. </w:t>
      </w:r>
    </w:p>
    <w:p w14:paraId="60FB7C19" w14:textId="77777777" w:rsidR="006768EC" w:rsidRDefault="006768EC" w:rsidP="006768EC">
      <w:pPr>
        <w:pStyle w:val="LabStepScreenshotLevel2"/>
      </w:pPr>
      <w:r>
        <w:drawing>
          <wp:inline distT="0" distB="0" distL="0" distR="0" wp14:anchorId="001444A4" wp14:editId="05047D9A">
            <wp:extent cx="3230499" cy="1657719"/>
            <wp:effectExtent l="19050" t="19050" r="273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5525" cy="1665430"/>
                    </a:xfrm>
                    <a:prstGeom prst="rect">
                      <a:avLst/>
                    </a:prstGeom>
                    <a:noFill/>
                    <a:ln>
                      <a:solidFill>
                        <a:schemeClr val="tx1">
                          <a:lumMod val="75000"/>
                          <a:lumOff val="25000"/>
                        </a:schemeClr>
                      </a:solidFill>
                    </a:ln>
                  </pic:spPr>
                </pic:pic>
              </a:graphicData>
            </a:graphic>
          </wp:inline>
        </w:drawing>
      </w:r>
    </w:p>
    <w:p w14:paraId="629EA3D6" w14:textId="5CC494F1" w:rsidR="00A2507F" w:rsidRDefault="00884CD6" w:rsidP="00884CD6">
      <w:pPr>
        <w:pStyle w:val="LabStepNumberedLevel2"/>
      </w:pPr>
      <w:r>
        <w:t xml:space="preserve">From the </w:t>
      </w:r>
      <w:r w:rsidRPr="00884CD6">
        <w:rPr>
          <w:b/>
        </w:rPr>
        <w:t>Select Environment</w:t>
      </w:r>
      <w:r>
        <w:t xml:space="preserve"> menu, select </w:t>
      </w:r>
      <w:r w:rsidRPr="00884CD6">
        <w:rPr>
          <w:b/>
        </w:rPr>
        <w:t>Chrome</w:t>
      </w:r>
      <w:r>
        <w:t>.</w:t>
      </w:r>
    </w:p>
    <w:p w14:paraId="7B0038AF" w14:textId="661FC0FB" w:rsidR="00A2507F" w:rsidRDefault="003F362E" w:rsidP="00A2507F">
      <w:pPr>
        <w:pStyle w:val="LabStepScreenshotLevel2"/>
      </w:pPr>
      <w:r>
        <w:drawing>
          <wp:inline distT="0" distB="0" distL="0" distR="0" wp14:anchorId="3C8E7773" wp14:editId="03503E4F">
            <wp:extent cx="4986661" cy="1197569"/>
            <wp:effectExtent l="19050" t="19050" r="23495" b="222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0486" cy="1217700"/>
                    </a:xfrm>
                    <a:prstGeom prst="rect">
                      <a:avLst/>
                    </a:prstGeom>
                    <a:noFill/>
                    <a:ln>
                      <a:solidFill>
                        <a:schemeClr val="tx1"/>
                      </a:solidFill>
                    </a:ln>
                  </pic:spPr>
                </pic:pic>
              </a:graphicData>
            </a:graphic>
          </wp:inline>
        </w:drawing>
      </w:r>
    </w:p>
    <w:p w14:paraId="3A6B3E11" w14:textId="523008B6" w:rsidR="00884CD6" w:rsidRDefault="00F548B5" w:rsidP="00270C40">
      <w:pPr>
        <w:pStyle w:val="LabStepNumberedLevel2"/>
      </w:pPr>
      <w:r>
        <w:t xml:space="preserve">You will notice that a new file named </w:t>
      </w:r>
      <w:proofErr w:type="spellStart"/>
      <w:r w:rsidRPr="00F548B5">
        <w:rPr>
          <w:b/>
        </w:rPr>
        <w:t>launch.json</w:t>
      </w:r>
      <w:proofErr w:type="spellEnd"/>
      <w:r>
        <w:t xml:space="preserve"> has been added to the </w:t>
      </w:r>
      <w:r w:rsidRPr="00F548B5">
        <w:rPr>
          <w:b/>
        </w:rPr>
        <w:t>.</w:t>
      </w:r>
      <w:proofErr w:type="spellStart"/>
      <w:r w:rsidRPr="00F548B5">
        <w:rPr>
          <w:b/>
        </w:rPr>
        <w:t>vscode</w:t>
      </w:r>
      <w:proofErr w:type="spellEnd"/>
      <w:r>
        <w:t xml:space="preserve"> folder in project.</w:t>
      </w:r>
    </w:p>
    <w:p w14:paraId="7A49A229" w14:textId="6DDC90A7" w:rsidR="00270C40" w:rsidRDefault="00270C40" w:rsidP="00270C40">
      <w:pPr>
        <w:pStyle w:val="LabStepScreenshotLevel2"/>
      </w:pPr>
      <w:r>
        <w:drawing>
          <wp:inline distT="0" distB="0" distL="0" distR="0" wp14:anchorId="6DD1A6B6" wp14:editId="715E2B5A">
            <wp:extent cx="2371468" cy="1421744"/>
            <wp:effectExtent l="19050" t="19050" r="10160" b="266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7506" cy="1431359"/>
                    </a:xfrm>
                    <a:prstGeom prst="rect">
                      <a:avLst/>
                    </a:prstGeom>
                    <a:noFill/>
                    <a:ln>
                      <a:solidFill>
                        <a:schemeClr val="tx1"/>
                      </a:solidFill>
                    </a:ln>
                  </pic:spPr>
                </pic:pic>
              </a:graphicData>
            </a:graphic>
          </wp:inline>
        </w:drawing>
      </w:r>
    </w:p>
    <w:p w14:paraId="3769E973" w14:textId="29B302C1" w:rsidR="00270C40" w:rsidRDefault="00F548B5" w:rsidP="00270C40">
      <w:pPr>
        <w:pStyle w:val="LabStepNumberedLevel2"/>
      </w:pPr>
      <w:r>
        <w:t xml:space="preserve">Replace with contents of </w:t>
      </w:r>
      <w:proofErr w:type="spellStart"/>
      <w:r>
        <w:t>launch.json</w:t>
      </w:r>
      <w:proofErr w:type="spellEnd"/>
      <w:r>
        <w:t xml:space="preserve"> with the following JSON code.</w:t>
      </w:r>
    </w:p>
    <w:p w14:paraId="15D23C97" w14:textId="77777777" w:rsidR="007B45D1" w:rsidRDefault="007B45D1" w:rsidP="007B45D1">
      <w:pPr>
        <w:pStyle w:val="LabStepCodeBlockLevel2"/>
      </w:pPr>
      <w:r>
        <w:t>{</w:t>
      </w:r>
    </w:p>
    <w:p w14:paraId="3D6B2FEB" w14:textId="77777777" w:rsidR="007B45D1" w:rsidRDefault="007B45D1" w:rsidP="007B45D1">
      <w:pPr>
        <w:pStyle w:val="LabStepCodeBlockLevel2"/>
      </w:pPr>
      <w:r>
        <w:t xml:space="preserve">    "version": "0.2.0",</w:t>
      </w:r>
    </w:p>
    <w:p w14:paraId="541A13A6" w14:textId="77777777" w:rsidR="007B45D1" w:rsidRDefault="007B45D1" w:rsidP="007B45D1">
      <w:pPr>
        <w:pStyle w:val="LabStepCodeBlockLevel2"/>
      </w:pPr>
      <w:r>
        <w:t xml:space="preserve">    "configurations": [</w:t>
      </w:r>
    </w:p>
    <w:p w14:paraId="0770B9E0" w14:textId="77777777" w:rsidR="007B45D1" w:rsidRDefault="007B45D1" w:rsidP="007B45D1">
      <w:pPr>
        <w:pStyle w:val="LabStepCodeBlockLevel2"/>
      </w:pPr>
      <w:r>
        <w:t xml:space="preserve">        {</w:t>
      </w:r>
    </w:p>
    <w:p w14:paraId="0A976F70" w14:textId="77777777" w:rsidR="007B45D1" w:rsidRDefault="007B45D1" w:rsidP="007B45D1">
      <w:pPr>
        <w:pStyle w:val="LabStepCodeBlockLevel2"/>
      </w:pPr>
      <w:r>
        <w:t xml:space="preserve">            "name": "Local Debugging Session",</w:t>
      </w:r>
    </w:p>
    <w:p w14:paraId="6E9AE3D7" w14:textId="77777777" w:rsidR="007B45D1" w:rsidRDefault="007B45D1" w:rsidP="007B45D1">
      <w:pPr>
        <w:pStyle w:val="LabStepCodeBlockLevel2"/>
      </w:pPr>
      <w:r>
        <w:t xml:space="preserve">            "type": "chrome",</w:t>
      </w:r>
    </w:p>
    <w:p w14:paraId="4723AC3C" w14:textId="77777777" w:rsidR="007B45D1" w:rsidRDefault="007B45D1" w:rsidP="007B45D1">
      <w:pPr>
        <w:pStyle w:val="LabStepCodeBlockLevel2"/>
      </w:pPr>
      <w:r>
        <w:t xml:space="preserve">            "request": "launch",</w:t>
      </w:r>
    </w:p>
    <w:p w14:paraId="3E9360D3" w14:textId="77777777" w:rsidR="007B45D1" w:rsidRDefault="007B45D1" w:rsidP="007B45D1">
      <w:pPr>
        <w:pStyle w:val="LabStepCodeBlockLevel2"/>
      </w:pPr>
      <w:r>
        <w:t xml:space="preserve">            "url": "http://localhost:3000/",</w:t>
      </w:r>
    </w:p>
    <w:p w14:paraId="36F64F20" w14:textId="77777777" w:rsidR="007B45D1" w:rsidRDefault="007B45D1" w:rsidP="007B45D1">
      <w:pPr>
        <w:pStyle w:val="LabStepCodeBlockLevel2"/>
      </w:pPr>
      <w:r>
        <w:t xml:space="preserve">            "webRoot": "${workspaceRoot}/dist",</w:t>
      </w:r>
    </w:p>
    <w:p w14:paraId="22465B9D" w14:textId="77777777" w:rsidR="007B45D1" w:rsidRDefault="007B45D1" w:rsidP="007B45D1">
      <w:pPr>
        <w:pStyle w:val="LabStepCodeBlockLevel2"/>
      </w:pPr>
      <w:r>
        <w:t xml:space="preserve">            "sourceMaps": true,</w:t>
      </w:r>
    </w:p>
    <w:p w14:paraId="0035597A" w14:textId="77777777" w:rsidR="007B45D1" w:rsidRDefault="007B45D1" w:rsidP="007B45D1">
      <w:pPr>
        <w:pStyle w:val="LabStepCodeBlockLevel2"/>
      </w:pPr>
      <w:r>
        <w:t xml:space="preserve">            "runtimeArgs": [</w:t>
      </w:r>
    </w:p>
    <w:p w14:paraId="19B63CB8" w14:textId="77777777" w:rsidR="007B45D1" w:rsidRDefault="007B45D1" w:rsidP="007B45D1">
      <w:pPr>
        <w:pStyle w:val="LabStepCodeBlockLevel2"/>
      </w:pPr>
      <w:r>
        <w:t xml:space="preserve">                "--remote-debugging-port=9222"</w:t>
      </w:r>
    </w:p>
    <w:p w14:paraId="7F441670" w14:textId="77777777" w:rsidR="007B45D1" w:rsidRDefault="007B45D1" w:rsidP="007B45D1">
      <w:pPr>
        <w:pStyle w:val="LabStepCodeBlockLevel2"/>
      </w:pPr>
      <w:r>
        <w:t xml:space="preserve">            ]</w:t>
      </w:r>
    </w:p>
    <w:p w14:paraId="721DCCB6" w14:textId="77777777" w:rsidR="007B45D1" w:rsidRDefault="007B45D1" w:rsidP="007B45D1">
      <w:pPr>
        <w:pStyle w:val="LabStepCodeBlockLevel2"/>
      </w:pPr>
      <w:r>
        <w:t xml:space="preserve">        }</w:t>
      </w:r>
    </w:p>
    <w:p w14:paraId="7C436876" w14:textId="77777777" w:rsidR="007B45D1" w:rsidRDefault="007B45D1" w:rsidP="007B45D1">
      <w:pPr>
        <w:pStyle w:val="LabStepCodeBlockLevel2"/>
      </w:pPr>
      <w:r>
        <w:t xml:space="preserve">    ]</w:t>
      </w:r>
    </w:p>
    <w:p w14:paraId="77BB46D1" w14:textId="66ACCE34" w:rsidR="007B45D1" w:rsidRDefault="007B45D1" w:rsidP="007B45D1">
      <w:pPr>
        <w:pStyle w:val="LabStepCodeBlockLevel2"/>
      </w:pPr>
      <w:r>
        <w:t>}</w:t>
      </w:r>
    </w:p>
    <w:p w14:paraId="0E6F8BE4" w14:textId="67AB325E" w:rsidR="00F548B5" w:rsidRDefault="00F548B5" w:rsidP="00F548B5">
      <w:pPr>
        <w:pStyle w:val="LabExerciseCallout"/>
      </w:pPr>
      <w:r>
        <w:t xml:space="preserve">This JSON code is also available a file named </w:t>
      </w:r>
      <w:r>
        <w:rPr>
          <w:b/>
        </w:rPr>
        <w:t>launch</w:t>
      </w:r>
      <w:r w:rsidRPr="002238F0">
        <w:rPr>
          <w:b/>
        </w:rPr>
        <w:t>.json.txt</w:t>
      </w:r>
      <w:r>
        <w:t xml:space="preserve"> in the </w:t>
      </w:r>
      <w:proofErr w:type="spellStart"/>
      <w:r w:rsidRPr="002238F0">
        <w:rPr>
          <w:b/>
        </w:rPr>
        <w:t>StarterFiles</w:t>
      </w:r>
      <w:proofErr w:type="spellEnd"/>
      <w:r>
        <w:t xml:space="preserve"> folder.</w:t>
      </w:r>
    </w:p>
    <w:p w14:paraId="70169C0B" w14:textId="0AA0B1E4" w:rsidR="00F548B5" w:rsidRDefault="00F548B5" w:rsidP="00F548B5">
      <w:pPr>
        <w:pStyle w:val="LabStepNumberedLevel2"/>
      </w:pPr>
      <w:r>
        <w:lastRenderedPageBreak/>
        <w:t xml:space="preserve">Once you have added the JSON code to match the following screenshot, save and close </w:t>
      </w:r>
      <w:proofErr w:type="spellStart"/>
      <w:r w:rsidRPr="00F548B5">
        <w:rPr>
          <w:b/>
        </w:rPr>
        <w:t>launch.json</w:t>
      </w:r>
      <w:proofErr w:type="spellEnd"/>
      <w:r>
        <w:t>.</w:t>
      </w:r>
    </w:p>
    <w:p w14:paraId="528B79A6" w14:textId="6B0D161F" w:rsidR="00A2507F" w:rsidRDefault="00FC46EE" w:rsidP="00A2507F">
      <w:pPr>
        <w:pStyle w:val="LabStepScreenshotLevel2"/>
      </w:pPr>
      <w:r>
        <w:drawing>
          <wp:inline distT="0" distB="0" distL="0" distR="0" wp14:anchorId="7BA2F402" wp14:editId="7C948256">
            <wp:extent cx="2628709" cy="1896118"/>
            <wp:effectExtent l="19050" t="19050" r="19685"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5134" cy="1907965"/>
                    </a:xfrm>
                    <a:prstGeom prst="rect">
                      <a:avLst/>
                    </a:prstGeom>
                    <a:noFill/>
                    <a:ln>
                      <a:solidFill>
                        <a:schemeClr val="tx1"/>
                      </a:solidFill>
                    </a:ln>
                  </pic:spPr>
                </pic:pic>
              </a:graphicData>
            </a:graphic>
          </wp:inline>
        </w:drawing>
      </w:r>
    </w:p>
    <w:p w14:paraId="0B919369" w14:textId="6B77B85F" w:rsidR="00270C40" w:rsidRDefault="00270C40" w:rsidP="00270C40">
      <w:pPr>
        <w:pStyle w:val="LabStepNumbered"/>
      </w:pPr>
      <w:r>
        <w:t>Start a debugging session</w:t>
      </w:r>
      <w:r w:rsidR="00F548B5">
        <w:t xml:space="preserve"> with Visual Studio Code</w:t>
      </w:r>
      <w:r>
        <w:t>.</w:t>
      </w:r>
    </w:p>
    <w:p w14:paraId="20784FF4" w14:textId="02033A79" w:rsidR="00F548B5" w:rsidRDefault="00F548B5" w:rsidP="00270C40">
      <w:pPr>
        <w:pStyle w:val="LabStepNumberedLevel2"/>
      </w:pPr>
      <w:r>
        <w:t>Return to the console in the Integrated Terminal.</w:t>
      </w:r>
    </w:p>
    <w:p w14:paraId="3A46E81A" w14:textId="7E23FA5F" w:rsidR="00270C40" w:rsidRDefault="00F548B5" w:rsidP="00270C40">
      <w:pPr>
        <w:pStyle w:val="LabStepNumberedLevel2"/>
      </w:pPr>
      <w:r>
        <w:t xml:space="preserve">Run the </w:t>
      </w:r>
      <w:r w:rsidRPr="00F548B5">
        <w:rPr>
          <w:b/>
        </w:rPr>
        <w:t>browser-sync start</w:t>
      </w:r>
      <w:r>
        <w:t xml:space="preserve"> command using the </w:t>
      </w:r>
      <w:r w:rsidRPr="00F548B5">
        <w:rPr>
          <w:b/>
        </w:rPr>
        <w:t>--no-open</w:t>
      </w:r>
      <w:r>
        <w:t xml:space="preserve"> argument to start the web server without launching the browser. </w:t>
      </w:r>
    </w:p>
    <w:p w14:paraId="5D3B302B" w14:textId="780FDEE4" w:rsidR="00FC46EE" w:rsidRDefault="00FC46EE" w:rsidP="00FC46EE">
      <w:pPr>
        <w:pStyle w:val="LabStepCodeBlockLevel2"/>
      </w:pPr>
      <w:r w:rsidRPr="00FC46EE">
        <w:t>browser-sync start --server dist --no-open</w:t>
      </w:r>
    </w:p>
    <w:p w14:paraId="501F7895" w14:textId="77777777" w:rsidR="00F548B5" w:rsidRDefault="00F548B5" w:rsidP="00270C40">
      <w:pPr>
        <w:pStyle w:val="LabStepNumberedLevel2"/>
      </w:pPr>
      <w:r>
        <w:t>Click the Debug tab in the left navigation.</w:t>
      </w:r>
    </w:p>
    <w:p w14:paraId="1FD54E16" w14:textId="4F125609" w:rsidR="00FC46EE" w:rsidRDefault="00F548B5" w:rsidP="00270C40">
      <w:pPr>
        <w:pStyle w:val="LabStepNumberedLevel2"/>
      </w:pPr>
      <w:r>
        <w:t>Click the button with the green arrow to begin a debugging session.</w:t>
      </w:r>
    </w:p>
    <w:p w14:paraId="4BC6BAAF" w14:textId="78DF4578" w:rsidR="00A2507F" w:rsidRDefault="00FC46EE" w:rsidP="00A2507F">
      <w:pPr>
        <w:pStyle w:val="LabStepScreenshotLevel2"/>
      </w:pPr>
      <w:r>
        <w:drawing>
          <wp:inline distT="0" distB="0" distL="0" distR="0" wp14:anchorId="447F7E5B" wp14:editId="1FCC96EA">
            <wp:extent cx="4173704" cy="1761994"/>
            <wp:effectExtent l="19050" t="19050" r="17780"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2718" cy="1765800"/>
                    </a:xfrm>
                    <a:prstGeom prst="rect">
                      <a:avLst/>
                    </a:prstGeom>
                    <a:noFill/>
                    <a:ln>
                      <a:solidFill>
                        <a:schemeClr val="tx1">
                          <a:lumMod val="75000"/>
                          <a:lumOff val="25000"/>
                        </a:schemeClr>
                      </a:solidFill>
                    </a:ln>
                  </pic:spPr>
                </pic:pic>
              </a:graphicData>
            </a:graphic>
          </wp:inline>
        </w:drawing>
      </w:r>
    </w:p>
    <w:p w14:paraId="287916FD" w14:textId="2E01A7C7" w:rsidR="00270C40" w:rsidRDefault="00F548B5" w:rsidP="00270C40">
      <w:pPr>
        <w:pStyle w:val="LabStepNumberedLevel2"/>
      </w:pPr>
      <w:r>
        <w:t>The application should launch in the browser. Verify that is works like it did before.</w:t>
      </w:r>
    </w:p>
    <w:p w14:paraId="108E49A6" w14:textId="101330BD" w:rsidR="00F548B5" w:rsidRDefault="00F548B5" w:rsidP="00F548B5">
      <w:pPr>
        <w:pStyle w:val="LabExerciseCallout"/>
      </w:pPr>
      <w:r>
        <w:t>Now you are going to set a breakpoint to test see if you can single step through your code using the Visual Studio Code debugger.</w:t>
      </w:r>
    </w:p>
    <w:p w14:paraId="4B418712" w14:textId="497EF1FF" w:rsidR="00C77711" w:rsidRDefault="00C77711" w:rsidP="00C77711">
      <w:pPr>
        <w:pStyle w:val="LabStepNumberedLevel2"/>
      </w:pPr>
      <w:r>
        <w:t xml:space="preserve">Open the </w:t>
      </w:r>
      <w:proofErr w:type="spellStart"/>
      <w:r w:rsidRPr="00C77711">
        <w:rPr>
          <w:b/>
        </w:rPr>
        <w:t>app.ts</w:t>
      </w:r>
      <w:proofErr w:type="spellEnd"/>
      <w:r>
        <w:t xml:space="preserve"> file from the </w:t>
      </w:r>
      <w:proofErr w:type="spellStart"/>
      <w:r w:rsidRPr="00C77711">
        <w:rPr>
          <w:b/>
        </w:rPr>
        <w:t>src</w:t>
      </w:r>
      <w:proofErr w:type="spellEnd"/>
      <w:r w:rsidRPr="00C77711">
        <w:rPr>
          <w:b/>
        </w:rPr>
        <w:t>/script</w:t>
      </w:r>
      <w:r>
        <w:t xml:space="preserve"> folder in a code editor window.</w:t>
      </w:r>
    </w:p>
    <w:p w14:paraId="74AA54F5" w14:textId="0646CCB6" w:rsidR="00FC46EE" w:rsidRDefault="00270C40" w:rsidP="00A2507F">
      <w:pPr>
        <w:pStyle w:val="LabStepScreenshotLevel2"/>
      </w:pPr>
      <w:r>
        <w:drawing>
          <wp:inline distT="0" distB="0" distL="0" distR="0" wp14:anchorId="6E296CC2" wp14:editId="39F8147E">
            <wp:extent cx="1616423" cy="1748668"/>
            <wp:effectExtent l="0" t="0" r="317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2101" cy="1765629"/>
                    </a:xfrm>
                    <a:prstGeom prst="rect">
                      <a:avLst/>
                    </a:prstGeom>
                    <a:noFill/>
                    <a:ln>
                      <a:noFill/>
                    </a:ln>
                  </pic:spPr>
                </pic:pic>
              </a:graphicData>
            </a:graphic>
          </wp:inline>
        </w:drawing>
      </w:r>
    </w:p>
    <w:p w14:paraId="6528288C" w14:textId="4FFB39C9" w:rsidR="00270C40" w:rsidRDefault="00C77711" w:rsidP="00270C40">
      <w:pPr>
        <w:pStyle w:val="LabStepNumberedLevel2"/>
      </w:pPr>
      <w:r>
        <w:lastRenderedPageBreak/>
        <w:t xml:space="preserve">Select the first line of code in the </w:t>
      </w:r>
      <w:proofErr w:type="spellStart"/>
      <w:r w:rsidRPr="00C77711">
        <w:rPr>
          <w:b/>
        </w:rPr>
        <w:t>displayNewQuote</w:t>
      </w:r>
      <w:proofErr w:type="spellEnd"/>
      <w:r>
        <w:t xml:space="preserve"> method and set a breakpoint by pressing the </w:t>
      </w:r>
      <w:r w:rsidRPr="00C77711">
        <w:rPr>
          <w:b/>
        </w:rPr>
        <w:t>{F9}</w:t>
      </w:r>
      <w:r>
        <w:t xml:space="preserve"> key.</w:t>
      </w:r>
    </w:p>
    <w:p w14:paraId="6B1D8D1A" w14:textId="756C974C" w:rsidR="00FC46EE" w:rsidRDefault="00FC46EE" w:rsidP="00A2507F">
      <w:pPr>
        <w:pStyle w:val="LabStepScreenshotLevel2"/>
      </w:pPr>
      <w:r>
        <w:drawing>
          <wp:inline distT="0" distB="0" distL="0" distR="0" wp14:anchorId="44F85C05" wp14:editId="3F1F3A05">
            <wp:extent cx="3057350" cy="825488"/>
            <wp:effectExtent l="19050" t="19050" r="1016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4767" cy="832891"/>
                    </a:xfrm>
                    <a:prstGeom prst="rect">
                      <a:avLst/>
                    </a:prstGeom>
                    <a:noFill/>
                    <a:ln>
                      <a:solidFill>
                        <a:schemeClr val="tx1"/>
                      </a:solidFill>
                    </a:ln>
                  </pic:spPr>
                </pic:pic>
              </a:graphicData>
            </a:graphic>
          </wp:inline>
        </w:drawing>
      </w:r>
    </w:p>
    <w:p w14:paraId="0004FF7C" w14:textId="79134C43" w:rsidR="00270C40" w:rsidRDefault="00C77711" w:rsidP="004160BF">
      <w:pPr>
        <w:pStyle w:val="LabStepNumberedLevel2"/>
      </w:pPr>
      <w:r>
        <w:t xml:space="preserve">Click on the </w:t>
      </w:r>
      <w:r w:rsidRPr="00AC6CD2">
        <w:rPr>
          <w:b/>
        </w:rPr>
        <w:t>Get Another Quote</w:t>
      </w:r>
      <w:r>
        <w:t xml:space="preserve"> link to test your breakpoint.</w:t>
      </w:r>
      <w:r w:rsidR="00AC6CD2">
        <w:t xml:space="preserve"> </w:t>
      </w:r>
      <w:r>
        <w:t>At this point, the Visual Studio Code Debugger should break at the line of code where you set the breakpoint.</w:t>
      </w:r>
    </w:p>
    <w:p w14:paraId="06C4932D" w14:textId="5F422B35" w:rsidR="00FC46EE" w:rsidRDefault="00AC6CD2" w:rsidP="00A2507F">
      <w:pPr>
        <w:pStyle w:val="LabStepScreenshotLevel2"/>
      </w:pPr>
      <w:r>
        <w:drawing>
          <wp:inline distT="0" distB="0" distL="0" distR="0" wp14:anchorId="0880782F" wp14:editId="5E52A316">
            <wp:extent cx="4549625" cy="1669517"/>
            <wp:effectExtent l="19050" t="19050" r="22860" b="260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6452" cy="1686700"/>
                    </a:xfrm>
                    <a:prstGeom prst="rect">
                      <a:avLst/>
                    </a:prstGeom>
                    <a:noFill/>
                    <a:ln>
                      <a:solidFill>
                        <a:schemeClr val="tx1"/>
                      </a:solidFill>
                    </a:ln>
                  </pic:spPr>
                </pic:pic>
              </a:graphicData>
            </a:graphic>
          </wp:inline>
        </w:drawing>
      </w:r>
    </w:p>
    <w:p w14:paraId="46BFD0CE" w14:textId="4A53CBC4" w:rsidR="00270C40" w:rsidRDefault="00C77711" w:rsidP="00270C40">
      <w:pPr>
        <w:pStyle w:val="LabStepNumberedLevel2"/>
      </w:pPr>
      <w:r>
        <w:t xml:space="preserve">Click the </w:t>
      </w:r>
      <w:r w:rsidRPr="00AC6CD2">
        <w:rPr>
          <w:b/>
        </w:rPr>
        <w:t>Step Over</w:t>
      </w:r>
      <w:r>
        <w:t xml:space="preserve"> button on the debugging toolbar </w:t>
      </w:r>
      <w:r w:rsidR="00AC6CD2">
        <w:t xml:space="preserve">as shown in the following screenshot </w:t>
      </w:r>
      <w:r>
        <w:t>to single step through your code.</w:t>
      </w:r>
      <w:r w:rsidR="00AC6CD2">
        <w:t xml:space="preserve"> Also take note of all the debugging information available in the debugging tab while you are single-stepping through your code.</w:t>
      </w:r>
    </w:p>
    <w:p w14:paraId="28F8B011" w14:textId="0500FC64" w:rsidR="00884CD6" w:rsidRDefault="00AC6CD2" w:rsidP="00A2507F">
      <w:pPr>
        <w:pStyle w:val="LabStepScreenshotLevel2"/>
      </w:pPr>
      <w:r>
        <w:drawing>
          <wp:inline distT="0" distB="0" distL="0" distR="0" wp14:anchorId="3CBD1CCD" wp14:editId="6A47ED49">
            <wp:extent cx="6311386" cy="3616305"/>
            <wp:effectExtent l="19050" t="19050" r="13335" b="228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9">
                      <a:extLst>
                        <a:ext uri="{28A0092B-C50C-407E-A947-70E740481C1C}">
                          <a14:useLocalDpi xmlns:a14="http://schemas.microsoft.com/office/drawing/2010/main" val="0"/>
                        </a:ext>
                      </a:extLst>
                    </a:blip>
                    <a:srcRect r="16043"/>
                    <a:stretch/>
                  </pic:blipFill>
                  <pic:spPr bwMode="auto">
                    <a:xfrm>
                      <a:off x="0" y="0"/>
                      <a:ext cx="6333687" cy="362908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30A03A2" w14:textId="1E209FFD" w:rsidR="00A2507F" w:rsidRDefault="00C77711" w:rsidP="00270C40">
      <w:pPr>
        <w:pStyle w:val="LabExerciseCallout"/>
      </w:pPr>
      <w:r>
        <w:t>Once you have successfully gotten the Visual Studio Code debugger to single step through your code, you are done with this exercise.</w:t>
      </w:r>
    </w:p>
    <w:p w14:paraId="066B384B" w14:textId="5B5D8289" w:rsidR="00AC5483" w:rsidRPr="00AB0146" w:rsidRDefault="00AC5483" w:rsidP="00AC5483">
      <w:pPr>
        <w:pStyle w:val="Heading3"/>
      </w:pPr>
      <w:r>
        <w:lastRenderedPageBreak/>
        <w:t>Exercise 3: Integrating Gulp Tasks into a Project</w:t>
      </w:r>
    </w:p>
    <w:p w14:paraId="5A5B4A85" w14:textId="44E14188" w:rsidR="00AC5483" w:rsidRDefault="00AC5483" w:rsidP="00AC5483">
      <w:pPr>
        <w:pStyle w:val="LabExerciseLeadIn"/>
      </w:pPr>
      <w:r>
        <w:t>In this exercise</w:t>
      </w:r>
      <w:r w:rsidR="00C77711">
        <w:t>,</w:t>
      </w:r>
      <w:r>
        <w:t xml:space="preserve"> you </w:t>
      </w:r>
      <w:r w:rsidR="00C77711">
        <w:t xml:space="preserve">will install the </w:t>
      </w:r>
      <w:r w:rsidR="00C77711" w:rsidRPr="00C77711">
        <w:rPr>
          <w:b/>
        </w:rPr>
        <w:t>gulp</w:t>
      </w:r>
      <w:r w:rsidR="00C77711">
        <w:t xml:space="preserve"> task runner utility and learn how to write and execute custom tasks. You will begin by restructuring the files within your project so all the source files are kept inside the </w:t>
      </w:r>
      <w:proofErr w:type="spellStart"/>
      <w:r w:rsidR="00C77711" w:rsidRPr="00C77711">
        <w:rPr>
          <w:b/>
        </w:rPr>
        <w:t>src</w:t>
      </w:r>
      <w:proofErr w:type="spellEnd"/>
      <w:r w:rsidR="00C77711">
        <w:t xml:space="preserve"> folder. Then you will write gulp tasks to build out the </w:t>
      </w:r>
      <w:proofErr w:type="spellStart"/>
      <w:r w:rsidR="00C77711" w:rsidRPr="00C77711">
        <w:rPr>
          <w:b/>
        </w:rPr>
        <w:t>dist</w:t>
      </w:r>
      <w:proofErr w:type="spellEnd"/>
      <w:r w:rsidR="00C77711">
        <w:t xml:space="preserve"> folder with all the files that need to distributed with your project.</w:t>
      </w:r>
    </w:p>
    <w:p w14:paraId="7B46AFC6" w14:textId="430BA0DE" w:rsidR="00AC5483" w:rsidRDefault="00C80CE8" w:rsidP="004C580B">
      <w:pPr>
        <w:pStyle w:val="LabStepNumbered"/>
        <w:numPr>
          <w:ilvl w:val="0"/>
          <w:numId w:val="30"/>
        </w:numPr>
      </w:pPr>
      <w:r>
        <w:t xml:space="preserve">Restructure the project </w:t>
      </w:r>
      <w:r w:rsidR="00C77711">
        <w:t xml:space="preserve">so that all editable source files are kept in the </w:t>
      </w:r>
      <w:proofErr w:type="spellStart"/>
      <w:r w:rsidR="00C77711" w:rsidRPr="00C77711">
        <w:rPr>
          <w:b/>
        </w:rPr>
        <w:t>src</w:t>
      </w:r>
      <w:proofErr w:type="spellEnd"/>
      <w:r w:rsidR="00C77711">
        <w:t xml:space="preserve"> folder</w:t>
      </w:r>
      <w:r>
        <w:t>.</w:t>
      </w:r>
    </w:p>
    <w:p w14:paraId="66BBB7D3" w14:textId="6D98F535" w:rsidR="00C80CE8" w:rsidRDefault="00525250" w:rsidP="00C80CE8">
      <w:pPr>
        <w:pStyle w:val="LabStepNumberedLevel2"/>
        <w:numPr>
          <w:ilvl w:val="1"/>
          <w:numId w:val="30"/>
        </w:numPr>
      </w:pPr>
      <w:r>
        <w:t xml:space="preserve">Review the current project structure. You will see that several of the project's files of currently stored in the </w:t>
      </w:r>
      <w:proofErr w:type="spellStart"/>
      <w:r w:rsidRPr="00525250">
        <w:rPr>
          <w:b/>
        </w:rPr>
        <w:t>dist</w:t>
      </w:r>
      <w:proofErr w:type="spellEnd"/>
      <w:r>
        <w:t xml:space="preserve"> folder including </w:t>
      </w:r>
      <w:r w:rsidRPr="00525250">
        <w:rPr>
          <w:b/>
        </w:rPr>
        <w:t>index.html</w:t>
      </w:r>
      <w:r>
        <w:t xml:space="preserve">, </w:t>
      </w:r>
      <w:r w:rsidRPr="00525250">
        <w:rPr>
          <w:b/>
        </w:rPr>
        <w:t>app.css</w:t>
      </w:r>
      <w:r>
        <w:t xml:space="preserve"> and </w:t>
      </w:r>
      <w:r w:rsidRPr="00525250">
        <w:rPr>
          <w:b/>
        </w:rPr>
        <w:t>AppIcon.png</w:t>
      </w:r>
      <w:r>
        <w:t>.</w:t>
      </w:r>
    </w:p>
    <w:p w14:paraId="244416C1" w14:textId="36429626" w:rsidR="00133634" w:rsidRDefault="00525250" w:rsidP="00C80CE8">
      <w:pPr>
        <w:pStyle w:val="LabStepScreenshotLevel2"/>
      </w:pPr>
      <w:r>
        <w:drawing>
          <wp:inline distT="0" distB="0" distL="0" distR="0" wp14:anchorId="012328C9" wp14:editId="019B7150">
            <wp:extent cx="1486602" cy="1351456"/>
            <wp:effectExtent l="19050" t="19050" r="1841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95150" cy="1359227"/>
                    </a:xfrm>
                    <a:prstGeom prst="rect">
                      <a:avLst/>
                    </a:prstGeom>
                    <a:noFill/>
                    <a:ln>
                      <a:solidFill>
                        <a:schemeClr val="tx1"/>
                      </a:solidFill>
                    </a:ln>
                  </pic:spPr>
                </pic:pic>
              </a:graphicData>
            </a:graphic>
          </wp:inline>
        </w:drawing>
      </w:r>
    </w:p>
    <w:p w14:paraId="6C7BD6F3" w14:textId="6DF5E784" w:rsidR="00133634" w:rsidRDefault="00525250" w:rsidP="00133634">
      <w:pPr>
        <w:pStyle w:val="LabStepNumberedLevel2"/>
      </w:pPr>
      <w:r>
        <w:t xml:space="preserve">Using a drag-and-drop operation with the mouse, move the </w:t>
      </w:r>
      <w:r w:rsidRPr="00525250">
        <w:rPr>
          <w:b/>
        </w:rPr>
        <w:t>index.html</w:t>
      </w:r>
      <w:r>
        <w:t xml:space="preserve"> file from the </w:t>
      </w:r>
      <w:proofErr w:type="spellStart"/>
      <w:r w:rsidRPr="00525250">
        <w:rPr>
          <w:b/>
        </w:rPr>
        <w:t>dist</w:t>
      </w:r>
      <w:proofErr w:type="spellEnd"/>
      <w:r>
        <w:t xml:space="preserve"> folder to the </w:t>
      </w:r>
      <w:proofErr w:type="spellStart"/>
      <w:r w:rsidRPr="00525250">
        <w:rPr>
          <w:b/>
        </w:rPr>
        <w:t>src</w:t>
      </w:r>
      <w:proofErr w:type="spellEnd"/>
      <w:r>
        <w:t xml:space="preserve"> folder.</w:t>
      </w:r>
    </w:p>
    <w:p w14:paraId="43EF6404" w14:textId="6F7F7966" w:rsidR="00525250" w:rsidRDefault="00525250" w:rsidP="00525250">
      <w:pPr>
        <w:pStyle w:val="LabStepNumberedLevel2"/>
      </w:pPr>
      <w:r>
        <w:t xml:space="preserve">Using a drag-and-drop operation with the mouse, move the </w:t>
      </w:r>
      <w:proofErr w:type="spellStart"/>
      <w:r>
        <w:rPr>
          <w:b/>
        </w:rPr>
        <w:t>css</w:t>
      </w:r>
      <w:proofErr w:type="spellEnd"/>
      <w:r>
        <w:t xml:space="preserve"> folder from the </w:t>
      </w:r>
      <w:proofErr w:type="spellStart"/>
      <w:r w:rsidRPr="00525250">
        <w:rPr>
          <w:b/>
        </w:rPr>
        <w:t>dist</w:t>
      </w:r>
      <w:proofErr w:type="spellEnd"/>
      <w:r>
        <w:t xml:space="preserve"> folder to the </w:t>
      </w:r>
      <w:proofErr w:type="spellStart"/>
      <w:r w:rsidRPr="00525250">
        <w:rPr>
          <w:b/>
        </w:rPr>
        <w:t>src</w:t>
      </w:r>
      <w:proofErr w:type="spellEnd"/>
      <w:r>
        <w:t xml:space="preserve"> folder.</w:t>
      </w:r>
    </w:p>
    <w:p w14:paraId="0861332C" w14:textId="007B8BDD" w:rsidR="00525250" w:rsidRDefault="00525250" w:rsidP="00525250">
      <w:pPr>
        <w:pStyle w:val="LabStepNumberedLevel2"/>
      </w:pPr>
      <w:r>
        <w:t xml:space="preserve">The contents of the </w:t>
      </w:r>
      <w:proofErr w:type="spellStart"/>
      <w:r w:rsidRPr="00525250">
        <w:rPr>
          <w:b/>
        </w:rPr>
        <w:t>src</w:t>
      </w:r>
      <w:proofErr w:type="spellEnd"/>
      <w:r>
        <w:t xml:space="preserve"> folder in your project should now match the following screenshot.</w:t>
      </w:r>
    </w:p>
    <w:p w14:paraId="5AA7555C" w14:textId="0D292E80" w:rsidR="00C80CE8" w:rsidRDefault="00BF5B26" w:rsidP="00C80CE8">
      <w:pPr>
        <w:pStyle w:val="LabStepScreenshotLevel2"/>
      </w:pPr>
      <w:r>
        <w:drawing>
          <wp:inline distT="0" distB="0" distL="0" distR="0" wp14:anchorId="5B39E844" wp14:editId="2D2CB962">
            <wp:extent cx="1197569" cy="1160612"/>
            <wp:effectExtent l="19050" t="19050" r="22225" b="209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0476" cy="1173121"/>
                    </a:xfrm>
                    <a:prstGeom prst="rect">
                      <a:avLst/>
                    </a:prstGeom>
                    <a:noFill/>
                    <a:ln>
                      <a:solidFill>
                        <a:schemeClr val="tx1"/>
                      </a:solidFill>
                    </a:ln>
                  </pic:spPr>
                </pic:pic>
              </a:graphicData>
            </a:graphic>
          </wp:inline>
        </w:drawing>
      </w:r>
    </w:p>
    <w:p w14:paraId="61D22880" w14:textId="431A9AF1" w:rsidR="00AC5483" w:rsidRDefault="00133634" w:rsidP="00AC5483">
      <w:pPr>
        <w:pStyle w:val="LabStepNumbered"/>
      </w:pPr>
      <w:r>
        <w:t>Install</w:t>
      </w:r>
      <w:r w:rsidR="00525250">
        <w:t xml:space="preserve"> the</w:t>
      </w:r>
      <w:r>
        <w:t xml:space="preserve"> </w:t>
      </w:r>
      <w:r w:rsidRPr="00525250">
        <w:rPr>
          <w:b/>
        </w:rPr>
        <w:t>gulp</w:t>
      </w:r>
      <w:r w:rsidR="00525250">
        <w:t xml:space="preserve"> task runner utility </w:t>
      </w:r>
      <w:r w:rsidR="00BF5B26">
        <w:t>using</w:t>
      </w:r>
      <w:r w:rsidR="00525250">
        <w:t xml:space="preserve"> </w:t>
      </w:r>
      <w:r w:rsidR="00525250" w:rsidRPr="00525250">
        <w:rPr>
          <w:b/>
        </w:rPr>
        <w:t>npm</w:t>
      </w:r>
      <w:r w:rsidR="00525250">
        <w:t>.</w:t>
      </w:r>
    </w:p>
    <w:p w14:paraId="152D8247" w14:textId="1C6E89A1" w:rsidR="00525250" w:rsidRDefault="00525250" w:rsidP="00133634">
      <w:pPr>
        <w:pStyle w:val="LabStepNumberedLevel2"/>
      </w:pPr>
      <w:r>
        <w:t xml:space="preserve">Return to the console in </w:t>
      </w:r>
      <w:r w:rsidR="00133634">
        <w:t xml:space="preserve">the Integrated Terminal, </w:t>
      </w:r>
    </w:p>
    <w:p w14:paraId="30C8C35D" w14:textId="7FA5B2FE" w:rsidR="00133634" w:rsidRDefault="00525250" w:rsidP="00133634">
      <w:pPr>
        <w:pStyle w:val="LabStepNumberedLevel2"/>
      </w:pPr>
      <w:r>
        <w:t xml:space="preserve">Run the following </w:t>
      </w:r>
      <w:r w:rsidRPr="00BF5B26">
        <w:rPr>
          <w:b/>
        </w:rPr>
        <w:t>npm install</w:t>
      </w:r>
      <w:r>
        <w:t xml:space="preserve"> command to </w:t>
      </w:r>
      <w:r w:rsidR="00BF5B26">
        <w:t xml:space="preserve">perform of project-specific installation of the </w:t>
      </w:r>
      <w:r w:rsidR="00BF5B26" w:rsidRPr="00BF5B26">
        <w:rPr>
          <w:b/>
        </w:rPr>
        <w:t>gulp</w:t>
      </w:r>
      <w:r w:rsidR="00BF5B26">
        <w:t xml:space="preserve"> package</w:t>
      </w:r>
      <w:r w:rsidR="00133634">
        <w:t>.</w:t>
      </w:r>
    </w:p>
    <w:p w14:paraId="03F19E4B" w14:textId="3B6C1EA3" w:rsidR="00133634" w:rsidRDefault="00133634" w:rsidP="00133634">
      <w:pPr>
        <w:pStyle w:val="LabStepCodeBlockLevel2"/>
      </w:pPr>
      <w:r>
        <w:t>npm install gulp --save-dev</w:t>
      </w:r>
    </w:p>
    <w:p w14:paraId="3DE01620" w14:textId="70B56A5C" w:rsidR="00133634" w:rsidRDefault="00525250" w:rsidP="00133634">
      <w:pPr>
        <w:pStyle w:val="LabStepNumberedLevel2"/>
      </w:pPr>
      <w:r>
        <w:t xml:space="preserve">Wait until the </w:t>
      </w:r>
      <w:r w:rsidRPr="00525250">
        <w:rPr>
          <w:b/>
        </w:rPr>
        <w:t>npm install</w:t>
      </w:r>
      <w:r>
        <w:t xml:space="preserve"> command completes.</w:t>
      </w:r>
    </w:p>
    <w:p w14:paraId="74E47C55" w14:textId="55CF4614" w:rsidR="00133634" w:rsidRDefault="002807B2" w:rsidP="00133634">
      <w:pPr>
        <w:pStyle w:val="LabStepScreenshotLevel2"/>
      </w:pPr>
      <w:r>
        <w:drawing>
          <wp:inline distT="0" distB="0" distL="0" distR="0" wp14:anchorId="030DB868" wp14:editId="59A6C6C3">
            <wp:extent cx="3987964" cy="1782870"/>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3781" cy="1794412"/>
                    </a:xfrm>
                    <a:prstGeom prst="rect">
                      <a:avLst/>
                    </a:prstGeom>
                    <a:noFill/>
                    <a:ln>
                      <a:noFill/>
                    </a:ln>
                  </pic:spPr>
                </pic:pic>
              </a:graphicData>
            </a:graphic>
          </wp:inline>
        </w:drawing>
      </w:r>
    </w:p>
    <w:p w14:paraId="4F1A27D3" w14:textId="6E241CA0" w:rsidR="002807B2" w:rsidRDefault="002807B2" w:rsidP="00525250">
      <w:pPr>
        <w:pStyle w:val="LabExerciseCallout"/>
      </w:pPr>
      <w:r>
        <w:t xml:space="preserve">If your attempt to install gulp fails, try again using the </w:t>
      </w:r>
      <w:r w:rsidRPr="002807B2">
        <w:rPr>
          <w:b/>
        </w:rPr>
        <w:t>--force</w:t>
      </w:r>
      <w:r>
        <w:t xml:space="preserve"> parameter (e.g.</w:t>
      </w:r>
      <w:r w:rsidRPr="002807B2">
        <w:t xml:space="preserve"> </w:t>
      </w:r>
      <w:r w:rsidRPr="002807B2">
        <w:rPr>
          <w:b/>
        </w:rPr>
        <w:t>npm install gulp --save-dev --force</w:t>
      </w:r>
      <w:r>
        <w:t>)</w:t>
      </w:r>
    </w:p>
    <w:p w14:paraId="2829750B" w14:textId="1255C636" w:rsidR="00133634" w:rsidRDefault="002807B2" w:rsidP="002807B2">
      <w:pPr>
        <w:pStyle w:val="LabStepNumberedLevel2"/>
      </w:pPr>
      <w:r>
        <w:lastRenderedPageBreak/>
        <w:t xml:space="preserve">Install the </w:t>
      </w:r>
      <w:r w:rsidRPr="002807B2">
        <w:rPr>
          <w:b/>
        </w:rPr>
        <w:t>gulp</w:t>
      </w:r>
      <w:r>
        <w:t xml:space="preserve"> package globally so </w:t>
      </w:r>
      <w:r w:rsidR="00525250">
        <w:t xml:space="preserve">you can directly call the </w:t>
      </w:r>
      <w:r w:rsidR="00525250" w:rsidRPr="00525250">
        <w:rPr>
          <w:b/>
        </w:rPr>
        <w:t>gulp</w:t>
      </w:r>
      <w:r w:rsidR="00525250">
        <w:t xml:space="preserve"> </w:t>
      </w:r>
      <w:r>
        <w:t xml:space="preserve">CLI </w:t>
      </w:r>
      <w:r w:rsidR="00525250">
        <w:t>from the console window.</w:t>
      </w:r>
    </w:p>
    <w:p w14:paraId="6CBB53F4" w14:textId="7DBA044F" w:rsidR="002807B2" w:rsidRDefault="002807B2" w:rsidP="002807B2">
      <w:pPr>
        <w:pStyle w:val="LabStepCodeBlockLevel2"/>
      </w:pPr>
      <w:r>
        <w:t>npm install -g gulp</w:t>
      </w:r>
    </w:p>
    <w:p w14:paraId="5D3EB829" w14:textId="47B7CE0F" w:rsidR="00525250" w:rsidRDefault="00525250" w:rsidP="00525250">
      <w:pPr>
        <w:pStyle w:val="LabStepNumberedLevel2"/>
      </w:pPr>
      <w:r>
        <w:t xml:space="preserve">Try running the </w:t>
      </w:r>
      <w:r w:rsidRPr="00525250">
        <w:rPr>
          <w:b/>
        </w:rPr>
        <w:t>gulp</w:t>
      </w:r>
      <w:r>
        <w:t xml:space="preserve"> command from the console without passing any arguments.</w:t>
      </w:r>
    </w:p>
    <w:p w14:paraId="6E39647E" w14:textId="45D71F12" w:rsidR="002824AE" w:rsidRDefault="002824AE" w:rsidP="002824AE">
      <w:pPr>
        <w:pStyle w:val="LabStepCodeBlockLevel2"/>
      </w:pPr>
      <w:r>
        <w:t>gulp</w:t>
      </w:r>
    </w:p>
    <w:p w14:paraId="68CFDB11" w14:textId="4A84EB39" w:rsidR="002824AE" w:rsidRDefault="00525250" w:rsidP="002824AE">
      <w:pPr>
        <w:pStyle w:val="LabStepNumberedLevel2"/>
      </w:pPr>
      <w:r>
        <w:t xml:space="preserve">You should see that running this </w:t>
      </w:r>
      <w:r w:rsidR="002824AE">
        <w:t>command cause</w:t>
      </w:r>
      <w:r>
        <w:t>s</w:t>
      </w:r>
      <w:r w:rsidR="002824AE">
        <w:t xml:space="preserve"> an error because you have not yet created a special file named </w:t>
      </w:r>
      <w:r w:rsidR="002824AE" w:rsidRPr="00525250">
        <w:rPr>
          <w:b/>
        </w:rPr>
        <w:t>gulpfile.js</w:t>
      </w:r>
      <w:r w:rsidR="002824AE">
        <w:t>.</w:t>
      </w:r>
    </w:p>
    <w:p w14:paraId="7B92844D" w14:textId="22667206" w:rsidR="002824AE" w:rsidRDefault="002807B2" w:rsidP="002824AE">
      <w:pPr>
        <w:pStyle w:val="LabStepScreenshotLevel2"/>
      </w:pPr>
      <w:r>
        <w:drawing>
          <wp:inline distT="0" distB="0" distL="0" distR="0" wp14:anchorId="19834EDC" wp14:editId="50DCCC3D">
            <wp:extent cx="2921668" cy="450669"/>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30477" cy="467453"/>
                    </a:xfrm>
                    <a:prstGeom prst="rect">
                      <a:avLst/>
                    </a:prstGeom>
                    <a:noFill/>
                    <a:ln>
                      <a:noFill/>
                    </a:ln>
                  </pic:spPr>
                </pic:pic>
              </a:graphicData>
            </a:graphic>
          </wp:inline>
        </w:drawing>
      </w:r>
    </w:p>
    <w:p w14:paraId="420EFFA5" w14:textId="0E7EB569" w:rsidR="002824AE" w:rsidRDefault="00525250" w:rsidP="002824AE">
      <w:pPr>
        <w:pStyle w:val="LabStepNumbered"/>
      </w:pPr>
      <w:r>
        <w:t xml:space="preserve">Create a file named </w:t>
      </w:r>
      <w:r w:rsidRPr="00DB6FD6">
        <w:rPr>
          <w:b/>
        </w:rPr>
        <w:t>gulpfile.js</w:t>
      </w:r>
      <w:r>
        <w:t xml:space="preserve"> and add the "hello world" gulp task.</w:t>
      </w:r>
    </w:p>
    <w:p w14:paraId="59843C0F" w14:textId="619AA3F7" w:rsidR="002824AE" w:rsidRDefault="002824AE" w:rsidP="002824AE">
      <w:pPr>
        <w:pStyle w:val="LabStepNumberedLevel2"/>
      </w:pPr>
      <w:r>
        <w:t xml:space="preserve">Create new file </w:t>
      </w:r>
      <w:r w:rsidR="00525250">
        <w:t xml:space="preserve">in the root folder of the project </w:t>
      </w:r>
      <w:r>
        <w:t xml:space="preserve">named </w:t>
      </w:r>
      <w:r w:rsidRPr="00525250">
        <w:rPr>
          <w:b/>
        </w:rPr>
        <w:t>gulpfile.js</w:t>
      </w:r>
      <w:r>
        <w:t>.</w:t>
      </w:r>
    </w:p>
    <w:p w14:paraId="2631FD7F" w14:textId="13D94585" w:rsidR="002824AE" w:rsidRDefault="00DB6FD6" w:rsidP="002824AE">
      <w:pPr>
        <w:pStyle w:val="LabStepScreenshotLevel2"/>
      </w:pPr>
      <w:r>
        <w:drawing>
          <wp:inline distT="0" distB="0" distL="0" distR="0" wp14:anchorId="1051C9E9" wp14:editId="221C0D6B">
            <wp:extent cx="1145540" cy="1116874"/>
            <wp:effectExtent l="19050" t="19050" r="16510" b="266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4">
                      <a:extLst>
                        <a:ext uri="{28A0092B-C50C-407E-A947-70E740481C1C}">
                          <a14:useLocalDpi xmlns:a14="http://schemas.microsoft.com/office/drawing/2010/main" val="0"/>
                        </a:ext>
                      </a:extLst>
                    </a:blip>
                    <a:srcRect b="13184"/>
                    <a:stretch/>
                  </pic:blipFill>
                  <pic:spPr bwMode="auto">
                    <a:xfrm>
                      <a:off x="0" y="0"/>
                      <a:ext cx="1160537" cy="113149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0DAE38" w14:textId="5B776C31" w:rsidR="002824AE" w:rsidRDefault="002824AE" w:rsidP="002824AE">
      <w:pPr>
        <w:pStyle w:val="LabStepNumberedLevel2"/>
      </w:pPr>
      <w:r>
        <w:t xml:space="preserve">Add </w:t>
      </w:r>
      <w:r w:rsidR="0081038F">
        <w:t xml:space="preserve">the following JavaScript code into </w:t>
      </w:r>
      <w:r w:rsidR="0081038F" w:rsidRPr="0081038F">
        <w:rPr>
          <w:b/>
        </w:rPr>
        <w:t>gulpfile.js</w:t>
      </w:r>
      <w:r w:rsidR="0081038F">
        <w:t xml:space="preserve"> to create a simple gulp task named </w:t>
      </w:r>
      <w:r w:rsidR="0081038F" w:rsidRPr="0081038F">
        <w:rPr>
          <w:b/>
        </w:rPr>
        <w:t>default</w:t>
      </w:r>
      <w:r w:rsidR="0081038F">
        <w:t>.</w:t>
      </w:r>
    </w:p>
    <w:p w14:paraId="231EC8FB" w14:textId="77777777" w:rsidR="002824AE" w:rsidRDefault="002824AE" w:rsidP="002824AE">
      <w:pPr>
        <w:pStyle w:val="LabStepCodeBlockLevel2"/>
      </w:pPr>
      <w:r>
        <w:t>var gulp = require('gulp');</w:t>
      </w:r>
    </w:p>
    <w:p w14:paraId="6F110B50" w14:textId="77777777" w:rsidR="002824AE" w:rsidRDefault="002824AE" w:rsidP="002824AE">
      <w:pPr>
        <w:pStyle w:val="LabStepCodeBlockLevel2"/>
      </w:pPr>
    </w:p>
    <w:p w14:paraId="7BEBFCDC" w14:textId="77777777" w:rsidR="002824AE" w:rsidRDefault="002824AE" w:rsidP="002824AE">
      <w:pPr>
        <w:pStyle w:val="LabStepCodeBlockLevel2"/>
      </w:pPr>
      <w:r>
        <w:t>gulp.task('default', function() {</w:t>
      </w:r>
    </w:p>
    <w:p w14:paraId="27508D6B" w14:textId="77777777" w:rsidR="002824AE" w:rsidRDefault="002824AE" w:rsidP="002824AE">
      <w:pPr>
        <w:pStyle w:val="LabStepCodeBlockLevel2"/>
      </w:pPr>
      <w:r>
        <w:t xml:space="preserve">  console.log("Running my very first gulp task")</w:t>
      </w:r>
    </w:p>
    <w:p w14:paraId="6896A335" w14:textId="584E0156" w:rsidR="002824AE" w:rsidRDefault="002824AE" w:rsidP="002824AE">
      <w:pPr>
        <w:pStyle w:val="LabStepCodeBlockLevel2"/>
      </w:pPr>
      <w:r>
        <w:t>});</w:t>
      </w:r>
    </w:p>
    <w:p w14:paraId="0631F3EC" w14:textId="3F96EC91" w:rsidR="0081038F" w:rsidRDefault="0081038F" w:rsidP="002824AE">
      <w:pPr>
        <w:pStyle w:val="LabStepNumberedLevel2"/>
      </w:pPr>
      <w:r>
        <w:t xml:space="preserve">Save your changes to </w:t>
      </w:r>
      <w:r w:rsidRPr="0081038F">
        <w:rPr>
          <w:b/>
        </w:rPr>
        <w:t>gulpfile.js</w:t>
      </w:r>
      <w:r>
        <w:t>.</w:t>
      </w:r>
    </w:p>
    <w:p w14:paraId="33DF82C9" w14:textId="3031EBDB" w:rsidR="002824AE" w:rsidRDefault="0081038F" w:rsidP="002824AE">
      <w:pPr>
        <w:pStyle w:val="LabStepNumberedLevel2"/>
      </w:pPr>
      <w:r>
        <w:t xml:space="preserve">Return to the console in the Integrated Terminal and run the </w:t>
      </w:r>
      <w:r w:rsidR="00C74E9F" w:rsidRPr="0081038F">
        <w:rPr>
          <w:b/>
        </w:rPr>
        <w:t>gulp</w:t>
      </w:r>
      <w:r w:rsidR="00C74E9F">
        <w:t xml:space="preserve"> command again </w:t>
      </w:r>
      <w:r>
        <w:t xml:space="preserve">without any arguments. You should be able to verify that the </w:t>
      </w:r>
      <w:r w:rsidRPr="0081038F">
        <w:rPr>
          <w:b/>
        </w:rPr>
        <w:t>default</w:t>
      </w:r>
      <w:r>
        <w:t xml:space="preserve"> task ran and logged the </w:t>
      </w:r>
      <w:r w:rsidRPr="0081038F">
        <w:rPr>
          <w:b/>
        </w:rPr>
        <w:t>"Running my very first gulp task"</w:t>
      </w:r>
      <w:r>
        <w:t xml:space="preserve"> message to the console window.</w:t>
      </w:r>
    </w:p>
    <w:p w14:paraId="0E3CB7F3" w14:textId="377A4C2F" w:rsidR="00C74E9F" w:rsidRDefault="002807B2" w:rsidP="00C74E9F">
      <w:pPr>
        <w:pStyle w:val="LabStepScreenshotLevel2"/>
      </w:pPr>
      <w:r>
        <w:drawing>
          <wp:inline distT="0" distB="0" distL="0" distR="0" wp14:anchorId="6D189454" wp14:editId="6FB4C1BB">
            <wp:extent cx="4167052" cy="630973"/>
            <wp:effectExtent l="19050" t="19050" r="2413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1168" cy="648252"/>
                    </a:xfrm>
                    <a:prstGeom prst="rect">
                      <a:avLst/>
                    </a:prstGeom>
                    <a:noFill/>
                    <a:ln>
                      <a:solidFill>
                        <a:schemeClr val="tx1"/>
                      </a:solidFill>
                    </a:ln>
                  </pic:spPr>
                </pic:pic>
              </a:graphicData>
            </a:graphic>
          </wp:inline>
        </w:drawing>
      </w:r>
    </w:p>
    <w:p w14:paraId="1FD56870" w14:textId="61D51946" w:rsidR="00C74E9F" w:rsidRDefault="008C25B8" w:rsidP="002824AE">
      <w:pPr>
        <w:pStyle w:val="LabStepNumberedLevel2"/>
      </w:pPr>
      <w:r>
        <w:t xml:space="preserve">Remove the </w:t>
      </w:r>
      <w:r w:rsidRPr="0081038F">
        <w:rPr>
          <w:b/>
        </w:rPr>
        <w:t>default</w:t>
      </w:r>
      <w:r>
        <w:t xml:space="preserve"> task you </w:t>
      </w:r>
      <w:r w:rsidR="0081038F">
        <w:t xml:space="preserve">add to </w:t>
      </w:r>
      <w:r w:rsidRPr="00DB6FD6">
        <w:rPr>
          <w:b/>
        </w:rPr>
        <w:t>gulpfile.js</w:t>
      </w:r>
      <w:r>
        <w:t xml:space="preserve"> file </w:t>
      </w:r>
      <w:r w:rsidR="0081038F">
        <w:t xml:space="preserve">so the file </w:t>
      </w:r>
      <w:r>
        <w:t>contains only the following line of code.</w:t>
      </w:r>
    </w:p>
    <w:p w14:paraId="18F71A99" w14:textId="6A83E01A" w:rsidR="008C25B8" w:rsidRDefault="008C25B8" w:rsidP="0081038F">
      <w:pPr>
        <w:pStyle w:val="LabStepCodeBlockLevel2"/>
      </w:pPr>
      <w:r>
        <w:t>var gulp = require('gulp');</w:t>
      </w:r>
    </w:p>
    <w:p w14:paraId="6A1A6B6A" w14:textId="500C8B05" w:rsidR="00032351" w:rsidRDefault="00032351" w:rsidP="00032351">
      <w:pPr>
        <w:pStyle w:val="LabStepNumbered"/>
      </w:pPr>
      <w:r>
        <w:t xml:space="preserve">Create </w:t>
      </w:r>
      <w:r w:rsidR="00624FF2">
        <w:t xml:space="preserve">a new gulp task named </w:t>
      </w:r>
      <w:r w:rsidR="008C25B8">
        <w:rPr>
          <w:b/>
        </w:rPr>
        <w:t xml:space="preserve">clean </w:t>
      </w:r>
      <w:r w:rsidR="00624FF2">
        <w:t xml:space="preserve">to </w:t>
      </w:r>
      <w:r w:rsidR="008C25B8">
        <w:t xml:space="preserve">delete any pre-existing files in the </w:t>
      </w:r>
      <w:proofErr w:type="spellStart"/>
      <w:r w:rsidR="008C25B8" w:rsidRPr="0081038F">
        <w:rPr>
          <w:b/>
        </w:rPr>
        <w:t>dist</w:t>
      </w:r>
      <w:proofErr w:type="spellEnd"/>
      <w:r w:rsidR="008C25B8">
        <w:t xml:space="preserve"> folder.</w:t>
      </w:r>
    </w:p>
    <w:p w14:paraId="5A536530" w14:textId="5E3B6E4F" w:rsidR="00624FF2" w:rsidRDefault="0081038F" w:rsidP="00624FF2">
      <w:pPr>
        <w:pStyle w:val="LabStepNumberedLevel2"/>
      </w:pPr>
      <w:r>
        <w:t xml:space="preserve">Return to the console in the Integrated Terminal and run the following command to install the </w:t>
      </w:r>
      <w:r w:rsidRPr="0081038F">
        <w:rPr>
          <w:b/>
        </w:rPr>
        <w:t>gulp-clean</w:t>
      </w:r>
      <w:r>
        <w:t xml:space="preserve"> package.</w:t>
      </w:r>
      <w:r w:rsidR="00624FF2">
        <w:t xml:space="preserve"> </w:t>
      </w:r>
    </w:p>
    <w:p w14:paraId="7D41063D" w14:textId="58D3CBAF" w:rsidR="00624FF2" w:rsidRDefault="00624FF2" w:rsidP="00624FF2">
      <w:pPr>
        <w:pStyle w:val="LabStepCodeBlockLevel2"/>
      </w:pPr>
      <w:r w:rsidRPr="00624FF2">
        <w:t>npm install gulp-clean --save-dev</w:t>
      </w:r>
    </w:p>
    <w:p w14:paraId="5039EAEA" w14:textId="22A83383" w:rsidR="00624FF2" w:rsidRDefault="0081038F" w:rsidP="00624FF2">
      <w:pPr>
        <w:pStyle w:val="LabStepNumberedLevel2"/>
      </w:pPr>
      <w:r>
        <w:t xml:space="preserve">Wait for the </w:t>
      </w:r>
      <w:r w:rsidRPr="0081038F">
        <w:rPr>
          <w:b/>
        </w:rPr>
        <w:t>npm install</w:t>
      </w:r>
      <w:r>
        <w:t xml:space="preserve"> command to complete.</w:t>
      </w:r>
    </w:p>
    <w:p w14:paraId="673DDF2A" w14:textId="246B9AE8" w:rsidR="00624FF2" w:rsidRDefault="00DB6FD6" w:rsidP="00624FF2">
      <w:pPr>
        <w:pStyle w:val="LabStepScreenshotLevel2"/>
      </w:pPr>
      <w:r>
        <w:drawing>
          <wp:inline distT="0" distB="0" distL="0" distR="0" wp14:anchorId="6AA7A6BB" wp14:editId="321801E1">
            <wp:extent cx="4103149" cy="718458"/>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81906" cy="732248"/>
                    </a:xfrm>
                    <a:prstGeom prst="rect">
                      <a:avLst/>
                    </a:prstGeom>
                    <a:noFill/>
                    <a:ln>
                      <a:noFill/>
                    </a:ln>
                  </pic:spPr>
                </pic:pic>
              </a:graphicData>
            </a:graphic>
          </wp:inline>
        </w:drawing>
      </w:r>
    </w:p>
    <w:p w14:paraId="20A3B35B" w14:textId="155224C1" w:rsidR="0081038F" w:rsidRDefault="0081038F" w:rsidP="008C25B8">
      <w:pPr>
        <w:pStyle w:val="LabStepNumberedLevel2"/>
      </w:pPr>
      <w:r>
        <w:lastRenderedPageBreak/>
        <w:t xml:space="preserve">Return to the editor window with </w:t>
      </w:r>
      <w:r w:rsidRPr="0081038F">
        <w:rPr>
          <w:b/>
        </w:rPr>
        <w:t>gulpfile.</w:t>
      </w:r>
      <w:r w:rsidR="00C029F8">
        <w:rPr>
          <w:b/>
        </w:rPr>
        <w:t>js</w:t>
      </w:r>
      <w:r>
        <w:t>.</w:t>
      </w:r>
    </w:p>
    <w:p w14:paraId="27FB2D3F" w14:textId="5ADCDBEB" w:rsidR="008C25B8" w:rsidRDefault="0081038F" w:rsidP="008C25B8">
      <w:pPr>
        <w:pStyle w:val="LabStepNumberedLevel2"/>
      </w:pPr>
      <w:r>
        <w:t xml:space="preserve">Add a new line to create variable named </w:t>
      </w:r>
      <w:r w:rsidRPr="0081038F">
        <w:rPr>
          <w:b/>
        </w:rPr>
        <w:t>clean</w:t>
      </w:r>
      <w:r>
        <w:t xml:space="preserve"> and initialize it with a call to </w:t>
      </w:r>
      <w:r w:rsidRPr="0081038F">
        <w:rPr>
          <w:b/>
        </w:rPr>
        <w:t>require('gulp-clean')</w:t>
      </w:r>
      <w:r>
        <w:t>.</w:t>
      </w:r>
    </w:p>
    <w:p w14:paraId="746A24B3" w14:textId="3443BB7A" w:rsidR="004D3E38" w:rsidRDefault="004D3E38" w:rsidP="008C25B8">
      <w:pPr>
        <w:pStyle w:val="LabStepCodeBlockLevel2"/>
      </w:pPr>
      <w:r w:rsidRPr="0081038F">
        <w:rPr>
          <w:color w:val="7F7F7F" w:themeColor="text1" w:themeTint="80"/>
        </w:rPr>
        <w:t>var gulp = require('gulp');</w:t>
      </w:r>
    </w:p>
    <w:p w14:paraId="4C4F49CC" w14:textId="09803945" w:rsidR="008C25B8" w:rsidRDefault="008C25B8" w:rsidP="008C25B8">
      <w:pPr>
        <w:pStyle w:val="LabStepCodeBlockLevel2"/>
      </w:pPr>
      <w:r>
        <w:t>var clean = require('gulp-clean');</w:t>
      </w:r>
    </w:p>
    <w:p w14:paraId="27A258C3" w14:textId="78924846" w:rsidR="008C25B8" w:rsidRDefault="0081038F" w:rsidP="008C25B8">
      <w:pPr>
        <w:pStyle w:val="LabStepNumberedLevel2"/>
      </w:pPr>
      <w:r>
        <w:t xml:space="preserve">Move down below in </w:t>
      </w:r>
      <w:r w:rsidRPr="0081038F">
        <w:rPr>
          <w:b/>
        </w:rPr>
        <w:t>gulpfile.</w:t>
      </w:r>
      <w:r w:rsidR="00C029F8">
        <w:rPr>
          <w:b/>
        </w:rPr>
        <w:t>js</w:t>
      </w:r>
      <w:r>
        <w:t xml:space="preserve"> and add the following code to create a new gulp task named </w:t>
      </w:r>
      <w:r w:rsidRPr="0081038F">
        <w:rPr>
          <w:b/>
        </w:rPr>
        <w:t>clean</w:t>
      </w:r>
      <w:r>
        <w:t>.</w:t>
      </w:r>
    </w:p>
    <w:p w14:paraId="31303CB9" w14:textId="77777777" w:rsidR="008C25B8" w:rsidRDefault="008C25B8" w:rsidP="008C25B8">
      <w:pPr>
        <w:pStyle w:val="LabStepCodeBlockLevel2"/>
      </w:pPr>
      <w:r>
        <w:t>gulp.task('clean', function() {</w:t>
      </w:r>
    </w:p>
    <w:p w14:paraId="22964A98" w14:textId="77777777" w:rsidR="008C25B8" w:rsidRDefault="008C25B8" w:rsidP="008C25B8">
      <w:pPr>
        <w:pStyle w:val="LabStepCodeBlockLevel2"/>
      </w:pPr>
      <w:r>
        <w:t xml:space="preserve">  console.log("Running clean task");</w:t>
      </w:r>
    </w:p>
    <w:p w14:paraId="7AB86455" w14:textId="77777777" w:rsidR="008C25B8" w:rsidRDefault="008C25B8" w:rsidP="008C25B8">
      <w:pPr>
        <w:pStyle w:val="LabStepCodeBlockLevel2"/>
      </w:pPr>
      <w:r>
        <w:t xml:space="preserve">  return gulp.src('dist/', {read: false})</w:t>
      </w:r>
    </w:p>
    <w:p w14:paraId="0EEE1D26" w14:textId="77777777" w:rsidR="008C25B8" w:rsidRDefault="008C25B8" w:rsidP="008C25B8">
      <w:pPr>
        <w:pStyle w:val="LabStepCodeBlockLevel2"/>
      </w:pPr>
      <w:r>
        <w:t xml:space="preserve">    .pipe(clean());</w:t>
      </w:r>
    </w:p>
    <w:p w14:paraId="6F5485ED" w14:textId="45555355" w:rsidR="008C25B8" w:rsidRDefault="008C25B8" w:rsidP="008C25B8">
      <w:pPr>
        <w:pStyle w:val="LabStepCodeBlockLevel2"/>
      </w:pPr>
      <w:r>
        <w:t>});</w:t>
      </w:r>
    </w:p>
    <w:p w14:paraId="164A9A86" w14:textId="72368BDB" w:rsidR="009461B9" w:rsidRDefault="009461B9" w:rsidP="008C25B8">
      <w:pPr>
        <w:pStyle w:val="LabStepNumberedLevel2"/>
      </w:pPr>
      <w:r>
        <w:t xml:space="preserve">Save your changes to </w:t>
      </w:r>
      <w:r w:rsidRPr="009461B9">
        <w:rPr>
          <w:b/>
        </w:rPr>
        <w:t>gulpfile.js</w:t>
      </w:r>
      <w:r>
        <w:t>.</w:t>
      </w:r>
    </w:p>
    <w:p w14:paraId="756AB3C0" w14:textId="0FD916C1" w:rsidR="008C25B8" w:rsidRDefault="008C25B8" w:rsidP="008C25B8">
      <w:pPr>
        <w:pStyle w:val="LabStepNumberedLevel2"/>
      </w:pPr>
      <w:r>
        <w:t xml:space="preserve">Test out the new </w:t>
      </w:r>
      <w:r w:rsidRPr="008C25B8">
        <w:rPr>
          <w:b/>
        </w:rPr>
        <w:t>clean</w:t>
      </w:r>
      <w:r>
        <w:t xml:space="preserve"> task by executing the following command from the Integrated Terminal.</w:t>
      </w:r>
    </w:p>
    <w:p w14:paraId="799AF975" w14:textId="2B1E1789" w:rsidR="008C25B8" w:rsidRDefault="008C25B8" w:rsidP="008C25B8">
      <w:pPr>
        <w:pStyle w:val="LabStepCodeBlockLevel2"/>
      </w:pPr>
      <w:r>
        <w:t>gulp clean</w:t>
      </w:r>
    </w:p>
    <w:p w14:paraId="3C79BABC" w14:textId="7AE38C81" w:rsidR="008C25B8" w:rsidRDefault="008C25B8" w:rsidP="008C25B8">
      <w:pPr>
        <w:pStyle w:val="LabStepNumberedLevel2"/>
      </w:pPr>
      <w:r>
        <w:t xml:space="preserve">You should be able to verify that the </w:t>
      </w:r>
      <w:proofErr w:type="spellStart"/>
      <w:r w:rsidRPr="008C25B8">
        <w:rPr>
          <w:b/>
        </w:rPr>
        <w:t>dist</w:t>
      </w:r>
      <w:proofErr w:type="spellEnd"/>
      <w:r>
        <w:t xml:space="preserve"> folder has been deleted from your project's root folder.</w:t>
      </w:r>
    </w:p>
    <w:p w14:paraId="069226BB" w14:textId="5E0DBCAC" w:rsidR="00DB6FD6" w:rsidRDefault="00DB6FD6" w:rsidP="00DB6FD6">
      <w:pPr>
        <w:pStyle w:val="LabStepScreenshotLevel2"/>
      </w:pPr>
      <w:r>
        <w:drawing>
          <wp:inline distT="0" distB="0" distL="0" distR="0" wp14:anchorId="66026470" wp14:editId="49C34225">
            <wp:extent cx="4108269" cy="1843015"/>
            <wp:effectExtent l="19050" t="19050" r="26035" b="2413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49216" cy="1861384"/>
                    </a:xfrm>
                    <a:prstGeom prst="rect">
                      <a:avLst/>
                    </a:prstGeom>
                    <a:noFill/>
                    <a:ln>
                      <a:solidFill>
                        <a:schemeClr val="tx1"/>
                      </a:solidFill>
                    </a:ln>
                  </pic:spPr>
                </pic:pic>
              </a:graphicData>
            </a:graphic>
          </wp:inline>
        </w:drawing>
      </w:r>
    </w:p>
    <w:p w14:paraId="0B286D69" w14:textId="6D386541" w:rsidR="008C25B8" w:rsidRDefault="00BC5760" w:rsidP="008C25B8">
      <w:pPr>
        <w:pStyle w:val="LabStepNumbered"/>
      </w:pPr>
      <w:r>
        <w:t>Install the gulp packages required to compile Typescript code into JavaScript and to generate source map files for debugging</w:t>
      </w:r>
      <w:r w:rsidR="008C25B8">
        <w:t>.</w:t>
      </w:r>
    </w:p>
    <w:p w14:paraId="6411C1CA" w14:textId="530B3DA2" w:rsidR="009461B9" w:rsidRDefault="009461B9" w:rsidP="009461B9">
      <w:pPr>
        <w:pStyle w:val="LabStepNumberedLevel2"/>
      </w:pPr>
      <w:r>
        <w:t xml:space="preserve">Return to the console in the Integrated Terminal and run the following command to install the </w:t>
      </w:r>
      <w:r w:rsidRPr="0081038F">
        <w:rPr>
          <w:b/>
        </w:rPr>
        <w:t>gulp-</w:t>
      </w:r>
      <w:r>
        <w:rPr>
          <w:b/>
        </w:rPr>
        <w:t xml:space="preserve">typescript </w:t>
      </w:r>
      <w:r>
        <w:t xml:space="preserve">package. </w:t>
      </w:r>
    </w:p>
    <w:p w14:paraId="77CD1EC8" w14:textId="352B177C" w:rsidR="00624FF2" w:rsidRDefault="00D230AC" w:rsidP="00D230AC">
      <w:pPr>
        <w:pStyle w:val="LabStepCodeBlockLevel2"/>
      </w:pPr>
      <w:r w:rsidRPr="00D230AC">
        <w:t>npm install gulp-typescript</w:t>
      </w:r>
      <w:r>
        <w:t xml:space="preserve"> </w:t>
      </w:r>
      <w:r w:rsidRPr="00D230AC">
        <w:t>--save-dev</w:t>
      </w:r>
    </w:p>
    <w:p w14:paraId="0DCFAD7B" w14:textId="190A4C23" w:rsidR="00624FF2" w:rsidRDefault="009461B9" w:rsidP="00624FF2">
      <w:pPr>
        <w:pStyle w:val="LabStepNumberedLevel2"/>
      </w:pPr>
      <w:r>
        <w:t xml:space="preserve">Wait until the </w:t>
      </w:r>
      <w:r w:rsidRPr="009461B9">
        <w:rPr>
          <w:b/>
        </w:rPr>
        <w:t>npm install</w:t>
      </w:r>
      <w:r>
        <w:t xml:space="preserve"> command completes.</w:t>
      </w:r>
    </w:p>
    <w:p w14:paraId="037E3D65" w14:textId="07F5D1E6" w:rsidR="00D230AC" w:rsidRDefault="00DB6FD6" w:rsidP="00D230AC">
      <w:pPr>
        <w:pStyle w:val="LabStepScreenshotLevel2"/>
      </w:pPr>
      <w:r>
        <w:drawing>
          <wp:inline distT="0" distB="0" distL="0" distR="0" wp14:anchorId="29006DD8" wp14:editId="6DF3C66C">
            <wp:extent cx="4297680" cy="740980"/>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6338" cy="766611"/>
                    </a:xfrm>
                    <a:prstGeom prst="rect">
                      <a:avLst/>
                    </a:prstGeom>
                    <a:noFill/>
                    <a:ln>
                      <a:noFill/>
                    </a:ln>
                  </pic:spPr>
                </pic:pic>
              </a:graphicData>
            </a:graphic>
          </wp:inline>
        </w:drawing>
      </w:r>
    </w:p>
    <w:p w14:paraId="1D3CAD1B" w14:textId="7B0DF05F" w:rsidR="00C0720F" w:rsidRDefault="00C0720F" w:rsidP="00C0720F">
      <w:pPr>
        <w:pStyle w:val="LabStepNumberedLevel2"/>
      </w:pPr>
      <w:r>
        <w:t xml:space="preserve">Install the </w:t>
      </w:r>
      <w:r w:rsidRPr="00C0720F">
        <w:rPr>
          <w:b/>
        </w:rPr>
        <w:t>gulp-</w:t>
      </w:r>
      <w:proofErr w:type="spellStart"/>
      <w:r w:rsidRPr="00C0720F">
        <w:rPr>
          <w:b/>
        </w:rPr>
        <w:t>sourcemaps</w:t>
      </w:r>
      <w:proofErr w:type="spellEnd"/>
      <w:r>
        <w:t xml:space="preserve"> package.</w:t>
      </w:r>
    </w:p>
    <w:p w14:paraId="1C82CFB5" w14:textId="1C307FC3" w:rsidR="00C0720F" w:rsidRDefault="00C0720F" w:rsidP="00C0720F">
      <w:pPr>
        <w:pStyle w:val="LabStepCodeBlockLevel2"/>
      </w:pPr>
      <w:r>
        <w:t xml:space="preserve">npm install </w:t>
      </w:r>
      <w:r w:rsidRPr="00C0720F">
        <w:t>gulp-sourcemaps</w:t>
      </w:r>
      <w:r>
        <w:t xml:space="preserve"> </w:t>
      </w:r>
      <w:r w:rsidRPr="00C0720F">
        <w:t>--save-dev</w:t>
      </w:r>
    </w:p>
    <w:p w14:paraId="4DDE4ACC" w14:textId="72D0A55C" w:rsidR="00BC5760" w:rsidRDefault="00BC5760" w:rsidP="00624FF2">
      <w:pPr>
        <w:pStyle w:val="LabStepNumberedLevel2"/>
      </w:pPr>
      <w:r>
        <w:t xml:space="preserve">Wait for the </w:t>
      </w:r>
      <w:r w:rsidRPr="00BC5760">
        <w:rPr>
          <w:b/>
        </w:rPr>
        <w:t>npm install</w:t>
      </w:r>
      <w:r>
        <w:t xml:space="preserve"> command to complete.</w:t>
      </w:r>
    </w:p>
    <w:p w14:paraId="26BBACA8" w14:textId="763AE479" w:rsidR="00BC5760" w:rsidRDefault="00BC5760" w:rsidP="00BC5760">
      <w:pPr>
        <w:pStyle w:val="LabStepScreenshotLevel2"/>
      </w:pPr>
      <w:r>
        <w:drawing>
          <wp:inline distT="0" distB="0" distL="0" distR="0" wp14:anchorId="2110739A" wp14:editId="19F583D4">
            <wp:extent cx="4393340" cy="816428"/>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9873" cy="834367"/>
                    </a:xfrm>
                    <a:prstGeom prst="rect">
                      <a:avLst/>
                    </a:prstGeom>
                    <a:noFill/>
                    <a:ln>
                      <a:noFill/>
                    </a:ln>
                  </pic:spPr>
                </pic:pic>
              </a:graphicData>
            </a:graphic>
          </wp:inline>
        </w:drawing>
      </w:r>
    </w:p>
    <w:p w14:paraId="17331BA5" w14:textId="0FA20FFA" w:rsidR="00D230AC" w:rsidRDefault="009461B9" w:rsidP="00624FF2">
      <w:pPr>
        <w:pStyle w:val="LabStepNumberedLevel2"/>
      </w:pPr>
      <w:r>
        <w:lastRenderedPageBreak/>
        <w:t xml:space="preserve">At the top of </w:t>
      </w:r>
      <w:r w:rsidRPr="002A3F01">
        <w:rPr>
          <w:b/>
        </w:rPr>
        <w:t>gulpfile.</w:t>
      </w:r>
      <w:r w:rsidR="00C029F8" w:rsidRPr="002A3F01">
        <w:rPr>
          <w:b/>
        </w:rPr>
        <w:t>js</w:t>
      </w:r>
      <w:r>
        <w:t xml:space="preserve">, add to more lines to create variables named </w:t>
      </w:r>
      <w:proofErr w:type="spellStart"/>
      <w:r w:rsidRPr="009461B9">
        <w:rPr>
          <w:b/>
        </w:rPr>
        <w:t>ts</w:t>
      </w:r>
      <w:proofErr w:type="spellEnd"/>
      <w:r>
        <w:t xml:space="preserve"> and </w:t>
      </w:r>
      <w:proofErr w:type="spellStart"/>
      <w:r w:rsidRPr="009461B9">
        <w:rPr>
          <w:b/>
        </w:rPr>
        <w:t>tsProject</w:t>
      </w:r>
      <w:proofErr w:type="spellEnd"/>
      <w:r>
        <w:t xml:space="preserve"> using the following code.</w:t>
      </w:r>
    </w:p>
    <w:p w14:paraId="5048CDB6" w14:textId="77777777" w:rsidR="0041634B" w:rsidRPr="009461B9" w:rsidRDefault="0041634B" w:rsidP="0041634B">
      <w:pPr>
        <w:pStyle w:val="LabStepCodeBlockLevel2"/>
        <w:rPr>
          <w:color w:val="7F7F7F" w:themeColor="text1" w:themeTint="80"/>
        </w:rPr>
      </w:pPr>
      <w:r w:rsidRPr="009461B9">
        <w:rPr>
          <w:color w:val="7F7F7F" w:themeColor="text1" w:themeTint="80"/>
        </w:rPr>
        <w:t>var gulp = require('gulp');</w:t>
      </w:r>
    </w:p>
    <w:p w14:paraId="1408A193" w14:textId="77777777" w:rsidR="0041634B" w:rsidRPr="009461B9" w:rsidRDefault="0041634B" w:rsidP="0041634B">
      <w:pPr>
        <w:pStyle w:val="LabStepCodeBlockLevel2"/>
        <w:rPr>
          <w:color w:val="7F7F7F" w:themeColor="text1" w:themeTint="80"/>
        </w:rPr>
      </w:pPr>
      <w:r w:rsidRPr="009461B9">
        <w:rPr>
          <w:color w:val="7F7F7F" w:themeColor="text1" w:themeTint="80"/>
        </w:rPr>
        <w:t>var clean = require('gulp-clean');</w:t>
      </w:r>
    </w:p>
    <w:p w14:paraId="2A2B51CE" w14:textId="77777777" w:rsidR="0041634B" w:rsidRDefault="0041634B" w:rsidP="0041634B">
      <w:pPr>
        <w:pStyle w:val="LabStepCodeBlockLevel2"/>
      </w:pPr>
      <w:r>
        <w:t>var ts = require("gulp-typescript");</w:t>
      </w:r>
    </w:p>
    <w:p w14:paraId="5AEE17A9" w14:textId="69C280D2" w:rsidR="0041634B" w:rsidRDefault="0041634B" w:rsidP="0041634B">
      <w:pPr>
        <w:pStyle w:val="LabStepCodeBlockLevel2"/>
      </w:pPr>
      <w:r>
        <w:t>var tsProject = ts.createProject("tsconfig.json");</w:t>
      </w:r>
    </w:p>
    <w:p w14:paraId="65D4DC2B" w14:textId="606837F9" w:rsidR="00512969" w:rsidRDefault="00512969" w:rsidP="0041634B">
      <w:pPr>
        <w:pStyle w:val="LabStepCodeBlockLevel2"/>
      </w:pPr>
      <w:r w:rsidRPr="00512969">
        <w:t>var sourcemaps = require('gulp-sourcemaps');</w:t>
      </w:r>
    </w:p>
    <w:p w14:paraId="7C448126" w14:textId="622CC226" w:rsidR="0041634B" w:rsidRDefault="009461B9" w:rsidP="004D3E38">
      <w:pPr>
        <w:pStyle w:val="LabStepNumberedLevel2"/>
      </w:pPr>
      <w:r>
        <w:t xml:space="preserve">At the bottom of </w:t>
      </w:r>
      <w:r w:rsidRPr="009461B9">
        <w:rPr>
          <w:b/>
        </w:rPr>
        <w:t>gulpfile.js</w:t>
      </w:r>
      <w:r>
        <w:t xml:space="preserve"> under the </w:t>
      </w:r>
      <w:r w:rsidRPr="009461B9">
        <w:rPr>
          <w:b/>
        </w:rPr>
        <w:t>clean</w:t>
      </w:r>
      <w:r>
        <w:t xml:space="preserve"> task, add a new task named </w:t>
      </w:r>
      <w:r w:rsidRPr="009461B9">
        <w:rPr>
          <w:b/>
        </w:rPr>
        <w:t>build</w:t>
      </w:r>
      <w:r>
        <w:t>.</w:t>
      </w:r>
    </w:p>
    <w:p w14:paraId="5023839D" w14:textId="686EE51E" w:rsidR="0041634B" w:rsidRDefault="0041634B" w:rsidP="0041634B">
      <w:pPr>
        <w:pStyle w:val="LabStepCodeBlockLevel2"/>
      </w:pPr>
      <w:r>
        <w:t>gulp.task('build', function() {</w:t>
      </w:r>
    </w:p>
    <w:p w14:paraId="06FBB41D" w14:textId="77777777" w:rsidR="0041634B" w:rsidRDefault="0041634B" w:rsidP="0041634B">
      <w:pPr>
        <w:pStyle w:val="LabStepCodeBlockLevel2"/>
      </w:pPr>
    </w:p>
    <w:p w14:paraId="01395FC1" w14:textId="3C26F1A0" w:rsidR="0041634B" w:rsidRDefault="0041634B" w:rsidP="0041634B">
      <w:pPr>
        <w:pStyle w:val="LabStepCodeBlockLevel2"/>
      </w:pPr>
      <w:r>
        <w:t>});</w:t>
      </w:r>
    </w:p>
    <w:p w14:paraId="4E1177FE" w14:textId="6555E384" w:rsidR="009461B9" w:rsidRDefault="009461B9" w:rsidP="009461B9">
      <w:pPr>
        <w:pStyle w:val="LabStepNumberedLevel2"/>
      </w:pPr>
      <w:r>
        <w:t xml:space="preserve">In the call to </w:t>
      </w:r>
      <w:proofErr w:type="spellStart"/>
      <w:r w:rsidRPr="009461B9">
        <w:rPr>
          <w:b/>
        </w:rPr>
        <w:t>gulp.task</w:t>
      </w:r>
      <w:proofErr w:type="spellEnd"/>
      <w:r>
        <w:t xml:space="preserve">, add </w:t>
      </w:r>
      <w:r w:rsidRPr="009461B9">
        <w:rPr>
          <w:b/>
        </w:rPr>
        <w:t>['clean']</w:t>
      </w:r>
      <w:r>
        <w:t xml:space="preserve"> as a parameter so that the </w:t>
      </w:r>
      <w:r w:rsidRPr="009461B9">
        <w:rPr>
          <w:b/>
        </w:rPr>
        <w:t>build</w:t>
      </w:r>
      <w:r>
        <w:t xml:space="preserve"> task is created with a dependency on the </w:t>
      </w:r>
      <w:r w:rsidRPr="009461B9">
        <w:rPr>
          <w:b/>
        </w:rPr>
        <w:t>clean</w:t>
      </w:r>
      <w:r>
        <w:t xml:space="preserve"> task.</w:t>
      </w:r>
    </w:p>
    <w:p w14:paraId="0F353B12" w14:textId="77777777" w:rsidR="009461B9" w:rsidRDefault="009461B9" w:rsidP="009461B9">
      <w:pPr>
        <w:pStyle w:val="LabStepCodeBlockLevel2"/>
      </w:pPr>
      <w:r>
        <w:t>gulp.task('build', ['clean'], function() {</w:t>
      </w:r>
    </w:p>
    <w:p w14:paraId="0827D551" w14:textId="77777777" w:rsidR="009461B9" w:rsidRDefault="009461B9" w:rsidP="009461B9">
      <w:pPr>
        <w:pStyle w:val="LabStepCodeBlockLevel2"/>
      </w:pPr>
    </w:p>
    <w:p w14:paraId="7B2F4B9B" w14:textId="77777777" w:rsidR="009461B9" w:rsidRDefault="009461B9" w:rsidP="009461B9">
      <w:pPr>
        <w:pStyle w:val="LabStepCodeBlockLevel2"/>
      </w:pPr>
      <w:r>
        <w:t>});</w:t>
      </w:r>
    </w:p>
    <w:p w14:paraId="60746893" w14:textId="6F0759E7" w:rsidR="009461B9" w:rsidRDefault="00BB4CD9" w:rsidP="009461B9">
      <w:pPr>
        <w:pStyle w:val="LabStepNumberedLevel2"/>
      </w:pPr>
      <w:r>
        <w:t xml:space="preserve">Add the following line to the top of the </w:t>
      </w:r>
      <w:r w:rsidRPr="00BB4CD9">
        <w:rPr>
          <w:b/>
        </w:rPr>
        <w:t>build</w:t>
      </w:r>
      <w:r>
        <w:t xml:space="preserve"> task to log to the console whenever this task is executed</w:t>
      </w:r>
      <w:r w:rsidR="009461B9">
        <w:t>.</w:t>
      </w:r>
    </w:p>
    <w:p w14:paraId="48A97C2E" w14:textId="77777777" w:rsidR="00BB4CD9" w:rsidRPr="00BB4CD9" w:rsidRDefault="00BB4CD9" w:rsidP="00BB4CD9">
      <w:pPr>
        <w:pStyle w:val="LabStepCodeBlockLevel2"/>
        <w:rPr>
          <w:color w:val="7F7F7F" w:themeColor="text1" w:themeTint="80"/>
        </w:rPr>
      </w:pPr>
      <w:r w:rsidRPr="00BB4CD9">
        <w:rPr>
          <w:color w:val="7F7F7F" w:themeColor="text1" w:themeTint="80"/>
        </w:rPr>
        <w:t>gulp.task('build', ['clean'], function() {</w:t>
      </w:r>
    </w:p>
    <w:p w14:paraId="290DD079" w14:textId="477931EB" w:rsidR="00BB4CD9" w:rsidRDefault="00BB4CD9" w:rsidP="00BB4CD9">
      <w:pPr>
        <w:pStyle w:val="LabStepCodeBlockLevel2"/>
      </w:pPr>
      <w:r>
        <w:t xml:space="preserve">  </w:t>
      </w:r>
      <w:r w:rsidRPr="00BB4CD9">
        <w:t>console.log("Running build task");</w:t>
      </w:r>
    </w:p>
    <w:p w14:paraId="54B52156" w14:textId="31D73300" w:rsidR="00BB4CD9" w:rsidRDefault="00BB4CD9" w:rsidP="00BB4CD9">
      <w:pPr>
        <w:pStyle w:val="LabStepCodeBlockLevel2"/>
      </w:pPr>
    </w:p>
    <w:p w14:paraId="27CC44BE" w14:textId="77777777" w:rsidR="00BB4CD9" w:rsidRDefault="00BB4CD9" w:rsidP="00BB4CD9">
      <w:pPr>
        <w:pStyle w:val="LabStepCodeBlockLevel2"/>
      </w:pPr>
    </w:p>
    <w:p w14:paraId="749692C2" w14:textId="0A1A4BFC" w:rsidR="00BB4CD9" w:rsidRPr="00BB4CD9" w:rsidRDefault="00BB4CD9" w:rsidP="00BB4CD9">
      <w:pPr>
        <w:pStyle w:val="LabStepCodeBlockLevel2"/>
        <w:rPr>
          <w:color w:val="7F7F7F" w:themeColor="text1" w:themeTint="80"/>
        </w:rPr>
      </w:pPr>
      <w:r w:rsidRPr="00BB4CD9">
        <w:rPr>
          <w:color w:val="7F7F7F" w:themeColor="text1" w:themeTint="80"/>
        </w:rPr>
        <w:t>});</w:t>
      </w:r>
    </w:p>
    <w:p w14:paraId="33CF92C7" w14:textId="23B396B9" w:rsidR="009461B9" w:rsidRDefault="00BB4CD9" w:rsidP="004D3E38">
      <w:pPr>
        <w:pStyle w:val="LabStepNumberedLevel2"/>
      </w:pPr>
      <w:r>
        <w:t xml:space="preserve">Underneath the call to </w:t>
      </w:r>
      <w:r w:rsidRPr="00BB4CD9">
        <w:rPr>
          <w:b/>
        </w:rPr>
        <w:t>console.log</w:t>
      </w:r>
      <w:r>
        <w:t xml:space="preserve"> add the following code to copy any html files in the </w:t>
      </w:r>
      <w:proofErr w:type="spellStart"/>
      <w:r w:rsidRPr="00BB4CD9">
        <w:rPr>
          <w:b/>
        </w:rPr>
        <w:t>src</w:t>
      </w:r>
      <w:proofErr w:type="spellEnd"/>
      <w:r>
        <w:t xml:space="preserve"> folder into the </w:t>
      </w:r>
      <w:proofErr w:type="spellStart"/>
      <w:r w:rsidRPr="00BB4CD9">
        <w:rPr>
          <w:b/>
        </w:rPr>
        <w:t>dist</w:t>
      </w:r>
      <w:proofErr w:type="spellEnd"/>
      <w:r>
        <w:t xml:space="preserve"> folder.</w:t>
      </w:r>
    </w:p>
    <w:p w14:paraId="7ADB8622" w14:textId="7AFA965B" w:rsidR="00BB4CD9" w:rsidRPr="00BB4CD9" w:rsidRDefault="00BB4CD9" w:rsidP="00BB4CD9">
      <w:pPr>
        <w:pStyle w:val="LabStepCodeBlockLevel2"/>
        <w:rPr>
          <w:color w:val="7F7F7F" w:themeColor="text1" w:themeTint="80"/>
        </w:rPr>
      </w:pPr>
      <w:r w:rsidRPr="00BB4CD9">
        <w:rPr>
          <w:color w:val="7F7F7F" w:themeColor="text1" w:themeTint="80"/>
        </w:rPr>
        <w:t>console.log("Running build task");</w:t>
      </w:r>
    </w:p>
    <w:p w14:paraId="52B5C50E" w14:textId="77777777" w:rsidR="00BB4CD9" w:rsidRDefault="00BB4CD9" w:rsidP="00BB4CD9">
      <w:pPr>
        <w:pStyle w:val="LabStepCodeBlockLevel2"/>
      </w:pPr>
    </w:p>
    <w:p w14:paraId="4698E26C" w14:textId="27CC2C10" w:rsidR="00BB4CD9" w:rsidRDefault="00BB4CD9" w:rsidP="00BB4CD9">
      <w:pPr>
        <w:pStyle w:val="LabStepCodeBlockLevel2"/>
      </w:pPr>
      <w:r>
        <w:t>gulp.src('src/**/*.html').pipe(gulp.dest('dist'));</w:t>
      </w:r>
    </w:p>
    <w:p w14:paraId="73453F6B" w14:textId="7BC3F8A0" w:rsidR="00BB4CD9" w:rsidRDefault="00BB4CD9" w:rsidP="00BB4CD9">
      <w:pPr>
        <w:pStyle w:val="LabStepNumberedLevel2"/>
      </w:pPr>
      <w:r>
        <w:t xml:space="preserve">Next, add the following code to copy any CSS files in the </w:t>
      </w:r>
      <w:proofErr w:type="spellStart"/>
      <w:r w:rsidRPr="00BB4CD9">
        <w:rPr>
          <w:b/>
        </w:rPr>
        <w:t>src</w:t>
      </w:r>
      <w:proofErr w:type="spellEnd"/>
      <w:r>
        <w:rPr>
          <w:b/>
        </w:rPr>
        <w:t>/</w:t>
      </w:r>
      <w:proofErr w:type="spellStart"/>
      <w:r>
        <w:rPr>
          <w:b/>
        </w:rPr>
        <w:t>css</w:t>
      </w:r>
      <w:proofErr w:type="spellEnd"/>
      <w:r>
        <w:t xml:space="preserve"> folder into the </w:t>
      </w:r>
      <w:proofErr w:type="spellStart"/>
      <w:r w:rsidRPr="00BB4CD9">
        <w:rPr>
          <w:b/>
        </w:rPr>
        <w:t>dist</w:t>
      </w:r>
      <w:proofErr w:type="spellEnd"/>
      <w:r>
        <w:rPr>
          <w:b/>
        </w:rPr>
        <w:t>/</w:t>
      </w:r>
      <w:proofErr w:type="spellStart"/>
      <w:r>
        <w:rPr>
          <w:b/>
        </w:rPr>
        <w:t>css</w:t>
      </w:r>
      <w:proofErr w:type="spellEnd"/>
      <w:r>
        <w:t xml:space="preserve"> folder.</w:t>
      </w:r>
    </w:p>
    <w:p w14:paraId="4E9CABB5" w14:textId="20D4C8C3" w:rsidR="00BB4CD9" w:rsidRDefault="00BB4CD9" w:rsidP="00BB4CD9">
      <w:pPr>
        <w:pStyle w:val="LabStepCodeBlockLevel2"/>
      </w:pPr>
      <w:r>
        <w:t>gulp.src('src/css/**/*.css').pipe(gulp.dest('dist/css'));</w:t>
      </w:r>
    </w:p>
    <w:p w14:paraId="7A0EC72F" w14:textId="73372C48" w:rsidR="00BB4CD9" w:rsidRDefault="00BB4CD9" w:rsidP="00BB4CD9">
      <w:pPr>
        <w:pStyle w:val="LabStepNumberedLevel2"/>
      </w:pPr>
      <w:r>
        <w:t xml:space="preserve">Next, add the following code to copy any PNG files in the </w:t>
      </w:r>
      <w:proofErr w:type="spellStart"/>
      <w:r w:rsidRPr="00BB4CD9">
        <w:rPr>
          <w:b/>
        </w:rPr>
        <w:t>src</w:t>
      </w:r>
      <w:proofErr w:type="spellEnd"/>
      <w:r>
        <w:rPr>
          <w:b/>
        </w:rPr>
        <w:t>/</w:t>
      </w:r>
      <w:proofErr w:type="spellStart"/>
      <w:r>
        <w:rPr>
          <w:b/>
        </w:rPr>
        <w:t>css</w:t>
      </w:r>
      <w:proofErr w:type="spellEnd"/>
      <w:r>
        <w:rPr>
          <w:b/>
        </w:rPr>
        <w:t>/</w:t>
      </w:r>
      <w:proofErr w:type="spellStart"/>
      <w:r>
        <w:rPr>
          <w:b/>
        </w:rPr>
        <w:t>img</w:t>
      </w:r>
      <w:proofErr w:type="spellEnd"/>
      <w:r>
        <w:t xml:space="preserve"> folder into the </w:t>
      </w:r>
      <w:proofErr w:type="spellStart"/>
      <w:r w:rsidRPr="00BB4CD9">
        <w:rPr>
          <w:b/>
        </w:rPr>
        <w:t>dist</w:t>
      </w:r>
      <w:proofErr w:type="spellEnd"/>
      <w:r>
        <w:rPr>
          <w:b/>
        </w:rPr>
        <w:t>/</w:t>
      </w:r>
      <w:proofErr w:type="spellStart"/>
      <w:r>
        <w:rPr>
          <w:b/>
        </w:rPr>
        <w:t>css</w:t>
      </w:r>
      <w:proofErr w:type="spellEnd"/>
      <w:r>
        <w:rPr>
          <w:b/>
        </w:rPr>
        <w:t>/</w:t>
      </w:r>
      <w:proofErr w:type="spellStart"/>
      <w:r>
        <w:rPr>
          <w:b/>
        </w:rPr>
        <w:t>img</w:t>
      </w:r>
      <w:proofErr w:type="spellEnd"/>
      <w:r>
        <w:t xml:space="preserve"> folder.</w:t>
      </w:r>
    </w:p>
    <w:p w14:paraId="6F102CC5" w14:textId="7311768F" w:rsidR="00BB4CD9" w:rsidRDefault="00BB4CD9" w:rsidP="00BB4CD9">
      <w:pPr>
        <w:pStyle w:val="LabStepCodeBlockLevel2"/>
      </w:pPr>
      <w:r>
        <w:t>gulp.src('src/css/img/**/*.png').pipe(gulp.dest('dist/css/img'));</w:t>
      </w:r>
    </w:p>
    <w:p w14:paraId="19A334D2" w14:textId="19B52616" w:rsidR="00BB4CD9" w:rsidRDefault="00BB4CD9" w:rsidP="00BB4CD9">
      <w:pPr>
        <w:pStyle w:val="LabStepNumberedLevel2"/>
      </w:pPr>
      <w:r>
        <w:t xml:space="preserve">Finally, add the following code to run the TypeScript compiler to generate the </w:t>
      </w:r>
      <w:r w:rsidRPr="00BB4CD9">
        <w:rPr>
          <w:b/>
        </w:rPr>
        <w:t>app.js</w:t>
      </w:r>
      <w:r>
        <w:t xml:space="preserve"> and </w:t>
      </w:r>
      <w:proofErr w:type="spellStart"/>
      <w:r w:rsidRPr="00BB4CD9">
        <w:rPr>
          <w:b/>
        </w:rPr>
        <w:t>app.js.map</w:t>
      </w:r>
      <w:proofErr w:type="spellEnd"/>
      <w:r>
        <w:t xml:space="preserve"> folder in the </w:t>
      </w:r>
      <w:proofErr w:type="spellStart"/>
      <w:r w:rsidRPr="00BB4CD9">
        <w:rPr>
          <w:b/>
        </w:rPr>
        <w:t>dist</w:t>
      </w:r>
      <w:proofErr w:type="spellEnd"/>
      <w:r>
        <w:t xml:space="preserve"> folder.</w:t>
      </w:r>
    </w:p>
    <w:p w14:paraId="5E97836C" w14:textId="4D3231FD" w:rsidR="00512969" w:rsidRDefault="00BB4CD9" w:rsidP="00512969">
      <w:pPr>
        <w:pStyle w:val="LabStepCodeBlockLevel2"/>
      </w:pPr>
      <w:r>
        <w:t>return</w:t>
      </w:r>
      <w:r w:rsidR="00512969">
        <w:t xml:space="preserve"> tsProject.src()</w:t>
      </w:r>
    </w:p>
    <w:p w14:paraId="7599A624" w14:textId="77777777" w:rsidR="00512969" w:rsidRDefault="00512969" w:rsidP="00512969">
      <w:pPr>
        <w:pStyle w:val="LabStepCodeBlockLevel2"/>
      </w:pPr>
      <w:r>
        <w:t xml:space="preserve">  .pipe(sourcemaps.init())</w:t>
      </w:r>
    </w:p>
    <w:p w14:paraId="2287A01A" w14:textId="77777777" w:rsidR="00512969" w:rsidRDefault="00512969" w:rsidP="00512969">
      <w:pPr>
        <w:pStyle w:val="LabStepCodeBlockLevel2"/>
      </w:pPr>
      <w:r>
        <w:t xml:space="preserve">  .pipe(tsProject())</w:t>
      </w:r>
    </w:p>
    <w:p w14:paraId="4815C403" w14:textId="77777777" w:rsidR="00512969" w:rsidRDefault="00512969" w:rsidP="00512969">
      <w:pPr>
        <w:pStyle w:val="LabStepCodeBlockLevel2"/>
      </w:pPr>
      <w:r>
        <w:t xml:space="preserve">  .pipe(sourcemaps.write('.', { sourceRoot: './', includeContent: false }))</w:t>
      </w:r>
    </w:p>
    <w:p w14:paraId="63BCE57C" w14:textId="060D7445" w:rsidR="00BB4CD9" w:rsidRDefault="00512969" w:rsidP="00512969">
      <w:pPr>
        <w:pStyle w:val="LabStepCodeBlockLevel2"/>
      </w:pPr>
      <w:r>
        <w:t xml:space="preserve">  .pipe(gulp.dest("."));</w:t>
      </w:r>
    </w:p>
    <w:p w14:paraId="0DCDB6BD" w14:textId="6525E1F4" w:rsidR="009461B9" w:rsidRDefault="00BB4CD9" w:rsidP="009461B9">
      <w:pPr>
        <w:pStyle w:val="LabStepNumberedLevel2"/>
      </w:pPr>
      <w:r>
        <w:t xml:space="preserve">At this point, the </w:t>
      </w:r>
      <w:r w:rsidRPr="00BB4CD9">
        <w:rPr>
          <w:b/>
        </w:rPr>
        <w:t>build</w:t>
      </w:r>
      <w:r>
        <w:t xml:space="preserve"> task you have written should match the following code listing</w:t>
      </w:r>
      <w:r w:rsidR="009461B9">
        <w:t>.</w:t>
      </w:r>
    </w:p>
    <w:p w14:paraId="2F568F82" w14:textId="77777777" w:rsidR="00512969" w:rsidRDefault="00512969" w:rsidP="00512969">
      <w:pPr>
        <w:pStyle w:val="LabStepCodeBlockLevel2"/>
      </w:pPr>
      <w:r>
        <w:t>gulp.task('build', ['clean'], function () {</w:t>
      </w:r>
    </w:p>
    <w:p w14:paraId="26CC3B2E" w14:textId="77777777" w:rsidR="00512969" w:rsidRDefault="00512969" w:rsidP="00512969">
      <w:pPr>
        <w:pStyle w:val="LabStepCodeBlockLevel2"/>
      </w:pPr>
      <w:r w:rsidRPr="00512969">
        <w:rPr>
          <w:color w:val="7F7F7F" w:themeColor="text1" w:themeTint="80"/>
        </w:rPr>
        <w:t xml:space="preserve">  console.log("Running build task");</w:t>
      </w:r>
    </w:p>
    <w:p w14:paraId="04072799" w14:textId="77777777" w:rsidR="00512969" w:rsidRDefault="00512969" w:rsidP="00512969">
      <w:pPr>
        <w:pStyle w:val="LabStepCodeBlockLevel2"/>
      </w:pPr>
    </w:p>
    <w:p w14:paraId="2186C62E" w14:textId="77777777" w:rsidR="00512969" w:rsidRDefault="00512969" w:rsidP="00512969">
      <w:pPr>
        <w:pStyle w:val="LabStepCodeBlockLevel2"/>
      </w:pPr>
      <w:r>
        <w:t xml:space="preserve">  gulp.src('src/**/*.html').pipe(gulp.dest('dist'));</w:t>
      </w:r>
    </w:p>
    <w:p w14:paraId="4A6D8746" w14:textId="77777777" w:rsidR="00512969" w:rsidRDefault="00512969" w:rsidP="00512969">
      <w:pPr>
        <w:pStyle w:val="LabStepCodeBlockLevel2"/>
      </w:pPr>
      <w:r>
        <w:t xml:space="preserve">  gulp.src('src/css/**/*.css').pipe(gulp.dest('dist/css'));</w:t>
      </w:r>
    </w:p>
    <w:p w14:paraId="66EB5F3B" w14:textId="77777777" w:rsidR="00512969" w:rsidRDefault="00512969" w:rsidP="00512969">
      <w:pPr>
        <w:pStyle w:val="LabStepCodeBlockLevel2"/>
      </w:pPr>
      <w:r>
        <w:t xml:space="preserve">  gulp.src('src/css/img/**/*.png').pipe(gulp.dest('dist/css/img'));</w:t>
      </w:r>
    </w:p>
    <w:p w14:paraId="6EB15803" w14:textId="77777777" w:rsidR="00512969" w:rsidRDefault="00512969" w:rsidP="00512969">
      <w:pPr>
        <w:pStyle w:val="LabStepCodeBlockLevel2"/>
      </w:pPr>
    </w:p>
    <w:p w14:paraId="248A556A" w14:textId="77777777" w:rsidR="00512969" w:rsidRDefault="00512969" w:rsidP="00512969">
      <w:pPr>
        <w:pStyle w:val="LabStepCodeBlockLevel2"/>
      </w:pPr>
      <w:r>
        <w:t xml:space="preserve">  return tsProject.src()</w:t>
      </w:r>
    </w:p>
    <w:p w14:paraId="69FB93C1" w14:textId="77777777" w:rsidR="00512969" w:rsidRDefault="00512969" w:rsidP="00512969">
      <w:pPr>
        <w:pStyle w:val="LabStepCodeBlockLevel2"/>
      </w:pPr>
      <w:r>
        <w:t xml:space="preserve">    .pipe(sourcemaps.init())</w:t>
      </w:r>
    </w:p>
    <w:p w14:paraId="7360418E" w14:textId="77777777" w:rsidR="00512969" w:rsidRDefault="00512969" w:rsidP="00512969">
      <w:pPr>
        <w:pStyle w:val="LabStepCodeBlockLevel2"/>
      </w:pPr>
      <w:r>
        <w:t xml:space="preserve">    .pipe(tsProject())</w:t>
      </w:r>
    </w:p>
    <w:p w14:paraId="4EBFDABF" w14:textId="77777777" w:rsidR="00512969" w:rsidRDefault="00512969" w:rsidP="00512969">
      <w:pPr>
        <w:pStyle w:val="LabStepCodeBlockLevel2"/>
      </w:pPr>
      <w:r>
        <w:t xml:space="preserve">    .pipe(sourcemaps.write('.', { sourceRoot: './', includeContent: false }))</w:t>
      </w:r>
    </w:p>
    <w:p w14:paraId="3137BC76" w14:textId="77777777" w:rsidR="00512969" w:rsidRDefault="00512969" w:rsidP="00512969">
      <w:pPr>
        <w:pStyle w:val="LabStepCodeBlockLevel2"/>
      </w:pPr>
      <w:r>
        <w:t xml:space="preserve">    .pipe(gulp.dest("."));</w:t>
      </w:r>
    </w:p>
    <w:p w14:paraId="4245C3FF" w14:textId="77777777" w:rsidR="00512969" w:rsidRDefault="00512969" w:rsidP="00512969">
      <w:pPr>
        <w:pStyle w:val="LabStepCodeBlockLevel2"/>
      </w:pPr>
    </w:p>
    <w:p w14:paraId="1F134D52" w14:textId="097CF245" w:rsidR="009461B9" w:rsidRDefault="00512969" w:rsidP="00512969">
      <w:pPr>
        <w:pStyle w:val="LabStepCodeBlockLevel2"/>
      </w:pPr>
      <w:r>
        <w:t>});</w:t>
      </w:r>
    </w:p>
    <w:p w14:paraId="1AF9300B" w14:textId="504A52CD" w:rsidR="00BB4CD9" w:rsidRDefault="00BB4CD9" w:rsidP="009461B9">
      <w:pPr>
        <w:pStyle w:val="LabStepNumberedLevel2"/>
      </w:pPr>
      <w:r>
        <w:t xml:space="preserve">Save your changes to </w:t>
      </w:r>
      <w:r w:rsidRPr="00201FF7">
        <w:rPr>
          <w:b/>
        </w:rPr>
        <w:t>gulpfile.js</w:t>
      </w:r>
      <w:r>
        <w:t>.</w:t>
      </w:r>
    </w:p>
    <w:p w14:paraId="7D868EF0" w14:textId="0C2D790D" w:rsidR="00201FF7" w:rsidRDefault="00201FF7" w:rsidP="00201FF7">
      <w:pPr>
        <w:pStyle w:val="LabStepNumberedLevel2"/>
      </w:pPr>
      <w:r>
        <w:lastRenderedPageBreak/>
        <w:t xml:space="preserve">Test out the new </w:t>
      </w:r>
      <w:r>
        <w:rPr>
          <w:b/>
        </w:rPr>
        <w:t>build</w:t>
      </w:r>
      <w:r>
        <w:t xml:space="preserve"> task by executing the following command from the Integrated Terminal.</w:t>
      </w:r>
    </w:p>
    <w:p w14:paraId="2E2697A8" w14:textId="1366EF61" w:rsidR="00201FF7" w:rsidRDefault="00201FF7" w:rsidP="00201FF7">
      <w:pPr>
        <w:pStyle w:val="LabStepCodeBlockLevel2"/>
      </w:pPr>
      <w:r>
        <w:t>gulp build</w:t>
      </w:r>
    </w:p>
    <w:p w14:paraId="085185FA" w14:textId="1966F25F" w:rsidR="00201FF7" w:rsidRDefault="00201FF7" w:rsidP="00201FF7">
      <w:pPr>
        <w:pStyle w:val="LabStepNumberedLevel2"/>
      </w:pPr>
      <w:r>
        <w:t xml:space="preserve">You should be able to verify that the </w:t>
      </w:r>
      <w:proofErr w:type="spellStart"/>
      <w:r w:rsidRPr="008C25B8">
        <w:rPr>
          <w:b/>
        </w:rPr>
        <w:t>dist</w:t>
      </w:r>
      <w:proofErr w:type="spellEnd"/>
      <w:r>
        <w:t xml:space="preserve"> folder has been built out with all the files needed for distribution.</w:t>
      </w:r>
    </w:p>
    <w:p w14:paraId="1D6CEDEC" w14:textId="1049D509" w:rsidR="00512969" w:rsidRDefault="00512969" w:rsidP="00512969">
      <w:pPr>
        <w:pStyle w:val="LabStepScreenshotLevel2"/>
      </w:pPr>
      <w:r>
        <w:drawing>
          <wp:inline distT="0" distB="0" distL="0" distR="0" wp14:anchorId="5453573E" wp14:editId="47D02C5C">
            <wp:extent cx="992777" cy="1163838"/>
            <wp:effectExtent l="19050" t="19050" r="17145" b="177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98937" cy="1171059"/>
                    </a:xfrm>
                    <a:prstGeom prst="rect">
                      <a:avLst/>
                    </a:prstGeom>
                    <a:noFill/>
                    <a:ln>
                      <a:solidFill>
                        <a:schemeClr val="tx1"/>
                      </a:solidFill>
                    </a:ln>
                  </pic:spPr>
                </pic:pic>
              </a:graphicData>
            </a:graphic>
          </wp:inline>
        </w:drawing>
      </w:r>
    </w:p>
    <w:p w14:paraId="5F81E11B" w14:textId="56A8811B" w:rsidR="00201FF7" w:rsidRDefault="00201FF7" w:rsidP="00201FF7">
      <w:pPr>
        <w:pStyle w:val="LabExerciseCallout"/>
      </w:pPr>
      <w:r>
        <w:t xml:space="preserve">Once again, it's time to test out your application so you can verify that the </w:t>
      </w:r>
      <w:r w:rsidRPr="00201FF7">
        <w:rPr>
          <w:b/>
        </w:rPr>
        <w:t>build</w:t>
      </w:r>
      <w:r>
        <w:t xml:space="preserve"> task has correctly generated all the files that are required in the </w:t>
      </w:r>
      <w:proofErr w:type="spellStart"/>
      <w:r w:rsidRPr="00201FF7">
        <w:rPr>
          <w:b/>
        </w:rPr>
        <w:t>dist</w:t>
      </w:r>
      <w:proofErr w:type="spellEnd"/>
      <w:r>
        <w:t xml:space="preserve"> folder of the project. However, you will not start as you did in previous steps using the </w:t>
      </w:r>
      <w:r w:rsidRPr="00201FF7">
        <w:rPr>
          <w:b/>
        </w:rPr>
        <w:t>browser-sync</w:t>
      </w:r>
      <w:r>
        <w:t xml:space="preserve"> command from the command line. Instead, you will create a new gulp task named </w:t>
      </w:r>
      <w:r w:rsidRPr="00201FF7">
        <w:rPr>
          <w:b/>
        </w:rPr>
        <w:t>start</w:t>
      </w:r>
      <w:r>
        <w:t xml:space="preserve"> and you will implement this task to start up the web server provided by browser-sync in an automated fashion.</w:t>
      </w:r>
    </w:p>
    <w:p w14:paraId="3D106E27" w14:textId="772C3FAF" w:rsidR="004D3E38" w:rsidRDefault="004D3E38" w:rsidP="004D3E38">
      <w:pPr>
        <w:pStyle w:val="LabStepNumbered"/>
      </w:pPr>
      <w:r>
        <w:t xml:space="preserve">Create </w:t>
      </w:r>
      <w:r w:rsidR="00201FF7">
        <w:t xml:space="preserve">a new gulp task named </w:t>
      </w:r>
      <w:r w:rsidRPr="00512969">
        <w:rPr>
          <w:b/>
        </w:rPr>
        <w:t>start</w:t>
      </w:r>
      <w:r>
        <w:t xml:space="preserve"> </w:t>
      </w:r>
      <w:r w:rsidR="00201FF7">
        <w:t xml:space="preserve">to </w:t>
      </w:r>
      <w:r w:rsidR="00512969">
        <w:t xml:space="preserve">start up a </w:t>
      </w:r>
      <w:r w:rsidR="00201FF7">
        <w:t xml:space="preserve">browser-sync web server </w:t>
      </w:r>
      <w:r w:rsidR="00512969">
        <w:t xml:space="preserve">session </w:t>
      </w:r>
      <w:r w:rsidR="00201FF7">
        <w:t>and launch the browser.</w:t>
      </w:r>
    </w:p>
    <w:p w14:paraId="68E3C57A" w14:textId="456B8EC9" w:rsidR="004D3E38" w:rsidRDefault="004D3E38" w:rsidP="00201FF7">
      <w:pPr>
        <w:pStyle w:val="LabStepNumberedLevel2"/>
      </w:pPr>
      <w:r>
        <w:t xml:space="preserve">Add </w:t>
      </w:r>
      <w:r w:rsidR="00201FF7">
        <w:t xml:space="preserve">a line at the top of </w:t>
      </w:r>
      <w:r w:rsidR="00201FF7" w:rsidRPr="00201FF7">
        <w:rPr>
          <w:b/>
        </w:rPr>
        <w:t>gulpfile.js</w:t>
      </w:r>
      <w:r w:rsidR="00201FF7">
        <w:t xml:space="preserve"> to create a variable named </w:t>
      </w:r>
      <w:proofErr w:type="spellStart"/>
      <w:r w:rsidR="00201FF7" w:rsidRPr="00201FF7">
        <w:rPr>
          <w:b/>
        </w:rPr>
        <w:t>browserSync</w:t>
      </w:r>
      <w:proofErr w:type="spellEnd"/>
      <w:r w:rsidR="00201FF7" w:rsidRPr="00201FF7">
        <w:t xml:space="preserve"> </w:t>
      </w:r>
      <w:r w:rsidR="00201FF7">
        <w:t xml:space="preserve">and initialize it using </w:t>
      </w:r>
      <w:r w:rsidR="00201FF7" w:rsidRPr="00201FF7">
        <w:rPr>
          <w:b/>
        </w:rPr>
        <w:t>require('browser-sync')</w:t>
      </w:r>
      <w:r w:rsidR="00201FF7">
        <w:t>.</w:t>
      </w:r>
    </w:p>
    <w:p w14:paraId="50C9C636" w14:textId="77777777" w:rsidR="00512969" w:rsidRPr="00512969" w:rsidRDefault="00512969" w:rsidP="00512969">
      <w:pPr>
        <w:pStyle w:val="LabStepCodeBlockLevel2"/>
        <w:rPr>
          <w:color w:val="7F7F7F" w:themeColor="text1" w:themeTint="80"/>
        </w:rPr>
      </w:pPr>
      <w:r w:rsidRPr="00512969">
        <w:rPr>
          <w:color w:val="7F7F7F" w:themeColor="text1" w:themeTint="80"/>
        </w:rPr>
        <w:t>var gulp = require('gulp');</w:t>
      </w:r>
    </w:p>
    <w:p w14:paraId="67C5F2A3" w14:textId="77777777" w:rsidR="00512969" w:rsidRPr="00512969" w:rsidRDefault="00512969" w:rsidP="00512969">
      <w:pPr>
        <w:pStyle w:val="LabStepCodeBlockLevel2"/>
        <w:rPr>
          <w:color w:val="7F7F7F" w:themeColor="text1" w:themeTint="80"/>
        </w:rPr>
      </w:pPr>
      <w:r w:rsidRPr="00512969">
        <w:rPr>
          <w:color w:val="7F7F7F" w:themeColor="text1" w:themeTint="80"/>
        </w:rPr>
        <w:t>var clean = require('gulp-clean');</w:t>
      </w:r>
    </w:p>
    <w:p w14:paraId="2FFA3C12" w14:textId="77777777" w:rsidR="00512969" w:rsidRPr="00512969" w:rsidRDefault="00512969" w:rsidP="00512969">
      <w:pPr>
        <w:pStyle w:val="LabStepCodeBlockLevel2"/>
        <w:rPr>
          <w:color w:val="7F7F7F" w:themeColor="text1" w:themeTint="80"/>
        </w:rPr>
      </w:pPr>
      <w:r w:rsidRPr="00512969">
        <w:rPr>
          <w:color w:val="7F7F7F" w:themeColor="text1" w:themeTint="80"/>
        </w:rPr>
        <w:t>var ts = require("gulp-typescript");</w:t>
      </w:r>
    </w:p>
    <w:p w14:paraId="2DDF44C0" w14:textId="77777777" w:rsidR="00512969" w:rsidRPr="00512969" w:rsidRDefault="00512969" w:rsidP="00512969">
      <w:pPr>
        <w:pStyle w:val="LabStepCodeBlockLevel2"/>
        <w:rPr>
          <w:color w:val="7F7F7F" w:themeColor="text1" w:themeTint="80"/>
        </w:rPr>
      </w:pPr>
      <w:r w:rsidRPr="00512969">
        <w:rPr>
          <w:color w:val="7F7F7F" w:themeColor="text1" w:themeTint="80"/>
        </w:rPr>
        <w:t>var tsProject = ts.createProject("tsconfig.json");</w:t>
      </w:r>
    </w:p>
    <w:p w14:paraId="695D34CB" w14:textId="77777777" w:rsidR="00512969" w:rsidRPr="00512969" w:rsidRDefault="00512969" w:rsidP="00512969">
      <w:pPr>
        <w:pStyle w:val="LabStepCodeBlockLevel2"/>
        <w:rPr>
          <w:color w:val="7F7F7F" w:themeColor="text1" w:themeTint="80"/>
        </w:rPr>
      </w:pPr>
      <w:r w:rsidRPr="00512969">
        <w:rPr>
          <w:color w:val="7F7F7F" w:themeColor="text1" w:themeTint="80"/>
        </w:rPr>
        <w:t>var sourcemaps = require('gulp-sourcemaps');</w:t>
      </w:r>
    </w:p>
    <w:p w14:paraId="0570356F" w14:textId="4E5043E5" w:rsidR="004D3E38" w:rsidRDefault="004D3E38" w:rsidP="004D3E38">
      <w:pPr>
        <w:pStyle w:val="LabStepCodeBlockLevel2"/>
      </w:pPr>
      <w:r>
        <w:t>var browserSync = require('browser-sync');</w:t>
      </w:r>
    </w:p>
    <w:p w14:paraId="783BEE08" w14:textId="1C36EC33" w:rsidR="00334FC1" w:rsidRDefault="00334FC1" w:rsidP="00334FC1">
      <w:pPr>
        <w:pStyle w:val="LabExerciseCallout"/>
      </w:pPr>
      <w:r>
        <w:t xml:space="preserve">Note that you are not required to install a new npm package. That's because all the required gulp integration support was added when you installed the original package named </w:t>
      </w:r>
      <w:r w:rsidRPr="00334FC1">
        <w:rPr>
          <w:b/>
        </w:rPr>
        <w:t>browser-sync</w:t>
      </w:r>
      <w:r>
        <w:t xml:space="preserve">. You can say that </w:t>
      </w:r>
      <w:r w:rsidRPr="00334FC1">
        <w:rPr>
          <w:b/>
        </w:rPr>
        <w:t>browser-sync</w:t>
      </w:r>
      <w:r>
        <w:t xml:space="preserve"> package is a gulp-friendly utility.</w:t>
      </w:r>
    </w:p>
    <w:p w14:paraId="0AE4A12A" w14:textId="4D3714DE" w:rsidR="004D3E38" w:rsidRDefault="00334FC1" w:rsidP="004D3E38">
      <w:pPr>
        <w:pStyle w:val="LabStepNumberedLevel2"/>
      </w:pPr>
      <w:r>
        <w:t xml:space="preserve">At the bottom of </w:t>
      </w:r>
      <w:r w:rsidRPr="00334FC1">
        <w:rPr>
          <w:b/>
        </w:rPr>
        <w:t>gulpfile.js</w:t>
      </w:r>
      <w:r>
        <w:t xml:space="preserve">, create a new gulp task named </w:t>
      </w:r>
      <w:r w:rsidRPr="00334FC1">
        <w:rPr>
          <w:b/>
        </w:rPr>
        <w:t>start</w:t>
      </w:r>
      <w:r>
        <w:t xml:space="preserve"> which has a dependency on the </w:t>
      </w:r>
      <w:r w:rsidRPr="00334FC1">
        <w:rPr>
          <w:b/>
        </w:rPr>
        <w:t>build</w:t>
      </w:r>
      <w:r>
        <w:t xml:space="preserve"> task. Also add a call to </w:t>
      </w:r>
      <w:r w:rsidRPr="00334FC1">
        <w:rPr>
          <w:b/>
        </w:rPr>
        <w:t>console.log</w:t>
      </w:r>
      <w:r>
        <w:t xml:space="preserve"> to log to the console whenever this task is executed.</w:t>
      </w:r>
    </w:p>
    <w:p w14:paraId="5B2CF3F5" w14:textId="77777777" w:rsidR="0041634B" w:rsidRDefault="0041634B" w:rsidP="0041634B">
      <w:pPr>
        <w:pStyle w:val="LabStepCodeBlockLevel2"/>
      </w:pPr>
      <w:r>
        <w:t>gulp.task('start', ['build'], function() {</w:t>
      </w:r>
    </w:p>
    <w:p w14:paraId="6697D328" w14:textId="77777777" w:rsidR="0041634B" w:rsidRDefault="0041634B" w:rsidP="0041634B">
      <w:pPr>
        <w:pStyle w:val="LabStepCodeBlockLevel2"/>
      </w:pPr>
      <w:r>
        <w:t xml:space="preserve">  console.log("Running start  task");</w:t>
      </w:r>
    </w:p>
    <w:p w14:paraId="793E59CE" w14:textId="77777777" w:rsidR="00334FC1" w:rsidRDefault="00334FC1" w:rsidP="0041634B">
      <w:pPr>
        <w:pStyle w:val="LabStepCodeBlockLevel2"/>
      </w:pPr>
    </w:p>
    <w:p w14:paraId="5360133C" w14:textId="03E4BD49" w:rsidR="0041634B" w:rsidRDefault="0041634B" w:rsidP="0041634B">
      <w:pPr>
        <w:pStyle w:val="LabStepCodeBlockLevel2"/>
      </w:pPr>
      <w:r>
        <w:t>})</w:t>
      </w:r>
    </w:p>
    <w:p w14:paraId="1DDDA94F" w14:textId="21334847" w:rsidR="00334FC1" w:rsidRDefault="00334FC1" w:rsidP="00334FC1">
      <w:pPr>
        <w:pStyle w:val="LabStepNumberedLevel2"/>
      </w:pPr>
      <w:r>
        <w:t xml:space="preserve">Implement the </w:t>
      </w:r>
      <w:r w:rsidRPr="00334FC1">
        <w:rPr>
          <w:b/>
        </w:rPr>
        <w:t>start</w:t>
      </w:r>
      <w:r>
        <w:t xml:space="preserve"> task with a call to </w:t>
      </w:r>
      <w:proofErr w:type="spellStart"/>
      <w:r w:rsidRPr="00334FC1">
        <w:rPr>
          <w:b/>
        </w:rPr>
        <w:t>browserSync.init</w:t>
      </w:r>
      <w:proofErr w:type="spellEnd"/>
      <w:r>
        <w:t xml:space="preserve"> as shown in the following code listing.</w:t>
      </w:r>
    </w:p>
    <w:p w14:paraId="5BB4F578" w14:textId="77777777" w:rsidR="00334FC1" w:rsidRPr="00334FC1" w:rsidRDefault="00334FC1" w:rsidP="00334FC1">
      <w:pPr>
        <w:pStyle w:val="LabStepCodeBlockLevel2"/>
        <w:rPr>
          <w:color w:val="7F7F7F" w:themeColor="text1" w:themeTint="80"/>
        </w:rPr>
      </w:pPr>
      <w:r w:rsidRPr="00334FC1">
        <w:rPr>
          <w:color w:val="7F7F7F" w:themeColor="text1" w:themeTint="80"/>
        </w:rPr>
        <w:t>gulp.task('start', ['build'], function() {</w:t>
      </w:r>
    </w:p>
    <w:p w14:paraId="4839D828" w14:textId="77777777" w:rsidR="00334FC1" w:rsidRPr="00334FC1" w:rsidRDefault="00334FC1" w:rsidP="00334FC1">
      <w:pPr>
        <w:pStyle w:val="LabStepCodeBlockLevel2"/>
        <w:rPr>
          <w:color w:val="7F7F7F" w:themeColor="text1" w:themeTint="80"/>
        </w:rPr>
      </w:pPr>
      <w:r w:rsidRPr="00334FC1">
        <w:rPr>
          <w:color w:val="7F7F7F" w:themeColor="text1" w:themeTint="80"/>
        </w:rPr>
        <w:t xml:space="preserve">  console.log("Running start  task");</w:t>
      </w:r>
    </w:p>
    <w:p w14:paraId="6E264F05" w14:textId="77777777" w:rsidR="00334FC1" w:rsidRDefault="00334FC1" w:rsidP="00334FC1">
      <w:pPr>
        <w:pStyle w:val="LabStepCodeBlockLevel2"/>
      </w:pPr>
      <w:r>
        <w:t xml:space="preserve">  return browserSync.init( {server: {baseDir: 'dist'} } );</w:t>
      </w:r>
    </w:p>
    <w:p w14:paraId="4EB26083" w14:textId="77777777" w:rsidR="00334FC1" w:rsidRPr="00334FC1" w:rsidRDefault="00334FC1" w:rsidP="00334FC1">
      <w:pPr>
        <w:pStyle w:val="LabStepCodeBlockLevel2"/>
        <w:rPr>
          <w:color w:val="7F7F7F" w:themeColor="text1" w:themeTint="80"/>
        </w:rPr>
      </w:pPr>
      <w:r w:rsidRPr="00334FC1">
        <w:rPr>
          <w:color w:val="7F7F7F" w:themeColor="text1" w:themeTint="80"/>
        </w:rPr>
        <w:t>})</w:t>
      </w:r>
    </w:p>
    <w:p w14:paraId="05E9427D" w14:textId="0AF127BB" w:rsidR="00334FC1" w:rsidRDefault="00334FC1" w:rsidP="00334FC1">
      <w:pPr>
        <w:pStyle w:val="LabStepNumberedLevel2"/>
      </w:pPr>
      <w:r>
        <w:t xml:space="preserve">Save your changes to </w:t>
      </w:r>
      <w:r w:rsidRPr="00334FC1">
        <w:rPr>
          <w:b/>
        </w:rPr>
        <w:t>gulpfile.js</w:t>
      </w:r>
      <w:r>
        <w:t>.</w:t>
      </w:r>
    </w:p>
    <w:p w14:paraId="711C8550" w14:textId="68BE495A" w:rsidR="00334FC1" w:rsidRDefault="00334FC1" w:rsidP="00334FC1">
      <w:pPr>
        <w:pStyle w:val="LabStepNumberedLevel2"/>
      </w:pPr>
      <w:r>
        <w:t xml:space="preserve">Test out the new </w:t>
      </w:r>
      <w:r>
        <w:rPr>
          <w:b/>
        </w:rPr>
        <w:t xml:space="preserve">start </w:t>
      </w:r>
      <w:r>
        <w:t>task by executing the following command from the Integrated Terminal.</w:t>
      </w:r>
    </w:p>
    <w:p w14:paraId="6E333D07" w14:textId="1CABFFC0" w:rsidR="00334FC1" w:rsidRDefault="00334FC1" w:rsidP="00334FC1">
      <w:pPr>
        <w:pStyle w:val="LabStepCodeBlockLevel2"/>
      </w:pPr>
      <w:r>
        <w:t>gulp start</w:t>
      </w:r>
    </w:p>
    <w:p w14:paraId="3EB93632" w14:textId="2B422C5E" w:rsidR="00334FC1" w:rsidRDefault="00334FC1" w:rsidP="00334FC1">
      <w:pPr>
        <w:pStyle w:val="LabStepNumberedLevel2"/>
      </w:pPr>
      <w:r>
        <w:t>You should be able to verify that running this task starts the web server and launches the browse to load the application.</w:t>
      </w:r>
    </w:p>
    <w:p w14:paraId="419E1392" w14:textId="1547350E" w:rsidR="004D3E38" w:rsidRDefault="004D3E38" w:rsidP="004D3E38">
      <w:pPr>
        <w:pStyle w:val="LabStepNumbered"/>
      </w:pPr>
      <w:r>
        <w:t xml:space="preserve">Create </w:t>
      </w:r>
      <w:r w:rsidR="005B0D22">
        <w:t xml:space="preserve">a new gulp task named </w:t>
      </w:r>
      <w:r w:rsidR="005B0D22" w:rsidRPr="005B0D22">
        <w:rPr>
          <w:b/>
        </w:rPr>
        <w:t>refresh</w:t>
      </w:r>
      <w:r w:rsidR="005B0D22">
        <w:t xml:space="preserve"> and implement this task to refresh the browser during a debugging session.</w:t>
      </w:r>
    </w:p>
    <w:p w14:paraId="67CB1E58" w14:textId="5650D3F3" w:rsidR="005B0D22" w:rsidRDefault="005B0D22" w:rsidP="005B0D22">
      <w:pPr>
        <w:pStyle w:val="LabStepNumberedLevel2"/>
      </w:pPr>
      <w:r>
        <w:t xml:space="preserve">At the bottom of </w:t>
      </w:r>
      <w:r w:rsidRPr="005B0D22">
        <w:rPr>
          <w:b/>
        </w:rPr>
        <w:t>gulpfile.js</w:t>
      </w:r>
      <w:r>
        <w:t xml:space="preserve">, create a new task named </w:t>
      </w:r>
      <w:r w:rsidRPr="005B0D22">
        <w:rPr>
          <w:b/>
        </w:rPr>
        <w:t>refresh</w:t>
      </w:r>
      <w:r>
        <w:t xml:space="preserve"> with a dependency on the </w:t>
      </w:r>
      <w:r w:rsidRPr="005B0D22">
        <w:rPr>
          <w:b/>
        </w:rPr>
        <w:t>build</w:t>
      </w:r>
      <w:r>
        <w:t xml:space="preserve"> task. Implement this task using the following code.</w:t>
      </w:r>
    </w:p>
    <w:p w14:paraId="44850195" w14:textId="77777777" w:rsidR="0041634B" w:rsidRDefault="0041634B" w:rsidP="0041634B">
      <w:pPr>
        <w:pStyle w:val="LabStepCodeBlockLevel2"/>
      </w:pPr>
      <w:r>
        <w:t>gulp.task('refresh', ['build'], function(){</w:t>
      </w:r>
    </w:p>
    <w:p w14:paraId="3D9A7E01" w14:textId="77777777" w:rsidR="0041634B" w:rsidRDefault="0041634B" w:rsidP="0041634B">
      <w:pPr>
        <w:pStyle w:val="LabStepCodeBlockLevel2"/>
      </w:pPr>
      <w:r>
        <w:t xml:space="preserve">  console.log("Running refresh task");</w:t>
      </w:r>
    </w:p>
    <w:p w14:paraId="6AE0D423" w14:textId="77777777" w:rsidR="0041634B" w:rsidRDefault="0041634B" w:rsidP="0041634B">
      <w:pPr>
        <w:pStyle w:val="LabStepCodeBlockLevel2"/>
      </w:pPr>
      <w:r>
        <w:t xml:space="preserve">  return browserSync.reload();</w:t>
      </w:r>
    </w:p>
    <w:p w14:paraId="4E373282" w14:textId="50E7708D" w:rsidR="0041634B" w:rsidRDefault="0041634B" w:rsidP="0041634B">
      <w:pPr>
        <w:pStyle w:val="LabStepCodeBlockLevel2"/>
      </w:pPr>
      <w:r>
        <w:t>})</w:t>
      </w:r>
    </w:p>
    <w:p w14:paraId="62E322CE" w14:textId="136A8AFD" w:rsidR="005B0D22" w:rsidRDefault="005B0D22" w:rsidP="005B0D22">
      <w:pPr>
        <w:pStyle w:val="LabStepNumbered"/>
      </w:pPr>
      <w:r>
        <w:lastRenderedPageBreak/>
        <w:t xml:space="preserve">Create a new gulp task named </w:t>
      </w:r>
      <w:r>
        <w:rPr>
          <w:b/>
        </w:rPr>
        <w:t>serve</w:t>
      </w:r>
      <w:r>
        <w:t xml:space="preserve"> to start a debugging session with a file watch and automatic refreshing capabilities.</w:t>
      </w:r>
    </w:p>
    <w:p w14:paraId="3EBB191F" w14:textId="254BAFBD" w:rsidR="005B0D22" w:rsidRDefault="005B0D22" w:rsidP="005B0D22">
      <w:pPr>
        <w:pStyle w:val="LabStepNumberedLevel2"/>
      </w:pPr>
      <w:r>
        <w:t xml:space="preserve">At the bottom of </w:t>
      </w:r>
      <w:r w:rsidRPr="005B0D22">
        <w:rPr>
          <w:b/>
        </w:rPr>
        <w:t>gulpfile.js</w:t>
      </w:r>
      <w:r>
        <w:t xml:space="preserve">, create a new task named </w:t>
      </w:r>
      <w:r>
        <w:rPr>
          <w:b/>
        </w:rPr>
        <w:t>serve</w:t>
      </w:r>
      <w:r>
        <w:t xml:space="preserve"> with a dependency on the </w:t>
      </w:r>
      <w:r>
        <w:rPr>
          <w:b/>
        </w:rPr>
        <w:t>start</w:t>
      </w:r>
      <w:r>
        <w:t xml:space="preserve"> task. Implement this task using the following code.</w:t>
      </w:r>
    </w:p>
    <w:p w14:paraId="39B80055" w14:textId="77777777" w:rsidR="0041634B" w:rsidRDefault="0041634B" w:rsidP="0041634B">
      <w:pPr>
        <w:pStyle w:val="LabStepCodeBlockLevel2"/>
      </w:pPr>
      <w:r>
        <w:t>gulp.task('serve', ['start'], function() {</w:t>
      </w:r>
    </w:p>
    <w:p w14:paraId="62F185C8" w14:textId="3D2220DD" w:rsidR="0041634B" w:rsidRDefault="0041634B" w:rsidP="0041634B">
      <w:pPr>
        <w:pStyle w:val="LabStepCodeBlockLevel2"/>
      </w:pPr>
      <w:r>
        <w:t xml:space="preserve">  console.log("Running </w:t>
      </w:r>
      <w:r w:rsidR="008C25B8">
        <w:t xml:space="preserve">serve </w:t>
      </w:r>
      <w:r>
        <w:t>task");</w:t>
      </w:r>
    </w:p>
    <w:p w14:paraId="66A63FBE" w14:textId="77777777" w:rsidR="0041634B" w:rsidRDefault="0041634B" w:rsidP="0041634B">
      <w:pPr>
        <w:pStyle w:val="LabStepCodeBlockLevel2"/>
      </w:pPr>
      <w:r>
        <w:t xml:space="preserve">  gulp.watch("src/**/*", ['refresh']);</w:t>
      </w:r>
    </w:p>
    <w:p w14:paraId="12E8400E" w14:textId="77777777" w:rsidR="0041634B" w:rsidRDefault="0041634B" w:rsidP="0041634B">
      <w:pPr>
        <w:pStyle w:val="LabStepCodeBlockLevel2"/>
      </w:pPr>
    </w:p>
    <w:p w14:paraId="1AB9F8CF" w14:textId="72EE1F5E" w:rsidR="00D230AC" w:rsidRDefault="0041634B" w:rsidP="0041634B">
      <w:pPr>
        <w:pStyle w:val="LabStepCodeBlockLevel2"/>
      </w:pPr>
      <w:r>
        <w:t>});</w:t>
      </w:r>
    </w:p>
    <w:p w14:paraId="54A37DB2" w14:textId="77777777" w:rsidR="005B0D22" w:rsidRDefault="005B0D22" w:rsidP="005B0D22">
      <w:pPr>
        <w:pStyle w:val="LabStepNumberedLevel2"/>
      </w:pPr>
      <w:r>
        <w:t xml:space="preserve">Save your changes to </w:t>
      </w:r>
      <w:r w:rsidRPr="005B0D22">
        <w:rPr>
          <w:b/>
        </w:rPr>
        <w:t>gulpfile.js</w:t>
      </w:r>
      <w:r>
        <w:t>.</w:t>
      </w:r>
    </w:p>
    <w:p w14:paraId="0E50F273" w14:textId="125F17F2" w:rsidR="005B0D22" w:rsidRDefault="005B0D22" w:rsidP="005B0D22">
      <w:pPr>
        <w:pStyle w:val="LabStepNumberedLevel2"/>
      </w:pPr>
      <w:r>
        <w:t xml:space="preserve">Test out the new </w:t>
      </w:r>
      <w:r>
        <w:rPr>
          <w:b/>
        </w:rPr>
        <w:t>serve</w:t>
      </w:r>
      <w:r>
        <w:t xml:space="preserve"> task by executing the following command from the Integrated Terminal.</w:t>
      </w:r>
    </w:p>
    <w:p w14:paraId="5271DA00" w14:textId="45ED7FBB" w:rsidR="005B0D22" w:rsidRDefault="005B0D22" w:rsidP="005B0D22">
      <w:pPr>
        <w:pStyle w:val="LabStepCodeBlockLevel2"/>
      </w:pPr>
      <w:r>
        <w:t>gulp serve</w:t>
      </w:r>
    </w:p>
    <w:p w14:paraId="5298CA8A" w14:textId="7F352346" w:rsidR="00FD2E5B" w:rsidRDefault="00FD2E5B" w:rsidP="00FD2E5B">
      <w:pPr>
        <w:pStyle w:val="LabStepNumberedLevel2"/>
      </w:pPr>
      <w:r>
        <w:t xml:space="preserve">The application should launch in the browser and allow you to test it as you did before. However, now you should be able to make updates to source files such as </w:t>
      </w:r>
      <w:r w:rsidRPr="00FD2E5B">
        <w:rPr>
          <w:b/>
        </w:rPr>
        <w:t>index.html</w:t>
      </w:r>
      <w:r>
        <w:t xml:space="preserve">, </w:t>
      </w:r>
      <w:r w:rsidRPr="00FD2E5B">
        <w:rPr>
          <w:b/>
        </w:rPr>
        <w:t>app.css</w:t>
      </w:r>
      <w:r>
        <w:t xml:space="preserve"> and </w:t>
      </w:r>
      <w:proofErr w:type="spellStart"/>
      <w:r w:rsidRPr="00FD2E5B">
        <w:rPr>
          <w:b/>
        </w:rPr>
        <w:t>app.ts</w:t>
      </w:r>
      <w:proofErr w:type="spellEnd"/>
      <w:r>
        <w:t xml:space="preserve"> and when you save your changes, the project should automatically run the build task and then refresh the browser.</w:t>
      </w:r>
    </w:p>
    <w:p w14:paraId="34973708" w14:textId="0F21C3E7" w:rsidR="003A165A" w:rsidRDefault="003A165A" w:rsidP="003A165A">
      <w:pPr>
        <w:pStyle w:val="LabStepScreenshotLevel2"/>
      </w:pPr>
      <w:r>
        <w:drawing>
          <wp:inline distT="0" distB="0" distL="0" distR="0" wp14:anchorId="047A265E" wp14:editId="4FB293D9">
            <wp:extent cx="4165410" cy="1208315"/>
            <wp:effectExtent l="19050" t="19050" r="26035"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67865" cy="1238035"/>
                    </a:xfrm>
                    <a:prstGeom prst="rect">
                      <a:avLst/>
                    </a:prstGeom>
                    <a:noFill/>
                    <a:ln>
                      <a:solidFill>
                        <a:schemeClr val="tx1">
                          <a:lumMod val="50000"/>
                          <a:lumOff val="50000"/>
                        </a:schemeClr>
                      </a:solidFill>
                    </a:ln>
                  </pic:spPr>
                </pic:pic>
              </a:graphicData>
            </a:graphic>
          </wp:inline>
        </w:drawing>
      </w:r>
    </w:p>
    <w:p w14:paraId="17EF60C8" w14:textId="663EE22A" w:rsidR="005B0D22" w:rsidRPr="003A69CF" w:rsidRDefault="005B0D22" w:rsidP="00FD2E5B">
      <w:pPr>
        <w:pStyle w:val="LabExerciseCallout"/>
      </w:pPr>
      <w:r>
        <w:t xml:space="preserve">You </w:t>
      </w:r>
      <w:r w:rsidR="00601661">
        <w:t xml:space="preserve">have just spent the last three exercises working with </w:t>
      </w:r>
      <w:r w:rsidR="00601661" w:rsidRPr="00601661">
        <w:rPr>
          <w:b/>
        </w:rPr>
        <w:t>project1</w:t>
      </w:r>
      <w:r w:rsidR="00601661">
        <w:t xml:space="preserve"> and learning how to use utilities such as </w:t>
      </w:r>
      <w:proofErr w:type="spellStart"/>
      <w:r w:rsidR="00601661" w:rsidRPr="00601661">
        <w:rPr>
          <w:b/>
        </w:rPr>
        <w:t>npm</w:t>
      </w:r>
      <w:proofErr w:type="spellEnd"/>
      <w:r w:rsidR="00601661">
        <w:t xml:space="preserve">, </w:t>
      </w:r>
      <w:proofErr w:type="spellStart"/>
      <w:r w:rsidR="00601661" w:rsidRPr="00601661">
        <w:rPr>
          <w:b/>
        </w:rPr>
        <w:t>tsc</w:t>
      </w:r>
      <w:proofErr w:type="spellEnd"/>
      <w:r w:rsidR="00601661">
        <w:t xml:space="preserve"> and </w:t>
      </w:r>
      <w:r w:rsidR="00601661" w:rsidRPr="00601661">
        <w:rPr>
          <w:b/>
        </w:rPr>
        <w:t>gulp</w:t>
      </w:r>
      <w:r w:rsidR="00601661">
        <w:t xml:space="preserve">. In the next exercise, you will move on to begin working a new project named </w:t>
      </w:r>
      <w:r w:rsidR="00601661" w:rsidRPr="00601661">
        <w:rPr>
          <w:b/>
        </w:rPr>
        <w:t>project2</w:t>
      </w:r>
      <w:r w:rsidR="00601661">
        <w:t xml:space="preserve"> so you can begin learning how to use the </w:t>
      </w:r>
      <w:r w:rsidR="00601661" w:rsidRPr="00601661">
        <w:rPr>
          <w:b/>
        </w:rPr>
        <w:t>webpack</w:t>
      </w:r>
      <w:r w:rsidR="00601661">
        <w:t xml:space="preserve"> utility. As you will see, working with </w:t>
      </w:r>
      <w:r w:rsidR="00601661" w:rsidRPr="00601661">
        <w:rPr>
          <w:b/>
        </w:rPr>
        <w:t>webpack</w:t>
      </w:r>
      <w:r w:rsidR="00601661">
        <w:t xml:space="preserve"> changes fundamentally changes the way that you structure and test your project.</w:t>
      </w:r>
    </w:p>
    <w:p w14:paraId="7F24AFF0" w14:textId="322CFAC3" w:rsidR="00AC5483" w:rsidRPr="00AB0146" w:rsidRDefault="00AC5483" w:rsidP="00AC5483">
      <w:pPr>
        <w:pStyle w:val="Heading3"/>
      </w:pPr>
      <w:r>
        <w:t xml:space="preserve">Exercise 4: Using </w:t>
      </w:r>
      <w:proofErr w:type="spellStart"/>
      <w:r>
        <w:t>WebPack</w:t>
      </w:r>
      <w:proofErr w:type="spellEnd"/>
      <w:r>
        <w:t xml:space="preserve"> to </w:t>
      </w:r>
      <w:r w:rsidR="00C74E9F">
        <w:t>Bundle Your P</w:t>
      </w:r>
      <w:r>
        <w:t>roject Files</w:t>
      </w:r>
      <w:r w:rsidR="008972FC">
        <w:t xml:space="preserve"> for Distribution</w:t>
      </w:r>
    </w:p>
    <w:p w14:paraId="3D7E8EE3" w14:textId="6D429988" w:rsidR="00AC5483" w:rsidRDefault="0078769D" w:rsidP="00AC5483">
      <w:pPr>
        <w:pStyle w:val="LabExerciseLeadIn"/>
      </w:pPr>
      <w:r>
        <w:t>In this exercise</w:t>
      </w:r>
      <w:r w:rsidR="00FF1276">
        <w:t>,</w:t>
      </w:r>
      <w:r>
        <w:t xml:space="preserve"> you will begin </w:t>
      </w:r>
      <w:r w:rsidR="00794DB2">
        <w:t xml:space="preserve">your work </w:t>
      </w:r>
      <w:r w:rsidR="003A165A">
        <w:t xml:space="preserve">by copying </w:t>
      </w:r>
      <w:r>
        <w:t xml:space="preserve">a simple folder that contains an HTML files, a CSS file and three TypeScript files. </w:t>
      </w:r>
      <w:r w:rsidR="003A165A">
        <w:t xml:space="preserve">You will then use </w:t>
      </w:r>
      <w:r w:rsidRPr="003A165A">
        <w:rPr>
          <w:b/>
        </w:rPr>
        <w:t>npm</w:t>
      </w:r>
      <w:r>
        <w:t xml:space="preserve"> to initialize the folder as a </w:t>
      </w:r>
      <w:r w:rsidR="00C02FF2">
        <w:t>Node.js</w:t>
      </w:r>
      <w:r>
        <w:t xml:space="preserve"> project and </w:t>
      </w:r>
      <w:r w:rsidR="003A165A">
        <w:t xml:space="preserve">then you will learn to use </w:t>
      </w:r>
      <w:r w:rsidRPr="003A165A">
        <w:rPr>
          <w:b/>
        </w:rPr>
        <w:t>webpack</w:t>
      </w:r>
      <w:r>
        <w:t xml:space="preserve"> </w:t>
      </w:r>
      <w:r w:rsidR="003A165A">
        <w:t>to compile the project's TypeScript files in</w:t>
      </w:r>
      <w:r w:rsidR="00AE4047">
        <w:t>to</w:t>
      </w:r>
      <w:r w:rsidR="003A165A">
        <w:t xml:space="preserve"> </w:t>
      </w:r>
      <w:r w:rsidR="00AE4047">
        <w:t xml:space="preserve"> single bundle</w:t>
      </w:r>
      <w:r w:rsidR="003A165A">
        <w:t xml:space="preserve"> for distribution</w:t>
      </w:r>
      <w:r>
        <w:t xml:space="preserve">. </w:t>
      </w:r>
      <w:r w:rsidR="003A165A">
        <w:t xml:space="preserve">Along the way, you will also learn to install </w:t>
      </w:r>
      <w:r>
        <w:t xml:space="preserve">the </w:t>
      </w:r>
      <w:r w:rsidRPr="003A165A">
        <w:rPr>
          <w:b/>
        </w:rPr>
        <w:t>webpack-dev-server</w:t>
      </w:r>
      <w:r>
        <w:t xml:space="preserve"> package </w:t>
      </w:r>
      <w:r w:rsidR="003A165A">
        <w:t xml:space="preserve">and to configure </w:t>
      </w:r>
      <w:r>
        <w:t>its developer-oriented features which make it possible to test and debug your project</w:t>
      </w:r>
      <w:r w:rsidR="003A165A">
        <w:t>'s code</w:t>
      </w:r>
      <w:r>
        <w:t xml:space="preserve"> using the browser.</w:t>
      </w:r>
    </w:p>
    <w:p w14:paraId="2AC1DCD5" w14:textId="771EC05F" w:rsidR="00485403" w:rsidRDefault="00485403" w:rsidP="00485403">
      <w:pPr>
        <w:pStyle w:val="LabStepNumbered"/>
        <w:numPr>
          <w:ilvl w:val="0"/>
          <w:numId w:val="32"/>
        </w:numPr>
      </w:pPr>
      <w:r>
        <w:t xml:space="preserve">Inspect the project starter files in the folder named </w:t>
      </w:r>
      <w:r>
        <w:rPr>
          <w:b/>
        </w:rPr>
        <w:t>project2</w:t>
      </w:r>
      <w:r>
        <w:t>.</w:t>
      </w:r>
    </w:p>
    <w:p w14:paraId="6A419F28" w14:textId="2E459893" w:rsidR="00485403" w:rsidRDefault="00485403" w:rsidP="00485403">
      <w:pPr>
        <w:pStyle w:val="LabStepNumberedLevel2"/>
      </w:pPr>
      <w:r>
        <w:t xml:space="preserve">Using Windows Explorer, open the folder at </w:t>
      </w:r>
      <w:r w:rsidRPr="00826C25">
        <w:rPr>
          <w:b/>
        </w:rPr>
        <w:t>c:\Student\Modules\</w:t>
      </w:r>
      <w:r w:rsidR="00585CC0">
        <w:rPr>
          <w:b/>
        </w:rPr>
        <w:t>02_NodeJS</w:t>
      </w:r>
      <w:r w:rsidRPr="00826C25">
        <w:rPr>
          <w:b/>
        </w:rPr>
        <w:t>\Lab\</w:t>
      </w:r>
      <w:r>
        <w:rPr>
          <w:b/>
        </w:rPr>
        <w:t>StarterFiles\project2</w:t>
      </w:r>
      <w:r>
        <w:t>.</w:t>
      </w:r>
    </w:p>
    <w:p w14:paraId="70669F99" w14:textId="4C986EA7" w:rsidR="003A165A" w:rsidRDefault="00485403" w:rsidP="00485403">
      <w:pPr>
        <w:pStyle w:val="LabStepNumberedLevel2"/>
      </w:pPr>
      <w:r>
        <w:t xml:space="preserve">Make a copy of the </w:t>
      </w:r>
      <w:r w:rsidRPr="003A165A">
        <w:rPr>
          <w:b/>
        </w:rPr>
        <w:t>project2</w:t>
      </w:r>
      <w:r>
        <w:t xml:space="preserve"> folder outside the </w:t>
      </w:r>
      <w:proofErr w:type="spellStart"/>
      <w:r w:rsidRPr="00485403">
        <w:rPr>
          <w:b/>
        </w:rPr>
        <w:t>StarterFiles</w:t>
      </w:r>
      <w:proofErr w:type="spellEnd"/>
      <w:r>
        <w:t xml:space="preserve"> project</w:t>
      </w:r>
      <w:r w:rsidR="003A165A">
        <w:t xml:space="preserve"> at the following path.</w:t>
      </w:r>
    </w:p>
    <w:p w14:paraId="7283C22E" w14:textId="40BC7FF0" w:rsidR="00485403" w:rsidRDefault="00485403" w:rsidP="003A165A">
      <w:pPr>
        <w:pStyle w:val="LabStepCodeBlockLevel2"/>
      </w:pPr>
      <w:r w:rsidRPr="00826C25">
        <w:t>c</w:t>
      </w:r>
      <w:r>
        <w:t>:\Student\Modules\</w:t>
      </w:r>
      <w:r w:rsidR="00585CC0">
        <w:t>02_NodeJS</w:t>
      </w:r>
      <w:r>
        <w:t>\Lab\project2</w:t>
      </w:r>
    </w:p>
    <w:p w14:paraId="5239F0D4" w14:textId="00341E7B" w:rsidR="00485403" w:rsidRDefault="003A165A" w:rsidP="00485403">
      <w:pPr>
        <w:pStyle w:val="LabStepNumberedLevel2"/>
      </w:pPr>
      <w:r>
        <w:t xml:space="preserve">Using Windows Explorer, </w:t>
      </w:r>
      <w:r w:rsidR="00485403">
        <w:t xml:space="preserve">look inside the </w:t>
      </w:r>
      <w:proofErr w:type="spellStart"/>
      <w:r w:rsidR="00485403">
        <w:rPr>
          <w:b/>
        </w:rPr>
        <w:t>src</w:t>
      </w:r>
      <w:proofErr w:type="spellEnd"/>
      <w:r w:rsidR="00485403">
        <w:rPr>
          <w:b/>
        </w:rPr>
        <w:t xml:space="preserve"> </w:t>
      </w:r>
      <w:r w:rsidR="00F03324">
        <w:t>folder and</w:t>
      </w:r>
      <w:r w:rsidR="00485403">
        <w:t xml:space="preserve"> you will find an</w:t>
      </w:r>
      <w:r w:rsidR="00F03324">
        <w:t xml:space="preserve"> HTML file named</w:t>
      </w:r>
      <w:r w:rsidR="00485403">
        <w:t xml:space="preserve"> </w:t>
      </w:r>
      <w:r w:rsidR="00485403" w:rsidRPr="009569AC">
        <w:rPr>
          <w:b/>
        </w:rPr>
        <w:t>index.html</w:t>
      </w:r>
      <w:r w:rsidR="00965D85">
        <w:t xml:space="preserve"> and an icon file named </w:t>
      </w:r>
      <w:r w:rsidR="00965D85" w:rsidRPr="00965D85">
        <w:rPr>
          <w:b/>
        </w:rPr>
        <w:t>favicon.ico</w:t>
      </w:r>
      <w:r w:rsidR="00F03324">
        <w:t xml:space="preserve">. The </w:t>
      </w:r>
      <w:proofErr w:type="spellStart"/>
      <w:r w:rsidR="00F03324" w:rsidRPr="00F03324">
        <w:rPr>
          <w:b/>
        </w:rPr>
        <w:t>src</w:t>
      </w:r>
      <w:proofErr w:type="spellEnd"/>
      <w:r w:rsidR="00F03324">
        <w:t xml:space="preserve"> folder also contains a child folder named </w:t>
      </w:r>
      <w:proofErr w:type="spellStart"/>
      <w:r w:rsidR="00F03324" w:rsidRPr="009569AC">
        <w:rPr>
          <w:b/>
        </w:rPr>
        <w:t>css</w:t>
      </w:r>
      <w:proofErr w:type="spellEnd"/>
      <w:r w:rsidR="00F03324">
        <w:t xml:space="preserve"> which contains a CSS file named </w:t>
      </w:r>
      <w:r w:rsidR="00F03324" w:rsidRPr="009569AC">
        <w:rPr>
          <w:b/>
        </w:rPr>
        <w:t>app.css</w:t>
      </w:r>
      <w:r w:rsidR="00F03324">
        <w:t xml:space="preserve">. The </w:t>
      </w:r>
      <w:proofErr w:type="spellStart"/>
      <w:r w:rsidR="00F03324" w:rsidRPr="00F03324">
        <w:rPr>
          <w:b/>
        </w:rPr>
        <w:t>css</w:t>
      </w:r>
      <w:proofErr w:type="spellEnd"/>
      <w:r w:rsidR="00F03324">
        <w:t xml:space="preserve"> folder also contains child folder named </w:t>
      </w:r>
      <w:proofErr w:type="spellStart"/>
      <w:r w:rsidR="00F03324" w:rsidRPr="009569AC">
        <w:rPr>
          <w:b/>
        </w:rPr>
        <w:t>img</w:t>
      </w:r>
      <w:proofErr w:type="spellEnd"/>
      <w:r w:rsidR="00F03324">
        <w:t xml:space="preserve"> that contains an image file named </w:t>
      </w:r>
      <w:r w:rsidR="00F03324" w:rsidRPr="009569AC">
        <w:rPr>
          <w:b/>
        </w:rPr>
        <w:t>AppIcon.png</w:t>
      </w:r>
      <w:r w:rsidR="00F03324">
        <w:t>.</w:t>
      </w:r>
    </w:p>
    <w:p w14:paraId="13D8C57E" w14:textId="48F7DAB1" w:rsidR="00485403" w:rsidRDefault="00965D85" w:rsidP="00485403">
      <w:pPr>
        <w:pStyle w:val="LabStepScreenshotLevel2"/>
      </w:pPr>
      <w:r>
        <w:drawing>
          <wp:inline distT="0" distB="0" distL="0" distR="0" wp14:anchorId="1CEAA26C" wp14:editId="3B7BD2B4">
            <wp:extent cx="4007768" cy="1175657"/>
            <wp:effectExtent l="19050" t="19050" r="1206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41538" cy="1185563"/>
                    </a:xfrm>
                    <a:prstGeom prst="rect">
                      <a:avLst/>
                    </a:prstGeom>
                    <a:noFill/>
                    <a:ln>
                      <a:solidFill>
                        <a:schemeClr val="tx1"/>
                      </a:solidFill>
                    </a:ln>
                  </pic:spPr>
                </pic:pic>
              </a:graphicData>
            </a:graphic>
          </wp:inline>
        </w:drawing>
      </w:r>
    </w:p>
    <w:p w14:paraId="2C4BD9C4" w14:textId="766F4250" w:rsidR="0078769D" w:rsidRDefault="00F03324" w:rsidP="0078769D">
      <w:pPr>
        <w:pStyle w:val="LabStepNumberedLevel2"/>
      </w:pPr>
      <w:r>
        <w:lastRenderedPageBreak/>
        <w:t>L</w:t>
      </w:r>
      <w:r w:rsidR="0078769D">
        <w:t xml:space="preserve">ook </w:t>
      </w:r>
      <w:r w:rsidR="00B2668A">
        <w:t>in</w:t>
      </w:r>
      <w:r w:rsidR="0078769D">
        <w:t xml:space="preserve"> the </w:t>
      </w:r>
      <w:r w:rsidR="0078769D" w:rsidRPr="0078769D">
        <w:rPr>
          <w:b/>
        </w:rPr>
        <w:t>scripts</w:t>
      </w:r>
      <w:r w:rsidR="0078769D">
        <w:t xml:space="preserve"> folder</w:t>
      </w:r>
      <w:r>
        <w:t xml:space="preserve"> and </w:t>
      </w:r>
      <w:r w:rsidR="00B2668A">
        <w:t xml:space="preserve">you </w:t>
      </w:r>
      <w:r>
        <w:t xml:space="preserve">should </w:t>
      </w:r>
      <w:r w:rsidR="00B2668A">
        <w:t xml:space="preserve">see three TypeScript source files named </w:t>
      </w:r>
      <w:proofErr w:type="spellStart"/>
      <w:r w:rsidR="00B2668A" w:rsidRPr="00B2668A">
        <w:rPr>
          <w:b/>
        </w:rPr>
        <w:t>app.ts</w:t>
      </w:r>
      <w:proofErr w:type="spellEnd"/>
      <w:r w:rsidR="00B2668A">
        <w:t xml:space="preserve">, </w:t>
      </w:r>
      <w:proofErr w:type="spellStart"/>
      <w:r w:rsidR="00B2668A" w:rsidRPr="00B2668A">
        <w:rPr>
          <w:b/>
        </w:rPr>
        <w:t>quote.ts</w:t>
      </w:r>
      <w:proofErr w:type="spellEnd"/>
      <w:r w:rsidR="00B2668A">
        <w:t xml:space="preserve"> and </w:t>
      </w:r>
      <w:r w:rsidR="00B2668A" w:rsidRPr="00B2668A">
        <w:rPr>
          <w:b/>
        </w:rPr>
        <w:t>quote-</w:t>
      </w:r>
      <w:proofErr w:type="spellStart"/>
      <w:r w:rsidR="00B2668A" w:rsidRPr="00B2668A">
        <w:rPr>
          <w:b/>
        </w:rPr>
        <w:t>manager.ts</w:t>
      </w:r>
      <w:proofErr w:type="spellEnd"/>
      <w:r w:rsidR="00B2668A">
        <w:t>.</w:t>
      </w:r>
    </w:p>
    <w:p w14:paraId="41646210" w14:textId="1B80C29A" w:rsidR="0078769D" w:rsidRDefault="00B06B38" w:rsidP="0078769D">
      <w:pPr>
        <w:pStyle w:val="LabStepScreenshotLevel2"/>
      </w:pPr>
      <w:r>
        <w:drawing>
          <wp:inline distT="0" distB="0" distL="0" distR="0" wp14:anchorId="5387F4D7" wp14:editId="000F3BDC">
            <wp:extent cx="2847703" cy="664738"/>
            <wp:effectExtent l="19050" t="19050" r="10160"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69963" cy="669934"/>
                    </a:xfrm>
                    <a:prstGeom prst="rect">
                      <a:avLst/>
                    </a:prstGeom>
                    <a:noFill/>
                    <a:ln>
                      <a:solidFill>
                        <a:schemeClr val="tx1">
                          <a:lumMod val="50000"/>
                          <a:lumOff val="50000"/>
                        </a:schemeClr>
                      </a:solidFill>
                    </a:ln>
                  </pic:spPr>
                </pic:pic>
              </a:graphicData>
            </a:graphic>
          </wp:inline>
        </w:drawing>
      </w:r>
    </w:p>
    <w:p w14:paraId="34A56C53" w14:textId="05933588" w:rsidR="00B2668A" w:rsidRDefault="00B2668A" w:rsidP="00B2668A">
      <w:pPr>
        <w:pStyle w:val="LabExerciseCallout"/>
      </w:pPr>
      <w:r>
        <w:t xml:space="preserve">Note that </w:t>
      </w:r>
      <w:r w:rsidRPr="00B2668A">
        <w:rPr>
          <w:b/>
        </w:rPr>
        <w:t>project2</w:t>
      </w:r>
      <w:r>
        <w:t xml:space="preserve"> uses the exact same TypeScript code that you </w:t>
      </w:r>
      <w:r w:rsidR="00F03324">
        <w:t xml:space="preserve">worked with in </w:t>
      </w:r>
      <w:r w:rsidRPr="00B2668A">
        <w:rPr>
          <w:b/>
        </w:rPr>
        <w:t>project1</w:t>
      </w:r>
      <w:r>
        <w:t xml:space="preserve">. The only difference is that the TypeScript code in </w:t>
      </w:r>
      <w:r w:rsidRPr="00B2668A">
        <w:rPr>
          <w:b/>
        </w:rPr>
        <w:t>project1</w:t>
      </w:r>
      <w:r>
        <w:t xml:space="preserve"> lived inside a single TypeScript file named </w:t>
      </w:r>
      <w:proofErr w:type="spellStart"/>
      <w:r w:rsidRPr="00B2668A">
        <w:rPr>
          <w:b/>
        </w:rPr>
        <w:t>app.ts</w:t>
      </w:r>
      <w:proofErr w:type="spellEnd"/>
      <w:r>
        <w:t xml:space="preserve">. </w:t>
      </w:r>
      <w:r w:rsidR="00F03324">
        <w:t xml:space="preserve">The </w:t>
      </w:r>
      <w:r w:rsidR="00B06B38">
        <w:t xml:space="preserve">new project named </w:t>
      </w:r>
      <w:r w:rsidRPr="00F03324">
        <w:rPr>
          <w:b/>
        </w:rPr>
        <w:t>project2</w:t>
      </w:r>
      <w:r>
        <w:t xml:space="preserve"> contains the </w:t>
      </w:r>
      <w:r w:rsidR="00B06B38">
        <w:t xml:space="preserve">exact </w:t>
      </w:r>
      <w:r>
        <w:t xml:space="preserve">same code </w:t>
      </w:r>
      <w:r w:rsidR="00B06B38">
        <w:t xml:space="preserve">except </w:t>
      </w:r>
      <w:r w:rsidR="00F03324">
        <w:t xml:space="preserve">that </w:t>
      </w:r>
      <w:r w:rsidR="00B06B38">
        <w:t xml:space="preserve">it's </w:t>
      </w:r>
      <w:r>
        <w:t xml:space="preserve">spread across three TypeScript source files </w:t>
      </w:r>
      <w:r w:rsidR="00F03324">
        <w:t xml:space="preserve">written </w:t>
      </w:r>
      <w:r>
        <w:t xml:space="preserve">to run inside an environment that supports </w:t>
      </w:r>
      <w:r w:rsidR="00B06B38">
        <w:t xml:space="preserve">dynamic </w:t>
      </w:r>
      <w:r>
        <w:t>module loading.</w:t>
      </w:r>
    </w:p>
    <w:p w14:paraId="0C7B62E1" w14:textId="0DEF0F16" w:rsidR="00485403" w:rsidRDefault="00485403" w:rsidP="00485403">
      <w:pPr>
        <w:pStyle w:val="LabStepNumbered"/>
      </w:pPr>
      <w:r>
        <w:t xml:space="preserve">Open the </w:t>
      </w:r>
      <w:r w:rsidRPr="00053841">
        <w:rPr>
          <w:b/>
        </w:rPr>
        <w:t>project</w:t>
      </w:r>
      <w:r w:rsidR="00053841" w:rsidRPr="00053841">
        <w:rPr>
          <w:b/>
        </w:rPr>
        <w:t>2</w:t>
      </w:r>
      <w:r>
        <w:t xml:space="preserve"> folder with Visual Studio Code.</w:t>
      </w:r>
    </w:p>
    <w:p w14:paraId="441DB089" w14:textId="4F9EA51C" w:rsidR="00485403" w:rsidRDefault="00053841" w:rsidP="00485403">
      <w:pPr>
        <w:pStyle w:val="LabStepNumberedLevel2"/>
      </w:pPr>
      <w:r>
        <w:t>Launch Visual Studio Code.</w:t>
      </w:r>
    </w:p>
    <w:p w14:paraId="1430F5E5" w14:textId="6EF42D8D" w:rsidR="00053841" w:rsidRDefault="00053841" w:rsidP="00485403">
      <w:pPr>
        <w:pStyle w:val="LabStepNumberedLevel2"/>
      </w:pPr>
      <w:r>
        <w:t xml:space="preserve">Use the </w:t>
      </w:r>
      <w:r w:rsidRPr="00053841">
        <w:rPr>
          <w:b/>
        </w:rPr>
        <w:t>File &gt; Open Folder</w:t>
      </w:r>
      <w:r>
        <w:t xml:space="preserve"> command to open the project at the following path.</w:t>
      </w:r>
    </w:p>
    <w:p w14:paraId="6601A965" w14:textId="7AEB72B1" w:rsidR="00902D2B" w:rsidRDefault="00902D2B" w:rsidP="00902D2B">
      <w:pPr>
        <w:pStyle w:val="LabStepCodeBlockLevel2"/>
      </w:pPr>
      <w:r w:rsidRPr="00902D2B">
        <w:t>c:\Student\Mo</w:t>
      </w:r>
      <w:r>
        <w:t>dules\</w:t>
      </w:r>
      <w:r w:rsidR="00585CC0">
        <w:t>02_NodeJS</w:t>
      </w:r>
      <w:r>
        <w:t>\Lab</w:t>
      </w:r>
      <w:r w:rsidRPr="00902D2B">
        <w:t>\project2</w:t>
      </w:r>
    </w:p>
    <w:p w14:paraId="62FD7A26" w14:textId="5655CEFF" w:rsidR="00902D2B" w:rsidRDefault="00AF2790" w:rsidP="00902D2B">
      <w:pPr>
        <w:pStyle w:val="LabStepNumberedLevel2"/>
      </w:pPr>
      <w:r>
        <w:t>Examine the structure of the folder and files within the project.</w:t>
      </w:r>
    </w:p>
    <w:p w14:paraId="34F2FAA2" w14:textId="59B92BF3" w:rsidR="00AF2790" w:rsidRDefault="00965D85" w:rsidP="00AF2790">
      <w:pPr>
        <w:pStyle w:val="LabStepScreenshotLevel2"/>
      </w:pPr>
      <w:r>
        <w:drawing>
          <wp:inline distT="0" distB="0" distL="0" distR="0" wp14:anchorId="013C9174" wp14:editId="4A1EA5A9">
            <wp:extent cx="1098575" cy="1449977"/>
            <wp:effectExtent l="19050" t="19050" r="25400" b="171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06052" cy="1459846"/>
                    </a:xfrm>
                    <a:prstGeom prst="rect">
                      <a:avLst/>
                    </a:prstGeom>
                    <a:noFill/>
                    <a:ln>
                      <a:solidFill>
                        <a:schemeClr val="tx1"/>
                      </a:solidFill>
                    </a:ln>
                  </pic:spPr>
                </pic:pic>
              </a:graphicData>
            </a:graphic>
          </wp:inline>
        </w:drawing>
      </w:r>
    </w:p>
    <w:p w14:paraId="2711AB61" w14:textId="7EA40B75" w:rsidR="00B2668A" w:rsidRDefault="00F03324" w:rsidP="00AF2790">
      <w:pPr>
        <w:pStyle w:val="LabStepNumbered"/>
      </w:pPr>
      <w:r>
        <w:t xml:space="preserve">Take a moment to review </w:t>
      </w:r>
      <w:r w:rsidR="00B2668A">
        <w:t>the code inside the three TypeScript source files.</w:t>
      </w:r>
    </w:p>
    <w:p w14:paraId="61DE0BE2" w14:textId="24B01318" w:rsidR="00B2668A" w:rsidRDefault="00F03324" w:rsidP="00B2668A">
      <w:pPr>
        <w:pStyle w:val="LabStepNumberedLevel2"/>
      </w:pPr>
      <w:r>
        <w:t xml:space="preserve">Open </w:t>
      </w:r>
      <w:proofErr w:type="spellStart"/>
      <w:r w:rsidR="00B2668A" w:rsidRPr="00B2668A">
        <w:rPr>
          <w:b/>
        </w:rPr>
        <w:t>quote.ts</w:t>
      </w:r>
      <w:proofErr w:type="spellEnd"/>
      <w:r>
        <w:t xml:space="preserve"> and examine the code inside</w:t>
      </w:r>
      <w:r w:rsidR="00B2668A">
        <w:t>.</w:t>
      </w:r>
      <w:r>
        <w:t xml:space="preserve"> This file contains a single TypeScript class named </w:t>
      </w:r>
      <w:r w:rsidRPr="00F03324">
        <w:rPr>
          <w:b/>
        </w:rPr>
        <w:t>Quote</w:t>
      </w:r>
      <w:r>
        <w:t>.</w:t>
      </w:r>
    </w:p>
    <w:p w14:paraId="5C24D976" w14:textId="77777777" w:rsidR="00B2668A" w:rsidRDefault="00B2668A" w:rsidP="00B2668A">
      <w:pPr>
        <w:pStyle w:val="LabStepCodeBlockLevel2"/>
      </w:pPr>
      <w:r>
        <w:t>export class Quote {</w:t>
      </w:r>
    </w:p>
    <w:p w14:paraId="0CB778FC" w14:textId="77777777" w:rsidR="00B2668A" w:rsidRDefault="00B2668A" w:rsidP="00B2668A">
      <w:pPr>
        <w:pStyle w:val="LabStepCodeBlockLevel2"/>
      </w:pPr>
      <w:r>
        <w:t xml:space="preserve">    value: string;</w:t>
      </w:r>
    </w:p>
    <w:p w14:paraId="75A90B59" w14:textId="55F7C38C" w:rsidR="00B2668A" w:rsidRDefault="00B2668A" w:rsidP="00B2668A">
      <w:pPr>
        <w:pStyle w:val="LabStepCodeBlockLevel2"/>
      </w:pPr>
      <w:r>
        <w:t xml:space="preserve">    author: string;</w:t>
      </w:r>
    </w:p>
    <w:p w14:paraId="71255130" w14:textId="77777777" w:rsidR="00B2668A" w:rsidRDefault="00B2668A" w:rsidP="00B2668A">
      <w:pPr>
        <w:pStyle w:val="LabStepCodeBlockLevel2"/>
      </w:pPr>
      <w:r>
        <w:t xml:space="preserve">    constructor(value: string, author: string){</w:t>
      </w:r>
    </w:p>
    <w:p w14:paraId="3FA88204" w14:textId="77777777" w:rsidR="00B2668A" w:rsidRDefault="00B2668A" w:rsidP="00B2668A">
      <w:pPr>
        <w:pStyle w:val="LabStepCodeBlockLevel2"/>
      </w:pPr>
      <w:r>
        <w:t xml:space="preserve">        this.value = value;</w:t>
      </w:r>
    </w:p>
    <w:p w14:paraId="3E90BCBA" w14:textId="77777777" w:rsidR="00B2668A" w:rsidRDefault="00B2668A" w:rsidP="00B2668A">
      <w:pPr>
        <w:pStyle w:val="LabStepCodeBlockLevel2"/>
      </w:pPr>
      <w:r>
        <w:t xml:space="preserve">        this.author = author;</w:t>
      </w:r>
    </w:p>
    <w:p w14:paraId="51A50D47" w14:textId="77777777" w:rsidR="00B2668A" w:rsidRDefault="00B2668A" w:rsidP="00B2668A">
      <w:pPr>
        <w:pStyle w:val="LabStepCodeBlockLevel2"/>
      </w:pPr>
      <w:r>
        <w:t xml:space="preserve">    }</w:t>
      </w:r>
    </w:p>
    <w:p w14:paraId="504B9398" w14:textId="43FB313D" w:rsidR="00B2668A" w:rsidRDefault="00B2668A" w:rsidP="00B2668A">
      <w:pPr>
        <w:pStyle w:val="LabStepCodeBlockLevel2"/>
      </w:pPr>
      <w:r>
        <w:t>}</w:t>
      </w:r>
    </w:p>
    <w:p w14:paraId="3F3E6196" w14:textId="0DC41139" w:rsidR="00B2668A" w:rsidRDefault="00E06FA7" w:rsidP="00B2668A">
      <w:pPr>
        <w:pStyle w:val="LabStepNumberedLevel2"/>
      </w:pPr>
      <w:r>
        <w:t xml:space="preserve">Open </w:t>
      </w:r>
      <w:r w:rsidR="00B2668A" w:rsidRPr="00B2668A">
        <w:rPr>
          <w:b/>
        </w:rPr>
        <w:t>quote-</w:t>
      </w:r>
      <w:proofErr w:type="spellStart"/>
      <w:r w:rsidR="00B2668A" w:rsidRPr="00B2668A">
        <w:rPr>
          <w:b/>
        </w:rPr>
        <w:t>manager.ts</w:t>
      </w:r>
      <w:proofErr w:type="spellEnd"/>
      <w:r w:rsidR="00F03324">
        <w:t xml:space="preserve"> and examine the code inside</w:t>
      </w:r>
      <w:r w:rsidR="00B2668A" w:rsidRPr="00B2668A">
        <w:t>.</w:t>
      </w:r>
      <w:r>
        <w:t xml:space="preserve"> You </w:t>
      </w:r>
      <w:r w:rsidR="00F03324">
        <w:t xml:space="preserve">can </w:t>
      </w:r>
      <w:r>
        <w:t xml:space="preserve">see </w:t>
      </w:r>
      <w:r w:rsidR="00F03324">
        <w:t xml:space="preserve">this file contains </w:t>
      </w:r>
      <w:r>
        <w:t xml:space="preserve">an </w:t>
      </w:r>
      <w:r w:rsidRPr="00F03324">
        <w:rPr>
          <w:b/>
        </w:rPr>
        <w:t>import</w:t>
      </w:r>
      <w:r>
        <w:t xml:space="preserve"> statement </w:t>
      </w:r>
      <w:r w:rsidR="00F03324">
        <w:t xml:space="preserve">to load </w:t>
      </w:r>
      <w:r w:rsidR="00527DCE">
        <w:t xml:space="preserve">the </w:t>
      </w:r>
      <w:r w:rsidR="00527DCE" w:rsidRPr="00527DCE">
        <w:rPr>
          <w:b/>
        </w:rPr>
        <w:t>Quote</w:t>
      </w:r>
      <w:r w:rsidR="00527DCE">
        <w:t xml:space="preserve"> class defined inside </w:t>
      </w:r>
      <w:proofErr w:type="spellStart"/>
      <w:r w:rsidR="00527DCE" w:rsidRPr="00527DCE">
        <w:rPr>
          <w:b/>
        </w:rPr>
        <w:t>quote.ts</w:t>
      </w:r>
      <w:proofErr w:type="spellEnd"/>
      <w:r w:rsidR="00F03324">
        <w:t xml:space="preserve"> in addition to defining a class named </w:t>
      </w:r>
      <w:proofErr w:type="spellStart"/>
      <w:r w:rsidR="00F03324" w:rsidRPr="00F03324">
        <w:rPr>
          <w:b/>
        </w:rPr>
        <w:t>QuoteManager</w:t>
      </w:r>
      <w:proofErr w:type="spellEnd"/>
      <w:r w:rsidR="00F03324">
        <w:t>.</w:t>
      </w:r>
    </w:p>
    <w:p w14:paraId="1D7C1010" w14:textId="77777777" w:rsidR="00B2668A" w:rsidRDefault="00B2668A" w:rsidP="00B2668A">
      <w:pPr>
        <w:pStyle w:val="LabStepCodeBlockLevel2"/>
      </w:pPr>
      <w:r>
        <w:t>import { Quote } from './quote';</w:t>
      </w:r>
    </w:p>
    <w:p w14:paraId="3B81035D" w14:textId="77777777" w:rsidR="00B2668A" w:rsidRDefault="00B2668A" w:rsidP="00B2668A">
      <w:pPr>
        <w:pStyle w:val="LabStepCodeBlockLevel2"/>
      </w:pPr>
    </w:p>
    <w:p w14:paraId="5F6AE08C" w14:textId="77777777" w:rsidR="00B2668A" w:rsidRDefault="00B2668A" w:rsidP="00B2668A">
      <w:pPr>
        <w:pStyle w:val="LabStepCodeBlockLevel2"/>
      </w:pPr>
      <w:r>
        <w:t>export class QuoteManager {</w:t>
      </w:r>
    </w:p>
    <w:p w14:paraId="22354BEE" w14:textId="77777777" w:rsidR="00B2668A" w:rsidRDefault="00B2668A" w:rsidP="00B2668A">
      <w:pPr>
        <w:pStyle w:val="LabStepCodeBlockLevel2"/>
      </w:pPr>
    </w:p>
    <w:p w14:paraId="71AEA09B" w14:textId="77777777" w:rsidR="00B2668A" w:rsidRDefault="00B2668A" w:rsidP="00B2668A">
      <w:pPr>
        <w:pStyle w:val="LabStepCodeBlockLevel2"/>
      </w:pPr>
      <w:r>
        <w:t xml:space="preserve">  private  static quotes: Quote[] = [</w:t>
      </w:r>
    </w:p>
    <w:p w14:paraId="53544E86" w14:textId="77777777" w:rsidR="00B2668A" w:rsidRDefault="00B2668A" w:rsidP="00B2668A">
      <w:pPr>
        <w:pStyle w:val="LabStepCodeBlockLevel2"/>
      </w:pPr>
      <w:r>
        <w:t xml:space="preserve">    new Quote("Always borrow money from a pessimist. He won’t expect it back.", "Oscar Wilde" ),</w:t>
      </w:r>
    </w:p>
    <w:p w14:paraId="29DA9932" w14:textId="77777777" w:rsidR="00B2668A" w:rsidRDefault="00B2668A" w:rsidP="00B2668A">
      <w:pPr>
        <w:pStyle w:val="LabStepCodeBlockLevel2"/>
      </w:pPr>
      <w:r>
        <w:t xml:space="preserve">    new Quote("Behind every great man is a woman rolling her eyes.", "Jim Carrey" )</w:t>
      </w:r>
    </w:p>
    <w:p w14:paraId="356625F8" w14:textId="0AC7DA89" w:rsidR="00B2668A" w:rsidRPr="00B2668A" w:rsidRDefault="00B2668A" w:rsidP="00B2668A">
      <w:pPr>
        <w:pStyle w:val="LabStepCodeBlockLevel2"/>
        <w:rPr>
          <w:color w:val="7F7F7F" w:themeColor="text1" w:themeTint="80"/>
        </w:rPr>
      </w:pPr>
      <w:r w:rsidRPr="00B2668A">
        <w:rPr>
          <w:color w:val="7F7F7F" w:themeColor="text1" w:themeTint="80"/>
        </w:rPr>
        <w:t xml:space="preserve">    // other quotes removed for brevity</w:t>
      </w:r>
    </w:p>
    <w:p w14:paraId="647E2E76" w14:textId="4B16667A" w:rsidR="00B2668A" w:rsidRDefault="00B2668A" w:rsidP="00B2668A">
      <w:pPr>
        <w:pStyle w:val="LabStepCodeBlockLevel2"/>
      </w:pPr>
      <w:r>
        <w:t xml:space="preserve">  ];</w:t>
      </w:r>
    </w:p>
    <w:p w14:paraId="57C9417A" w14:textId="77777777" w:rsidR="00B2668A" w:rsidRDefault="00B2668A" w:rsidP="00B2668A">
      <w:pPr>
        <w:pStyle w:val="LabStepCodeBlockLevel2"/>
      </w:pPr>
    </w:p>
    <w:p w14:paraId="5EE1D2A4" w14:textId="77777777" w:rsidR="00B2668A" w:rsidRDefault="00B2668A" w:rsidP="00B2668A">
      <w:pPr>
        <w:pStyle w:val="LabStepCodeBlockLevel2"/>
      </w:pPr>
      <w:r>
        <w:t xml:space="preserve">  public static getQuote = () : Quote =&gt; {</w:t>
      </w:r>
    </w:p>
    <w:p w14:paraId="185AB7F2" w14:textId="77777777" w:rsidR="00B2668A" w:rsidRDefault="00B2668A" w:rsidP="00B2668A">
      <w:pPr>
        <w:pStyle w:val="LabStepCodeBlockLevel2"/>
      </w:pPr>
      <w:r>
        <w:t xml:space="preserve">      var index = Math.floor(Math.random()*QuoteManager.quotes.length);</w:t>
      </w:r>
    </w:p>
    <w:p w14:paraId="6B4F74A3" w14:textId="77777777" w:rsidR="00B2668A" w:rsidRDefault="00B2668A" w:rsidP="00B2668A">
      <w:pPr>
        <w:pStyle w:val="LabStepCodeBlockLevel2"/>
      </w:pPr>
      <w:r>
        <w:t xml:space="preserve">      return QuoteManager.quotes[index];</w:t>
      </w:r>
    </w:p>
    <w:p w14:paraId="623A741E" w14:textId="77777777" w:rsidR="00B2668A" w:rsidRDefault="00B2668A" w:rsidP="00B2668A">
      <w:pPr>
        <w:pStyle w:val="LabStepCodeBlockLevel2"/>
      </w:pPr>
      <w:r>
        <w:t xml:space="preserve">    }</w:t>
      </w:r>
    </w:p>
    <w:p w14:paraId="77859A1B" w14:textId="77777777" w:rsidR="00B2668A" w:rsidRDefault="00B2668A" w:rsidP="00B2668A">
      <w:pPr>
        <w:pStyle w:val="LabStepCodeBlockLevel2"/>
      </w:pPr>
    </w:p>
    <w:p w14:paraId="346DFA06" w14:textId="5B75FDA3" w:rsidR="00B2668A" w:rsidRDefault="00B2668A" w:rsidP="00B2668A">
      <w:pPr>
        <w:pStyle w:val="LabStepCodeBlockLevel2"/>
      </w:pPr>
      <w:r>
        <w:t>}</w:t>
      </w:r>
    </w:p>
    <w:p w14:paraId="219619BD" w14:textId="54C3789D" w:rsidR="00B2668A" w:rsidRDefault="00F03324" w:rsidP="00F03324">
      <w:pPr>
        <w:pStyle w:val="LabStepNumberedLevel2"/>
      </w:pPr>
      <w:r>
        <w:lastRenderedPageBreak/>
        <w:t xml:space="preserve">Open </w:t>
      </w:r>
      <w:proofErr w:type="spellStart"/>
      <w:r>
        <w:rPr>
          <w:b/>
        </w:rPr>
        <w:t>app</w:t>
      </w:r>
      <w:r w:rsidRPr="00B2668A">
        <w:rPr>
          <w:b/>
        </w:rPr>
        <w:t>.ts</w:t>
      </w:r>
      <w:proofErr w:type="spellEnd"/>
      <w:r>
        <w:t xml:space="preserve"> and examine the code inside. You should </w:t>
      </w:r>
      <w:r w:rsidR="00527DCE">
        <w:t xml:space="preserve">see an </w:t>
      </w:r>
      <w:r w:rsidR="00527DCE" w:rsidRPr="00527DCE">
        <w:rPr>
          <w:b/>
        </w:rPr>
        <w:t>import</w:t>
      </w:r>
      <w:r w:rsidR="00527DCE">
        <w:t xml:space="preserve"> statement to load the jQuery library and </w:t>
      </w:r>
      <w:r>
        <w:t xml:space="preserve">then </w:t>
      </w:r>
      <w:r w:rsidR="00527DCE">
        <w:t xml:space="preserve">two other </w:t>
      </w:r>
      <w:r w:rsidR="00527DCE" w:rsidRPr="00F03324">
        <w:rPr>
          <w:b/>
        </w:rPr>
        <w:t>import</w:t>
      </w:r>
      <w:r w:rsidR="00527DCE">
        <w:t xml:space="preserve"> statements to load the </w:t>
      </w:r>
      <w:r w:rsidR="00527DCE" w:rsidRPr="00527DCE">
        <w:rPr>
          <w:b/>
        </w:rPr>
        <w:t>Quote</w:t>
      </w:r>
      <w:r w:rsidR="00527DCE">
        <w:t xml:space="preserve"> class and the </w:t>
      </w:r>
      <w:proofErr w:type="spellStart"/>
      <w:r w:rsidR="00527DCE" w:rsidRPr="00527DCE">
        <w:rPr>
          <w:b/>
        </w:rPr>
        <w:t>Quote</w:t>
      </w:r>
      <w:r w:rsidR="00527DCE">
        <w:rPr>
          <w:b/>
        </w:rPr>
        <w:t>Manager</w:t>
      </w:r>
      <w:proofErr w:type="spellEnd"/>
      <w:r w:rsidR="00527DCE">
        <w:t xml:space="preserve"> class.</w:t>
      </w:r>
    </w:p>
    <w:p w14:paraId="169B29E4" w14:textId="77777777" w:rsidR="00B2668A" w:rsidRDefault="00B2668A" w:rsidP="00B2668A">
      <w:pPr>
        <w:pStyle w:val="LabStepCodeBlockLevel2"/>
      </w:pPr>
      <w:r>
        <w:t>import * as $ from "jquery"</w:t>
      </w:r>
    </w:p>
    <w:p w14:paraId="59A2CB18" w14:textId="77777777" w:rsidR="00B2668A" w:rsidRDefault="00B2668A" w:rsidP="00B2668A">
      <w:pPr>
        <w:pStyle w:val="LabStepCodeBlockLevel2"/>
      </w:pPr>
    </w:p>
    <w:p w14:paraId="55564B8F" w14:textId="77777777" w:rsidR="00B2668A" w:rsidRDefault="00B2668A" w:rsidP="00B2668A">
      <w:pPr>
        <w:pStyle w:val="LabStepCodeBlockLevel2"/>
      </w:pPr>
      <w:r>
        <w:t>import { Quote } from './quote';</w:t>
      </w:r>
    </w:p>
    <w:p w14:paraId="6A9D7FBE" w14:textId="77777777" w:rsidR="00B2668A" w:rsidRDefault="00B2668A" w:rsidP="00B2668A">
      <w:pPr>
        <w:pStyle w:val="LabStepCodeBlockLevel2"/>
      </w:pPr>
      <w:r>
        <w:t>import { QuoteManager } from './quote-manager';</w:t>
      </w:r>
    </w:p>
    <w:p w14:paraId="373A9136" w14:textId="77777777" w:rsidR="00B2668A" w:rsidRDefault="00B2668A" w:rsidP="00B2668A">
      <w:pPr>
        <w:pStyle w:val="LabStepCodeBlockLevel2"/>
      </w:pPr>
    </w:p>
    <w:p w14:paraId="5CE1A1C0" w14:textId="77777777" w:rsidR="00B2668A" w:rsidRDefault="00B2668A" w:rsidP="00B2668A">
      <w:pPr>
        <w:pStyle w:val="LabStepCodeBlockLevel2"/>
      </w:pPr>
      <w:r>
        <w:t>$( () =&gt; {</w:t>
      </w:r>
    </w:p>
    <w:p w14:paraId="57073A7C" w14:textId="77777777" w:rsidR="00B2668A" w:rsidRDefault="00B2668A" w:rsidP="00B2668A">
      <w:pPr>
        <w:pStyle w:val="LabStepCodeBlockLevel2"/>
      </w:pPr>
    </w:p>
    <w:p w14:paraId="4B5B8AED" w14:textId="77777777" w:rsidR="00B2668A" w:rsidRDefault="00B2668A" w:rsidP="00B2668A">
      <w:pPr>
        <w:pStyle w:val="LabStepCodeBlockLevel2"/>
      </w:pPr>
      <w:r>
        <w:t xml:space="preserve">  var displayNewQuote = (): void =&gt; {</w:t>
      </w:r>
    </w:p>
    <w:p w14:paraId="11ED84CF" w14:textId="77777777" w:rsidR="00B2668A" w:rsidRDefault="00B2668A" w:rsidP="00B2668A">
      <w:pPr>
        <w:pStyle w:val="LabStepCodeBlockLevel2"/>
      </w:pPr>
      <w:r>
        <w:t xml:space="preserve">    var quote: Quote = QuoteManager.getQuote();</w:t>
      </w:r>
    </w:p>
    <w:p w14:paraId="600CC374" w14:textId="77777777" w:rsidR="00B2668A" w:rsidRDefault="00B2668A" w:rsidP="00B2668A">
      <w:pPr>
        <w:pStyle w:val="LabStepCodeBlockLevel2"/>
      </w:pPr>
      <w:r>
        <w:t xml:space="preserve">    $("#quote").text(quote.value);</w:t>
      </w:r>
    </w:p>
    <w:p w14:paraId="64B31334" w14:textId="77777777" w:rsidR="00B2668A" w:rsidRDefault="00B2668A" w:rsidP="00B2668A">
      <w:pPr>
        <w:pStyle w:val="LabStepCodeBlockLevel2"/>
      </w:pPr>
      <w:r>
        <w:t xml:space="preserve">    $("#author").text(quote.author);</w:t>
      </w:r>
    </w:p>
    <w:p w14:paraId="44F49878" w14:textId="77777777" w:rsidR="00B2668A" w:rsidRDefault="00B2668A" w:rsidP="00B2668A">
      <w:pPr>
        <w:pStyle w:val="LabStepCodeBlockLevel2"/>
      </w:pPr>
      <w:r>
        <w:t xml:space="preserve">  };</w:t>
      </w:r>
    </w:p>
    <w:p w14:paraId="768A009E" w14:textId="77777777" w:rsidR="00B2668A" w:rsidRDefault="00B2668A" w:rsidP="00B2668A">
      <w:pPr>
        <w:pStyle w:val="LabStepCodeBlockLevel2"/>
      </w:pPr>
    </w:p>
    <w:p w14:paraId="2746A31D" w14:textId="77777777" w:rsidR="00B2668A" w:rsidRDefault="00B2668A" w:rsidP="00B2668A">
      <w:pPr>
        <w:pStyle w:val="LabStepCodeBlockLevel2"/>
      </w:pPr>
      <w:r>
        <w:t xml:space="preserve">  $("#new-quote").click( ()=&gt; {</w:t>
      </w:r>
    </w:p>
    <w:p w14:paraId="5BEC50CC" w14:textId="77777777" w:rsidR="00B2668A" w:rsidRDefault="00B2668A" w:rsidP="00B2668A">
      <w:pPr>
        <w:pStyle w:val="LabStepCodeBlockLevel2"/>
      </w:pPr>
      <w:r>
        <w:t xml:space="preserve">    displayNewQuote();</w:t>
      </w:r>
    </w:p>
    <w:p w14:paraId="13E483F8" w14:textId="77777777" w:rsidR="00B2668A" w:rsidRDefault="00B2668A" w:rsidP="00B2668A">
      <w:pPr>
        <w:pStyle w:val="LabStepCodeBlockLevel2"/>
      </w:pPr>
      <w:r>
        <w:t xml:space="preserve">  });</w:t>
      </w:r>
    </w:p>
    <w:p w14:paraId="40A77D1D" w14:textId="77777777" w:rsidR="00B2668A" w:rsidRDefault="00B2668A" w:rsidP="00B2668A">
      <w:pPr>
        <w:pStyle w:val="LabStepCodeBlockLevel2"/>
      </w:pPr>
    </w:p>
    <w:p w14:paraId="747787F7" w14:textId="77777777" w:rsidR="00B2668A" w:rsidRDefault="00B2668A" w:rsidP="00B2668A">
      <w:pPr>
        <w:pStyle w:val="LabStepCodeBlockLevel2"/>
      </w:pPr>
      <w:r>
        <w:t xml:space="preserve">  displayNewQuote();</w:t>
      </w:r>
    </w:p>
    <w:p w14:paraId="28A8050B" w14:textId="77777777" w:rsidR="00B2668A" w:rsidRDefault="00B2668A" w:rsidP="00B2668A">
      <w:pPr>
        <w:pStyle w:val="LabStepCodeBlockLevel2"/>
      </w:pPr>
    </w:p>
    <w:p w14:paraId="57B672D0" w14:textId="50D649A4" w:rsidR="00B2668A" w:rsidRDefault="00B2668A" w:rsidP="00B2668A">
      <w:pPr>
        <w:pStyle w:val="LabStepCodeBlockLevel2"/>
      </w:pPr>
      <w:r>
        <w:t>});</w:t>
      </w:r>
    </w:p>
    <w:p w14:paraId="66C32486" w14:textId="0AE76EA9" w:rsidR="00527DCE" w:rsidRDefault="003750BF" w:rsidP="00527DCE">
      <w:pPr>
        <w:pStyle w:val="LabStepNumberedLevel2"/>
      </w:pPr>
      <w:r>
        <w:t xml:space="preserve">Close </w:t>
      </w:r>
      <w:proofErr w:type="spellStart"/>
      <w:r w:rsidRPr="003750BF">
        <w:rPr>
          <w:b/>
        </w:rPr>
        <w:t>quote.ts</w:t>
      </w:r>
      <w:proofErr w:type="spellEnd"/>
      <w:r>
        <w:t xml:space="preserve">, </w:t>
      </w:r>
      <w:r w:rsidRPr="003750BF">
        <w:rPr>
          <w:b/>
        </w:rPr>
        <w:t>quote-</w:t>
      </w:r>
      <w:proofErr w:type="spellStart"/>
      <w:r w:rsidRPr="003750BF">
        <w:rPr>
          <w:b/>
        </w:rPr>
        <w:t>manager.ts</w:t>
      </w:r>
      <w:proofErr w:type="spellEnd"/>
      <w:r>
        <w:t xml:space="preserve"> and </w:t>
      </w:r>
      <w:proofErr w:type="spellStart"/>
      <w:r w:rsidRPr="003750BF">
        <w:rPr>
          <w:b/>
        </w:rPr>
        <w:t>app.ts</w:t>
      </w:r>
      <w:proofErr w:type="spellEnd"/>
      <w:r>
        <w:t xml:space="preserve"> without saving any changes.</w:t>
      </w:r>
    </w:p>
    <w:p w14:paraId="32A6075B" w14:textId="7048691C" w:rsidR="00AF2790" w:rsidRDefault="00AF2790" w:rsidP="00AF2790">
      <w:pPr>
        <w:pStyle w:val="LabStepNumbered"/>
      </w:pPr>
      <w:r>
        <w:t xml:space="preserve">Initialize the </w:t>
      </w:r>
      <w:r w:rsidRPr="00AF2790">
        <w:rPr>
          <w:b/>
        </w:rPr>
        <w:t>project2</w:t>
      </w:r>
      <w:r>
        <w:t xml:space="preserve"> folder as a </w:t>
      </w:r>
      <w:r w:rsidR="00C02FF2">
        <w:t>Node.js</w:t>
      </w:r>
      <w:r>
        <w:t xml:space="preserve"> project</w:t>
      </w:r>
      <w:r w:rsidR="00B06B38">
        <w:t xml:space="preserve"> by executing the </w:t>
      </w:r>
      <w:proofErr w:type="spellStart"/>
      <w:r w:rsidR="00B06B38" w:rsidRPr="00B06B38">
        <w:rPr>
          <w:b/>
        </w:rPr>
        <w:t>npm</w:t>
      </w:r>
      <w:proofErr w:type="spellEnd"/>
      <w:r w:rsidR="00B06B38" w:rsidRPr="00B06B38">
        <w:rPr>
          <w:b/>
        </w:rPr>
        <w:t xml:space="preserve"> </w:t>
      </w:r>
      <w:proofErr w:type="spellStart"/>
      <w:r w:rsidR="00B06B38" w:rsidRPr="00B06B38">
        <w:rPr>
          <w:b/>
        </w:rPr>
        <w:t>init</w:t>
      </w:r>
      <w:proofErr w:type="spellEnd"/>
      <w:r w:rsidR="00B06B38">
        <w:t xml:space="preserve"> command</w:t>
      </w:r>
      <w:r>
        <w:t>.</w:t>
      </w:r>
    </w:p>
    <w:p w14:paraId="2674FCE3" w14:textId="77777777" w:rsidR="00AF2790" w:rsidRDefault="00AF2790" w:rsidP="00AF2790">
      <w:pPr>
        <w:pStyle w:val="LabStepNumberedLevel2"/>
      </w:pPr>
      <w:r>
        <w:t xml:space="preserve">Use the </w:t>
      </w:r>
      <w:r w:rsidRPr="00535615">
        <w:rPr>
          <w:b/>
        </w:rPr>
        <w:t>View &gt; Integrated Terminal</w:t>
      </w:r>
      <w:r>
        <w:t xml:space="preserve"> menu command to display the Integrated Terminal.</w:t>
      </w:r>
    </w:p>
    <w:p w14:paraId="4D77600B" w14:textId="16AA9824" w:rsidR="00AF2790" w:rsidRDefault="00AF2790" w:rsidP="00AF2790">
      <w:pPr>
        <w:pStyle w:val="LabStepNumberedLevel2"/>
      </w:pPr>
      <w:r>
        <w:t xml:space="preserve">From the </w:t>
      </w:r>
      <w:r w:rsidR="003750BF">
        <w:t xml:space="preserve">console of </w:t>
      </w:r>
      <w:r>
        <w:t xml:space="preserve">the Integrated Terminal, type the following command and then press </w:t>
      </w:r>
      <w:r w:rsidRPr="00535615">
        <w:rPr>
          <w:b/>
        </w:rPr>
        <w:t>Enter</w:t>
      </w:r>
      <w:r>
        <w:t xml:space="preserve"> to execute it.</w:t>
      </w:r>
    </w:p>
    <w:p w14:paraId="77AC7556" w14:textId="77777777" w:rsidR="00AF2790" w:rsidRDefault="00AF2790" w:rsidP="00757603">
      <w:pPr>
        <w:pStyle w:val="LabStepCodeBlockLevel2"/>
        <w:ind w:firstLine="72"/>
      </w:pPr>
      <w:r>
        <w:t>npm init -y</w:t>
      </w:r>
    </w:p>
    <w:p w14:paraId="5E878097" w14:textId="67124875" w:rsidR="00AF2790" w:rsidRDefault="00AF2790" w:rsidP="003D4F9D">
      <w:pPr>
        <w:pStyle w:val="LabStepNumberedLevel2"/>
      </w:pPr>
      <w:r>
        <w:t xml:space="preserve">After the command completes, you should see that a new file has been added to your project named </w:t>
      </w:r>
      <w:proofErr w:type="spellStart"/>
      <w:r w:rsidRPr="00535615">
        <w:rPr>
          <w:b/>
        </w:rPr>
        <w:t>package.json</w:t>
      </w:r>
      <w:proofErr w:type="spellEnd"/>
      <w:r>
        <w:t>.</w:t>
      </w:r>
    </w:p>
    <w:p w14:paraId="5D7A0EC8" w14:textId="77777777" w:rsidR="003750BF" w:rsidRDefault="00AF2790" w:rsidP="00607908">
      <w:pPr>
        <w:pStyle w:val="LabStepNumberedLevel2"/>
      </w:pPr>
      <w:r>
        <w:t xml:space="preserve">Open the </w:t>
      </w:r>
      <w:proofErr w:type="spellStart"/>
      <w:r w:rsidRPr="003750BF">
        <w:rPr>
          <w:b/>
        </w:rPr>
        <w:t>package.json</w:t>
      </w:r>
      <w:proofErr w:type="spellEnd"/>
      <w:r>
        <w:t xml:space="preserve"> and see what's inside. </w:t>
      </w:r>
    </w:p>
    <w:p w14:paraId="65B72879" w14:textId="42B5559B" w:rsidR="00AF2790" w:rsidRDefault="00AF2790" w:rsidP="00607908">
      <w:pPr>
        <w:pStyle w:val="LabStepNumberedLevel2"/>
      </w:pPr>
      <w:r>
        <w:t xml:space="preserve">When you are done looking at the </w:t>
      </w:r>
      <w:proofErr w:type="spellStart"/>
      <w:r w:rsidRPr="003750BF">
        <w:rPr>
          <w:b/>
        </w:rPr>
        <w:t>package.json</w:t>
      </w:r>
      <w:proofErr w:type="spellEnd"/>
      <w:r w:rsidR="003750BF">
        <w:t xml:space="preserve"> file, leave this file open.</w:t>
      </w:r>
    </w:p>
    <w:p w14:paraId="22AE8823" w14:textId="53EA8F09" w:rsidR="00942F50" w:rsidRDefault="003750BF" w:rsidP="00AF2790">
      <w:pPr>
        <w:pStyle w:val="LabStepNumbered"/>
      </w:pPr>
      <w:r>
        <w:t xml:space="preserve">Install the initial set of </w:t>
      </w:r>
      <w:r w:rsidR="00C02FF2">
        <w:t>Node.js</w:t>
      </w:r>
      <w:r>
        <w:t xml:space="preserve"> </w:t>
      </w:r>
      <w:r w:rsidR="00942F50">
        <w:t>packages</w:t>
      </w:r>
      <w:r>
        <w:t xml:space="preserve"> your project needs to get started with </w:t>
      </w:r>
      <w:r w:rsidRPr="003750BF">
        <w:rPr>
          <w:b/>
        </w:rPr>
        <w:t>webpack</w:t>
      </w:r>
      <w:r>
        <w:t>.</w:t>
      </w:r>
    </w:p>
    <w:p w14:paraId="25EDD4EA" w14:textId="55BE141C" w:rsidR="00F95E91" w:rsidRDefault="00F95E91" w:rsidP="00F95E91">
      <w:pPr>
        <w:pStyle w:val="LabStepNumberedLevel2"/>
      </w:pPr>
      <w:r>
        <w:t xml:space="preserve">Type and execute the following </w:t>
      </w:r>
      <w:r w:rsidRPr="003750BF">
        <w:rPr>
          <w:b/>
        </w:rPr>
        <w:t>npm</w:t>
      </w:r>
      <w:r>
        <w:t xml:space="preserve"> command to install the package</w:t>
      </w:r>
      <w:r w:rsidR="00387260">
        <w:t xml:space="preserve">s for </w:t>
      </w:r>
      <w:r w:rsidR="00387260" w:rsidRPr="00387260">
        <w:rPr>
          <w:b/>
        </w:rPr>
        <w:t>webpack</w:t>
      </w:r>
      <w:r w:rsidR="00387260">
        <w:t xml:space="preserve"> and the </w:t>
      </w:r>
      <w:r w:rsidR="00387260" w:rsidRPr="00387260">
        <w:rPr>
          <w:b/>
        </w:rPr>
        <w:t>webpack-cli</w:t>
      </w:r>
      <w:r>
        <w:t>.</w:t>
      </w:r>
    </w:p>
    <w:p w14:paraId="300DDEBD" w14:textId="2EA5CC38" w:rsidR="00F95E91" w:rsidRDefault="00F95E91" w:rsidP="00F95E91">
      <w:pPr>
        <w:pStyle w:val="LabStepCodeBlockLevel2"/>
      </w:pPr>
      <w:r w:rsidRPr="00527DCE">
        <w:t xml:space="preserve">npm install </w:t>
      </w:r>
      <w:r w:rsidRPr="00F95E91">
        <w:t>webpack webpack-cli</w:t>
      </w:r>
      <w:r>
        <w:t xml:space="preserve"> </w:t>
      </w:r>
      <w:r w:rsidRPr="00527DCE">
        <w:t>--save-dev</w:t>
      </w:r>
    </w:p>
    <w:p w14:paraId="1F26C850" w14:textId="5305F7D7" w:rsidR="00F95E91" w:rsidRDefault="00F95E91" w:rsidP="00F95E91">
      <w:pPr>
        <w:pStyle w:val="LabStepNumberedLevel2"/>
      </w:pPr>
      <w:r>
        <w:t xml:space="preserve">Type and execute the following </w:t>
      </w:r>
      <w:r w:rsidRPr="003750BF">
        <w:rPr>
          <w:b/>
        </w:rPr>
        <w:t>npm</w:t>
      </w:r>
      <w:r>
        <w:t xml:space="preserve"> command to install th</w:t>
      </w:r>
      <w:r w:rsidR="00387260">
        <w:t>ree webpack plugins that you will use in your project</w:t>
      </w:r>
      <w:r>
        <w:t>.</w:t>
      </w:r>
    </w:p>
    <w:p w14:paraId="2DDF5BC3" w14:textId="78CD2628" w:rsidR="00F95E91" w:rsidRDefault="00F95E91" w:rsidP="00F95E91">
      <w:pPr>
        <w:pStyle w:val="LabStepCodeBlockLevel2"/>
      </w:pPr>
      <w:r>
        <w:t xml:space="preserve">npm install </w:t>
      </w:r>
      <w:r w:rsidRPr="00F95E91">
        <w:t>clean-webpack-plugin</w:t>
      </w:r>
      <w:r w:rsidRPr="00527DCE">
        <w:t xml:space="preserve"> </w:t>
      </w:r>
      <w:r w:rsidRPr="00F95E91">
        <w:t>copy-webpack-plugin</w:t>
      </w:r>
      <w:r>
        <w:t xml:space="preserve"> </w:t>
      </w:r>
      <w:r w:rsidRPr="00F95E91">
        <w:t>html-webpack-plugin</w:t>
      </w:r>
      <w:r>
        <w:t xml:space="preserve"> </w:t>
      </w:r>
      <w:r w:rsidRPr="00527DCE">
        <w:t>--save-dev</w:t>
      </w:r>
    </w:p>
    <w:p w14:paraId="6CD0123E" w14:textId="3FD312CD" w:rsidR="00F95E91" w:rsidRDefault="00F95E91" w:rsidP="00F95E91">
      <w:pPr>
        <w:pStyle w:val="LabStepNumberedLevel2"/>
      </w:pPr>
      <w:r>
        <w:t xml:space="preserve">Type and execute the following </w:t>
      </w:r>
      <w:r w:rsidRPr="003750BF">
        <w:rPr>
          <w:b/>
        </w:rPr>
        <w:t>npm</w:t>
      </w:r>
      <w:r>
        <w:t xml:space="preserve"> command to install </w:t>
      </w:r>
      <w:r w:rsidR="00387260">
        <w:t>three webpack loaders that you will use in your project</w:t>
      </w:r>
      <w:r>
        <w:t>.</w:t>
      </w:r>
    </w:p>
    <w:p w14:paraId="0558BC87" w14:textId="10B3B70A" w:rsidR="00F95E91" w:rsidRDefault="00F95E91" w:rsidP="00F95E91">
      <w:pPr>
        <w:pStyle w:val="LabStepCodeBlockLevel2"/>
      </w:pPr>
      <w:r w:rsidRPr="00527DCE">
        <w:t xml:space="preserve">npm install </w:t>
      </w:r>
      <w:r w:rsidR="00AD6E6D" w:rsidRPr="00AD6E6D">
        <w:t>style-loader css-loader url-loader</w:t>
      </w:r>
      <w:r w:rsidRPr="00527DCE">
        <w:t xml:space="preserve"> --save-dev</w:t>
      </w:r>
    </w:p>
    <w:p w14:paraId="38453F04" w14:textId="0087798E" w:rsidR="00F95E91" w:rsidRDefault="00F95E91" w:rsidP="00F95E91">
      <w:pPr>
        <w:pStyle w:val="LabStepNumberedLevel2"/>
      </w:pPr>
      <w:r>
        <w:t xml:space="preserve">Type and execute the following </w:t>
      </w:r>
      <w:r w:rsidRPr="003750BF">
        <w:rPr>
          <w:b/>
        </w:rPr>
        <w:t>npm</w:t>
      </w:r>
      <w:r>
        <w:t xml:space="preserve"> command to install the </w:t>
      </w:r>
      <w:r w:rsidRPr="003750BF">
        <w:rPr>
          <w:b/>
        </w:rPr>
        <w:t>typescript</w:t>
      </w:r>
      <w:r>
        <w:t xml:space="preserve"> package</w:t>
      </w:r>
      <w:r w:rsidR="00387260">
        <w:t xml:space="preserve"> and </w:t>
      </w:r>
      <w:r w:rsidR="00387260" w:rsidRPr="00387260">
        <w:rPr>
          <w:b/>
        </w:rPr>
        <w:t>awesome-typescript-loader</w:t>
      </w:r>
      <w:r w:rsidR="00387260">
        <w:t xml:space="preserve"> package</w:t>
      </w:r>
      <w:r>
        <w:t>.</w:t>
      </w:r>
    </w:p>
    <w:p w14:paraId="78B7C605" w14:textId="2BEA6818" w:rsidR="00527DCE" w:rsidRDefault="00F95E91" w:rsidP="00527DCE">
      <w:pPr>
        <w:pStyle w:val="LabStepCodeBlockLevel2"/>
      </w:pPr>
      <w:r w:rsidRPr="00527DCE">
        <w:t xml:space="preserve">npm install </w:t>
      </w:r>
      <w:r w:rsidR="00AD6E6D" w:rsidRPr="00AD6E6D">
        <w:t>typescript awesome-typescript-loader</w:t>
      </w:r>
      <w:r w:rsidRPr="00527DCE">
        <w:t xml:space="preserve"> --save-dev</w:t>
      </w:r>
    </w:p>
    <w:p w14:paraId="43334F42" w14:textId="2547EF38" w:rsidR="003750BF" w:rsidRDefault="003750BF" w:rsidP="00942F50">
      <w:pPr>
        <w:pStyle w:val="LabStepNumberedLevel2"/>
      </w:pPr>
      <w:r>
        <w:t xml:space="preserve">Type and execute the following </w:t>
      </w:r>
      <w:r w:rsidRPr="003750BF">
        <w:rPr>
          <w:b/>
        </w:rPr>
        <w:t>npm</w:t>
      </w:r>
      <w:r>
        <w:t xml:space="preserve"> command to install the jQuery library along with its typed definition files.</w:t>
      </w:r>
    </w:p>
    <w:p w14:paraId="25433D5C" w14:textId="4CA6C7A2" w:rsidR="00527DCE" w:rsidRDefault="00527DCE" w:rsidP="00527DCE">
      <w:pPr>
        <w:pStyle w:val="LabStepCodeBlockLevel2"/>
      </w:pPr>
      <w:r w:rsidRPr="00527DCE">
        <w:t xml:space="preserve">npm install </w:t>
      </w:r>
      <w:r w:rsidR="00211983">
        <w:t>jquery @types/jquery</w:t>
      </w:r>
      <w:r w:rsidRPr="00527DCE">
        <w:t xml:space="preserve"> --save-dev</w:t>
      </w:r>
    </w:p>
    <w:p w14:paraId="2D603C18" w14:textId="3881C4D4" w:rsidR="00AD6E6D" w:rsidRDefault="00AD6E6D" w:rsidP="00AD6E6D">
      <w:pPr>
        <w:pStyle w:val="LabExerciseCallout"/>
      </w:pPr>
      <w:r>
        <w:t xml:space="preserve">Now that you have installed the packages you need, it's time to call the </w:t>
      </w:r>
      <w:proofErr w:type="spellStart"/>
      <w:r w:rsidRPr="00AD6E6D">
        <w:rPr>
          <w:b/>
        </w:rPr>
        <w:t>npm</w:t>
      </w:r>
      <w:proofErr w:type="spellEnd"/>
      <w:r w:rsidRPr="00AD6E6D">
        <w:rPr>
          <w:b/>
        </w:rPr>
        <w:t xml:space="preserve"> </w:t>
      </w:r>
      <w:proofErr w:type="spellStart"/>
      <w:r w:rsidRPr="00AD6E6D">
        <w:rPr>
          <w:b/>
        </w:rPr>
        <w:t>shrinkwrap</w:t>
      </w:r>
      <w:proofErr w:type="spellEnd"/>
      <w:r>
        <w:t xml:space="preserve"> command to track in the package versions</w:t>
      </w:r>
    </w:p>
    <w:p w14:paraId="4C1282BA" w14:textId="5A5405FC" w:rsidR="00AD6E6D" w:rsidRDefault="00AD6E6D" w:rsidP="00AD6E6D">
      <w:pPr>
        <w:pStyle w:val="LabStepNumbered"/>
      </w:pPr>
      <w:r>
        <w:t xml:space="preserve">Execute the </w:t>
      </w:r>
      <w:proofErr w:type="spellStart"/>
      <w:r w:rsidRPr="0060597A">
        <w:rPr>
          <w:b/>
        </w:rPr>
        <w:t>npm</w:t>
      </w:r>
      <w:proofErr w:type="spellEnd"/>
      <w:r w:rsidRPr="0060597A">
        <w:rPr>
          <w:b/>
        </w:rPr>
        <w:t xml:space="preserve"> </w:t>
      </w:r>
      <w:proofErr w:type="spellStart"/>
      <w:r w:rsidRPr="0060597A">
        <w:rPr>
          <w:b/>
        </w:rPr>
        <w:t>shrinkwrap</w:t>
      </w:r>
      <w:proofErr w:type="spellEnd"/>
      <w:r>
        <w:t xml:space="preserve"> command to convert the </w:t>
      </w:r>
      <w:proofErr w:type="spellStart"/>
      <w:r w:rsidRPr="0060597A">
        <w:rPr>
          <w:b/>
        </w:rPr>
        <w:t>package.lock.json</w:t>
      </w:r>
      <w:proofErr w:type="spellEnd"/>
      <w:r>
        <w:t xml:space="preserve"> file into the </w:t>
      </w:r>
      <w:proofErr w:type="spellStart"/>
      <w:r w:rsidR="006B6632">
        <w:rPr>
          <w:b/>
        </w:rPr>
        <w:t>npm.shrinkwrap.json</w:t>
      </w:r>
      <w:proofErr w:type="spellEnd"/>
      <w:r>
        <w:t xml:space="preserve"> file.</w:t>
      </w:r>
    </w:p>
    <w:p w14:paraId="64CC0CBD" w14:textId="77777777" w:rsidR="00AD6E6D" w:rsidRDefault="00AD6E6D" w:rsidP="00AD6E6D">
      <w:pPr>
        <w:pStyle w:val="LabStepNumberedLevel2"/>
      </w:pPr>
      <w:r>
        <w:t xml:space="preserve">From the command line, type the following </w:t>
      </w:r>
      <w:proofErr w:type="spellStart"/>
      <w:r w:rsidRPr="00B0516F">
        <w:rPr>
          <w:b/>
        </w:rPr>
        <w:t>npm</w:t>
      </w:r>
      <w:proofErr w:type="spellEnd"/>
      <w:r w:rsidRPr="00B0516F">
        <w:rPr>
          <w:b/>
        </w:rPr>
        <w:t xml:space="preserve"> </w:t>
      </w:r>
      <w:proofErr w:type="spellStart"/>
      <w:r>
        <w:rPr>
          <w:b/>
        </w:rPr>
        <w:t>shrinkwrap</w:t>
      </w:r>
      <w:proofErr w:type="spellEnd"/>
      <w:r>
        <w:rPr>
          <w:b/>
        </w:rPr>
        <w:t xml:space="preserve"> </w:t>
      </w:r>
      <w:r>
        <w:t xml:space="preserve">command and then execute it by pressing the </w:t>
      </w:r>
      <w:r>
        <w:rPr>
          <w:b/>
        </w:rPr>
        <w:t>Enter</w:t>
      </w:r>
      <w:r>
        <w:t xml:space="preserve"> key.</w:t>
      </w:r>
    </w:p>
    <w:p w14:paraId="0311A99F" w14:textId="77777777" w:rsidR="00AD6E6D" w:rsidRDefault="00AD6E6D" w:rsidP="00AD6E6D">
      <w:pPr>
        <w:pStyle w:val="LabStepCodeBlockLevel2"/>
      </w:pPr>
      <w:r w:rsidRPr="0060597A">
        <w:t>npm shrinkwrap</w:t>
      </w:r>
    </w:p>
    <w:p w14:paraId="57A4EF02" w14:textId="307DE63B" w:rsidR="00AD6E6D" w:rsidRDefault="00AD6E6D" w:rsidP="00AD6E6D">
      <w:pPr>
        <w:pStyle w:val="LabStepNumberedLevel2"/>
      </w:pPr>
      <w:r>
        <w:t xml:space="preserve">You should see that executing this command replaces the </w:t>
      </w:r>
      <w:proofErr w:type="spellStart"/>
      <w:r w:rsidRPr="0060597A">
        <w:rPr>
          <w:b/>
        </w:rPr>
        <w:t>package.lock.json</w:t>
      </w:r>
      <w:proofErr w:type="spellEnd"/>
      <w:r>
        <w:t xml:space="preserve"> file with the </w:t>
      </w:r>
      <w:proofErr w:type="spellStart"/>
      <w:r w:rsidR="006B6632">
        <w:rPr>
          <w:b/>
        </w:rPr>
        <w:t>npm.shrinkwrap.json</w:t>
      </w:r>
      <w:proofErr w:type="spellEnd"/>
      <w:r>
        <w:t xml:space="preserve"> file</w:t>
      </w:r>
    </w:p>
    <w:p w14:paraId="67A134F0" w14:textId="0AA23C82" w:rsidR="00AD6E6D" w:rsidRDefault="00322096" w:rsidP="00AD6E6D">
      <w:pPr>
        <w:pStyle w:val="LabStepNumbered"/>
      </w:pPr>
      <w:r>
        <w:lastRenderedPageBreak/>
        <w:t xml:space="preserve">Inspect </w:t>
      </w:r>
      <w:proofErr w:type="spellStart"/>
      <w:r w:rsidR="003750BF" w:rsidRPr="003750BF">
        <w:rPr>
          <w:b/>
        </w:rPr>
        <w:t>package.json</w:t>
      </w:r>
      <w:proofErr w:type="spellEnd"/>
      <w:r w:rsidR="0075443E">
        <w:t xml:space="preserve"> file</w:t>
      </w:r>
      <w:r w:rsidR="00AD6E6D">
        <w:t xml:space="preserve"> to see what packages have been installed for the current project.</w:t>
      </w:r>
    </w:p>
    <w:p w14:paraId="101909DE" w14:textId="6B6DE085" w:rsidR="003B5B01" w:rsidRDefault="00387260" w:rsidP="00AD6E6D">
      <w:pPr>
        <w:pStyle w:val="LabStepNumberedLevel2"/>
      </w:pPr>
      <w:r>
        <w:t xml:space="preserve">When you examine </w:t>
      </w:r>
      <w:proofErr w:type="spellStart"/>
      <w:r w:rsidR="00AD6E6D" w:rsidRPr="00387260">
        <w:rPr>
          <w:b/>
        </w:rPr>
        <w:t>package.json</w:t>
      </w:r>
      <w:proofErr w:type="spellEnd"/>
      <w:r w:rsidR="00AD6E6D">
        <w:t xml:space="preserve">, </w:t>
      </w:r>
      <w:r w:rsidR="0075443E">
        <w:t xml:space="preserve">you </w:t>
      </w:r>
      <w:r w:rsidR="003750BF">
        <w:t xml:space="preserve">should see the </w:t>
      </w:r>
      <w:proofErr w:type="spellStart"/>
      <w:r w:rsidR="00322096" w:rsidRPr="00322096">
        <w:rPr>
          <w:b/>
        </w:rPr>
        <w:t>devDependencies</w:t>
      </w:r>
      <w:proofErr w:type="spellEnd"/>
      <w:r w:rsidR="00322096">
        <w:t xml:space="preserve"> section include</w:t>
      </w:r>
      <w:r w:rsidR="003750BF">
        <w:t>s</w:t>
      </w:r>
      <w:r w:rsidR="00322096">
        <w:t xml:space="preserve"> the following dependencies.</w:t>
      </w:r>
    </w:p>
    <w:p w14:paraId="626003BD" w14:textId="77777777" w:rsidR="00AD6E6D" w:rsidRDefault="00AD6E6D" w:rsidP="00AD6E6D">
      <w:pPr>
        <w:pStyle w:val="LabStepCodeBlockLevel2"/>
      </w:pPr>
      <w:r>
        <w:t>"devDependencies": {</w:t>
      </w:r>
    </w:p>
    <w:p w14:paraId="187C5CAE" w14:textId="77777777" w:rsidR="00AD6E6D" w:rsidRDefault="00AD6E6D" w:rsidP="00AD6E6D">
      <w:pPr>
        <w:pStyle w:val="LabStepCodeBlockLevel2"/>
      </w:pPr>
      <w:r>
        <w:t xml:space="preserve">  "@types/jquery": "^3.3.5",</w:t>
      </w:r>
    </w:p>
    <w:p w14:paraId="75FC2BB7" w14:textId="77777777" w:rsidR="00AD6E6D" w:rsidRDefault="00AD6E6D" w:rsidP="00AD6E6D">
      <w:pPr>
        <w:pStyle w:val="LabStepCodeBlockLevel2"/>
      </w:pPr>
      <w:r>
        <w:t xml:space="preserve">  "awesome-typescript-loader": "^5.2.0",</w:t>
      </w:r>
    </w:p>
    <w:p w14:paraId="662607A2" w14:textId="77777777" w:rsidR="00AD6E6D" w:rsidRDefault="00AD6E6D" w:rsidP="00AD6E6D">
      <w:pPr>
        <w:pStyle w:val="LabStepCodeBlockLevel2"/>
      </w:pPr>
      <w:r>
        <w:t xml:space="preserve">  "clean-webpack-plugin": "^0.1.19",</w:t>
      </w:r>
    </w:p>
    <w:p w14:paraId="5BFFD14E" w14:textId="77777777" w:rsidR="00AD6E6D" w:rsidRDefault="00AD6E6D" w:rsidP="00AD6E6D">
      <w:pPr>
        <w:pStyle w:val="LabStepCodeBlockLevel2"/>
      </w:pPr>
      <w:r>
        <w:t xml:space="preserve">  "copy-webpack-plugin": "^4.5.2",</w:t>
      </w:r>
    </w:p>
    <w:p w14:paraId="000D760E" w14:textId="77777777" w:rsidR="00AD6E6D" w:rsidRDefault="00AD6E6D" w:rsidP="00AD6E6D">
      <w:pPr>
        <w:pStyle w:val="LabStepCodeBlockLevel2"/>
      </w:pPr>
      <w:r>
        <w:t xml:space="preserve">  "css-loader": "^1.0.0",</w:t>
      </w:r>
    </w:p>
    <w:p w14:paraId="1F76ACF6" w14:textId="77777777" w:rsidR="00AD6E6D" w:rsidRDefault="00AD6E6D" w:rsidP="00AD6E6D">
      <w:pPr>
        <w:pStyle w:val="LabStepCodeBlockLevel2"/>
      </w:pPr>
      <w:r>
        <w:t xml:space="preserve">  "html-webpack-plugin": "^3.2.0",</w:t>
      </w:r>
    </w:p>
    <w:p w14:paraId="26D623D9" w14:textId="77777777" w:rsidR="00AD6E6D" w:rsidRDefault="00AD6E6D" w:rsidP="00AD6E6D">
      <w:pPr>
        <w:pStyle w:val="LabStepCodeBlockLevel2"/>
      </w:pPr>
      <w:r>
        <w:t xml:space="preserve">  "jquery": "^3.3.1",</w:t>
      </w:r>
    </w:p>
    <w:p w14:paraId="002A1214" w14:textId="77777777" w:rsidR="00AD6E6D" w:rsidRDefault="00AD6E6D" w:rsidP="00AD6E6D">
      <w:pPr>
        <w:pStyle w:val="LabStepCodeBlockLevel2"/>
      </w:pPr>
      <w:r>
        <w:t xml:space="preserve">  "style-loader": "^0.21.0",</w:t>
      </w:r>
    </w:p>
    <w:p w14:paraId="69043F5D" w14:textId="77777777" w:rsidR="00AD6E6D" w:rsidRDefault="00AD6E6D" w:rsidP="00AD6E6D">
      <w:pPr>
        <w:pStyle w:val="LabStepCodeBlockLevel2"/>
      </w:pPr>
      <w:r>
        <w:t xml:space="preserve">  "typescript": "^3.0.1",</w:t>
      </w:r>
    </w:p>
    <w:p w14:paraId="62FFB22B" w14:textId="77777777" w:rsidR="00AD6E6D" w:rsidRDefault="00AD6E6D" w:rsidP="00AD6E6D">
      <w:pPr>
        <w:pStyle w:val="LabStepCodeBlockLevel2"/>
      </w:pPr>
      <w:r>
        <w:t xml:space="preserve">  "url-loader": "^1.0.1",</w:t>
      </w:r>
    </w:p>
    <w:p w14:paraId="06630C9E" w14:textId="77777777" w:rsidR="00AD6E6D" w:rsidRDefault="00AD6E6D" w:rsidP="00AD6E6D">
      <w:pPr>
        <w:pStyle w:val="LabStepCodeBlockLevel2"/>
      </w:pPr>
      <w:r>
        <w:t xml:space="preserve">  "webpack": "^4.16.4",</w:t>
      </w:r>
    </w:p>
    <w:p w14:paraId="20E7B994" w14:textId="77777777" w:rsidR="00AD6E6D" w:rsidRDefault="00AD6E6D" w:rsidP="00AD6E6D">
      <w:pPr>
        <w:pStyle w:val="LabStepCodeBlockLevel2"/>
      </w:pPr>
      <w:r>
        <w:t xml:space="preserve">  "webpack-cli": "^3.1.0"</w:t>
      </w:r>
    </w:p>
    <w:p w14:paraId="53B90C05" w14:textId="74C734BC" w:rsidR="002B0857" w:rsidRDefault="00AD6E6D" w:rsidP="00AD6E6D">
      <w:pPr>
        <w:pStyle w:val="LabStepCodeBlockLevel2"/>
      </w:pPr>
      <w:r>
        <w:t>}</w:t>
      </w:r>
    </w:p>
    <w:p w14:paraId="2060A83D" w14:textId="65F91022" w:rsidR="00411CEA" w:rsidRDefault="00411CEA" w:rsidP="00411CEA">
      <w:pPr>
        <w:pStyle w:val="LabExerciseCallout"/>
      </w:pPr>
      <w:r>
        <w:t>Note that the package version number in your project may be more recent than those version numbers in the code list</w:t>
      </w:r>
      <w:r w:rsidR="00387260">
        <w:t>ing</w:t>
      </w:r>
      <w:r>
        <w:t xml:space="preserve"> above.</w:t>
      </w:r>
    </w:p>
    <w:p w14:paraId="2F085302" w14:textId="3529D1C1" w:rsidR="003916A3" w:rsidRDefault="00330837" w:rsidP="003916A3">
      <w:pPr>
        <w:pStyle w:val="LabStepNumbered"/>
      </w:pPr>
      <w:r>
        <w:t xml:space="preserve">Create and configure </w:t>
      </w:r>
      <w:r w:rsidR="003B5B01">
        <w:t xml:space="preserve">a </w:t>
      </w:r>
      <w:proofErr w:type="spellStart"/>
      <w:r w:rsidR="003B5B01" w:rsidRPr="00330837">
        <w:rPr>
          <w:b/>
        </w:rPr>
        <w:t>tsconfig.json</w:t>
      </w:r>
      <w:proofErr w:type="spellEnd"/>
      <w:r w:rsidR="003B5B01">
        <w:t xml:space="preserve"> file</w:t>
      </w:r>
      <w:r>
        <w:t xml:space="preserve"> for your project</w:t>
      </w:r>
      <w:r w:rsidR="003916A3">
        <w:t>.</w:t>
      </w:r>
    </w:p>
    <w:p w14:paraId="4F92970A" w14:textId="356532A8" w:rsidR="00330837" w:rsidRDefault="00330837" w:rsidP="00330837">
      <w:pPr>
        <w:pStyle w:val="LabStepNumberedLevel2"/>
      </w:pPr>
      <w:r>
        <w:t>Return to the console of the Integrated Terminal.</w:t>
      </w:r>
    </w:p>
    <w:p w14:paraId="1FC19D91" w14:textId="01C81954" w:rsidR="003916A3" w:rsidRDefault="00330837" w:rsidP="00330837">
      <w:pPr>
        <w:pStyle w:val="LabStepNumberedLevel2"/>
      </w:pPr>
      <w:r>
        <w:t xml:space="preserve">Type and execute the following </w:t>
      </w:r>
      <w:proofErr w:type="spellStart"/>
      <w:r w:rsidR="00411CEA" w:rsidRPr="00411CEA">
        <w:rPr>
          <w:b/>
        </w:rPr>
        <w:t>npx</w:t>
      </w:r>
      <w:proofErr w:type="spellEnd"/>
      <w:r w:rsidR="00411CEA">
        <w:t xml:space="preserve"> </w:t>
      </w:r>
      <w:proofErr w:type="spellStart"/>
      <w:r>
        <w:rPr>
          <w:b/>
        </w:rPr>
        <w:t>tsc</w:t>
      </w:r>
      <w:proofErr w:type="spellEnd"/>
      <w:r>
        <w:t xml:space="preserve"> command to </w:t>
      </w:r>
      <w:r w:rsidR="003916A3">
        <w:t xml:space="preserve">generate a new </w:t>
      </w:r>
      <w:proofErr w:type="spellStart"/>
      <w:r w:rsidR="003916A3" w:rsidRPr="00521A7A">
        <w:rPr>
          <w:b/>
        </w:rPr>
        <w:t>tsconfig.json</w:t>
      </w:r>
      <w:proofErr w:type="spellEnd"/>
      <w:r w:rsidR="003916A3">
        <w:t xml:space="preserve"> file at the root of your project.</w:t>
      </w:r>
    </w:p>
    <w:p w14:paraId="61C6999E" w14:textId="5E5B151D" w:rsidR="003916A3" w:rsidRDefault="00411CEA" w:rsidP="003916A3">
      <w:pPr>
        <w:pStyle w:val="LabStepCodeBlockLevel2"/>
      </w:pPr>
      <w:r>
        <w:t xml:space="preserve">npx </w:t>
      </w:r>
      <w:r w:rsidR="003916A3">
        <w:t>tsc --init</w:t>
      </w:r>
    </w:p>
    <w:p w14:paraId="1B00295A" w14:textId="5489182C" w:rsidR="003916A3" w:rsidRDefault="003916A3" w:rsidP="003916A3">
      <w:pPr>
        <w:pStyle w:val="LabStepNumberedLevel2"/>
      </w:pPr>
      <w:r>
        <w:t xml:space="preserve">After running this command, you should see that a new </w:t>
      </w:r>
      <w:proofErr w:type="spellStart"/>
      <w:r w:rsidRPr="00521A7A">
        <w:rPr>
          <w:b/>
        </w:rPr>
        <w:t>tsconfig.json</w:t>
      </w:r>
      <w:proofErr w:type="spellEnd"/>
      <w:r>
        <w:t xml:space="preserve"> file has been created at the root of your project.</w:t>
      </w:r>
    </w:p>
    <w:p w14:paraId="2A713EE1" w14:textId="672A0456" w:rsidR="00DD397F" w:rsidRDefault="00411CEA" w:rsidP="00DD397F">
      <w:pPr>
        <w:pStyle w:val="LabStepScreenshotLevel2"/>
      </w:pPr>
      <w:r>
        <w:drawing>
          <wp:inline distT="0" distB="0" distL="0" distR="0" wp14:anchorId="53D839AC" wp14:editId="449691A6">
            <wp:extent cx="5794120" cy="711926"/>
            <wp:effectExtent l="19050" t="19050" r="16510" b="1206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41192" cy="717710"/>
                    </a:xfrm>
                    <a:prstGeom prst="rect">
                      <a:avLst/>
                    </a:prstGeom>
                    <a:noFill/>
                    <a:ln>
                      <a:solidFill>
                        <a:schemeClr val="tx1"/>
                      </a:solidFill>
                    </a:ln>
                  </pic:spPr>
                </pic:pic>
              </a:graphicData>
            </a:graphic>
          </wp:inline>
        </w:drawing>
      </w:r>
    </w:p>
    <w:p w14:paraId="0FAC0114" w14:textId="4055117E" w:rsidR="008972FC" w:rsidRDefault="008972FC" w:rsidP="008972FC">
      <w:pPr>
        <w:pStyle w:val="LabStepNumberedLevel2"/>
      </w:pPr>
      <w:r>
        <w:t xml:space="preserve">Replace the contents of </w:t>
      </w:r>
      <w:proofErr w:type="spellStart"/>
      <w:r w:rsidRPr="008972FC">
        <w:rPr>
          <w:b/>
        </w:rPr>
        <w:t>tsconfig.json</w:t>
      </w:r>
      <w:proofErr w:type="spellEnd"/>
      <w:r>
        <w:t xml:space="preserve"> with the following code.</w:t>
      </w:r>
    </w:p>
    <w:p w14:paraId="7716CD87" w14:textId="77777777" w:rsidR="008972FC" w:rsidRDefault="008972FC" w:rsidP="008972FC">
      <w:pPr>
        <w:pStyle w:val="LabStepCodeBlockLevel2"/>
      </w:pPr>
      <w:r>
        <w:t>{</w:t>
      </w:r>
    </w:p>
    <w:p w14:paraId="40D7AB7B" w14:textId="77777777" w:rsidR="008972FC" w:rsidRDefault="008972FC" w:rsidP="008972FC">
      <w:pPr>
        <w:pStyle w:val="LabStepCodeBlockLevel2"/>
      </w:pPr>
      <w:r>
        <w:t xml:space="preserve">  "compilerOptions": {</w:t>
      </w:r>
    </w:p>
    <w:p w14:paraId="2CDA55D7" w14:textId="77777777" w:rsidR="008972FC" w:rsidRDefault="008972FC" w:rsidP="008972FC">
      <w:pPr>
        <w:pStyle w:val="LabStepCodeBlockLevel2"/>
      </w:pPr>
      <w:r>
        <w:t xml:space="preserve">    "emitDecoratorMetadata": true,</w:t>
      </w:r>
    </w:p>
    <w:p w14:paraId="4F1BEFDF" w14:textId="77777777" w:rsidR="008972FC" w:rsidRDefault="008972FC" w:rsidP="008972FC">
      <w:pPr>
        <w:pStyle w:val="LabStepCodeBlockLevel2"/>
      </w:pPr>
      <w:r>
        <w:t xml:space="preserve">    "experimentalDecorators": true,</w:t>
      </w:r>
    </w:p>
    <w:p w14:paraId="7DCE24E3" w14:textId="77777777" w:rsidR="008972FC" w:rsidRDefault="008972FC" w:rsidP="008972FC">
      <w:pPr>
        <w:pStyle w:val="LabStepCodeBlockLevel2"/>
      </w:pPr>
      <w:r>
        <w:t xml:space="preserve">    "module": "commonjs",</w:t>
      </w:r>
    </w:p>
    <w:p w14:paraId="686A015D" w14:textId="77777777" w:rsidR="008972FC" w:rsidRDefault="008972FC" w:rsidP="008972FC">
      <w:pPr>
        <w:pStyle w:val="LabStepCodeBlockLevel2"/>
      </w:pPr>
      <w:r>
        <w:t xml:space="preserve">    "sourceMap": true,</w:t>
      </w:r>
    </w:p>
    <w:p w14:paraId="45C33203" w14:textId="77777777" w:rsidR="008972FC" w:rsidRDefault="008972FC" w:rsidP="008972FC">
      <w:pPr>
        <w:pStyle w:val="LabStepCodeBlockLevel2"/>
      </w:pPr>
      <w:r>
        <w:t xml:space="preserve">    "target": "es5",</w:t>
      </w:r>
    </w:p>
    <w:p w14:paraId="6C628623" w14:textId="77777777" w:rsidR="008972FC" w:rsidRDefault="008972FC" w:rsidP="008972FC">
      <w:pPr>
        <w:pStyle w:val="LabStepCodeBlockLevel2"/>
      </w:pPr>
      <w:r>
        <w:t xml:space="preserve">    "lib": [ "dom", "es6" ]</w:t>
      </w:r>
    </w:p>
    <w:p w14:paraId="0F225ACD" w14:textId="7863ED50" w:rsidR="008972FC" w:rsidRDefault="008972FC" w:rsidP="00A42169">
      <w:pPr>
        <w:pStyle w:val="LabStepCodeBlockLevel2"/>
      </w:pPr>
      <w:r>
        <w:t xml:space="preserve">  }</w:t>
      </w:r>
      <w:r w:rsidR="00A42169">
        <w:t>,</w:t>
      </w:r>
    </w:p>
    <w:p w14:paraId="3402358D" w14:textId="77777777" w:rsidR="008972FC" w:rsidRDefault="008972FC" w:rsidP="008972FC">
      <w:pPr>
        <w:pStyle w:val="LabStepCodeBlockLevel2"/>
      </w:pPr>
      <w:r>
        <w:t xml:space="preserve">  "exclude": [</w:t>
      </w:r>
    </w:p>
    <w:p w14:paraId="53CD3C36" w14:textId="77777777" w:rsidR="008972FC" w:rsidRDefault="008972FC" w:rsidP="008972FC">
      <w:pPr>
        <w:pStyle w:val="LabStepCodeBlockLevel2"/>
      </w:pPr>
      <w:r>
        <w:t xml:space="preserve">    "node_modules"</w:t>
      </w:r>
    </w:p>
    <w:p w14:paraId="038BC33B" w14:textId="77777777" w:rsidR="008972FC" w:rsidRDefault="008972FC" w:rsidP="008972FC">
      <w:pPr>
        <w:pStyle w:val="LabStepCodeBlockLevel2"/>
      </w:pPr>
      <w:r>
        <w:t xml:space="preserve">  ]</w:t>
      </w:r>
    </w:p>
    <w:p w14:paraId="1A8CF68D" w14:textId="23CD5938" w:rsidR="008972FC" w:rsidRDefault="008972FC" w:rsidP="008972FC">
      <w:pPr>
        <w:pStyle w:val="LabStepCodeBlockLevel2"/>
      </w:pPr>
      <w:r>
        <w:t>}</w:t>
      </w:r>
    </w:p>
    <w:p w14:paraId="177ABAB4" w14:textId="1CFBDBD3" w:rsidR="00AC5483" w:rsidRDefault="00D7068A" w:rsidP="00AC5483">
      <w:pPr>
        <w:pStyle w:val="LabStepNumbered"/>
      </w:pPr>
      <w:r>
        <w:t xml:space="preserve">Create </w:t>
      </w:r>
      <w:r w:rsidR="00330837">
        <w:t xml:space="preserve">a new file named </w:t>
      </w:r>
      <w:r w:rsidRPr="00330837">
        <w:rPr>
          <w:b/>
        </w:rPr>
        <w:t>webpack.config.js</w:t>
      </w:r>
      <w:r w:rsidR="00330837">
        <w:t xml:space="preserve"> to configure the </w:t>
      </w:r>
      <w:r w:rsidR="00330837" w:rsidRPr="00330837">
        <w:rPr>
          <w:b/>
        </w:rPr>
        <w:t>webpack</w:t>
      </w:r>
      <w:r w:rsidR="00330837">
        <w:t xml:space="preserve"> build process</w:t>
      </w:r>
      <w:r>
        <w:t>.</w:t>
      </w:r>
    </w:p>
    <w:p w14:paraId="5C2AB95F" w14:textId="37388B82" w:rsidR="00D7068A" w:rsidRDefault="00330837" w:rsidP="00D7068A">
      <w:pPr>
        <w:pStyle w:val="LabStepNumberedLevel2"/>
      </w:pPr>
      <w:r>
        <w:t xml:space="preserve">Create a new file named </w:t>
      </w:r>
      <w:r w:rsidRPr="00330837">
        <w:rPr>
          <w:b/>
        </w:rPr>
        <w:t>webpack.config.js</w:t>
      </w:r>
      <w:r>
        <w:t xml:space="preserve"> at the root of the project.</w:t>
      </w:r>
    </w:p>
    <w:p w14:paraId="21039EFF" w14:textId="62EEF950" w:rsidR="00D7068A" w:rsidRPr="00322096" w:rsidRDefault="00411CEA" w:rsidP="00322096">
      <w:pPr>
        <w:pStyle w:val="LabStepScreenshotLevel2"/>
      </w:pPr>
      <w:r>
        <w:drawing>
          <wp:inline distT="0" distB="0" distL="0" distR="0" wp14:anchorId="42906892" wp14:editId="5E8B23FB">
            <wp:extent cx="1477736" cy="1182188"/>
            <wp:effectExtent l="19050" t="19050" r="27305" b="184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81490" cy="1185191"/>
                    </a:xfrm>
                    <a:prstGeom prst="rect">
                      <a:avLst/>
                    </a:prstGeom>
                    <a:noFill/>
                    <a:ln>
                      <a:solidFill>
                        <a:schemeClr val="tx1"/>
                      </a:solidFill>
                    </a:ln>
                  </pic:spPr>
                </pic:pic>
              </a:graphicData>
            </a:graphic>
          </wp:inline>
        </w:drawing>
      </w:r>
    </w:p>
    <w:p w14:paraId="2A10A94A" w14:textId="184DE3DA" w:rsidR="00D7068A" w:rsidRDefault="00330837" w:rsidP="00D7068A">
      <w:pPr>
        <w:pStyle w:val="LabStepNumberedLevel2"/>
      </w:pPr>
      <w:r>
        <w:lastRenderedPageBreak/>
        <w:t xml:space="preserve">Copy and paste the following code </w:t>
      </w:r>
      <w:r w:rsidR="00411CEA">
        <w:t xml:space="preserve">to provide a starting point for the </w:t>
      </w:r>
      <w:r w:rsidRPr="00330837">
        <w:rPr>
          <w:b/>
        </w:rPr>
        <w:t>webpack.config.js</w:t>
      </w:r>
      <w:r w:rsidR="00411CEA" w:rsidRPr="00411CEA">
        <w:t xml:space="preserve"> file</w:t>
      </w:r>
      <w:r w:rsidR="00D7068A">
        <w:t>.</w:t>
      </w:r>
    </w:p>
    <w:p w14:paraId="1001422B" w14:textId="77777777" w:rsidR="00411CEA" w:rsidRDefault="00411CEA" w:rsidP="00411CEA">
      <w:pPr>
        <w:pStyle w:val="LabStepCodeBlockLevel2"/>
      </w:pPr>
      <w:r>
        <w:t>const path = require('path');</w:t>
      </w:r>
    </w:p>
    <w:p w14:paraId="1B542FE2" w14:textId="77777777" w:rsidR="00411CEA" w:rsidRDefault="00411CEA" w:rsidP="00411CEA">
      <w:pPr>
        <w:pStyle w:val="LabStepCodeBlockLevel2"/>
      </w:pPr>
    </w:p>
    <w:p w14:paraId="07BDB6CA" w14:textId="77777777" w:rsidR="00411CEA" w:rsidRDefault="00411CEA" w:rsidP="00411CEA">
      <w:pPr>
        <w:pStyle w:val="LabStepCodeBlockLevel2"/>
      </w:pPr>
      <w:r>
        <w:t>const HtmlWebpackPlugin = require('html-webpack-plugin');</w:t>
      </w:r>
    </w:p>
    <w:p w14:paraId="141A1404" w14:textId="77777777" w:rsidR="00411CEA" w:rsidRDefault="00411CEA" w:rsidP="00411CEA">
      <w:pPr>
        <w:pStyle w:val="LabStepCodeBlockLevel2"/>
      </w:pPr>
      <w:r>
        <w:t>const CopyWebpackPlugin = require('copy-webpack-plugin');</w:t>
      </w:r>
    </w:p>
    <w:p w14:paraId="477E8C82" w14:textId="77777777" w:rsidR="00411CEA" w:rsidRDefault="00411CEA" w:rsidP="00411CEA">
      <w:pPr>
        <w:pStyle w:val="LabStepCodeBlockLevel2"/>
      </w:pPr>
      <w:r>
        <w:t>const CleanWebpackPlugin = require('clean-webpack-plugin')</w:t>
      </w:r>
    </w:p>
    <w:p w14:paraId="5CE133C3" w14:textId="77777777" w:rsidR="00411CEA" w:rsidRDefault="00411CEA" w:rsidP="00411CEA">
      <w:pPr>
        <w:pStyle w:val="LabStepCodeBlockLevel2"/>
      </w:pPr>
    </w:p>
    <w:p w14:paraId="48A6C03B" w14:textId="1EFEEB7D" w:rsidR="00411CEA" w:rsidRDefault="00411CEA" w:rsidP="00411CEA">
      <w:pPr>
        <w:pStyle w:val="LabStepCodeBlockLevel2"/>
      </w:pPr>
      <w:r>
        <w:t>module.exports = {}</w:t>
      </w:r>
    </w:p>
    <w:p w14:paraId="294599CE" w14:textId="567068BE" w:rsidR="00411CEA" w:rsidRDefault="003F44C7" w:rsidP="00330837">
      <w:pPr>
        <w:pStyle w:val="LabStepNumberedLevel2"/>
      </w:pPr>
      <w:r>
        <w:t xml:space="preserve">Add the following code into the </w:t>
      </w:r>
      <w:proofErr w:type="spellStart"/>
      <w:r w:rsidRPr="003F44C7">
        <w:rPr>
          <w:b/>
        </w:rPr>
        <w:t>module.exports</w:t>
      </w:r>
      <w:proofErr w:type="spellEnd"/>
      <w:r>
        <w:t xml:space="preserve"> object the provide a starting point to initialize the object.</w:t>
      </w:r>
    </w:p>
    <w:p w14:paraId="698F2579" w14:textId="6CA02D7A" w:rsidR="003F44C7" w:rsidRDefault="003F44C7" w:rsidP="003F44C7">
      <w:pPr>
        <w:pStyle w:val="LabStepCodeBlockLevel2"/>
      </w:pPr>
      <w:r>
        <w:t>module.exports = {</w:t>
      </w:r>
    </w:p>
    <w:p w14:paraId="339D7710" w14:textId="77777777" w:rsidR="003F44C7" w:rsidRDefault="003F44C7" w:rsidP="003F44C7">
      <w:pPr>
        <w:pStyle w:val="LabStepCodeBlockLevel2"/>
      </w:pPr>
      <w:r>
        <w:t xml:space="preserve">  entry: './src/scripts/app.ts',</w:t>
      </w:r>
    </w:p>
    <w:p w14:paraId="463376CC" w14:textId="3DA259D9" w:rsidR="003F44C7" w:rsidRDefault="003F44C7" w:rsidP="003F44C7">
      <w:pPr>
        <w:pStyle w:val="LabStepCodeBlockLevel2"/>
      </w:pPr>
      <w:r>
        <w:t xml:space="preserve">  output: {},</w:t>
      </w:r>
    </w:p>
    <w:p w14:paraId="67D0989A" w14:textId="7B171365" w:rsidR="003F44C7" w:rsidRDefault="003F44C7" w:rsidP="003F44C7">
      <w:pPr>
        <w:pStyle w:val="LabStepCodeBlockLevel2"/>
      </w:pPr>
      <w:r>
        <w:t xml:space="preserve">  resolve: {},</w:t>
      </w:r>
    </w:p>
    <w:p w14:paraId="2CF42530" w14:textId="3D0C81BD" w:rsidR="003F44C7" w:rsidRDefault="003F44C7" w:rsidP="003F44C7">
      <w:pPr>
        <w:pStyle w:val="LabStepCodeBlockLevel2"/>
      </w:pPr>
      <w:r>
        <w:t xml:space="preserve">  plugins: [],</w:t>
      </w:r>
    </w:p>
    <w:p w14:paraId="28C5E83A" w14:textId="33164EDD" w:rsidR="003F44C7" w:rsidRDefault="003F44C7" w:rsidP="003F44C7">
      <w:pPr>
        <w:pStyle w:val="LabStepCodeBlockLevel2"/>
      </w:pPr>
      <w:r>
        <w:t xml:space="preserve">  module: {</w:t>
      </w:r>
      <w:r w:rsidR="00720D22">
        <w:t>}</w:t>
      </w:r>
      <w:r w:rsidR="005954F1">
        <w:t>,</w:t>
      </w:r>
    </w:p>
    <w:p w14:paraId="7360F5FD" w14:textId="589D7F2B" w:rsidR="00FA24BB" w:rsidRDefault="00FA24BB" w:rsidP="003F44C7">
      <w:pPr>
        <w:pStyle w:val="LabStepCodeBlockLevel2"/>
      </w:pPr>
      <w:r>
        <w:t xml:space="preserve">  mode: "development",</w:t>
      </w:r>
    </w:p>
    <w:p w14:paraId="79DC4E6C" w14:textId="0F4F61A0" w:rsidR="005954F1" w:rsidRDefault="00FA24BB" w:rsidP="003F44C7">
      <w:pPr>
        <w:pStyle w:val="LabStepCodeBlockLevel2"/>
      </w:pPr>
      <w:r w:rsidRPr="00FA24BB">
        <w:t xml:space="preserve">  devtool: 'source-map'</w:t>
      </w:r>
    </w:p>
    <w:p w14:paraId="1157B594" w14:textId="24266C00" w:rsidR="00411CEA" w:rsidRDefault="003F44C7" w:rsidP="003F44C7">
      <w:pPr>
        <w:pStyle w:val="LabStepCodeBlockLevel2"/>
      </w:pPr>
      <w:r>
        <w:t>};</w:t>
      </w:r>
    </w:p>
    <w:p w14:paraId="34ED02C0" w14:textId="09ABF2CF" w:rsidR="003F44C7" w:rsidRDefault="003F44C7" w:rsidP="00330837">
      <w:pPr>
        <w:pStyle w:val="LabStepNumberedLevel2"/>
      </w:pPr>
      <w:r>
        <w:t xml:space="preserve">Replace the </w:t>
      </w:r>
      <w:r w:rsidRPr="003F44C7">
        <w:rPr>
          <w:b/>
        </w:rPr>
        <w:t>output</w:t>
      </w:r>
      <w:r>
        <w:t xml:space="preserve"> property with the following code.</w:t>
      </w:r>
    </w:p>
    <w:p w14:paraId="23D9DE5C" w14:textId="6692DA9A" w:rsidR="003F44C7" w:rsidRDefault="003F44C7" w:rsidP="003F44C7">
      <w:pPr>
        <w:pStyle w:val="LabStepCodeBlockLevel2"/>
      </w:pPr>
      <w:r>
        <w:t>output: {</w:t>
      </w:r>
    </w:p>
    <w:p w14:paraId="783422F8" w14:textId="6AA76585" w:rsidR="003F44C7" w:rsidRDefault="003F44C7" w:rsidP="003F44C7">
      <w:pPr>
        <w:pStyle w:val="LabStepCodeBlockLevel2"/>
      </w:pPr>
      <w:r>
        <w:t xml:space="preserve">  filename: 'scripts/bundle.js',</w:t>
      </w:r>
    </w:p>
    <w:p w14:paraId="032E831A" w14:textId="0556BAEB" w:rsidR="003F44C7" w:rsidRDefault="003F44C7" w:rsidP="003F44C7">
      <w:pPr>
        <w:pStyle w:val="LabStepCodeBlockLevel2"/>
      </w:pPr>
      <w:r>
        <w:t xml:space="preserve">  path: path.resolve(__dirname, 'dist'),</w:t>
      </w:r>
    </w:p>
    <w:p w14:paraId="20EDD551" w14:textId="487115D7" w:rsidR="003F44C7" w:rsidRDefault="003F44C7" w:rsidP="003F44C7">
      <w:pPr>
        <w:pStyle w:val="LabStepCodeBlockLevel2"/>
      </w:pPr>
      <w:r>
        <w:t>},</w:t>
      </w:r>
    </w:p>
    <w:p w14:paraId="7CFF9A61" w14:textId="39002023" w:rsidR="00B150F2" w:rsidRDefault="00B150F2" w:rsidP="00B150F2">
      <w:pPr>
        <w:pStyle w:val="LabExerciseCallout"/>
      </w:pPr>
      <w:r>
        <w:t xml:space="preserve">The </w:t>
      </w:r>
      <w:r w:rsidRPr="00B150F2">
        <w:rPr>
          <w:b/>
        </w:rPr>
        <w:t>output</w:t>
      </w:r>
      <w:r>
        <w:t xml:space="preserve"> property determines the name and path of the JavaScript file that will be generated from all the project's TypeScript code.</w:t>
      </w:r>
      <w:r w:rsidR="00720D22">
        <w:t xml:space="preserve"> By the end of this exercise, you will also see how webpack is also able to add CSS styles and image files serialized into base64 encoded strings into the </w:t>
      </w:r>
      <w:r w:rsidR="00720D22" w:rsidRPr="00720D22">
        <w:rPr>
          <w:b/>
        </w:rPr>
        <w:t>bundle.js</w:t>
      </w:r>
      <w:r w:rsidR="00720D22">
        <w:t xml:space="preserve"> file for distribution.</w:t>
      </w:r>
    </w:p>
    <w:p w14:paraId="7F35A7BE" w14:textId="214C08F0" w:rsidR="003F44C7" w:rsidRDefault="003F44C7" w:rsidP="003F44C7">
      <w:pPr>
        <w:pStyle w:val="LabStepNumberedLevel2"/>
      </w:pPr>
      <w:r>
        <w:t xml:space="preserve">Replace the </w:t>
      </w:r>
      <w:r>
        <w:rPr>
          <w:b/>
        </w:rPr>
        <w:t>resolve</w:t>
      </w:r>
      <w:r>
        <w:t xml:space="preserve"> property with the following code.</w:t>
      </w:r>
    </w:p>
    <w:p w14:paraId="5CBA3757" w14:textId="59CDA917" w:rsidR="003F44C7" w:rsidRDefault="003F44C7" w:rsidP="003F44C7">
      <w:pPr>
        <w:pStyle w:val="LabStepCodeBlockLevel2"/>
      </w:pPr>
      <w:r>
        <w:t>resolve: {</w:t>
      </w:r>
      <w:r w:rsidR="00CB7F92">
        <w:t xml:space="preserve"> </w:t>
      </w:r>
      <w:r>
        <w:t>extensions: ['.js', '.ts']</w:t>
      </w:r>
      <w:r w:rsidR="00CB7F92">
        <w:t xml:space="preserve"> </w:t>
      </w:r>
      <w:r>
        <w:t>},</w:t>
      </w:r>
    </w:p>
    <w:p w14:paraId="1B0B859D" w14:textId="1F204D5E" w:rsidR="00B150F2" w:rsidRDefault="00B150F2" w:rsidP="00B150F2">
      <w:pPr>
        <w:pStyle w:val="LabExerciseCallout"/>
      </w:pPr>
      <w:r>
        <w:t xml:space="preserve">The </w:t>
      </w:r>
      <w:r w:rsidRPr="00B150F2">
        <w:rPr>
          <w:b/>
        </w:rPr>
        <w:t>resolve</w:t>
      </w:r>
      <w:r>
        <w:t xml:space="preserve"> property determines which types of file will be examined du</w:t>
      </w:r>
      <w:r w:rsidR="00582055">
        <w:t>ring the webpack build process.</w:t>
      </w:r>
    </w:p>
    <w:p w14:paraId="1260FF85" w14:textId="2A47AED9" w:rsidR="003F44C7" w:rsidRDefault="003F44C7" w:rsidP="003F44C7">
      <w:pPr>
        <w:pStyle w:val="LabStepNumberedLevel2"/>
      </w:pPr>
      <w:r>
        <w:t xml:space="preserve">Replace the </w:t>
      </w:r>
      <w:r>
        <w:rPr>
          <w:b/>
        </w:rPr>
        <w:t xml:space="preserve">plugins </w:t>
      </w:r>
      <w:r>
        <w:t>property with the following code.</w:t>
      </w:r>
    </w:p>
    <w:p w14:paraId="6EE9E4A9" w14:textId="37978C5E" w:rsidR="003F44C7" w:rsidRDefault="003F44C7" w:rsidP="003F44C7">
      <w:pPr>
        <w:pStyle w:val="LabStepCodeBlockLevel2"/>
      </w:pPr>
      <w:r>
        <w:t>plugins: [</w:t>
      </w:r>
    </w:p>
    <w:p w14:paraId="1DF6225B" w14:textId="702A7671" w:rsidR="003F44C7" w:rsidRDefault="003F44C7" w:rsidP="003F44C7">
      <w:pPr>
        <w:pStyle w:val="LabStepCodeBlockLevel2"/>
      </w:pPr>
      <w:r>
        <w:t xml:space="preserve">  new CleanWebpackPlugin(['dist']),</w:t>
      </w:r>
    </w:p>
    <w:p w14:paraId="0690B363" w14:textId="584FE61B" w:rsidR="003F44C7" w:rsidRDefault="003F44C7" w:rsidP="003F44C7">
      <w:pPr>
        <w:pStyle w:val="LabStepCodeBlockLevel2"/>
      </w:pPr>
      <w:r>
        <w:t xml:space="preserve">  new HtmlWebpackPlugin({ template: path.join(__dirname, 'src', 'index.html') }),</w:t>
      </w:r>
    </w:p>
    <w:p w14:paraId="783E8486" w14:textId="5F1B611F" w:rsidR="003F44C7" w:rsidRDefault="003F44C7" w:rsidP="003F44C7">
      <w:pPr>
        <w:pStyle w:val="LabStepCodeBlockLevel2"/>
      </w:pPr>
      <w:r>
        <w:t xml:space="preserve">  new CopyWebpackPlugin([{ from: './src/favicon.ico', to: 'favicon.ico' }])</w:t>
      </w:r>
    </w:p>
    <w:p w14:paraId="116F054A" w14:textId="4FBA7111" w:rsidR="003F44C7" w:rsidRDefault="003F44C7" w:rsidP="003F44C7">
      <w:pPr>
        <w:pStyle w:val="LabStepCodeBlockLevel2"/>
      </w:pPr>
      <w:r>
        <w:t>],</w:t>
      </w:r>
    </w:p>
    <w:p w14:paraId="76059D36" w14:textId="19BFEE7D" w:rsidR="00B150F2" w:rsidRDefault="00B150F2" w:rsidP="00582055">
      <w:pPr>
        <w:pStyle w:val="LabExerciseCallout"/>
      </w:pPr>
      <w:r>
        <w:t xml:space="preserve">The </w:t>
      </w:r>
      <w:r w:rsidRPr="00B150F2">
        <w:rPr>
          <w:b/>
        </w:rPr>
        <w:t>plugins</w:t>
      </w:r>
      <w:r>
        <w:t xml:space="preserve"> property determines what plugins will be loaded and how they will be initialized during the webpack build process.</w:t>
      </w:r>
      <w:r w:rsidR="008526E1">
        <w:t xml:space="preserve"> </w:t>
      </w:r>
      <w:r w:rsidR="00582055">
        <w:t xml:space="preserve">The </w:t>
      </w:r>
      <w:proofErr w:type="spellStart"/>
      <w:r w:rsidR="00582055" w:rsidRPr="00582055">
        <w:rPr>
          <w:b/>
        </w:rPr>
        <w:t>CleanWebpackPlugin</w:t>
      </w:r>
      <w:proofErr w:type="spellEnd"/>
      <w:r w:rsidR="00582055">
        <w:t xml:space="preserve"> is used to delete any existing content inside the </w:t>
      </w:r>
      <w:proofErr w:type="spellStart"/>
      <w:r w:rsidR="00582055" w:rsidRPr="00582055">
        <w:rPr>
          <w:b/>
        </w:rPr>
        <w:t>dist</w:t>
      </w:r>
      <w:proofErr w:type="spellEnd"/>
      <w:r w:rsidR="00582055">
        <w:t xml:space="preserve"> folder. The </w:t>
      </w:r>
      <w:proofErr w:type="spellStart"/>
      <w:r w:rsidR="008526E1" w:rsidRPr="008526E1">
        <w:rPr>
          <w:b/>
        </w:rPr>
        <w:t>HtmlWebpackPlugin</w:t>
      </w:r>
      <w:proofErr w:type="spellEnd"/>
      <w:r w:rsidR="008526E1">
        <w:t xml:space="preserve"> </w:t>
      </w:r>
      <w:r w:rsidR="00582055">
        <w:t>is used to copy</w:t>
      </w:r>
      <w:r w:rsidR="008526E1">
        <w:t xml:space="preserve"> </w:t>
      </w:r>
      <w:r w:rsidR="008526E1" w:rsidRPr="008526E1">
        <w:rPr>
          <w:b/>
        </w:rPr>
        <w:t>index.html</w:t>
      </w:r>
      <w:r w:rsidR="008526E1">
        <w:t xml:space="preserve"> into the </w:t>
      </w:r>
      <w:proofErr w:type="spellStart"/>
      <w:r w:rsidR="008526E1" w:rsidRPr="008526E1">
        <w:rPr>
          <w:b/>
        </w:rPr>
        <w:t>dist</w:t>
      </w:r>
      <w:proofErr w:type="spellEnd"/>
      <w:r w:rsidR="008526E1">
        <w:t xml:space="preserve"> folder</w:t>
      </w:r>
      <w:r w:rsidR="00582055">
        <w:t xml:space="preserve">. Note that the </w:t>
      </w:r>
      <w:proofErr w:type="spellStart"/>
      <w:r w:rsidR="00582055" w:rsidRPr="008526E1">
        <w:rPr>
          <w:b/>
        </w:rPr>
        <w:t>HtmlWebpackPlugin</w:t>
      </w:r>
      <w:proofErr w:type="spellEnd"/>
      <w:r w:rsidR="008526E1">
        <w:t xml:space="preserve"> also adds a script link </w:t>
      </w:r>
      <w:r w:rsidR="00582055">
        <w:t xml:space="preserve">into </w:t>
      </w:r>
      <w:proofErr w:type="spellStart"/>
      <w:r w:rsidR="00582055" w:rsidRPr="00582055">
        <w:rPr>
          <w:b/>
        </w:rPr>
        <w:t>index.jhtml</w:t>
      </w:r>
      <w:proofErr w:type="spellEnd"/>
      <w:r w:rsidR="00582055">
        <w:t xml:space="preserve"> </w:t>
      </w:r>
      <w:r w:rsidR="008526E1">
        <w:t xml:space="preserve">to </w:t>
      </w:r>
      <w:r w:rsidR="00582055">
        <w:t xml:space="preserve">load the main output file named </w:t>
      </w:r>
      <w:r w:rsidR="00582055">
        <w:rPr>
          <w:b/>
        </w:rPr>
        <w:t>bundle</w:t>
      </w:r>
      <w:r w:rsidR="008526E1" w:rsidRPr="008526E1">
        <w:rPr>
          <w:b/>
        </w:rPr>
        <w:t>.js</w:t>
      </w:r>
      <w:r w:rsidR="008526E1">
        <w:t>.</w:t>
      </w:r>
      <w:r w:rsidR="00582055">
        <w:t xml:space="preserve"> The </w:t>
      </w:r>
      <w:proofErr w:type="spellStart"/>
      <w:r w:rsidR="00582055" w:rsidRPr="00582055">
        <w:rPr>
          <w:b/>
        </w:rPr>
        <w:t>CopyWebpackPlugin</w:t>
      </w:r>
      <w:proofErr w:type="spellEnd"/>
      <w:r w:rsidR="00582055">
        <w:t xml:space="preserve"> is used to copy the favicon file named </w:t>
      </w:r>
      <w:r w:rsidR="00582055" w:rsidRPr="00582055">
        <w:rPr>
          <w:b/>
        </w:rPr>
        <w:t>favicon.ico</w:t>
      </w:r>
      <w:r w:rsidR="00582055">
        <w:t xml:space="preserve"> into the root of the </w:t>
      </w:r>
      <w:proofErr w:type="spellStart"/>
      <w:r w:rsidR="00582055" w:rsidRPr="00582055">
        <w:rPr>
          <w:b/>
        </w:rPr>
        <w:t>dist</w:t>
      </w:r>
      <w:proofErr w:type="spellEnd"/>
      <w:r w:rsidR="00582055">
        <w:t xml:space="preserve"> folder.</w:t>
      </w:r>
    </w:p>
    <w:p w14:paraId="48FD7694" w14:textId="677B0898" w:rsidR="003F44C7" w:rsidRDefault="003F44C7" w:rsidP="003F44C7">
      <w:pPr>
        <w:pStyle w:val="LabStepNumberedLevel2"/>
      </w:pPr>
      <w:r>
        <w:t xml:space="preserve">Replace the </w:t>
      </w:r>
      <w:r>
        <w:rPr>
          <w:b/>
        </w:rPr>
        <w:t xml:space="preserve">module </w:t>
      </w:r>
      <w:r>
        <w:t>property with the following code.</w:t>
      </w:r>
    </w:p>
    <w:p w14:paraId="6B2A9E0E" w14:textId="23A555DF" w:rsidR="003F44C7" w:rsidRDefault="003F44C7" w:rsidP="003F44C7">
      <w:pPr>
        <w:pStyle w:val="LabStepCodeBlockLevel2"/>
      </w:pPr>
      <w:r>
        <w:t>module: {</w:t>
      </w:r>
    </w:p>
    <w:p w14:paraId="5CFE6570" w14:textId="4B5B0AC7" w:rsidR="003F44C7" w:rsidRDefault="003F44C7" w:rsidP="003F44C7">
      <w:pPr>
        <w:pStyle w:val="LabStepCodeBlockLevel2"/>
      </w:pPr>
      <w:r>
        <w:t xml:space="preserve">  rules: [</w:t>
      </w:r>
    </w:p>
    <w:p w14:paraId="26865853" w14:textId="2952B95B" w:rsidR="003F44C7" w:rsidRDefault="003F44C7" w:rsidP="003F44C7">
      <w:pPr>
        <w:pStyle w:val="LabStepCodeBlockLevel2"/>
      </w:pPr>
      <w:r>
        <w:t xml:space="preserve">    { test: /\.(ts)$/, loader: 'awesome-typescript-loader' },</w:t>
      </w:r>
    </w:p>
    <w:p w14:paraId="0AF72B71" w14:textId="6D00DEC2" w:rsidR="003F44C7" w:rsidRDefault="003F44C7" w:rsidP="003F44C7">
      <w:pPr>
        <w:pStyle w:val="LabStepCodeBlockLevel2"/>
      </w:pPr>
      <w:r>
        <w:t xml:space="preserve">    { test: /\.css$/, use: ['style-loader', 'css-loader'] },</w:t>
      </w:r>
    </w:p>
    <w:p w14:paraId="474A45DF" w14:textId="1422B7CA" w:rsidR="003F44C7" w:rsidRDefault="003F44C7" w:rsidP="003F44C7">
      <w:pPr>
        <w:pStyle w:val="LabStepCodeBlockLevel2"/>
      </w:pPr>
      <w:r>
        <w:t xml:space="preserve">    { test: /\.(png|jpg|gif)$/, use: [{ loader: 'url-loader', options: { limit: 8192 } }] }</w:t>
      </w:r>
    </w:p>
    <w:p w14:paraId="07676238" w14:textId="533BB900" w:rsidR="003F44C7" w:rsidRDefault="003F44C7" w:rsidP="003F44C7">
      <w:pPr>
        <w:pStyle w:val="LabStepCodeBlockLevel2"/>
      </w:pPr>
      <w:r>
        <w:t xml:space="preserve">  ],</w:t>
      </w:r>
    </w:p>
    <w:p w14:paraId="51212E96" w14:textId="718ACAC1" w:rsidR="003F44C7" w:rsidRDefault="003F44C7" w:rsidP="003F44C7">
      <w:pPr>
        <w:pStyle w:val="LabStepCodeBlockLevel2"/>
      </w:pPr>
      <w:r>
        <w:t>},</w:t>
      </w:r>
    </w:p>
    <w:p w14:paraId="6D7C95BD" w14:textId="724FFA7B" w:rsidR="003F44C7" w:rsidRDefault="00B150F2" w:rsidP="003F44C7">
      <w:pPr>
        <w:pStyle w:val="LabExerciseCallout"/>
      </w:pPr>
      <w:r>
        <w:t xml:space="preserve">The </w:t>
      </w:r>
      <w:r w:rsidRPr="00582055">
        <w:rPr>
          <w:b/>
        </w:rPr>
        <w:t>module</w:t>
      </w:r>
      <w:r>
        <w:t xml:space="preserve"> property determines which types of files will be processed by </w:t>
      </w:r>
      <w:r w:rsidR="00CB7F92">
        <w:t>specific</w:t>
      </w:r>
      <w:r>
        <w:t xml:space="preserve"> modules du</w:t>
      </w:r>
      <w:r w:rsidR="00CB7F92">
        <w:t>ring the webpack build process.</w:t>
      </w:r>
      <w:r w:rsidR="00CB7F92" w:rsidRPr="00CB7F92">
        <w:t xml:space="preserve"> </w:t>
      </w:r>
      <w:r w:rsidR="00CB7F92">
        <w:t xml:space="preserve">Note that you can configure the </w:t>
      </w:r>
      <w:r w:rsidR="00CB7F92" w:rsidRPr="00B150F2">
        <w:rPr>
          <w:b/>
        </w:rPr>
        <w:t>loader</w:t>
      </w:r>
      <w:r w:rsidR="00CB7F92">
        <w:t xml:space="preserve"> property as in the case of the first module which loads the </w:t>
      </w:r>
      <w:r w:rsidR="00CB7F92" w:rsidRPr="00CB7F92">
        <w:rPr>
          <w:b/>
        </w:rPr>
        <w:t>awesome-typescript-loader</w:t>
      </w:r>
      <w:r w:rsidR="00CB7F92">
        <w:t xml:space="preserve">. The next two lines load modules using the </w:t>
      </w:r>
      <w:r w:rsidR="00CB7F92" w:rsidRPr="00B150F2">
        <w:rPr>
          <w:b/>
        </w:rPr>
        <w:t>use</w:t>
      </w:r>
      <w:r w:rsidR="00CB7F92">
        <w:t xml:space="preserve"> property instead of the </w:t>
      </w:r>
      <w:r w:rsidR="00CB7F92" w:rsidRPr="00B150F2">
        <w:rPr>
          <w:b/>
        </w:rPr>
        <w:t>loader</w:t>
      </w:r>
      <w:r w:rsidR="00CB7F92">
        <w:t xml:space="preserve"> property. You can use whichever style you like best.</w:t>
      </w:r>
    </w:p>
    <w:p w14:paraId="0584AA74" w14:textId="76518307" w:rsidR="003F44C7" w:rsidRDefault="003F44C7" w:rsidP="00B150F2">
      <w:pPr>
        <w:pStyle w:val="LabStepNumberedLevel2"/>
      </w:pPr>
      <w:r>
        <w:lastRenderedPageBreak/>
        <w:t xml:space="preserve">At </w:t>
      </w:r>
      <w:r w:rsidR="00B150F2">
        <w:t>t</w:t>
      </w:r>
      <w:r>
        <w:t>his point</w:t>
      </w:r>
      <w:r w:rsidR="00B150F2">
        <w:t xml:space="preserve">, the content of the </w:t>
      </w:r>
      <w:r w:rsidR="00B150F2" w:rsidRPr="00B150F2">
        <w:rPr>
          <w:b/>
        </w:rPr>
        <w:t>webpack.config.js</w:t>
      </w:r>
      <w:r w:rsidR="00B150F2">
        <w:t xml:space="preserve"> file should match the following code listing.</w:t>
      </w:r>
    </w:p>
    <w:p w14:paraId="49DE7EB1" w14:textId="77777777" w:rsidR="00FA24BB" w:rsidRDefault="00FA24BB" w:rsidP="00FA24BB">
      <w:pPr>
        <w:pStyle w:val="LabStepCodeBlockLevel2"/>
      </w:pPr>
      <w:r>
        <w:t>const path = require('path');</w:t>
      </w:r>
    </w:p>
    <w:p w14:paraId="77AF31E7" w14:textId="77777777" w:rsidR="00FA24BB" w:rsidRDefault="00FA24BB" w:rsidP="00FA24BB">
      <w:pPr>
        <w:pStyle w:val="LabStepCodeBlockLevel2"/>
      </w:pPr>
    </w:p>
    <w:p w14:paraId="171A5073" w14:textId="77777777" w:rsidR="00FA24BB" w:rsidRDefault="00FA24BB" w:rsidP="00FA24BB">
      <w:pPr>
        <w:pStyle w:val="LabStepCodeBlockLevel2"/>
      </w:pPr>
      <w:r>
        <w:t>const HtmlWebpackPlugin = require('html-webpack-plugin');</w:t>
      </w:r>
    </w:p>
    <w:p w14:paraId="678D040C" w14:textId="77777777" w:rsidR="00FA24BB" w:rsidRDefault="00FA24BB" w:rsidP="00FA24BB">
      <w:pPr>
        <w:pStyle w:val="LabStepCodeBlockLevel2"/>
      </w:pPr>
      <w:r>
        <w:t>const CopyWebpackPlugin = require('copy-webpack-plugin');</w:t>
      </w:r>
    </w:p>
    <w:p w14:paraId="27E12A03" w14:textId="77777777" w:rsidR="00FA24BB" w:rsidRDefault="00FA24BB" w:rsidP="00FA24BB">
      <w:pPr>
        <w:pStyle w:val="LabStepCodeBlockLevel2"/>
      </w:pPr>
      <w:r>
        <w:t>const CleanWebpackPlugin = require('clean-webpack-plugin')</w:t>
      </w:r>
    </w:p>
    <w:p w14:paraId="04156CEA" w14:textId="77777777" w:rsidR="00FA24BB" w:rsidRDefault="00FA24BB" w:rsidP="00FA24BB">
      <w:pPr>
        <w:pStyle w:val="LabStepCodeBlockLevel2"/>
      </w:pPr>
    </w:p>
    <w:p w14:paraId="45000CD9" w14:textId="77777777" w:rsidR="00FA24BB" w:rsidRDefault="00FA24BB" w:rsidP="00FA24BB">
      <w:pPr>
        <w:pStyle w:val="LabStepCodeBlockLevel2"/>
      </w:pPr>
      <w:r>
        <w:t>module.exports = {</w:t>
      </w:r>
    </w:p>
    <w:p w14:paraId="2DF9B162" w14:textId="77777777" w:rsidR="00FA24BB" w:rsidRDefault="00FA24BB" w:rsidP="00FA24BB">
      <w:pPr>
        <w:pStyle w:val="LabStepCodeBlockLevel2"/>
      </w:pPr>
      <w:r>
        <w:t xml:space="preserve">  entry: './src/scripts/app.ts',</w:t>
      </w:r>
    </w:p>
    <w:p w14:paraId="5F16BA31" w14:textId="77777777" w:rsidR="00FA24BB" w:rsidRDefault="00FA24BB" w:rsidP="00FA24BB">
      <w:pPr>
        <w:pStyle w:val="LabStepCodeBlockLevel2"/>
      </w:pPr>
      <w:r>
        <w:t xml:space="preserve">  output: {</w:t>
      </w:r>
    </w:p>
    <w:p w14:paraId="05F1CF7B" w14:textId="77777777" w:rsidR="00FA24BB" w:rsidRDefault="00FA24BB" w:rsidP="00FA24BB">
      <w:pPr>
        <w:pStyle w:val="LabStepCodeBlockLevel2"/>
      </w:pPr>
      <w:r>
        <w:t xml:space="preserve">    filename: 'scripts/bundle.js',</w:t>
      </w:r>
    </w:p>
    <w:p w14:paraId="28B167D1" w14:textId="77777777" w:rsidR="00FA24BB" w:rsidRDefault="00FA24BB" w:rsidP="00FA24BB">
      <w:pPr>
        <w:pStyle w:val="LabStepCodeBlockLevel2"/>
      </w:pPr>
      <w:r>
        <w:t xml:space="preserve">    path: path.resolve(__dirname, 'dist'),</w:t>
      </w:r>
    </w:p>
    <w:p w14:paraId="38E8975D" w14:textId="77777777" w:rsidR="00FA24BB" w:rsidRDefault="00FA24BB" w:rsidP="00FA24BB">
      <w:pPr>
        <w:pStyle w:val="LabStepCodeBlockLevel2"/>
      </w:pPr>
      <w:r>
        <w:t xml:space="preserve">  },</w:t>
      </w:r>
    </w:p>
    <w:p w14:paraId="4E03ADD7" w14:textId="77777777" w:rsidR="00FA24BB" w:rsidRDefault="00FA24BB" w:rsidP="00FA24BB">
      <w:pPr>
        <w:pStyle w:val="LabStepCodeBlockLevel2"/>
      </w:pPr>
      <w:r>
        <w:t xml:space="preserve">  resolve: {</w:t>
      </w:r>
    </w:p>
    <w:p w14:paraId="7E30EFE3" w14:textId="77777777" w:rsidR="00FA24BB" w:rsidRDefault="00FA24BB" w:rsidP="00FA24BB">
      <w:pPr>
        <w:pStyle w:val="LabStepCodeBlockLevel2"/>
      </w:pPr>
      <w:r>
        <w:t xml:space="preserve">    extensions: ['.js', '.ts']</w:t>
      </w:r>
    </w:p>
    <w:p w14:paraId="366FCF0D" w14:textId="77777777" w:rsidR="00FA24BB" w:rsidRDefault="00FA24BB" w:rsidP="00FA24BB">
      <w:pPr>
        <w:pStyle w:val="LabStepCodeBlockLevel2"/>
      </w:pPr>
      <w:r>
        <w:t xml:space="preserve">  },</w:t>
      </w:r>
    </w:p>
    <w:p w14:paraId="7A66FBAA" w14:textId="77777777" w:rsidR="00FA24BB" w:rsidRDefault="00FA24BB" w:rsidP="00FA24BB">
      <w:pPr>
        <w:pStyle w:val="LabStepCodeBlockLevel2"/>
      </w:pPr>
      <w:r>
        <w:t xml:space="preserve">  plugins: [</w:t>
      </w:r>
    </w:p>
    <w:p w14:paraId="5BD18FB5" w14:textId="77777777" w:rsidR="00FA24BB" w:rsidRDefault="00FA24BB" w:rsidP="00FA24BB">
      <w:pPr>
        <w:pStyle w:val="LabStepCodeBlockLevel2"/>
      </w:pPr>
      <w:r>
        <w:t xml:space="preserve">    new CleanWebpackPlugin(['dist']),</w:t>
      </w:r>
    </w:p>
    <w:p w14:paraId="118302C6" w14:textId="77777777" w:rsidR="00FA24BB" w:rsidRDefault="00FA24BB" w:rsidP="00FA24BB">
      <w:pPr>
        <w:pStyle w:val="LabStepCodeBlockLevel2"/>
      </w:pPr>
      <w:r>
        <w:t xml:space="preserve">    new HtmlWebpackPlugin({ template: path.join(__dirname, 'src', 'index.html') }),</w:t>
      </w:r>
    </w:p>
    <w:p w14:paraId="6A0E2E9C" w14:textId="77777777" w:rsidR="00FA24BB" w:rsidRDefault="00FA24BB" w:rsidP="00FA24BB">
      <w:pPr>
        <w:pStyle w:val="LabStepCodeBlockLevel2"/>
      </w:pPr>
      <w:r>
        <w:t xml:space="preserve">    new CopyWebpackPlugin([{ from: './src/favicon.ico', to: 'favicon.ico' }])</w:t>
      </w:r>
    </w:p>
    <w:p w14:paraId="3D1EF7DB" w14:textId="77777777" w:rsidR="00FA24BB" w:rsidRDefault="00FA24BB" w:rsidP="00FA24BB">
      <w:pPr>
        <w:pStyle w:val="LabStepCodeBlockLevel2"/>
      </w:pPr>
      <w:r>
        <w:t xml:space="preserve">  ],</w:t>
      </w:r>
    </w:p>
    <w:p w14:paraId="68175696" w14:textId="77777777" w:rsidR="00FA24BB" w:rsidRDefault="00FA24BB" w:rsidP="00FA24BB">
      <w:pPr>
        <w:pStyle w:val="LabStepCodeBlockLevel2"/>
      </w:pPr>
      <w:r>
        <w:t xml:space="preserve">  module: {</w:t>
      </w:r>
    </w:p>
    <w:p w14:paraId="6261A403" w14:textId="77777777" w:rsidR="00FA24BB" w:rsidRDefault="00FA24BB" w:rsidP="00FA24BB">
      <w:pPr>
        <w:pStyle w:val="LabStepCodeBlockLevel2"/>
      </w:pPr>
      <w:r>
        <w:t xml:space="preserve">    rules: [</w:t>
      </w:r>
    </w:p>
    <w:p w14:paraId="56DDFA07" w14:textId="77777777" w:rsidR="00FA24BB" w:rsidRDefault="00FA24BB" w:rsidP="00FA24BB">
      <w:pPr>
        <w:pStyle w:val="LabStepCodeBlockLevel2"/>
      </w:pPr>
      <w:r>
        <w:t xml:space="preserve">      { test: /\.(ts)$/, loader: 'awesome-typescript-loader' },</w:t>
      </w:r>
    </w:p>
    <w:p w14:paraId="1CCDD0D0" w14:textId="77777777" w:rsidR="00FA24BB" w:rsidRDefault="00FA24BB" w:rsidP="00FA24BB">
      <w:pPr>
        <w:pStyle w:val="LabStepCodeBlockLevel2"/>
      </w:pPr>
      <w:r>
        <w:t xml:space="preserve">      { test: /\.css$/, use: ['style-loader', 'css-loader'] },</w:t>
      </w:r>
    </w:p>
    <w:p w14:paraId="1ED06F1E" w14:textId="77777777" w:rsidR="00FA24BB" w:rsidRDefault="00FA24BB" w:rsidP="00FA24BB">
      <w:pPr>
        <w:pStyle w:val="LabStepCodeBlockLevel2"/>
      </w:pPr>
      <w:r>
        <w:t xml:space="preserve">      { test: /\.(png|jpg|gif)$/, use: [{ loader: 'url-loader', options: { limit: 8192 } }] }</w:t>
      </w:r>
    </w:p>
    <w:p w14:paraId="3D43842D" w14:textId="77777777" w:rsidR="00FA24BB" w:rsidRDefault="00FA24BB" w:rsidP="00FA24BB">
      <w:pPr>
        <w:pStyle w:val="LabStepCodeBlockLevel2"/>
      </w:pPr>
      <w:r>
        <w:t xml:space="preserve">    ],</w:t>
      </w:r>
    </w:p>
    <w:p w14:paraId="6232879D" w14:textId="77777777" w:rsidR="00FA24BB" w:rsidRDefault="00FA24BB" w:rsidP="00FA24BB">
      <w:pPr>
        <w:pStyle w:val="LabStepCodeBlockLevel2"/>
      </w:pPr>
      <w:r>
        <w:t xml:space="preserve">  },</w:t>
      </w:r>
    </w:p>
    <w:p w14:paraId="47898700" w14:textId="77777777" w:rsidR="00FA24BB" w:rsidRDefault="00FA24BB" w:rsidP="00FA24BB">
      <w:pPr>
        <w:pStyle w:val="LabStepCodeBlockLevel2"/>
      </w:pPr>
      <w:r>
        <w:t xml:space="preserve">  mode: "development",</w:t>
      </w:r>
    </w:p>
    <w:p w14:paraId="020CD33C" w14:textId="77777777" w:rsidR="00FA24BB" w:rsidRDefault="00FA24BB" w:rsidP="00FA24BB">
      <w:pPr>
        <w:pStyle w:val="LabStepCodeBlockLevel2"/>
      </w:pPr>
      <w:r>
        <w:t xml:space="preserve">  devtool: 'source-map'</w:t>
      </w:r>
    </w:p>
    <w:p w14:paraId="1A2571F1" w14:textId="41105C2B" w:rsidR="003F44C7" w:rsidRDefault="00FA24BB" w:rsidP="00FA24BB">
      <w:pPr>
        <w:pStyle w:val="LabStepCodeBlockLevel2"/>
      </w:pPr>
      <w:r>
        <w:t>};</w:t>
      </w:r>
    </w:p>
    <w:p w14:paraId="6D3A9507" w14:textId="74914EB0" w:rsidR="00330837" w:rsidRDefault="00330837" w:rsidP="00330837">
      <w:pPr>
        <w:pStyle w:val="LabStepNumberedLevel2"/>
      </w:pPr>
      <w:r>
        <w:t xml:space="preserve">Save your changes to </w:t>
      </w:r>
      <w:r w:rsidRPr="00330837">
        <w:rPr>
          <w:b/>
        </w:rPr>
        <w:t>webpack.config.js</w:t>
      </w:r>
      <w:r>
        <w:t xml:space="preserve"> and leave this file open.</w:t>
      </w:r>
    </w:p>
    <w:p w14:paraId="586D0471" w14:textId="36ABB9C4" w:rsidR="00FA24BB" w:rsidRDefault="00FA24BB" w:rsidP="00FA24BB">
      <w:pPr>
        <w:pStyle w:val="LabExerciseCallout"/>
      </w:pPr>
      <w:r>
        <w:t xml:space="preserve">This CSS import capabilities of webpack provide a valuable strategy for reducing the number of files that need to be distributed along with your applications. Because you have configured </w:t>
      </w:r>
      <w:r w:rsidRPr="00FA24BB">
        <w:rPr>
          <w:b/>
        </w:rPr>
        <w:t>project2</w:t>
      </w:r>
      <w:r>
        <w:t xml:space="preserve"> with the </w:t>
      </w:r>
      <w:r w:rsidRPr="00FA24BB">
        <w:rPr>
          <w:b/>
        </w:rPr>
        <w:t>style-loader</w:t>
      </w:r>
      <w:r>
        <w:t xml:space="preserve"> module, you can now import CSS files directly into a TypeScript file such as </w:t>
      </w:r>
      <w:proofErr w:type="spellStart"/>
      <w:r w:rsidRPr="00FA24BB">
        <w:rPr>
          <w:b/>
        </w:rPr>
        <w:t>app.ts</w:t>
      </w:r>
      <w:proofErr w:type="spellEnd"/>
      <w:r>
        <w:t>. This is what you will do in the next step.</w:t>
      </w:r>
    </w:p>
    <w:p w14:paraId="41C2CF1A" w14:textId="659BD565" w:rsidR="00D00CFC" w:rsidRDefault="00D00CFC" w:rsidP="00F039FA">
      <w:pPr>
        <w:pStyle w:val="LabStepNumbered"/>
      </w:pPr>
      <w:r>
        <w:t xml:space="preserve">Import the </w:t>
      </w:r>
      <w:r w:rsidR="00FA24BB">
        <w:t xml:space="preserve">CSS </w:t>
      </w:r>
      <w:r>
        <w:t xml:space="preserve">styles from </w:t>
      </w:r>
      <w:r w:rsidRPr="00FA24BB">
        <w:rPr>
          <w:b/>
        </w:rPr>
        <w:t>app.css</w:t>
      </w:r>
      <w:r>
        <w:t xml:space="preserve"> into </w:t>
      </w:r>
      <w:proofErr w:type="spellStart"/>
      <w:r w:rsidRPr="00D00CFC">
        <w:rPr>
          <w:b/>
        </w:rPr>
        <w:t>app.ts</w:t>
      </w:r>
      <w:proofErr w:type="spellEnd"/>
      <w:r>
        <w:t>.</w:t>
      </w:r>
    </w:p>
    <w:p w14:paraId="370FBBDB" w14:textId="18B2BA9D" w:rsidR="00D00CFC" w:rsidRDefault="00D00CFC" w:rsidP="00D00CFC">
      <w:pPr>
        <w:pStyle w:val="LabStepNumberedLevel2"/>
      </w:pPr>
      <w:r>
        <w:t xml:space="preserve">Open </w:t>
      </w:r>
      <w:proofErr w:type="spellStart"/>
      <w:r w:rsidRPr="00D00CFC">
        <w:rPr>
          <w:b/>
        </w:rPr>
        <w:t>app.ts</w:t>
      </w:r>
      <w:proofErr w:type="spellEnd"/>
      <w:r>
        <w:t xml:space="preserve"> from the </w:t>
      </w:r>
      <w:proofErr w:type="spellStart"/>
      <w:r w:rsidRPr="00D00CFC">
        <w:rPr>
          <w:b/>
        </w:rPr>
        <w:t>src</w:t>
      </w:r>
      <w:proofErr w:type="spellEnd"/>
      <w:r w:rsidRPr="00D00CFC">
        <w:rPr>
          <w:b/>
        </w:rPr>
        <w:t>/scripts</w:t>
      </w:r>
      <w:r>
        <w:t xml:space="preserve"> folder and add the following import statement to import the CSS styles from </w:t>
      </w:r>
      <w:r w:rsidRPr="00D00CFC">
        <w:rPr>
          <w:b/>
        </w:rPr>
        <w:t>app.css</w:t>
      </w:r>
      <w:r>
        <w:t>.</w:t>
      </w:r>
    </w:p>
    <w:p w14:paraId="0E7ACF65" w14:textId="77777777" w:rsidR="00D00CFC" w:rsidRPr="00D00CFC" w:rsidRDefault="00D00CFC" w:rsidP="00D00CFC">
      <w:pPr>
        <w:pStyle w:val="LabStepCodeBlockLevel2"/>
        <w:rPr>
          <w:color w:val="7F7F7F" w:themeColor="text1" w:themeTint="80"/>
        </w:rPr>
      </w:pPr>
      <w:r w:rsidRPr="00D00CFC">
        <w:rPr>
          <w:color w:val="7F7F7F" w:themeColor="text1" w:themeTint="80"/>
        </w:rPr>
        <w:t>import * as $ from "jquery"</w:t>
      </w:r>
    </w:p>
    <w:p w14:paraId="187312FC" w14:textId="77777777" w:rsidR="00D00CFC" w:rsidRPr="00D00CFC" w:rsidRDefault="00D00CFC" w:rsidP="00D00CFC">
      <w:pPr>
        <w:pStyle w:val="LabStepCodeBlockLevel2"/>
        <w:rPr>
          <w:color w:val="7F7F7F" w:themeColor="text1" w:themeTint="80"/>
        </w:rPr>
      </w:pPr>
    </w:p>
    <w:p w14:paraId="11AC175B" w14:textId="77777777" w:rsidR="00D00CFC" w:rsidRPr="00D00CFC" w:rsidRDefault="00D00CFC" w:rsidP="00D00CFC">
      <w:pPr>
        <w:pStyle w:val="LabStepCodeBlockLevel2"/>
        <w:rPr>
          <w:color w:val="7F7F7F" w:themeColor="text1" w:themeTint="80"/>
        </w:rPr>
      </w:pPr>
      <w:r w:rsidRPr="00D00CFC">
        <w:rPr>
          <w:color w:val="7F7F7F" w:themeColor="text1" w:themeTint="80"/>
        </w:rPr>
        <w:t>import { Quote } from './quote';</w:t>
      </w:r>
    </w:p>
    <w:p w14:paraId="1208AE51" w14:textId="77777777" w:rsidR="00D00CFC" w:rsidRPr="00D00CFC" w:rsidRDefault="00D00CFC" w:rsidP="00D00CFC">
      <w:pPr>
        <w:pStyle w:val="LabStepCodeBlockLevel2"/>
        <w:rPr>
          <w:color w:val="7F7F7F" w:themeColor="text1" w:themeTint="80"/>
        </w:rPr>
      </w:pPr>
      <w:r w:rsidRPr="00D00CFC">
        <w:rPr>
          <w:color w:val="7F7F7F" w:themeColor="text1" w:themeTint="80"/>
        </w:rPr>
        <w:t>import { QuoteManager } from './quote-manager';</w:t>
      </w:r>
    </w:p>
    <w:p w14:paraId="72140C00" w14:textId="77777777" w:rsidR="00D00CFC" w:rsidRDefault="00D00CFC" w:rsidP="00D00CFC">
      <w:pPr>
        <w:pStyle w:val="LabStepCodeBlockLevel2"/>
      </w:pPr>
    </w:p>
    <w:p w14:paraId="4D754A90" w14:textId="061D4D25" w:rsidR="00D00CFC" w:rsidRDefault="00D00CFC" w:rsidP="00D00CFC">
      <w:pPr>
        <w:pStyle w:val="LabStepCodeBlockLevel2"/>
      </w:pPr>
      <w:r>
        <w:t>import './../css/app.css'</w:t>
      </w:r>
    </w:p>
    <w:p w14:paraId="097CF16C" w14:textId="18ED95FF" w:rsidR="00D00CFC" w:rsidRDefault="00D00CFC" w:rsidP="00D00CFC">
      <w:pPr>
        <w:pStyle w:val="LabStepNumberedLevel2"/>
      </w:pPr>
      <w:r>
        <w:t xml:space="preserve">Save and close </w:t>
      </w:r>
      <w:proofErr w:type="spellStart"/>
      <w:r w:rsidRPr="00D00CFC">
        <w:rPr>
          <w:b/>
        </w:rPr>
        <w:t>app.ts</w:t>
      </w:r>
      <w:proofErr w:type="spellEnd"/>
      <w:r>
        <w:t>.</w:t>
      </w:r>
    </w:p>
    <w:p w14:paraId="6DA02197" w14:textId="47469AEC" w:rsidR="004160BF" w:rsidRDefault="004160BF" w:rsidP="004160BF">
      <w:pPr>
        <w:pStyle w:val="LabStepNumbered"/>
      </w:pPr>
      <w:r>
        <w:t xml:space="preserve">Edit </w:t>
      </w:r>
      <w:r w:rsidRPr="004160BF">
        <w:rPr>
          <w:b/>
        </w:rPr>
        <w:t>index.html</w:t>
      </w:r>
      <w:r>
        <w:t xml:space="preserve"> to remove the stylesheet link to </w:t>
      </w:r>
      <w:r w:rsidRPr="004160BF">
        <w:rPr>
          <w:b/>
        </w:rPr>
        <w:t>app.css</w:t>
      </w:r>
      <w:r>
        <w:t>.</w:t>
      </w:r>
    </w:p>
    <w:p w14:paraId="21549024" w14:textId="2E516680" w:rsidR="004160BF" w:rsidRDefault="004160BF" w:rsidP="004160BF">
      <w:pPr>
        <w:pStyle w:val="LabStepNumberedLevel2"/>
      </w:pPr>
      <w:r>
        <w:t xml:space="preserve">Open the </w:t>
      </w:r>
      <w:r w:rsidRPr="004160BF">
        <w:rPr>
          <w:b/>
        </w:rPr>
        <w:t>index.html</w:t>
      </w:r>
      <w:r>
        <w:t xml:space="preserve"> file from inside the </w:t>
      </w:r>
      <w:proofErr w:type="spellStart"/>
      <w:r w:rsidRPr="004160BF">
        <w:rPr>
          <w:b/>
        </w:rPr>
        <w:t>src</w:t>
      </w:r>
      <w:proofErr w:type="spellEnd"/>
      <w:r>
        <w:t xml:space="preserve"> folder and remove the link to </w:t>
      </w:r>
      <w:r w:rsidRPr="004160BF">
        <w:rPr>
          <w:b/>
        </w:rPr>
        <w:t>app.css</w:t>
      </w:r>
      <w:r>
        <w:t>.</w:t>
      </w:r>
    </w:p>
    <w:p w14:paraId="576A5C7D" w14:textId="03D60064" w:rsidR="004160BF" w:rsidRDefault="004160BF" w:rsidP="004160BF">
      <w:pPr>
        <w:pStyle w:val="LabStepScreenshotLevel2"/>
      </w:pPr>
      <w:r>
        <w:drawing>
          <wp:inline distT="0" distB="0" distL="0" distR="0" wp14:anchorId="4F4EFC39" wp14:editId="55D65982">
            <wp:extent cx="2508069" cy="86678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8371" cy="873797"/>
                    </a:xfrm>
                    <a:prstGeom prst="rect">
                      <a:avLst/>
                    </a:prstGeom>
                    <a:noFill/>
                    <a:ln>
                      <a:noFill/>
                    </a:ln>
                  </pic:spPr>
                </pic:pic>
              </a:graphicData>
            </a:graphic>
          </wp:inline>
        </w:drawing>
      </w:r>
    </w:p>
    <w:p w14:paraId="43D99F2B" w14:textId="5F27AB3C" w:rsidR="004160BF" w:rsidRDefault="004160BF" w:rsidP="004160BF">
      <w:pPr>
        <w:pStyle w:val="LabStepNumberedLevel2"/>
      </w:pPr>
      <w:r>
        <w:t xml:space="preserve">Save your changes and close </w:t>
      </w:r>
      <w:r w:rsidRPr="004160BF">
        <w:rPr>
          <w:b/>
        </w:rPr>
        <w:t>index.html</w:t>
      </w:r>
      <w:r>
        <w:t>.</w:t>
      </w:r>
    </w:p>
    <w:p w14:paraId="6398885F" w14:textId="0EA1F5E1" w:rsidR="00FA24BB" w:rsidRDefault="00FA24BB" w:rsidP="00FA24BB">
      <w:pPr>
        <w:pStyle w:val="LabExerciseCallout"/>
      </w:pPr>
      <w:r>
        <w:t xml:space="preserve">At this point, you no longer need to distribute any CSS files </w:t>
      </w:r>
      <w:r w:rsidR="00CB7F92">
        <w:t xml:space="preserve">with this application </w:t>
      </w:r>
      <w:r>
        <w:t xml:space="preserve">because the styles defined inside </w:t>
      </w:r>
      <w:proofErr w:type="spellStart"/>
      <w:r w:rsidRPr="00D00CFC">
        <w:rPr>
          <w:b/>
        </w:rPr>
        <w:t>src</w:t>
      </w:r>
      <w:proofErr w:type="spellEnd"/>
      <w:r w:rsidRPr="00D00CFC">
        <w:rPr>
          <w:b/>
        </w:rPr>
        <w:t>/</w:t>
      </w:r>
      <w:proofErr w:type="spellStart"/>
      <w:r w:rsidRPr="00D00CFC">
        <w:rPr>
          <w:b/>
        </w:rPr>
        <w:t>css</w:t>
      </w:r>
      <w:proofErr w:type="spellEnd"/>
      <w:r w:rsidRPr="00D00CFC">
        <w:rPr>
          <w:b/>
        </w:rPr>
        <w:t>/app.css</w:t>
      </w:r>
      <w:r>
        <w:t xml:space="preserve"> will now be bundled into </w:t>
      </w:r>
      <w:r w:rsidRPr="00D00CFC">
        <w:rPr>
          <w:b/>
        </w:rPr>
        <w:t>app.js</w:t>
      </w:r>
      <w:r>
        <w:t xml:space="preserve"> for distribution.</w:t>
      </w:r>
      <w:r w:rsidR="00CB7F92">
        <w:t xml:space="preserve"> Also note that image file named </w:t>
      </w:r>
      <w:r w:rsidR="00CB7F92" w:rsidRPr="00CB7F92">
        <w:rPr>
          <w:b/>
        </w:rPr>
        <w:t>AppIcon.png</w:t>
      </w:r>
      <w:r w:rsidR="00CB7F92">
        <w:t xml:space="preserve"> is automatically serialized by the </w:t>
      </w:r>
      <w:proofErr w:type="spellStart"/>
      <w:r w:rsidR="00CB7F92" w:rsidRPr="00CB7F92">
        <w:rPr>
          <w:b/>
        </w:rPr>
        <w:t>url</w:t>
      </w:r>
      <w:proofErr w:type="spellEnd"/>
      <w:r w:rsidR="00CB7F92" w:rsidRPr="00CB7F92">
        <w:rPr>
          <w:b/>
        </w:rPr>
        <w:t>-loader</w:t>
      </w:r>
      <w:r w:rsidR="00CB7F92">
        <w:t xml:space="preserve"> and added to the CSS styles in </w:t>
      </w:r>
      <w:r w:rsidR="00CB7F92" w:rsidRPr="00CB7F92">
        <w:rPr>
          <w:b/>
        </w:rPr>
        <w:t>bundle.js</w:t>
      </w:r>
      <w:r w:rsidR="00CB7F92">
        <w:t xml:space="preserve"> so there is no need to distribute that image file with the application.</w:t>
      </w:r>
    </w:p>
    <w:p w14:paraId="42054616" w14:textId="5E865C87" w:rsidR="00AC5483" w:rsidRDefault="00330837" w:rsidP="00F039FA">
      <w:pPr>
        <w:pStyle w:val="LabStepNumbered"/>
      </w:pPr>
      <w:r>
        <w:lastRenderedPageBreak/>
        <w:t xml:space="preserve">Use </w:t>
      </w:r>
      <w:r w:rsidRPr="00330837">
        <w:rPr>
          <w:b/>
        </w:rPr>
        <w:t>webpack</w:t>
      </w:r>
      <w:r>
        <w:t xml:space="preserve"> to build your project's TypeScript files into a single JavaScript file named </w:t>
      </w:r>
      <w:r w:rsidRPr="00330837">
        <w:rPr>
          <w:b/>
        </w:rPr>
        <w:t>bundle.js</w:t>
      </w:r>
      <w:r>
        <w:t>.</w:t>
      </w:r>
    </w:p>
    <w:p w14:paraId="6C7DA8D8" w14:textId="1FE0A4FC" w:rsidR="007E424B" w:rsidRDefault="00330837" w:rsidP="00F039FA">
      <w:pPr>
        <w:pStyle w:val="LabStepNumberedLevel2"/>
      </w:pPr>
      <w:r>
        <w:t xml:space="preserve">Return to the file named </w:t>
      </w:r>
      <w:proofErr w:type="spellStart"/>
      <w:r w:rsidRPr="00330837">
        <w:rPr>
          <w:b/>
        </w:rPr>
        <w:t>package.json</w:t>
      </w:r>
      <w:proofErr w:type="spellEnd"/>
      <w:r>
        <w:t>.</w:t>
      </w:r>
    </w:p>
    <w:p w14:paraId="0826215B" w14:textId="2242A369" w:rsidR="00427529" w:rsidRDefault="00427529" w:rsidP="00F039FA">
      <w:pPr>
        <w:pStyle w:val="LabStepNumberedLevel2"/>
      </w:pPr>
      <w:r>
        <w:t xml:space="preserve">Remove the existing command from the </w:t>
      </w:r>
      <w:r w:rsidRPr="00427529">
        <w:rPr>
          <w:b/>
        </w:rPr>
        <w:t>scripts</w:t>
      </w:r>
      <w:r>
        <w:t xml:space="preserve"> section and replace it with the build command as shown in the following code.</w:t>
      </w:r>
    </w:p>
    <w:p w14:paraId="5314D86C" w14:textId="3C1E6EA5" w:rsidR="007E424B" w:rsidRDefault="007E424B" w:rsidP="007E424B">
      <w:pPr>
        <w:pStyle w:val="LabStepCodeBlockLevel2"/>
      </w:pPr>
      <w:r>
        <w:t>"scripts": {</w:t>
      </w:r>
    </w:p>
    <w:p w14:paraId="61BF8904" w14:textId="46F763C3" w:rsidR="007E424B" w:rsidRDefault="007E424B" w:rsidP="007E424B">
      <w:pPr>
        <w:pStyle w:val="LabStepCodeBlockLevel2"/>
      </w:pPr>
      <w:r>
        <w:t xml:space="preserve">  "build": "webpack"</w:t>
      </w:r>
    </w:p>
    <w:p w14:paraId="69702EF4" w14:textId="293D8DA3" w:rsidR="007E424B" w:rsidRPr="00FA24BB" w:rsidRDefault="00FA24BB" w:rsidP="00FA24BB">
      <w:pPr>
        <w:pStyle w:val="LabStepCodeBlockLevel2"/>
      </w:pPr>
      <w:r>
        <w:t>}</w:t>
      </w:r>
    </w:p>
    <w:p w14:paraId="771A872F" w14:textId="402A2BE9" w:rsidR="00A429BA" w:rsidRDefault="00A429BA" w:rsidP="00F039FA">
      <w:pPr>
        <w:pStyle w:val="LabStepNumberedLevel2"/>
      </w:pPr>
      <w:r>
        <w:t xml:space="preserve">Save your changes to </w:t>
      </w:r>
      <w:proofErr w:type="spellStart"/>
      <w:r w:rsidRPr="00427529">
        <w:rPr>
          <w:b/>
        </w:rPr>
        <w:t>package.json</w:t>
      </w:r>
      <w:proofErr w:type="spellEnd"/>
      <w:r>
        <w:t>.</w:t>
      </w:r>
    </w:p>
    <w:p w14:paraId="115FDDAD" w14:textId="77777777" w:rsidR="00427529" w:rsidRDefault="00427529" w:rsidP="00F039FA">
      <w:pPr>
        <w:pStyle w:val="LabStepNumberedLevel2"/>
      </w:pPr>
      <w:r>
        <w:t>Return to the console in the Integrated Terminal.</w:t>
      </w:r>
    </w:p>
    <w:p w14:paraId="3DAE4835" w14:textId="70267C8F" w:rsidR="00F039FA" w:rsidRDefault="00427529" w:rsidP="00F039FA">
      <w:pPr>
        <w:pStyle w:val="LabStepNumberedLevel2"/>
      </w:pPr>
      <w:r>
        <w:t xml:space="preserve">Type and execute the following </w:t>
      </w:r>
      <w:r w:rsidRPr="00427529">
        <w:rPr>
          <w:b/>
        </w:rPr>
        <w:t>npm</w:t>
      </w:r>
      <w:r>
        <w:t xml:space="preserve"> command run the </w:t>
      </w:r>
      <w:r w:rsidRPr="00427529">
        <w:rPr>
          <w:b/>
        </w:rPr>
        <w:t>build</w:t>
      </w:r>
      <w:r>
        <w:t xml:space="preserve"> command.</w:t>
      </w:r>
    </w:p>
    <w:p w14:paraId="0935706F" w14:textId="6BAD9411" w:rsidR="00F039FA" w:rsidRDefault="00A429BA" w:rsidP="00F039FA">
      <w:pPr>
        <w:pStyle w:val="LabStepCodeBlockLevel2"/>
      </w:pPr>
      <w:r>
        <w:t xml:space="preserve">npm run </w:t>
      </w:r>
      <w:r w:rsidR="000831EC">
        <w:t>build</w:t>
      </w:r>
    </w:p>
    <w:p w14:paraId="1A9F2189" w14:textId="2A6C0AB9" w:rsidR="00012B41" w:rsidRDefault="00427529" w:rsidP="00F039FA">
      <w:pPr>
        <w:pStyle w:val="LabStepNumberedLevel2"/>
      </w:pPr>
      <w:r>
        <w:t xml:space="preserve">You should see output in the console as </w:t>
      </w:r>
      <w:r w:rsidRPr="00427529">
        <w:rPr>
          <w:b/>
        </w:rPr>
        <w:t>webpack</w:t>
      </w:r>
      <w:r>
        <w:t xml:space="preserve"> compiles your TypeScript source files into a single file named </w:t>
      </w:r>
      <w:r w:rsidRPr="00427529">
        <w:rPr>
          <w:b/>
        </w:rPr>
        <w:t>bundle.js</w:t>
      </w:r>
      <w:r w:rsidR="00012B41">
        <w:t>.</w:t>
      </w:r>
    </w:p>
    <w:p w14:paraId="40226211" w14:textId="1D152039" w:rsidR="00012B41" w:rsidRDefault="00D00CFC" w:rsidP="00012B41">
      <w:pPr>
        <w:pStyle w:val="LabStepScreenshotLevel2"/>
      </w:pPr>
      <w:r>
        <w:drawing>
          <wp:inline distT="0" distB="0" distL="0" distR="0" wp14:anchorId="5509FBA2" wp14:editId="4E05F3B1">
            <wp:extent cx="5833539" cy="306977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849007" cy="3077912"/>
                    </a:xfrm>
                    <a:prstGeom prst="rect">
                      <a:avLst/>
                    </a:prstGeom>
                    <a:noFill/>
                    <a:ln>
                      <a:noFill/>
                    </a:ln>
                  </pic:spPr>
                </pic:pic>
              </a:graphicData>
            </a:graphic>
          </wp:inline>
        </w:drawing>
      </w:r>
    </w:p>
    <w:p w14:paraId="4C0B86F9" w14:textId="56AAB7D5" w:rsidR="00427529" w:rsidRDefault="00427529" w:rsidP="00F039FA">
      <w:pPr>
        <w:pStyle w:val="LabStepNumberedLevel2"/>
      </w:pPr>
      <w:r>
        <w:t xml:space="preserve">You should be able to verify that </w:t>
      </w:r>
      <w:r w:rsidRPr="00075EA6">
        <w:rPr>
          <w:b/>
        </w:rPr>
        <w:t>webpack</w:t>
      </w:r>
      <w:r>
        <w:t xml:space="preserve"> has created </w:t>
      </w:r>
      <w:r w:rsidR="008526E1">
        <w:t xml:space="preserve">three </w:t>
      </w:r>
      <w:r>
        <w:t>new file</w:t>
      </w:r>
      <w:r w:rsidR="008526E1">
        <w:t>s</w:t>
      </w:r>
      <w:r>
        <w:t xml:space="preserve"> </w:t>
      </w:r>
      <w:r w:rsidR="00607908">
        <w:t xml:space="preserve">inside </w:t>
      </w:r>
      <w:r w:rsidR="00075EA6">
        <w:t xml:space="preserve">the </w:t>
      </w:r>
      <w:proofErr w:type="spellStart"/>
      <w:r w:rsidR="008526E1">
        <w:rPr>
          <w:b/>
        </w:rPr>
        <w:t>dist</w:t>
      </w:r>
      <w:proofErr w:type="spellEnd"/>
      <w:r w:rsidR="00075EA6">
        <w:t xml:space="preserve"> folder</w:t>
      </w:r>
      <w:r w:rsidR="008526E1">
        <w:t xml:space="preserve">. The two files named </w:t>
      </w:r>
      <w:r w:rsidR="008526E1" w:rsidRPr="008526E1">
        <w:rPr>
          <w:b/>
        </w:rPr>
        <w:t>favicon.ico</w:t>
      </w:r>
      <w:r w:rsidR="008526E1">
        <w:t xml:space="preserve"> and </w:t>
      </w:r>
      <w:r w:rsidR="008526E1" w:rsidRPr="008526E1">
        <w:rPr>
          <w:b/>
        </w:rPr>
        <w:t>index.html</w:t>
      </w:r>
      <w:r w:rsidR="008526E1">
        <w:t xml:space="preserve"> have been added to the root of the </w:t>
      </w:r>
      <w:proofErr w:type="spellStart"/>
      <w:r w:rsidR="008526E1" w:rsidRPr="008526E1">
        <w:rPr>
          <w:b/>
        </w:rPr>
        <w:t>dist</w:t>
      </w:r>
      <w:proofErr w:type="spellEnd"/>
      <w:r w:rsidR="008526E1">
        <w:t xml:space="preserve"> folder while </w:t>
      </w:r>
      <w:r w:rsidR="00607908" w:rsidRPr="00607908">
        <w:rPr>
          <w:b/>
        </w:rPr>
        <w:t>bundle.js</w:t>
      </w:r>
      <w:r w:rsidR="008526E1" w:rsidRPr="008526E1">
        <w:t xml:space="preserve"> has been added the child </w:t>
      </w:r>
      <w:r w:rsidR="008526E1">
        <w:rPr>
          <w:b/>
        </w:rPr>
        <w:t>scripts</w:t>
      </w:r>
      <w:r w:rsidR="008526E1" w:rsidRPr="008526E1">
        <w:t xml:space="preserve"> folder</w:t>
      </w:r>
      <w:r w:rsidR="00075EA6">
        <w:t>.</w:t>
      </w:r>
    </w:p>
    <w:p w14:paraId="260147AF" w14:textId="5CC8F64D" w:rsidR="00F039FA" w:rsidRDefault="008526E1" w:rsidP="00F039FA">
      <w:pPr>
        <w:pStyle w:val="LabStepScreenshotLevel2"/>
      </w:pPr>
      <w:r>
        <w:drawing>
          <wp:inline distT="0" distB="0" distL="0" distR="0" wp14:anchorId="2471D09E" wp14:editId="380BEC45">
            <wp:extent cx="1449805" cy="1193957"/>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52635" cy="1196287"/>
                    </a:xfrm>
                    <a:prstGeom prst="rect">
                      <a:avLst/>
                    </a:prstGeom>
                    <a:noFill/>
                    <a:ln>
                      <a:noFill/>
                    </a:ln>
                  </pic:spPr>
                </pic:pic>
              </a:graphicData>
            </a:graphic>
          </wp:inline>
        </w:drawing>
      </w:r>
    </w:p>
    <w:p w14:paraId="3CA813CC" w14:textId="77777777" w:rsidR="00BB6CA1" w:rsidRDefault="00BA3C69" w:rsidP="00BA3C69">
      <w:pPr>
        <w:pStyle w:val="LabStepNumberedLevel2"/>
      </w:pPr>
      <w:r>
        <w:t xml:space="preserve">Open </w:t>
      </w:r>
      <w:proofErr w:type="spellStart"/>
      <w:r w:rsidRPr="00607908">
        <w:rPr>
          <w:b/>
        </w:rPr>
        <w:t>bundle,js</w:t>
      </w:r>
      <w:proofErr w:type="spellEnd"/>
      <w:r>
        <w:t xml:space="preserve"> and </w:t>
      </w:r>
      <w:r w:rsidR="00607908">
        <w:t xml:space="preserve">inspect the code </w:t>
      </w:r>
      <w:r>
        <w:t>inside.</w:t>
      </w:r>
    </w:p>
    <w:p w14:paraId="5DB46AD6" w14:textId="281F61E7" w:rsidR="00BA3C69" w:rsidRDefault="00BB6CA1" w:rsidP="00BB6CA1">
      <w:pPr>
        <w:pStyle w:val="LabExerciseCallout"/>
      </w:pPr>
      <w:r w:rsidRPr="00BB6CA1">
        <w:t>While the</w:t>
      </w:r>
      <w:r w:rsidRPr="00BB6CA1">
        <w:rPr>
          <w:b/>
        </w:rPr>
        <w:t xml:space="preserve"> bundle.js</w:t>
      </w:r>
      <w:r>
        <w:t xml:space="preserve"> file may be hard to read, this file </w:t>
      </w:r>
      <w:r w:rsidR="00607908">
        <w:t>contains the JavaScript code for the jQuery library in addition to the JavaScript code generator from the project's three TypeScript source files.</w:t>
      </w:r>
      <w:r w:rsidR="00CB7F92">
        <w:t xml:space="preserve"> </w:t>
      </w:r>
      <w:r>
        <w:t xml:space="preserve">The file also </w:t>
      </w:r>
      <w:r w:rsidR="00CB7F92">
        <w:t xml:space="preserve">contains your project's CSS styles and the image from </w:t>
      </w:r>
      <w:r w:rsidR="00CB7F92" w:rsidRPr="00CB7F92">
        <w:rPr>
          <w:b/>
        </w:rPr>
        <w:t>AppIcon.png</w:t>
      </w:r>
      <w:r w:rsidR="00CB7F92">
        <w:t xml:space="preserve"> as a serialized base64 encoded string.</w:t>
      </w:r>
    </w:p>
    <w:p w14:paraId="36070809" w14:textId="4DAB5BDB" w:rsidR="00607908" w:rsidRDefault="00607908" w:rsidP="00BA3C69">
      <w:pPr>
        <w:pStyle w:val="LabStepNumberedLevel2"/>
      </w:pPr>
      <w:r>
        <w:t xml:space="preserve">Close </w:t>
      </w:r>
      <w:r w:rsidRPr="00607908">
        <w:rPr>
          <w:b/>
        </w:rPr>
        <w:t>bundle.js</w:t>
      </w:r>
      <w:r>
        <w:t xml:space="preserve"> without saving any changes.</w:t>
      </w:r>
    </w:p>
    <w:p w14:paraId="41EFBE12" w14:textId="1A816E84" w:rsidR="00290D56" w:rsidRDefault="00290D56" w:rsidP="00290D56">
      <w:pPr>
        <w:pStyle w:val="LabStepNumbered"/>
      </w:pPr>
      <w:r>
        <w:lastRenderedPageBreak/>
        <w:t xml:space="preserve">Try running the application by launching </w:t>
      </w:r>
      <w:r w:rsidRPr="00290D56">
        <w:rPr>
          <w:b/>
        </w:rPr>
        <w:t>index.html</w:t>
      </w:r>
      <w:r>
        <w:t xml:space="preserve"> directly from the Windows file system.</w:t>
      </w:r>
    </w:p>
    <w:p w14:paraId="5D684466" w14:textId="0644D9FE" w:rsidR="00290D56" w:rsidRDefault="00290D56" w:rsidP="00290D56">
      <w:pPr>
        <w:pStyle w:val="LabStepNumberedLevel2"/>
      </w:pPr>
      <w:r>
        <w:t xml:space="preserve">Using Windows Explorer, navigate to the folder at </w:t>
      </w:r>
      <w:r w:rsidRPr="00290D56">
        <w:rPr>
          <w:b/>
        </w:rPr>
        <w:t>C:\Student\Modules\02_NodeJS\Lab\project2\dist</w:t>
      </w:r>
      <w:r>
        <w:t>.</w:t>
      </w:r>
    </w:p>
    <w:p w14:paraId="7C55BACC" w14:textId="5F10D8B0" w:rsidR="00290D56" w:rsidRDefault="00290D56" w:rsidP="00290D56">
      <w:pPr>
        <w:pStyle w:val="LabStepNumberedLevel2"/>
      </w:pPr>
      <w:r>
        <w:t xml:space="preserve">Double click on </w:t>
      </w:r>
      <w:r w:rsidRPr="00290D56">
        <w:rPr>
          <w:b/>
        </w:rPr>
        <w:t>index.html</w:t>
      </w:r>
      <w:r>
        <w:t xml:space="preserve"> to launch the application in the browser.</w:t>
      </w:r>
    </w:p>
    <w:p w14:paraId="5858E396" w14:textId="63612157" w:rsidR="00290D56" w:rsidRDefault="00290D56" w:rsidP="00290D56">
      <w:pPr>
        <w:pStyle w:val="LabStepScreenshotLevel2"/>
      </w:pPr>
      <w:r>
        <w:drawing>
          <wp:inline distT="0" distB="0" distL="0" distR="0" wp14:anchorId="684E742E" wp14:editId="0CC6F03E">
            <wp:extent cx="4920585" cy="1413711"/>
            <wp:effectExtent l="19050" t="19050" r="13970" b="152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1799" cy="1437044"/>
                    </a:xfrm>
                    <a:prstGeom prst="rect">
                      <a:avLst/>
                    </a:prstGeom>
                    <a:noFill/>
                    <a:ln>
                      <a:solidFill>
                        <a:schemeClr val="tx1"/>
                      </a:solidFill>
                    </a:ln>
                  </pic:spPr>
                </pic:pic>
              </a:graphicData>
            </a:graphic>
          </wp:inline>
        </w:drawing>
      </w:r>
    </w:p>
    <w:p w14:paraId="0AB6A13F" w14:textId="7AF989B7" w:rsidR="00290D56" w:rsidRDefault="00290D56" w:rsidP="00290D56">
      <w:pPr>
        <w:pStyle w:val="LabStepNumberedLevel2"/>
      </w:pPr>
      <w:r>
        <w:t>The application should continue to run just like it has before.</w:t>
      </w:r>
    </w:p>
    <w:p w14:paraId="58E0891A" w14:textId="490768B1" w:rsidR="00290D56" w:rsidRDefault="00290D56" w:rsidP="00290D56">
      <w:pPr>
        <w:pStyle w:val="LabStepScreenshotLevel2"/>
      </w:pPr>
      <w:r>
        <w:drawing>
          <wp:inline distT="0" distB="0" distL="0" distR="0" wp14:anchorId="44B94924" wp14:editId="06D7AACB">
            <wp:extent cx="5254066" cy="1546058"/>
            <wp:effectExtent l="19050" t="19050" r="22860" b="165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92788" cy="1557452"/>
                    </a:xfrm>
                    <a:prstGeom prst="rect">
                      <a:avLst/>
                    </a:prstGeom>
                    <a:noFill/>
                    <a:ln>
                      <a:solidFill>
                        <a:schemeClr val="tx1"/>
                      </a:solidFill>
                    </a:ln>
                  </pic:spPr>
                </pic:pic>
              </a:graphicData>
            </a:graphic>
          </wp:inline>
        </w:drawing>
      </w:r>
    </w:p>
    <w:p w14:paraId="52251DC0" w14:textId="28B2B184" w:rsidR="00290D56" w:rsidRDefault="00290D56" w:rsidP="00290D56">
      <w:pPr>
        <w:pStyle w:val="LabExerciseCallout"/>
      </w:pPr>
      <w:r>
        <w:t xml:space="preserve">The application runs just as before, but now it only requires three distribution files. That's because webpack has been able to add the contents of </w:t>
      </w:r>
      <w:r w:rsidRPr="00311BE8">
        <w:rPr>
          <w:b/>
        </w:rPr>
        <w:t>app.css</w:t>
      </w:r>
      <w:r>
        <w:t xml:space="preserve"> into </w:t>
      </w:r>
      <w:r w:rsidRPr="00290D56">
        <w:rPr>
          <w:b/>
        </w:rPr>
        <w:t>bundle.js</w:t>
      </w:r>
      <w:r>
        <w:t xml:space="preserve">. Even the </w:t>
      </w:r>
      <w:r w:rsidRPr="00290D56">
        <w:rPr>
          <w:b/>
        </w:rPr>
        <w:t>AppIcon.png</w:t>
      </w:r>
      <w:r>
        <w:t xml:space="preserve"> file from</w:t>
      </w:r>
      <w:r w:rsidR="00311BE8">
        <w:t xml:space="preserve"> inside</w:t>
      </w:r>
      <w:r>
        <w:t xml:space="preserve"> </w:t>
      </w:r>
      <w:proofErr w:type="spellStart"/>
      <w:r w:rsidRPr="00311BE8">
        <w:rPr>
          <w:b/>
        </w:rPr>
        <w:t>src</w:t>
      </w:r>
      <w:proofErr w:type="spellEnd"/>
      <w:r w:rsidRPr="00311BE8">
        <w:rPr>
          <w:b/>
        </w:rPr>
        <w:t>/</w:t>
      </w:r>
      <w:proofErr w:type="spellStart"/>
      <w:r w:rsidRPr="00311BE8">
        <w:rPr>
          <w:b/>
        </w:rPr>
        <w:t>css</w:t>
      </w:r>
      <w:proofErr w:type="spellEnd"/>
      <w:r w:rsidRPr="00311BE8">
        <w:rPr>
          <w:b/>
        </w:rPr>
        <w:t>/</w:t>
      </w:r>
      <w:proofErr w:type="spellStart"/>
      <w:r w:rsidRPr="00311BE8">
        <w:rPr>
          <w:b/>
        </w:rPr>
        <w:t>i</w:t>
      </w:r>
      <w:r w:rsidR="00311BE8" w:rsidRPr="00311BE8">
        <w:rPr>
          <w:b/>
        </w:rPr>
        <w:t>mg</w:t>
      </w:r>
      <w:proofErr w:type="spellEnd"/>
      <w:r w:rsidR="00311BE8">
        <w:t xml:space="preserve"> folder has been serialized as a base64 encoded string by the </w:t>
      </w:r>
      <w:proofErr w:type="spellStart"/>
      <w:r w:rsidR="00311BE8" w:rsidRPr="00311BE8">
        <w:rPr>
          <w:b/>
        </w:rPr>
        <w:t>url</w:t>
      </w:r>
      <w:proofErr w:type="spellEnd"/>
      <w:r w:rsidR="00311BE8" w:rsidRPr="00311BE8">
        <w:rPr>
          <w:b/>
        </w:rPr>
        <w:t>-loader</w:t>
      </w:r>
      <w:r w:rsidR="00311BE8">
        <w:t xml:space="preserve"> module and added to </w:t>
      </w:r>
      <w:r w:rsidR="00311BE8" w:rsidRPr="00311BE8">
        <w:rPr>
          <w:b/>
        </w:rPr>
        <w:t>bundle.js</w:t>
      </w:r>
      <w:r w:rsidR="00311BE8">
        <w:t xml:space="preserve">. The only reason you cannot do the same with the </w:t>
      </w:r>
      <w:r w:rsidR="00311BE8" w:rsidRPr="00311BE8">
        <w:rPr>
          <w:b/>
        </w:rPr>
        <w:t>favicon.ico</w:t>
      </w:r>
      <w:r w:rsidR="00311BE8">
        <w:t xml:space="preserve"> file is that the browser needs to see a physical file to set the favicon for the current web page.</w:t>
      </w:r>
    </w:p>
    <w:p w14:paraId="513E2B77" w14:textId="35998590" w:rsidR="0095485B" w:rsidRDefault="00582723" w:rsidP="0095485B">
      <w:pPr>
        <w:pStyle w:val="LabExerciseCallout"/>
      </w:pPr>
      <w:r>
        <w:t xml:space="preserve">At </w:t>
      </w:r>
      <w:r w:rsidR="00BB6CA1">
        <w:t>t</w:t>
      </w:r>
      <w:r>
        <w:t xml:space="preserve">his point, you are done configuring the webpack build process. </w:t>
      </w:r>
      <w:r w:rsidR="0095485B">
        <w:t xml:space="preserve">Now it's time to install the </w:t>
      </w:r>
      <w:r w:rsidR="0095485B" w:rsidRPr="00F176C7">
        <w:rPr>
          <w:b/>
        </w:rPr>
        <w:t>webpack</w:t>
      </w:r>
      <w:r w:rsidR="00F176C7" w:rsidRPr="00F176C7">
        <w:rPr>
          <w:b/>
        </w:rPr>
        <w:t>-dev-server</w:t>
      </w:r>
      <w:r w:rsidR="00F176C7">
        <w:t xml:space="preserve"> package</w:t>
      </w:r>
      <w:r w:rsidR="0095485B">
        <w:t xml:space="preserve"> so you can test and debug the code in your project.</w:t>
      </w:r>
    </w:p>
    <w:p w14:paraId="2CC17E86" w14:textId="5A978107" w:rsidR="0095485B" w:rsidRDefault="0095485B" w:rsidP="0095485B">
      <w:pPr>
        <w:pStyle w:val="LabStepNumbered"/>
      </w:pPr>
      <w:r>
        <w:t xml:space="preserve">Install </w:t>
      </w:r>
      <w:r w:rsidR="00F176C7">
        <w:t xml:space="preserve">and configure </w:t>
      </w:r>
      <w:r>
        <w:t xml:space="preserve">the </w:t>
      </w:r>
      <w:r w:rsidR="00087975" w:rsidRPr="00F176C7">
        <w:rPr>
          <w:b/>
        </w:rPr>
        <w:t>webpack-dev-server</w:t>
      </w:r>
      <w:r>
        <w:t xml:space="preserve"> </w:t>
      </w:r>
      <w:r w:rsidR="00405C8D">
        <w:t>package</w:t>
      </w:r>
      <w:r w:rsidR="00F176C7">
        <w:t xml:space="preserve"> to add debugging support to your project</w:t>
      </w:r>
      <w:r w:rsidR="00087975">
        <w:t>.</w:t>
      </w:r>
      <w:r>
        <w:t xml:space="preserve"> </w:t>
      </w:r>
    </w:p>
    <w:p w14:paraId="161FB3EC" w14:textId="751867B1" w:rsidR="0095485B" w:rsidRDefault="00087975" w:rsidP="0095485B">
      <w:pPr>
        <w:pStyle w:val="LabStepNumberedLevel2"/>
      </w:pPr>
      <w:r>
        <w:t xml:space="preserve">Run the following command from the console of the Integrated Terminal to install the </w:t>
      </w:r>
      <w:r w:rsidRPr="00087975">
        <w:rPr>
          <w:b/>
        </w:rPr>
        <w:t>webpack-dev-server</w:t>
      </w:r>
      <w:r>
        <w:t xml:space="preserve"> package.</w:t>
      </w:r>
    </w:p>
    <w:p w14:paraId="59462506" w14:textId="056B567D" w:rsidR="0095485B" w:rsidRDefault="0095485B" w:rsidP="0095485B">
      <w:pPr>
        <w:pStyle w:val="LabStepCodeBlockLevel2"/>
      </w:pPr>
      <w:r>
        <w:t xml:space="preserve">npm install </w:t>
      </w:r>
      <w:r w:rsidRPr="0095485B">
        <w:t>webpack-dev-server</w:t>
      </w:r>
      <w:r w:rsidRPr="00A429BA">
        <w:t xml:space="preserve"> --save-dev</w:t>
      </w:r>
    </w:p>
    <w:p w14:paraId="00DB6ECE" w14:textId="532FDBBA" w:rsidR="00405C8D" w:rsidRDefault="00405C8D" w:rsidP="00405C8D">
      <w:pPr>
        <w:pStyle w:val="LabStepNumbered"/>
      </w:pPr>
      <w:r>
        <w:t xml:space="preserve">Add a new script command to </w:t>
      </w:r>
      <w:proofErr w:type="spellStart"/>
      <w:r w:rsidRPr="00F176C7">
        <w:rPr>
          <w:b/>
        </w:rPr>
        <w:t>package.json</w:t>
      </w:r>
      <w:proofErr w:type="spellEnd"/>
      <w:r w:rsidR="00F176C7">
        <w:t xml:space="preserve"> to start a debugging session.</w:t>
      </w:r>
    </w:p>
    <w:p w14:paraId="4D7472D0" w14:textId="54A6B177" w:rsidR="00F176C7" w:rsidRDefault="00F176C7" w:rsidP="00405C8D">
      <w:pPr>
        <w:pStyle w:val="LabStepNumberedLevel2"/>
      </w:pPr>
      <w:r>
        <w:t xml:space="preserve">Return to the code editor window for </w:t>
      </w:r>
      <w:proofErr w:type="spellStart"/>
      <w:r w:rsidRPr="00F176C7">
        <w:rPr>
          <w:b/>
        </w:rPr>
        <w:t>package.json</w:t>
      </w:r>
      <w:proofErr w:type="spellEnd"/>
      <w:r>
        <w:t>.</w:t>
      </w:r>
    </w:p>
    <w:p w14:paraId="7D3677E6" w14:textId="78685834" w:rsidR="00405C8D" w:rsidRDefault="00405C8D" w:rsidP="00405C8D">
      <w:pPr>
        <w:pStyle w:val="LabStepNumberedLevel2"/>
      </w:pPr>
      <w:r>
        <w:t xml:space="preserve">Update the </w:t>
      </w:r>
      <w:r w:rsidRPr="00F176C7">
        <w:rPr>
          <w:b/>
        </w:rPr>
        <w:t>scripts</w:t>
      </w:r>
      <w:r>
        <w:t xml:space="preserve"> section </w:t>
      </w:r>
      <w:r w:rsidR="00F176C7">
        <w:t xml:space="preserve">by adding the following </w:t>
      </w:r>
      <w:r w:rsidR="00F176C7" w:rsidRPr="00F176C7">
        <w:rPr>
          <w:b/>
        </w:rPr>
        <w:t>start</w:t>
      </w:r>
      <w:r w:rsidR="00F176C7">
        <w:t xml:space="preserve"> command.</w:t>
      </w:r>
    </w:p>
    <w:p w14:paraId="2DA2B30F" w14:textId="77777777" w:rsidR="00405C8D" w:rsidRPr="00087975" w:rsidRDefault="00405C8D" w:rsidP="00405C8D">
      <w:pPr>
        <w:pStyle w:val="LabStepCodeBlockLevel2"/>
        <w:rPr>
          <w:color w:val="7F7F7F" w:themeColor="text1" w:themeTint="80"/>
        </w:rPr>
      </w:pPr>
      <w:r w:rsidRPr="00087975">
        <w:rPr>
          <w:color w:val="7F7F7F" w:themeColor="text1" w:themeTint="80"/>
        </w:rPr>
        <w:t>"scripts": {</w:t>
      </w:r>
    </w:p>
    <w:p w14:paraId="55BC193E" w14:textId="77777777" w:rsidR="00405C8D" w:rsidRDefault="00405C8D" w:rsidP="00405C8D">
      <w:pPr>
        <w:pStyle w:val="LabStepCodeBlockLevel2"/>
      </w:pPr>
      <w:r w:rsidRPr="00087975">
        <w:rPr>
          <w:color w:val="7F7F7F" w:themeColor="text1" w:themeTint="80"/>
        </w:rPr>
        <w:t xml:space="preserve">  "build": "webpack"</w:t>
      </w:r>
      <w:r>
        <w:t>,</w:t>
      </w:r>
    </w:p>
    <w:p w14:paraId="2C2154B6" w14:textId="77777777" w:rsidR="00405C8D" w:rsidRDefault="00405C8D" w:rsidP="00405C8D">
      <w:pPr>
        <w:pStyle w:val="LabStepCodeBlockLevel2"/>
      </w:pPr>
      <w:r>
        <w:t xml:space="preserve">  "start": "webpack-dev-server --open"</w:t>
      </w:r>
    </w:p>
    <w:p w14:paraId="15BBA742" w14:textId="77777777" w:rsidR="00405C8D" w:rsidRPr="00087975" w:rsidRDefault="00405C8D" w:rsidP="00405C8D">
      <w:pPr>
        <w:pStyle w:val="LabStepCodeBlockLevel2"/>
        <w:rPr>
          <w:color w:val="7F7F7F" w:themeColor="text1" w:themeTint="80"/>
        </w:rPr>
      </w:pPr>
      <w:r w:rsidRPr="00087975">
        <w:rPr>
          <w:color w:val="7F7F7F" w:themeColor="text1" w:themeTint="80"/>
        </w:rPr>
        <w:t>}</w:t>
      </w:r>
    </w:p>
    <w:p w14:paraId="5B0C39FC" w14:textId="77777777" w:rsidR="00405C8D" w:rsidRDefault="00405C8D" w:rsidP="00405C8D">
      <w:pPr>
        <w:pStyle w:val="LabStepNumberedLevel2"/>
      </w:pPr>
      <w:r>
        <w:t xml:space="preserve">Save your changes to </w:t>
      </w:r>
      <w:proofErr w:type="spellStart"/>
      <w:r w:rsidRPr="00F176C7">
        <w:rPr>
          <w:b/>
        </w:rPr>
        <w:t>package.json</w:t>
      </w:r>
      <w:proofErr w:type="spellEnd"/>
      <w:r>
        <w:t>.</w:t>
      </w:r>
    </w:p>
    <w:p w14:paraId="2F7CC892" w14:textId="43D83F45" w:rsidR="00647657" w:rsidRDefault="00F176C7" w:rsidP="00405C8D">
      <w:pPr>
        <w:pStyle w:val="LabStepNumbered"/>
      </w:pPr>
      <w:r>
        <w:t xml:space="preserve">Start and test your project using the debugging support of the </w:t>
      </w:r>
      <w:r w:rsidRPr="00F176C7">
        <w:rPr>
          <w:b/>
        </w:rPr>
        <w:t>webpack-dev-server</w:t>
      </w:r>
      <w:r>
        <w:t xml:space="preserve"> package</w:t>
      </w:r>
      <w:r w:rsidR="00405C8D">
        <w:t>.</w:t>
      </w:r>
    </w:p>
    <w:p w14:paraId="45E4FE2D" w14:textId="14A5274B" w:rsidR="00405C8D" w:rsidRDefault="00D62271" w:rsidP="00405C8D">
      <w:pPr>
        <w:pStyle w:val="LabStepNumberedLevel2"/>
      </w:pPr>
      <w:r>
        <w:t>Return to the console of the Integrated Terminal</w:t>
      </w:r>
      <w:r w:rsidR="00405C8D">
        <w:t>.</w:t>
      </w:r>
    </w:p>
    <w:p w14:paraId="1EE122FE" w14:textId="23C9454F" w:rsidR="00D62271" w:rsidRDefault="00D62271" w:rsidP="00405C8D">
      <w:pPr>
        <w:pStyle w:val="LabStepNumberedLevel2"/>
      </w:pPr>
      <w:r>
        <w:t xml:space="preserve">Run the following command to start the </w:t>
      </w:r>
      <w:r w:rsidRPr="00F176C7">
        <w:rPr>
          <w:b/>
        </w:rPr>
        <w:t>webpack-dev-server</w:t>
      </w:r>
      <w:r>
        <w:t xml:space="preserve"> package web server and launch the application in the browser.</w:t>
      </w:r>
    </w:p>
    <w:p w14:paraId="1EBA74BF" w14:textId="28598AAD" w:rsidR="00405C8D" w:rsidRDefault="00405C8D" w:rsidP="00405C8D">
      <w:pPr>
        <w:pStyle w:val="LabStepCodeBlockLevel2"/>
      </w:pPr>
      <w:r>
        <w:t>npm run start</w:t>
      </w:r>
    </w:p>
    <w:p w14:paraId="0E29E445" w14:textId="71C056C1" w:rsidR="00FC7D50" w:rsidRDefault="00D62271" w:rsidP="00FC7D50">
      <w:pPr>
        <w:pStyle w:val="LabStepNumberedLevel2"/>
      </w:pPr>
      <w:r>
        <w:lastRenderedPageBreak/>
        <w:t xml:space="preserve">The application </w:t>
      </w:r>
      <w:r w:rsidR="00FC7D50">
        <w:t xml:space="preserve">should </w:t>
      </w:r>
      <w:r w:rsidR="00361597">
        <w:t xml:space="preserve">launch in the browser using the </w:t>
      </w:r>
      <w:r w:rsidR="00361597" w:rsidRPr="00361597">
        <w:rPr>
          <w:b/>
        </w:rPr>
        <w:t>localhost</w:t>
      </w:r>
      <w:r w:rsidR="00361597">
        <w:t xml:space="preserve"> and the default port of the webpack dev server which is </w:t>
      </w:r>
      <w:r w:rsidR="00361597" w:rsidRPr="00361597">
        <w:rPr>
          <w:b/>
        </w:rPr>
        <w:t>8080</w:t>
      </w:r>
      <w:r w:rsidR="00361597">
        <w:t>. The application should continue to run just as before.</w:t>
      </w:r>
    </w:p>
    <w:p w14:paraId="0532AD23" w14:textId="40F95192" w:rsidR="00FC7D50" w:rsidRDefault="00361597" w:rsidP="00FC7D50">
      <w:pPr>
        <w:pStyle w:val="LabStepScreenshotLevel2"/>
      </w:pPr>
      <w:r>
        <w:drawing>
          <wp:inline distT="0" distB="0" distL="0" distR="0" wp14:anchorId="1FC3CFE8" wp14:editId="5E4FF22B">
            <wp:extent cx="5877426" cy="2089751"/>
            <wp:effectExtent l="19050" t="19050" r="952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98672" cy="2097305"/>
                    </a:xfrm>
                    <a:prstGeom prst="rect">
                      <a:avLst/>
                    </a:prstGeom>
                    <a:noFill/>
                    <a:ln>
                      <a:solidFill>
                        <a:schemeClr val="tx1"/>
                      </a:solidFill>
                    </a:ln>
                  </pic:spPr>
                </pic:pic>
              </a:graphicData>
            </a:graphic>
          </wp:inline>
        </w:drawing>
      </w:r>
    </w:p>
    <w:p w14:paraId="6E9519D5" w14:textId="5A1CEBCC" w:rsidR="00361597" w:rsidRDefault="00361597" w:rsidP="00361597">
      <w:pPr>
        <w:pStyle w:val="LabStepNumbered"/>
      </w:pPr>
      <w:r>
        <w:t>Test out the file watching behavior of the webpack dev server.</w:t>
      </w:r>
    </w:p>
    <w:p w14:paraId="7E394DA5" w14:textId="77777777" w:rsidR="00361597" w:rsidRDefault="00D62271" w:rsidP="00D62271">
      <w:pPr>
        <w:pStyle w:val="LabStepNumberedLevel2"/>
      </w:pPr>
      <w:r>
        <w:t xml:space="preserve">While the application is running, try to </w:t>
      </w:r>
      <w:r w:rsidR="004142F7">
        <w:t>update source file</w:t>
      </w:r>
      <w:r>
        <w:t>s</w:t>
      </w:r>
      <w:r w:rsidR="004142F7">
        <w:t xml:space="preserve"> inside the </w:t>
      </w:r>
      <w:proofErr w:type="spellStart"/>
      <w:r w:rsidR="004142F7" w:rsidRPr="004142F7">
        <w:rPr>
          <w:b/>
        </w:rPr>
        <w:t>src</w:t>
      </w:r>
      <w:proofErr w:type="spellEnd"/>
      <w:r w:rsidR="004142F7">
        <w:t xml:space="preserve"> folder such as </w:t>
      </w:r>
      <w:r w:rsidR="004142F7" w:rsidRPr="004142F7">
        <w:rPr>
          <w:b/>
        </w:rPr>
        <w:t>index.html</w:t>
      </w:r>
      <w:r w:rsidR="004142F7">
        <w:t xml:space="preserve"> or </w:t>
      </w:r>
      <w:r w:rsidR="004142F7" w:rsidRPr="004142F7">
        <w:rPr>
          <w:b/>
        </w:rPr>
        <w:t>app.css</w:t>
      </w:r>
      <w:r w:rsidR="004142F7">
        <w:t>.</w:t>
      </w:r>
    </w:p>
    <w:p w14:paraId="08EB5811" w14:textId="0D80FF6E" w:rsidR="00FC7D50" w:rsidRDefault="00D62271" w:rsidP="00D62271">
      <w:pPr>
        <w:pStyle w:val="LabStepNumberedLevel2"/>
      </w:pPr>
      <w:r>
        <w:t xml:space="preserve">When you save your changes, the webpack </w:t>
      </w:r>
      <w:r w:rsidR="005B7DEB">
        <w:t xml:space="preserve">file watch </w:t>
      </w:r>
      <w:r>
        <w:t xml:space="preserve">support </w:t>
      </w:r>
      <w:r w:rsidR="00361597">
        <w:t xml:space="preserve">will </w:t>
      </w:r>
      <w:r>
        <w:t>automatically rebuild the project and refresh the browse</w:t>
      </w:r>
      <w:r w:rsidR="005B7DEB">
        <w:t>r</w:t>
      </w:r>
      <w:r>
        <w:t>.</w:t>
      </w:r>
    </w:p>
    <w:p w14:paraId="532418FE" w14:textId="6B298D43" w:rsidR="005B7DEB" w:rsidRPr="003A69CF" w:rsidRDefault="005B7DEB" w:rsidP="005B7DEB">
      <w:pPr>
        <w:pStyle w:val="LabExerciseCallout"/>
      </w:pPr>
      <w:r>
        <w:t xml:space="preserve">Congratulations. You have now learned the basics skills of working in a </w:t>
      </w:r>
      <w:r w:rsidR="00C02FF2">
        <w:t>Node.js</w:t>
      </w:r>
      <w:r>
        <w:t xml:space="preserve"> environment with developer utilities such as </w:t>
      </w:r>
      <w:proofErr w:type="spellStart"/>
      <w:r w:rsidRPr="005B7DEB">
        <w:rPr>
          <w:b/>
        </w:rPr>
        <w:t>npm</w:t>
      </w:r>
      <w:proofErr w:type="spellEnd"/>
      <w:r>
        <w:t xml:space="preserve">, </w:t>
      </w:r>
      <w:proofErr w:type="spellStart"/>
      <w:r w:rsidRPr="005B7DEB">
        <w:rPr>
          <w:b/>
        </w:rPr>
        <w:t>tsc</w:t>
      </w:r>
      <w:proofErr w:type="spellEnd"/>
      <w:r>
        <w:t xml:space="preserve">, </w:t>
      </w:r>
      <w:r w:rsidRPr="005B7DEB">
        <w:rPr>
          <w:b/>
        </w:rPr>
        <w:t>gulp</w:t>
      </w:r>
      <w:r>
        <w:t xml:space="preserve"> and </w:t>
      </w:r>
      <w:r w:rsidRPr="005B7DEB">
        <w:rPr>
          <w:b/>
        </w:rPr>
        <w:t>webpack</w:t>
      </w:r>
      <w:r>
        <w:t xml:space="preserve">. Your experience and familiarity with these tools will be important as you begin to develop with libraries and frameworks that build on top of </w:t>
      </w:r>
      <w:r w:rsidR="00C02FF2">
        <w:t>Node.js</w:t>
      </w:r>
      <w:r>
        <w:t xml:space="preserve"> such as </w:t>
      </w:r>
      <w:r w:rsidRPr="005B7DEB">
        <w:rPr>
          <w:b/>
        </w:rPr>
        <w:t>SharePoint Framework</w:t>
      </w:r>
      <w:r>
        <w:t xml:space="preserve">, </w:t>
      </w:r>
      <w:r w:rsidRPr="005B7DEB">
        <w:rPr>
          <w:b/>
        </w:rPr>
        <w:t>React</w:t>
      </w:r>
      <w:r>
        <w:t xml:space="preserve"> and </w:t>
      </w:r>
      <w:r w:rsidRPr="005B7DEB">
        <w:rPr>
          <w:b/>
        </w:rPr>
        <w:t>Angular2</w:t>
      </w:r>
      <w:r>
        <w:t>.</w:t>
      </w:r>
    </w:p>
    <w:sectPr w:rsidR="005B7DEB" w:rsidRPr="003A69CF" w:rsidSect="00487314">
      <w:headerReference w:type="even" r:id="rId73"/>
      <w:headerReference w:type="default" r:id="rId74"/>
      <w:footerReference w:type="even" r:id="rId75"/>
      <w:footerReference w:type="default" r:id="rId76"/>
      <w:headerReference w:type="first" r:id="rId77"/>
      <w:footerReference w:type="first" r:id="rId78"/>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7332D2" w14:textId="77777777" w:rsidR="00C01386" w:rsidRDefault="00C01386" w:rsidP="005F53BE">
      <w:pPr>
        <w:spacing w:before="0" w:after="0"/>
      </w:pPr>
      <w:r>
        <w:separator/>
      </w:r>
    </w:p>
  </w:endnote>
  <w:endnote w:type="continuationSeparator" w:id="0">
    <w:p w14:paraId="3AE52FFE" w14:textId="77777777" w:rsidR="00C01386" w:rsidRDefault="00C01386"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7ED8F" w14:textId="77777777" w:rsidR="004F6FB8" w:rsidRDefault="004F6F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0DBE8CBC" w:rsidR="004160BF" w:rsidRDefault="004F6FB8" w:rsidP="00487314">
    <w:pPr>
      <w:pStyle w:val="Footer"/>
      <w:pBdr>
        <w:top w:val="single" w:sz="4" w:space="0" w:color="auto"/>
      </w:pBdr>
    </w:pPr>
    <w:r>
      <w:t>© Critical Path Training 2019 - All Rights Reserved</w:t>
    </w:r>
    <w:r w:rsidR="004160BF">
      <w:tab/>
    </w:r>
    <w:r w:rsidR="004160BF">
      <w:tab/>
    </w:r>
    <w:r w:rsidR="004160BF">
      <w:fldChar w:fldCharType="begin"/>
    </w:r>
    <w:r w:rsidR="004160BF">
      <w:instrText xml:space="preserve"> PAGE  \* MERGEFORMAT </w:instrText>
    </w:r>
    <w:r w:rsidR="004160BF">
      <w:fldChar w:fldCharType="separate"/>
    </w:r>
    <w:r w:rsidR="004160BF">
      <w:rPr>
        <w:noProof/>
      </w:rPr>
      <w:t>29</w:t>
    </w:r>
    <w:r w:rsidR="004160BF">
      <w:fldChar w:fldCharType="end"/>
    </w:r>
  </w:p>
  <w:p w14:paraId="4FCAA96B" w14:textId="77777777" w:rsidR="004160BF" w:rsidRPr="00487314" w:rsidRDefault="004160BF"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60026358" w:rsidR="004160BF" w:rsidRDefault="004160BF" w:rsidP="00487314">
    <w:pPr>
      <w:pStyle w:val="Footer"/>
      <w:pBdr>
        <w:top w:val="single" w:sz="4" w:space="0" w:color="auto"/>
      </w:pBdr>
    </w:pPr>
    <w:r>
      <w:t xml:space="preserve">© Critical Path </w:t>
    </w:r>
    <w:r w:rsidR="004F6FB8">
      <w:t>Training</w:t>
    </w:r>
    <w:r>
      <w:t xml:space="preserve"> </w:t>
    </w:r>
    <w:r w:rsidR="004F6FB8">
      <w:t>2019</w:t>
    </w:r>
    <w:r>
      <w:t xml:space="preserve"> </w:t>
    </w:r>
    <w:r w:rsidR="004F6FB8">
      <w:t xml:space="preserve">- </w:t>
    </w:r>
    <w:r>
      <w:t>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4160BF" w:rsidRPr="00487314" w:rsidRDefault="004160BF"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D38D21" w14:textId="77777777" w:rsidR="00C01386" w:rsidRDefault="00C01386" w:rsidP="005F53BE">
      <w:pPr>
        <w:spacing w:before="0" w:after="0"/>
      </w:pPr>
      <w:r>
        <w:separator/>
      </w:r>
    </w:p>
  </w:footnote>
  <w:footnote w:type="continuationSeparator" w:id="0">
    <w:p w14:paraId="5C9A0881" w14:textId="77777777" w:rsidR="00C01386" w:rsidRDefault="00C01386"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B833D" w14:textId="77777777" w:rsidR="004F6FB8" w:rsidRDefault="004F6F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6B8A7712" w:rsidR="004160BF" w:rsidRDefault="004160BF" w:rsidP="00E871B8">
    <w:pPr>
      <w:pStyle w:val="Header"/>
      <w:pBdr>
        <w:bottom w:val="single" w:sz="4" w:space="0" w:color="auto"/>
      </w:pBdr>
      <w:spacing w:before="240"/>
    </w:pPr>
    <w:r>
      <w:t>MSD365: Modern SharePoint and Office 365 Development</w:t>
    </w:r>
  </w:p>
  <w:p w14:paraId="52070944" w14:textId="024F2D59" w:rsidR="004160BF" w:rsidRPr="00E871B8" w:rsidRDefault="004160BF" w:rsidP="00E871B8">
    <w:pPr>
      <w:pStyle w:val="Header"/>
      <w:pBdr>
        <w:bottom w:val="single" w:sz="4" w:space="0" w:color="auto"/>
      </w:pBdr>
      <w:spacing w:before="240"/>
    </w:pPr>
    <w:r>
      <w:t>Module 02 Lab: Developing with Node.js, NPM and Visual Studio Code</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76508A">
      <w:rPr>
        <w:rFonts w:cs="Arial"/>
        <w:noProof/>
      </w:rPr>
      <w:t>Jan 3,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4160BF" w:rsidRDefault="004160BF"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2B41"/>
    <w:rsid w:val="00013B21"/>
    <w:rsid w:val="00013C23"/>
    <w:rsid w:val="00032351"/>
    <w:rsid w:val="00045945"/>
    <w:rsid w:val="0005190B"/>
    <w:rsid w:val="00051ECF"/>
    <w:rsid w:val="0005266B"/>
    <w:rsid w:val="00053841"/>
    <w:rsid w:val="00057D04"/>
    <w:rsid w:val="00063CBD"/>
    <w:rsid w:val="000646BB"/>
    <w:rsid w:val="00066C27"/>
    <w:rsid w:val="00067729"/>
    <w:rsid w:val="00067C20"/>
    <w:rsid w:val="000723CB"/>
    <w:rsid w:val="00072406"/>
    <w:rsid w:val="00072FE5"/>
    <w:rsid w:val="00075EA6"/>
    <w:rsid w:val="00080712"/>
    <w:rsid w:val="000831EC"/>
    <w:rsid w:val="00084B31"/>
    <w:rsid w:val="000877A6"/>
    <w:rsid w:val="00087975"/>
    <w:rsid w:val="000879B8"/>
    <w:rsid w:val="00087E08"/>
    <w:rsid w:val="00092B50"/>
    <w:rsid w:val="000A14CA"/>
    <w:rsid w:val="000A2264"/>
    <w:rsid w:val="000A227D"/>
    <w:rsid w:val="000A2A6C"/>
    <w:rsid w:val="000C19D9"/>
    <w:rsid w:val="000C3850"/>
    <w:rsid w:val="000C79A2"/>
    <w:rsid w:val="000C7F80"/>
    <w:rsid w:val="000D39D9"/>
    <w:rsid w:val="000D734F"/>
    <w:rsid w:val="000E3030"/>
    <w:rsid w:val="000F0CB8"/>
    <w:rsid w:val="000F18E2"/>
    <w:rsid w:val="000F1A35"/>
    <w:rsid w:val="000F7129"/>
    <w:rsid w:val="00102AAA"/>
    <w:rsid w:val="001073C1"/>
    <w:rsid w:val="00112856"/>
    <w:rsid w:val="00115581"/>
    <w:rsid w:val="001170EA"/>
    <w:rsid w:val="00117FB3"/>
    <w:rsid w:val="001205AB"/>
    <w:rsid w:val="0012073F"/>
    <w:rsid w:val="00120C4A"/>
    <w:rsid w:val="00121065"/>
    <w:rsid w:val="001213B0"/>
    <w:rsid w:val="00125752"/>
    <w:rsid w:val="00125E3E"/>
    <w:rsid w:val="00126C8E"/>
    <w:rsid w:val="001273E8"/>
    <w:rsid w:val="00130CF1"/>
    <w:rsid w:val="00133634"/>
    <w:rsid w:val="00134B8A"/>
    <w:rsid w:val="00135C06"/>
    <w:rsid w:val="00135C15"/>
    <w:rsid w:val="00136B0C"/>
    <w:rsid w:val="001501E4"/>
    <w:rsid w:val="0015183C"/>
    <w:rsid w:val="001528A7"/>
    <w:rsid w:val="00155501"/>
    <w:rsid w:val="0015628C"/>
    <w:rsid w:val="00165D78"/>
    <w:rsid w:val="00174CEE"/>
    <w:rsid w:val="001769E5"/>
    <w:rsid w:val="00180351"/>
    <w:rsid w:val="00181D53"/>
    <w:rsid w:val="001869FD"/>
    <w:rsid w:val="00186F9B"/>
    <w:rsid w:val="00192368"/>
    <w:rsid w:val="001940C9"/>
    <w:rsid w:val="00194663"/>
    <w:rsid w:val="00196C57"/>
    <w:rsid w:val="001A07AE"/>
    <w:rsid w:val="001A51F1"/>
    <w:rsid w:val="001B33F3"/>
    <w:rsid w:val="001B5A3D"/>
    <w:rsid w:val="001C292C"/>
    <w:rsid w:val="001C2F6C"/>
    <w:rsid w:val="001C517E"/>
    <w:rsid w:val="001C66E3"/>
    <w:rsid w:val="001D2760"/>
    <w:rsid w:val="001D4179"/>
    <w:rsid w:val="001D42C4"/>
    <w:rsid w:val="001D4E1C"/>
    <w:rsid w:val="001E3210"/>
    <w:rsid w:val="001F1564"/>
    <w:rsid w:val="001F46E0"/>
    <w:rsid w:val="001F549A"/>
    <w:rsid w:val="00201FF7"/>
    <w:rsid w:val="00202781"/>
    <w:rsid w:val="00207AFB"/>
    <w:rsid w:val="00211983"/>
    <w:rsid w:val="00212921"/>
    <w:rsid w:val="00213886"/>
    <w:rsid w:val="00217FC7"/>
    <w:rsid w:val="002238F0"/>
    <w:rsid w:val="00223B5C"/>
    <w:rsid w:val="00223E68"/>
    <w:rsid w:val="00224837"/>
    <w:rsid w:val="00231B7C"/>
    <w:rsid w:val="00232E61"/>
    <w:rsid w:val="00233079"/>
    <w:rsid w:val="00234E10"/>
    <w:rsid w:val="00234FB2"/>
    <w:rsid w:val="00241454"/>
    <w:rsid w:val="00244D14"/>
    <w:rsid w:val="00252172"/>
    <w:rsid w:val="00252F6E"/>
    <w:rsid w:val="00264831"/>
    <w:rsid w:val="002675E1"/>
    <w:rsid w:val="00270C40"/>
    <w:rsid w:val="002727C7"/>
    <w:rsid w:val="00272913"/>
    <w:rsid w:val="00274B27"/>
    <w:rsid w:val="002807B2"/>
    <w:rsid w:val="00280D4D"/>
    <w:rsid w:val="002824AE"/>
    <w:rsid w:val="0028368E"/>
    <w:rsid w:val="00284833"/>
    <w:rsid w:val="00290D56"/>
    <w:rsid w:val="00291A8B"/>
    <w:rsid w:val="00293D68"/>
    <w:rsid w:val="00297A72"/>
    <w:rsid w:val="002A2CD1"/>
    <w:rsid w:val="002A3F01"/>
    <w:rsid w:val="002B0857"/>
    <w:rsid w:val="002B2C0E"/>
    <w:rsid w:val="002B5AC3"/>
    <w:rsid w:val="002C045F"/>
    <w:rsid w:val="002D701A"/>
    <w:rsid w:val="002D786A"/>
    <w:rsid w:val="002E0FAD"/>
    <w:rsid w:val="002E2453"/>
    <w:rsid w:val="002E4765"/>
    <w:rsid w:val="002F00C2"/>
    <w:rsid w:val="00305C45"/>
    <w:rsid w:val="00307E96"/>
    <w:rsid w:val="003113A6"/>
    <w:rsid w:val="00311BE8"/>
    <w:rsid w:val="00312E88"/>
    <w:rsid w:val="00315248"/>
    <w:rsid w:val="00320B47"/>
    <w:rsid w:val="00322096"/>
    <w:rsid w:val="00330837"/>
    <w:rsid w:val="00334FC1"/>
    <w:rsid w:val="0033738D"/>
    <w:rsid w:val="00337EA6"/>
    <w:rsid w:val="003419B7"/>
    <w:rsid w:val="003427A7"/>
    <w:rsid w:val="00344B71"/>
    <w:rsid w:val="00346427"/>
    <w:rsid w:val="00352060"/>
    <w:rsid w:val="00354F54"/>
    <w:rsid w:val="00357410"/>
    <w:rsid w:val="00357EF9"/>
    <w:rsid w:val="00361597"/>
    <w:rsid w:val="00364F73"/>
    <w:rsid w:val="003750BF"/>
    <w:rsid w:val="003770A6"/>
    <w:rsid w:val="00377805"/>
    <w:rsid w:val="0038219D"/>
    <w:rsid w:val="003854DC"/>
    <w:rsid w:val="00387260"/>
    <w:rsid w:val="003911B8"/>
    <w:rsid w:val="003916A3"/>
    <w:rsid w:val="0039236A"/>
    <w:rsid w:val="003A0E6B"/>
    <w:rsid w:val="003A165A"/>
    <w:rsid w:val="003A2FEB"/>
    <w:rsid w:val="003A69CF"/>
    <w:rsid w:val="003B1437"/>
    <w:rsid w:val="003B1E26"/>
    <w:rsid w:val="003B5B01"/>
    <w:rsid w:val="003B6856"/>
    <w:rsid w:val="003B7152"/>
    <w:rsid w:val="003C493E"/>
    <w:rsid w:val="003C675A"/>
    <w:rsid w:val="003C6DDF"/>
    <w:rsid w:val="003D18C1"/>
    <w:rsid w:val="003D263C"/>
    <w:rsid w:val="003D35F6"/>
    <w:rsid w:val="003D4F9D"/>
    <w:rsid w:val="003D6ED3"/>
    <w:rsid w:val="003E77A9"/>
    <w:rsid w:val="003F1A8D"/>
    <w:rsid w:val="003F362E"/>
    <w:rsid w:val="003F3BF1"/>
    <w:rsid w:val="003F3C48"/>
    <w:rsid w:val="003F44C7"/>
    <w:rsid w:val="003F79E3"/>
    <w:rsid w:val="0040036A"/>
    <w:rsid w:val="00404D9B"/>
    <w:rsid w:val="004058B3"/>
    <w:rsid w:val="00405C8D"/>
    <w:rsid w:val="00411CEA"/>
    <w:rsid w:val="004142F7"/>
    <w:rsid w:val="004160BF"/>
    <w:rsid w:val="0041634B"/>
    <w:rsid w:val="00427529"/>
    <w:rsid w:val="00427863"/>
    <w:rsid w:val="00427B9C"/>
    <w:rsid w:val="0043029A"/>
    <w:rsid w:val="0043115D"/>
    <w:rsid w:val="004543C9"/>
    <w:rsid w:val="00457EA7"/>
    <w:rsid w:val="00460BCC"/>
    <w:rsid w:val="004615B3"/>
    <w:rsid w:val="00461A75"/>
    <w:rsid w:val="00461D2D"/>
    <w:rsid w:val="004620BD"/>
    <w:rsid w:val="00464A08"/>
    <w:rsid w:val="004708EB"/>
    <w:rsid w:val="0047183A"/>
    <w:rsid w:val="004719FF"/>
    <w:rsid w:val="00475FD2"/>
    <w:rsid w:val="0048025F"/>
    <w:rsid w:val="00485403"/>
    <w:rsid w:val="00486019"/>
    <w:rsid w:val="0048621B"/>
    <w:rsid w:val="00487314"/>
    <w:rsid w:val="00487FBA"/>
    <w:rsid w:val="004951A6"/>
    <w:rsid w:val="004970BB"/>
    <w:rsid w:val="004976B0"/>
    <w:rsid w:val="004A225A"/>
    <w:rsid w:val="004A53A4"/>
    <w:rsid w:val="004A7251"/>
    <w:rsid w:val="004B10B1"/>
    <w:rsid w:val="004B2FB2"/>
    <w:rsid w:val="004C054C"/>
    <w:rsid w:val="004C2E4D"/>
    <w:rsid w:val="004C3726"/>
    <w:rsid w:val="004C580B"/>
    <w:rsid w:val="004C593E"/>
    <w:rsid w:val="004C7C0D"/>
    <w:rsid w:val="004D23C6"/>
    <w:rsid w:val="004D3E38"/>
    <w:rsid w:val="004D525D"/>
    <w:rsid w:val="004E14D3"/>
    <w:rsid w:val="004E2880"/>
    <w:rsid w:val="004E3D11"/>
    <w:rsid w:val="004F0F4C"/>
    <w:rsid w:val="004F5429"/>
    <w:rsid w:val="004F5600"/>
    <w:rsid w:val="004F6FB8"/>
    <w:rsid w:val="005007D5"/>
    <w:rsid w:val="00504772"/>
    <w:rsid w:val="00504F6D"/>
    <w:rsid w:val="00505BE9"/>
    <w:rsid w:val="00506092"/>
    <w:rsid w:val="005065BC"/>
    <w:rsid w:val="0051014C"/>
    <w:rsid w:val="00510744"/>
    <w:rsid w:val="00512969"/>
    <w:rsid w:val="0051656D"/>
    <w:rsid w:val="00521A60"/>
    <w:rsid w:val="00521A7A"/>
    <w:rsid w:val="0052308E"/>
    <w:rsid w:val="00523C84"/>
    <w:rsid w:val="00525250"/>
    <w:rsid w:val="00527DCE"/>
    <w:rsid w:val="00530351"/>
    <w:rsid w:val="00533B7B"/>
    <w:rsid w:val="00534F93"/>
    <w:rsid w:val="00535615"/>
    <w:rsid w:val="00537669"/>
    <w:rsid w:val="00537FB3"/>
    <w:rsid w:val="005410FB"/>
    <w:rsid w:val="005474DB"/>
    <w:rsid w:val="00547B48"/>
    <w:rsid w:val="0055445E"/>
    <w:rsid w:val="00557237"/>
    <w:rsid w:val="00557255"/>
    <w:rsid w:val="005572FB"/>
    <w:rsid w:val="00561849"/>
    <w:rsid w:val="0056217D"/>
    <w:rsid w:val="00564002"/>
    <w:rsid w:val="0057121D"/>
    <w:rsid w:val="00575E20"/>
    <w:rsid w:val="00582055"/>
    <w:rsid w:val="00582723"/>
    <w:rsid w:val="00583F39"/>
    <w:rsid w:val="00585CC0"/>
    <w:rsid w:val="00587247"/>
    <w:rsid w:val="0058781C"/>
    <w:rsid w:val="00593B61"/>
    <w:rsid w:val="005954F1"/>
    <w:rsid w:val="005A2A51"/>
    <w:rsid w:val="005B07AE"/>
    <w:rsid w:val="005B0D22"/>
    <w:rsid w:val="005B166C"/>
    <w:rsid w:val="005B372E"/>
    <w:rsid w:val="005B40D1"/>
    <w:rsid w:val="005B51DA"/>
    <w:rsid w:val="005B7DEB"/>
    <w:rsid w:val="005C074B"/>
    <w:rsid w:val="005C20FE"/>
    <w:rsid w:val="005C2FBA"/>
    <w:rsid w:val="005C4D1B"/>
    <w:rsid w:val="005D0755"/>
    <w:rsid w:val="005E0A0E"/>
    <w:rsid w:val="005E0AF2"/>
    <w:rsid w:val="005E3FEF"/>
    <w:rsid w:val="005E4913"/>
    <w:rsid w:val="005E5442"/>
    <w:rsid w:val="005E64F6"/>
    <w:rsid w:val="005F030F"/>
    <w:rsid w:val="005F0E38"/>
    <w:rsid w:val="005F2E38"/>
    <w:rsid w:val="005F46CA"/>
    <w:rsid w:val="005F53BE"/>
    <w:rsid w:val="005F5616"/>
    <w:rsid w:val="006005A2"/>
    <w:rsid w:val="00600BFA"/>
    <w:rsid w:val="00601661"/>
    <w:rsid w:val="0060307C"/>
    <w:rsid w:val="0060597A"/>
    <w:rsid w:val="0060682E"/>
    <w:rsid w:val="00607908"/>
    <w:rsid w:val="00610902"/>
    <w:rsid w:val="0061366A"/>
    <w:rsid w:val="0061508A"/>
    <w:rsid w:val="0061516F"/>
    <w:rsid w:val="00616276"/>
    <w:rsid w:val="00616C55"/>
    <w:rsid w:val="006201C0"/>
    <w:rsid w:val="0062297B"/>
    <w:rsid w:val="00623D46"/>
    <w:rsid w:val="00624FF2"/>
    <w:rsid w:val="00636B3F"/>
    <w:rsid w:val="00646A2D"/>
    <w:rsid w:val="00647657"/>
    <w:rsid w:val="0065042E"/>
    <w:rsid w:val="00651FC2"/>
    <w:rsid w:val="00652A46"/>
    <w:rsid w:val="00654F18"/>
    <w:rsid w:val="006556A5"/>
    <w:rsid w:val="00661895"/>
    <w:rsid w:val="00663BC2"/>
    <w:rsid w:val="0066486F"/>
    <w:rsid w:val="006714F0"/>
    <w:rsid w:val="00671E4D"/>
    <w:rsid w:val="00671F0E"/>
    <w:rsid w:val="00672CBC"/>
    <w:rsid w:val="00673313"/>
    <w:rsid w:val="00674E89"/>
    <w:rsid w:val="00675B41"/>
    <w:rsid w:val="006768EC"/>
    <w:rsid w:val="00681776"/>
    <w:rsid w:val="00686BCB"/>
    <w:rsid w:val="00686E09"/>
    <w:rsid w:val="0069097E"/>
    <w:rsid w:val="00691EE3"/>
    <w:rsid w:val="0069419C"/>
    <w:rsid w:val="00697EBD"/>
    <w:rsid w:val="006A1ABD"/>
    <w:rsid w:val="006A2726"/>
    <w:rsid w:val="006A30B0"/>
    <w:rsid w:val="006B188E"/>
    <w:rsid w:val="006B5F74"/>
    <w:rsid w:val="006B6632"/>
    <w:rsid w:val="006C2A77"/>
    <w:rsid w:val="006C586D"/>
    <w:rsid w:val="006C6326"/>
    <w:rsid w:val="006C643C"/>
    <w:rsid w:val="006D0366"/>
    <w:rsid w:val="006D3C6A"/>
    <w:rsid w:val="006D3C91"/>
    <w:rsid w:val="006E0085"/>
    <w:rsid w:val="006E0D86"/>
    <w:rsid w:val="006E113F"/>
    <w:rsid w:val="006E2081"/>
    <w:rsid w:val="006E643C"/>
    <w:rsid w:val="006F0AEB"/>
    <w:rsid w:val="006F14C1"/>
    <w:rsid w:val="006F1D2C"/>
    <w:rsid w:val="006F5F63"/>
    <w:rsid w:val="006F7DEB"/>
    <w:rsid w:val="00703148"/>
    <w:rsid w:val="00705A61"/>
    <w:rsid w:val="00705B94"/>
    <w:rsid w:val="00705D38"/>
    <w:rsid w:val="00707872"/>
    <w:rsid w:val="0071505D"/>
    <w:rsid w:val="00716BFE"/>
    <w:rsid w:val="00720D22"/>
    <w:rsid w:val="007302BE"/>
    <w:rsid w:val="0073773B"/>
    <w:rsid w:val="00740A3A"/>
    <w:rsid w:val="00741CCD"/>
    <w:rsid w:val="0074666B"/>
    <w:rsid w:val="007501F6"/>
    <w:rsid w:val="00751505"/>
    <w:rsid w:val="0075443E"/>
    <w:rsid w:val="00757603"/>
    <w:rsid w:val="00757E25"/>
    <w:rsid w:val="0076508A"/>
    <w:rsid w:val="007752E7"/>
    <w:rsid w:val="0077724E"/>
    <w:rsid w:val="007778F1"/>
    <w:rsid w:val="007809D1"/>
    <w:rsid w:val="00785C2F"/>
    <w:rsid w:val="0078769D"/>
    <w:rsid w:val="00790DB9"/>
    <w:rsid w:val="00794DB2"/>
    <w:rsid w:val="00795368"/>
    <w:rsid w:val="00795BC4"/>
    <w:rsid w:val="007A4831"/>
    <w:rsid w:val="007B1806"/>
    <w:rsid w:val="007B1B29"/>
    <w:rsid w:val="007B207E"/>
    <w:rsid w:val="007B21CB"/>
    <w:rsid w:val="007B3BBD"/>
    <w:rsid w:val="007B45D1"/>
    <w:rsid w:val="007B6A1F"/>
    <w:rsid w:val="007C6964"/>
    <w:rsid w:val="007D4F50"/>
    <w:rsid w:val="007D5C20"/>
    <w:rsid w:val="007D6E98"/>
    <w:rsid w:val="007D706C"/>
    <w:rsid w:val="007E3B2D"/>
    <w:rsid w:val="007E424B"/>
    <w:rsid w:val="007E43E1"/>
    <w:rsid w:val="007E5137"/>
    <w:rsid w:val="007E72F5"/>
    <w:rsid w:val="007F02A7"/>
    <w:rsid w:val="007F254C"/>
    <w:rsid w:val="007F394C"/>
    <w:rsid w:val="007F3B55"/>
    <w:rsid w:val="008018D6"/>
    <w:rsid w:val="008028B6"/>
    <w:rsid w:val="0080788B"/>
    <w:rsid w:val="0081038F"/>
    <w:rsid w:val="00817ACC"/>
    <w:rsid w:val="00817F00"/>
    <w:rsid w:val="00820E46"/>
    <w:rsid w:val="008211E3"/>
    <w:rsid w:val="008225F4"/>
    <w:rsid w:val="00825785"/>
    <w:rsid w:val="00826C25"/>
    <w:rsid w:val="00844D91"/>
    <w:rsid w:val="0084564F"/>
    <w:rsid w:val="00847BA7"/>
    <w:rsid w:val="008526E1"/>
    <w:rsid w:val="0085274C"/>
    <w:rsid w:val="008535D6"/>
    <w:rsid w:val="008615F8"/>
    <w:rsid w:val="008754E6"/>
    <w:rsid w:val="0088119A"/>
    <w:rsid w:val="00884CD6"/>
    <w:rsid w:val="00887204"/>
    <w:rsid w:val="008972FC"/>
    <w:rsid w:val="008A0745"/>
    <w:rsid w:val="008A2D3B"/>
    <w:rsid w:val="008A5092"/>
    <w:rsid w:val="008A5115"/>
    <w:rsid w:val="008B1583"/>
    <w:rsid w:val="008B3CC1"/>
    <w:rsid w:val="008B4A63"/>
    <w:rsid w:val="008B600C"/>
    <w:rsid w:val="008C25B8"/>
    <w:rsid w:val="008C3ADB"/>
    <w:rsid w:val="008C4422"/>
    <w:rsid w:val="008C5B00"/>
    <w:rsid w:val="008C5C8B"/>
    <w:rsid w:val="008C71C9"/>
    <w:rsid w:val="008D1233"/>
    <w:rsid w:val="008D4AE8"/>
    <w:rsid w:val="008D7464"/>
    <w:rsid w:val="008E02C3"/>
    <w:rsid w:val="008E3509"/>
    <w:rsid w:val="008F140B"/>
    <w:rsid w:val="008F331D"/>
    <w:rsid w:val="008F404E"/>
    <w:rsid w:val="008F5BD6"/>
    <w:rsid w:val="008F7F45"/>
    <w:rsid w:val="00900F55"/>
    <w:rsid w:val="00902D2B"/>
    <w:rsid w:val="00902F5A"/>
    <w:rsid w:val="00903DBF"/>
    <w:rsid w:val="009051BC"/>
    <w:rsid w:val="00907B71"/>
    <w:rsid w:val="00914A44"/>
    <w:rsid w:val="00920664"/>
    <w:rsid w:val="00921B2E"/>
    <w:rsid w:val="00925FC2"/>
    <w:rsid w:val="009317C7"/>
    <w:rsid w:val="0093380E"/>
    <w:rsid w:val="0093401C"/>
    <w:rsid w:val="00934039"/>
    <w:rsid w:val="00936448"/>
    <w:rsid w:val="00936A8E"/>
    <w:rsid w:val="00937498"/>
    <w:rsid w:val="0094174B"/>
    <w:rsid w:val="00941D1D"/>
    <w:rsid w:val="0094230C"/>
    <w:rsid w:val="00942F50"/>
    <w:rsid w:val="009461B9"/>
    <w:rsid w:val="009501D9"/>
    <w:rsid w:val="0095485B"/>
    <w:rsid w:val="00954A94"/>
    <w:rsid w:val="00954CD4"/>
    <w:rsid w:val="009569AC"/>
    <w:rsid w:val="0096127C"/>
    <w:rsid w:val="00963E42"/>
    <w:rsid w:val="00965D85"/>
    <w:rsid w:val="00972EB4"/>
    <w:rsid w:val="009742DC"/>
    <w:rsid w:val="00976A78"/>
    <w:rsid w:val="0098412C"/>
    <w:rsid w:val="009856F4"/>
    <w:rsid w:val="009900A7"/>
    <w:rsid w:val="009916C1"/>
    <w:rsid w:val="00991E62"/>
    <w:rsid w:val="00992463"/>
    <w:rsid w:val="00995967"/>
    <w:rsid w:val="009977E6"/>
    <w:rsid w:val="009A0FA7"/>
    <w:rsid w:val="009A1A15"/>
    <w:rsid w:val="009A372E"/>
    <w:rsid w:val="009B3F08"/>
    <w:rsid w:val="009B6044"/>
    <w:rsid w:val="009B7E6E"/>
    <w:rsid w:val="009C0629"/>
    <w:rsid w:val="009C2A89"/>
    <w:rsid w:val="009D17E0"/>
    <w:rsid w:val="009E65AB"/>
    <w:rsid w:val="009F18A6"/>
    <w:rsid w:val="009F4B75"/>
    <w:rsid w:val="009F4D25"/>
    <w:rsid w:val="009F4F3C"/>
    <w:rsid w:val="00A01BC1"/>
    <w:rsid w:val="00A030C0"/>
    <w:rsid w:val="00A05218"/>
    <w:rsid w:val="00A075EC"/>
    <w:rsid w:val="00A11E74"/>
    <w:rsid w:val="00A11F45"/>
    <w:rsid w:val="00A12D99"/>
    <w:rsid w:val="00A14E80"/>
    <w:rsid w:val="00A155EA"/>
    <w:rsid w:val="00A16BB6"/>
    <w:rsid w:val="00A2068D"/>
    <w:rsid w:val="00A217CC"/>
    <w:rsid w:val="00A2507F"/>
    <w:rsid w:val="00A27606"/>
    <w:rsid w:val="00A32200"/>
    <w:rsid w:val="00A356D1"/>
    <w:rsid w:val="00A42169"/>
    <w:rsid w:val="00A429BA"/>
    <w:rsid w:val="00A435CE"/>
    <w:rsid w:val="00A45974"/>
    <w:rsid w:val="00A52083"/>
    <w:rsid w:val="00A52343"/>
    <w:rsid w:val="00A534E5"/>
    <w:rsid w:val="00A53F54"/>
    <w:rsid w:val="00A549B9"/>
    <w:rsid w:val="00A658F2"/>
    <w:rsid w:val="00A6652D"/>
    <w:rsid w:val="00A67C5D"/>
    <w:rsid w:val="00A838BA"/>
    <w:rsid w:val="00A854A0"/>
    <w:rsid w:val="00A86A3B"/>
    <w:rsid w:val="00A908A9"/>
    <w:rsid w:val="00A91038"/>
    <w:rsid w:val="00A92AE5"/>
    <w:rsid w:val="00A92C44"/>
    <w:rsid w:val="00A93428"/>
    <w:rsid w:val="00A96745"/>
    <w:rsid w:val="00A9726F"/>
    <w:rsid w:val="00AA36E8"/>
    <w:rsid w:val="00AA5D4C"/>
    <w:rsid w:val="00AA78BB"/>
    <w:rsid w:val="00AB0C83"/>
    <w:rsid w:val="00AB3574"/>
    <w:rsid w:val="00AB4775"/>
    <w:rsid w:val="00AB4CD0"/>
    <w:rsid w:val="00AC0F5F"/>
    <w:rsid w:val="00AC23BA"/>
    <w:rsid w:val="00AC312E"/>
    <w:rsid w:val="00AC4488"/>
    <w:rsid w:val="00AC5483"/>
    <w:rsid w:val="00AC5EA8"/>
    <w:rsid w:val="00AC6CD2"/>
    <w:rsid w:val="00AD67CF"/>
    <w:rsid w:val="00AD6E6D"/>
    <w:rsid w:val="00AD7069"/>
    <w:rsid w:val="00AE10EF"/>
    <w:rsid w:val="00AE11A2"/>
    <w:rsid w:val="00AE4047"/>
    <w:rsid w:val="00AE4139"/>
    <w:rsid w:val="00AE4F3E"/>
    <w:rsid w:val="00AE666A"/>
    <w:rsid w:val="00AF05F5"/>
    <w:rsid w:val="00AF074E"/>
    <w:rsid w:val="00AF0FE3"/>
    <w:rsid w:val="00AF2790"/>
    <w:rsid w:val="00AF3B5A"/>
    <w:rsid w:val="00AF41C4"/>
    <w:rsid w:val="00AF7CF4"/>
    <w:rsid w:val="00B0516F"/>
    <w:rsid w:val="00B062D6"/>
    <w:rsid w:val="00B06B38"/>
    <w:rsid w:val="00B10EC9"/>
    <w:rsid w:val="00B150F2"/>
    <w:rsid w:val="00B21FCC"/>
    <w:rsid w:val="00B26346"/>
    <w:rsid w:val="00B2668A"/>
    <w:rsid w:val="00B31746"/>
    <w:rsid w:val="00B361DA"/>
    <w:rsid w:val="00B37B5C"/>
    <w:rsid w:val="00B500BA"/>
    <w:rsid w:val="00B513EA"/>
    <w:rsid w:val="00B53AD1"/>
    <w:rsid w:val="00B7272F"/>
    <w:rsid w:val="00B737E4"/>
    <w:rsid w:val="00B74F54"/>
    <w:rsid w:val="00B839F9"/>
    <w:rsid w:val="00B83E0F"/>
    <w:rsid w:val="00B83FCF"/>
    <w:rsid w:val="00B87FA2"/>
    <w:rsid w:val="00B94D7E"/>
    <w:rsid w:val="00B963E6"/>
    <w:rsid w:val="00B9680E"/>
    <w:rsid w:val="00BA3C69"/>
    <w:rsid w:val="00BB4431"/>
    <w:rsid w:val="00BB4CD9"/>
    <w:rsid w:val="00BB54D8"/>
    <w:rsid w:val="00BB6CA1"/>
    <w:rsid w:val="00BB719D"/>
    <w:rsid w:val="00BC5313"/>
    <w:rsid w:val="00BC537F"/>
    <w:rsid w:val="00BC5760"/>
    <w:rsid w:val="00BE4E45"/>
    <w:rsid w:val="00BE65F8"/>
    <w:rsid w:val="00BF5B26"/>
    <w:rsid w:val="00C00CE5"/>
    <w:rsid w:val="00C01386"/>
    <w:rsid w:val="00C029F8"/>
    <w:rsid w:val="00C02FF2"/>
    <w:rsid w:val="00C0720F"/>
    <w:rsid w:val="00C106A1"/>
    <w:rsid w:val="00C10746"/>
    <w:rsid w:val="00C111B5"/>
    <w:rsid w:val="00C14291"/>
    <w:rsid w:val="00C178DA"/>
    <w:rsid w:val="00C207B5"/>
    <w:rsid w:val="00C22D3C"/>
    <w:rsid w:val="00C24DD6"/>
    <w:rsid w:val="00C30EF4"/>
    <w:rsid w:val="00C320AB"/>
    <w:rsid w:val="00C43F70"/>
    <w:rsid w:val="00C47A4F"/>
    <w:rsid w:val="00C54BC9"/>
    <w:rsid w:val="00C560D9"/>
    <w:rsid w:val="00C62F04"/>
    <w:rsid w:val="00C63F77"/>
    <w:rsid w:val="00C64245"/>
    <w:rsid w:val="00C72D83"/>
    <w:rsid w:val="00C73782"/>
    <w:rsid w:val="00C7441B"/>
    <w:rsid w:val="00C74E9F"/>
    <w:rsid w:val="00C762CB"/>
    <w:rsid w:val="00C76BE7"/>
    <w:rsid w:val="00C77711"/>
    <w:rsid w:val="00C80CE8"/>
    <w:rsid w:val="00C8159A"/>
    <w:rsid w:val="00C86E2F"/>
    <w:rsid w:val="00C90A98"/>
    <w:rsid w:val="00C90D96"/>
    <w:rsid w:val="00C93595"/>
    <w:rsid w:val="00C9623A"/>
    <w:rsid w:val="00CA03C2"/>
    <w:rsid w:val="00CA2247"/>
    <w:rsid w:val="00CA4309"/>
    <w:rsid w:val="00CA44D0"/>
    <w:rsid w:val="00CA4F74"/>
    <w:rsid w:val="00CB2039"/>
    <w:rsid w:val="00CB7F92"/>
    <w:rsid w:val="00CC11E1"/>
    <w:rsid w:val="00CC1574"/>
    <w:rsid w:val="00CC1FF8"/>
    <w:rsid w:val="00CC30B3"/>
    <w:rsid w:val="00CC4226"/>
    <w:rsid w:val="00CC6344"/>
    <w:rsid w:val="00CD40F7"/>
    <w:rsid w:val="00CD7973"/>
    <w:rsid w:val="00CE28B8"/>
    <w:rsid w:val="00CE7206"/>
    <w:rsid w:val="00CE7449"/>
    <w:rsid w:val="00CE7AF9"/>
    <w:rsid w:val="00CF0718"/>
    <w:rsid w:val="00CF4B72"/>
    <w:rsid w:val="00CF59D0"/>
    <w:rsid w:val="00CF7719"/>
    <w:rsid w:val="00D00CFC"/>
    <w:rsid w:val="00D049BB"/>
    <w:rsid w:val="00D0590E"/>
    <w:rsid w:val="00D106F1"/>
    <w:rsid w:val="00D10EA1"/>
    <w:rsid w:val="00D13F3B"/>
    <w:rsid w:val="00D2136A"/>
    <w:rsid w:val="00D230AC"/>
    <w:rsid w:val="00D23A4F"/>
    <w:rsid w:val="00D324BC"/>
    <w:rsid w:val="00D32E4A"/>
    <w:rsid w:val="00D33D19"/>
    <w:rsid w:val="00D34DDD"/>
    <w:rsid w:val="00D35E13"/>
    <w:rsid w:val="00D43642"/>
    <w:rsid w:val="00D46502"/>
    <w:rsid w:val="00D5066F"/>
    <w:rsid w:val="00D613EF"/>
    <w:rsid w:val="00D62271"/>
    <w:rsid w:val="00D7068A"/>
    <w:rsid w:val="00D73447"/>
    <w:rsid w:val="00D73EA5"/>
    <w:rsid w:val="00D75B6D"/>
    <w:rsid w:val="00D80634"/>
    <w:rsid w:val="00D84FBA"/>
    <w:rsid w:val="00D878CC"/>
    <w:rsid w:val="00D9076D"/>
    <w:rsid w:val="00D92D0C"/>
    <w:rsid w:val="00D9568A"/>
    <w:rsid w:val="00D97AA9"/>
    <w:rsid w:val="00DA2E96"/>
    <w:rsid w:val="00DA2EDA"/>
    <w:rsid w:val="00DA3D9F"/>
    <w:rsid w:val="00DA41A0"/>
    <w:rsid w:val="00DA6606"/>
    <w:rsid w:val="00DB1ACE"/>
    <w:rsid w:val="00DB1E3B"/>
    <w:rsid w:val="00DB6FD6"/>
    <w:rsid w:val="00DC67C1"/>
    <w:rsid w:val="00DD397F"/>
    <w:rsid w:val="00DE069A"/>
    <w:rsid w:val="00DE16DA"/>
    <w:rsid w:val="00DE3246"/>
    <w:rsid w:val="00DE39FC"/>
    <w:rsid w:val="00DF7634"/>
    <w:rsid w:val="00E00794"/>
    <w:rsid w:val="00E00875"/>
    <w:rsid w:val="00E01BBA"/>
    <w:rsid w:val="00E02B33"/>
    <w:rsid w:val="00E05BE1"/>
    <w:rsid w:val="00E06FA7"/>
    <w:rsid w:val="00E07604"/>
    <w:rsid w:val="00E07ECB"/>
    <w:rsid w:val="00E13712"/>
    <w:rsid w:val="00E14050"/>
    <w:rsid w:val="00E1408B"/>
    <w:rsid w:val="00E16ED4"/>
    <w:rsid w:val="00E220ED"/>
    <w:rsid w:val="00E243D4"/>
    <w:rsid w:val="00E36ABD"/>
    <w:rsid w:val="00E407D5"/>
    <w:rsid w:val="00E46F12"/>
    <w:rsid w:val="00E46F63"/>
    <w:rsid w:val="00E5023B"/>
    <w:rsid w:val="00E53512"/>
    <w:rsid w:val="00E55AC1"/>
    <w:rsid w:val="00E56605"/>
    <w:rsid w:val="00E57F35"/>
    <w:rsid w:val="00E66D0E"/>
    <w:rsid w:val="00E70172"/>
    <w:rsid w:val="00E71E62"/>
    <w:rsid w:val="00E81BDA"/>
    <w:rsid w:val="00E83114"/>
    <w:rsid w:val="00E84255"/>
    <w:rsid w:val="00E84F75"/>
    <w:rsid w:val="00E87113"/>
    <w:rsid w:val="00E871B8"/>
    <w:rsid w:val="00E87524"/>
    <w:rsid w:val="00E91320"/>
    <w:rsid w:val="00E92846"/>
    <w:rsid w:val="00E95CD8"/>
    <w:rsid w:val="00E95EF3"/>
    <w:rsid w:val="00EA2440"/>
    <w:rsid w:val="00EA77D4"/>
    <w:rsid w:val="00EA7813"/>
    <w:rsid w:val="00EA7F11"/>
    <w:rsid w:val="00EB1ADF"/>
    <w:rsid w:val="00EB463B"/>
    <w:rsid w:val="00EC0A91"/>
    <w:rsid w:val="00EC44E3"/>
    <w:rsid w:val="00EC763B"/>
    <w:rsid w:val="00ED00CA"/>
    <w:rsid w:val="00ED1896"/>
    <w:rsid w:val="00ED388E"/>
    <w:rsid w:val="00EE11D5"/>
    <w:rsid w:val="00EE6F2C"/>
    <w:rsid w:val="00EE7D78"/>
    <w:rsid w:val="00F03324"/>
    <w:rsid w:val="00F039FA"/>
    <w:rsid w:val="00F03AD8"/>
    <w:rsid w:val="00F14A4D"/>
    <w:rsid w:val="00F1528A"/>
    <w:rsid w:val="00F167A6"/>
    <w:rsid w:val="00F1739B"/>
    <w:rsid w:val="00F176C7"/>
    <w:rsid w:val="00F17A8C"/>
    <w:rsid w:val="00F2627E"/>
    <w:rsid w:val="00F26CA9"/>
    <w:rsid w:val="00F27094"/>
    <w:rsid w:val="00F2767F"/>
    <w:rsid w:val="00F31349"/>
    <w:rsid w:val="00F34260"/>
    <w:rsid w:val="00F45E07"/>
    <w:rsid w:val="00F46C5D"/>
    <w:rsid w:val="00F5128F"/>
    <w:rsid w:val="00F54489"/>
    <w:rsid w:val="00F548B5"/>
    <w:rsid w:val="00F635CA"/>
    <w:rsid w:val="00F65BAD"/>
    <w:rsid w:val="00F66EDC"/>
    <w:rsid w:val="00F72B52"/>
    <w:rsid w:val="00F7764B"/>
    <w:rsid w:val="00F87949"/>
    <w:rsid w:val="00F920BA"/>
    <w:rsid w:val="00F95E91"/>
    <w:rsid w:val="00F9638E"/>
    <w:rsid w:val="00F97F90"/>
    <w:rsid w:val="00FA24BB"/>
    <w:rsid w:val="00FA2CF2"/>
    <w:rsid w:val="00FA2E2A"/>
    <w:rsid w:val="00FA7997"/>
    <w:rsid w:val="00FB0D10"/>
    <w:rsid w:val="00FB31F8"/>
    <w:rsid w:val="00FC46EE"/>
    <w:rsid w:val="00FC5A96"/>
    <w:rsid w:val="00FC75CE"/>
    <w:rsid w:val="00FC7D50"/>
    <w:rsid w:val="00FD13B2"/>
    <w:rsid w:val="00FD2E5B"/>
    <w:rsid w:val="00FD31D1"/>
    <w:rsid w:val="00FE2D37"/>
    <w:rsid w:val="00FE384E"/>
    <w:rsid w:val="00FE5AC0"/>
    <w:rsid w:val="00FF11B8"/>
    <w:rsid w:val="00FF1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AC0F5F"/>
    <w:rPr>
      <w:color w:val="2B579A"/>
      <w:shd w:val="clear" w:color="auto" w:fill="E6E6E6"/>
    </w:rPr>
  </w:style>
  <w:style w:type="character" w:styleId="UnresolvedMention">
    <w:name w:val="Unresolved Mention"/>
    <w:basedOn w:val="DefaultParagraphFont"/>
    <w:uiPriority w:val="99"/>
    <w:semiHidden/>
    <w:unhideWhenUsed/>
    <w:rsid w:val="0076508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4841741">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8086623">
      <w:bodyDiv w:val="1"/>
      <w:marLeft w:val="0"/>
      <w:marRight w:val="0"/>
      <w:marTop w:val="0"/>
      <w:marBottom w:val="0"/>
      <w:divBdr>
        <w:top w:val="none" w:sz="0" w:space="0" w:color="auto"/>
        <w:left w:val="none" w:sz="0" w:space="0" w:color="auto"/>
        <w:bottom w:val="none" w:sz="0" w:space="0" w:color="auto"/>
        <w:right w:val="none" w:sz="0" w:space="0" w:color="auto"/>
      </w:divBdr>
      <w:divsChild>
        <w:div w:id="823475966">
          <w:marLeft w:val="0"/>
          <w:marRight w:val="0"/>
          <w:marTop w:val="0"/>
          <w:marBottom w:val="0"/>
          <w:divBdr>
            <w:top w:val="none" w:sz="0" w:space="0" w:color="auto"/>
            <w:left w:val="none" w:sz="0" w:space="0" w:color="auto"/>
            <w:bottom w:val="none" w:sz="0" w:space="0" w:color="auto"/>
            <w:right w:val="none" w:sz="0" w:space="0" w:color="auto"/>
          </w:divBdr>
          <w:divsChild>
            <w:div w:id="18366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10004800">
      <w:bodyDiv w:val="1"/>
      <w:marLeft w:val="0"/>
      <w:marRight w:val="0"/>
      <w:marTop w:val="0"/>
      <w:marBottom w:val="0"/>
      <w:divBdr>
        <w:top w:val="none" w:sz="0" w:space="0" w:color="auto"/>
        <w:left w:val="none" w:sz="0" w:space="0" w:color="auto"/>
        <w:bottom w:val="none" w:sz="0" w:space="0" w:color="auto"/>
        <w:right w:val="none" w:sz="0" w:space="0" w:color="auto"/>
      </w:divBdr>
      <w:divsChild>
        <w:div w:id="1503666694">
          <w:marLeft w:val="0"/>
          <w:marRight w:val="0"/>
          <w:marTop w:val="0"/>
          <w:marBottom w:val="0"/>
          <w:divBdr>
            <w:top w:val="none" w:sz="0" w:space="0" w:color="auto"/>
            <w:left w:val="none" w:sz="0" w:space="0" w:color="auto"/>
            <w:bottom w:val="none" w:sz="0" w:space="0" w:color="auto"/>
            <w:right w:val="none" w:sz="0" w:space="0" w:color="auto"/>
          </w:divBdr>
          <w:divsChild>
            <w:div w:id="11761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1267967">
      <w:bodyDiv w:val="1"/>
      <w:marLeft w:val="0"/>
      <w:marRight w:val="0"/>
      <w:marTop w:val="0"/>
      <w:marBottom w:val="0"/>
      <w:divBdr>
        <w:top w:val="none" w:sz="0" w:space="0" w:color="auto"/>
        <w:left w:val="none" w:sz="0" w:space="0" w:color="auto"/>
        <w:bottom w:val="none" w:sz="0" w:space="0" w:color="auto"/>
        <w:right w:val="none" w:sz="0" w:space="0" w:color="auto"/>
      </w:divBdr>
      <w:divsChild>
        <w:div w:id="917599709">
          <w:marLeft w:val="0"/>
          <w:marRight w:val="0"/>
          <w:marTop w:val="0"/>
          <w:marBottom w:val="0"/>
          <w:divBdr>
            <w:top w:val="none" w:sz="0" w:space="0" w:color="auto"/>
            <w:left w:val="none" w:sz="0" w:space="0" w:color="auto"/>
            <w:bottom w:val="none" w:sz="0" w:space="0" w:color="auto"/>
            <w:right w:val="none" w:sz="0" w:space="0" w:color="auto"/>
          </w:divBdr>
          <w:divsChild>
            <w:div w:id="1545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230">
      <w:bodyDiv w:val="1"/>
      <w:marLeft w:val="0"/>
      <w:marRight w:val="0"/>
      <w:marTop w:val="0"/>
      <w:marBottom w:val="0"/>
      <w:divBdr>
        <w:top w:val="none" w:sz="0" w:space="0" w:color="auto"/>
        <w:left w:val="none" w:sz="0" w:space="0" w:color="auto"/>
        <w:bottom w:val="none" w:sz="0" w:space="0" w:color="auto"/>
        <w:right w:val="none" w:sz="0" w:space="0" w:color="auto"/>
      </w:divBdr>
      <w:divsChild>
        <w:div w:id="1728262393">
          <w:marLeft w:val="0"/>
          <w:marRight w:val="0"/>
          <w:marTop w:val="0"/>
          <w:marBottom w:val="0"/>
          <w:divBdr>
            <w:top w:val="none" w:sz="0" w:space="0" w:color="auto"/>
            <w:left w:val="none" w:sz="0" w:space="0" w:color="auto"/>
            <w:bottom w:val="none" w:sz="0" w:space="0" w:color="auto"/>
            <w:right w:val="none" w:sz="0" w:space="0" w:color="auto"/>
          </w:divBdr>
          <w:divsChild>
            <w:div w:id="80876803">
              <w:marLeft w:val="0"/>
              <w:marRight w:val="0"/>
              <w:marTop w:val="0"/>
              <w:marBottom w:val="0"/>
              <w:divBdr>
                <w:top w:val="none" w:sz="0" w:space="0" w:color="auto"/>
                <w:left w:val="none" w:sz="0" w:space="0" w:color="auto"/>
                <w:bottom w:val="none" w:sz="0" w:space="0" w:color="auto"/>
                <w:right w:val="none" w:sz="0" w:space="0" w:color="auto"/>
              </w:divBdr>
            </w:div>
            <w:div w:id="428088701">
              <w:marLeft w:val="0"/>
              <w:marRight w:val="0"/>
              <w:marTop w:val="0"/>
              <w:marBottom w:val="0"/>
              <w:divBdr>
                <w:top w:val="none" w:sz="0" w:space="0" w:color="auto"/>
                <w:left w:val="none" w:sz="0" w:space="0" w:color="auto"/>
                <w:bottom w:val="none" w:sz="0" w:space="0" w:color="auto"/>
                <w:right w:val="none" w:sz="0" w:space="0" w:color="auto"/>
              </w:divBdr>
            </w:div>
            <w:div w:id="1303267655">
              <w:marLeft w:val="0"/>
              <w:marRight w:val="0"/>
              <w:marTop w:val="0"/>
              <w:marBottom w:val="0"/>
              <w:divBdr>
                <w:top w:val="none" w:sz="0" w:space="0" w:color="auto"/>
                <w:left w:val="none" w:sz="0" w:space="0" w:color="auto"/>
                <w:bottom w:val="none" w:sz="0" w:space="0" w:color="auto"/>
                <w:right w:val="none" w:sz="0" w:space="0" w:color="auto"/>
              </w:divBdr>
            </w:div>
            <w:div w:id="1178814860">
              <w:marLeft w:val="0"/>
              <w:marRight w:val="0"/>
              <w:marTop w:val="0"/>
              <w:marBottom w:val="0"/>
              <w:divBdr>
                <w:top w:val="none" w:sz="0" w:space="0" w:color="auto"/>
                <w:left w:val="none" w:sz="0" w:space="0" w:color="auto"/>
                <w:bottom w:val="none" w:sz="0" w:space="0" w:color="auto"/>
                <w:right w:val="none" w:sz="0" w:space="0" w:color="auto"/>
              </w:divBdr>
            </w:div>
            <w:div w:id="313293629">
              <w:marLeft w:val="0"/>
              <w:marRight w:val="0"/>
              <w:marTop w:val="0"/>
              <w:marBottom w:val="0"/>
              <w:divBdr>
                <w:top w:val="none" w:sz="0" w:space="0" w:color="auto"/>
                <w:left w:val="none" w:sz="0" w:space="0" w:color="auto"/>
                <w:bottom w:val="none" w:sz="0" w:space="0" w:color="auto"/>
                <w:right w:val="none" w:sz="0" w:space="0" w:color="auto"/>
              </w:divBdr>
            </w:div>
            <w:div w:id="203828792">
              <w:marLeft w:val="0"/>
              <w:marRight w:val="0"/>
              <w:marTop w:val="0"/>
              <w:marBottom w:val="0"/>
              <w:divBdr>
                <w:top w:val="none" w:sz="0" w:space="0" w:color="auto"/>
                <w:left w:val="none" w:sz="0" w:space="0" w:color="auto"/>
                <w:bottom w:val="none" w:sz="0" w:space="0" w:color="auto"/>
                <w:right w:val="none" w:sz="0" w:space="0" w:color="auto"/>
              </w:divBdr>
            </w:div>
            <w:div w:id="795222261">
              <w:marLeft w:val="0"/>
              <w:marRight w:val="0"/>
              <w:marTop w:val="0"/>
              <w:marBottom w:val="0"/>
              <w:divBdr>
                <w:top w:val="none" w:sz="0" w:space="0" w:color="auto"/>
                <w:left w:val="none" w:sz="0" w:space="0" w:color="auto"/>
                <w:bottom w:val="none" w:sz="0" w:space="0" w:color="auto"/>
                <w:right w:val="none" w:sz="0" w:space="0" w:color="auto"/>
              </w:divBdr>
            </w:div>
            <w:div w:id="1757556175">
              <w:marLeft w:val="0"/>
              <w:marRight w:val="0"/>
              <w:marTop w:val="0"/>
              <w:marBottom w:val="0"/>
              <w:divBdr>
                <w:top w:val="none" w:sz="0" w:space="0" w:color="auto"/>
                <w:left w:val="none" w:sz="0" w:space="0" w:color="auto"/>
                <w:bottom w:val="none" w:sz="0" w:space="0" w:color="auto"/>
                <w:right w:val="none" w:sz="0" w:space="0" w:color="auto"/>
              </w:divBdr>
            </w:div>
            <w:div w:id="95637220">
              <w:marLeft w:val="0"/>
              <w:marRight w:val="0"/>
              <w:marTop w:val="0"/>
              <w:marBottom w:val="0"/>
              <w:divBdr>
                <w:top w:val="none" w:sz="0" w:space="0" w:color="auto"/>
                <w:left w:val="none" w:sz="0" w:space="0" w:color="auto"/>
                <w:bottom w:val="none" w:sz="0" w:space="0" w:color="auto"/>
                <w:right w:val="none" w:sz="0" w:space="0" w:color="auto"/>
              </w:divBdr>
            </w:div>
            <w:div w:id="647513455">
              <w:marLeft w:val="0"/>
              <w:marRight w:val="0"/>
              <w:marTop w:val="0"/>
              <w:marBottom w:val="0"/>
              <w:divBdr>
                <w:top w:val="none" w:sz="0" w:space="0" w:color="auto"/>
                <w:left w:val="none" w:sz="0" w:space="0" w:color="auto"/>
                <w:bottom w:val="none" w:sz="0" w:space="0" w:color="auto"/>
                <w:right w:val="none" w:sz="0" w:space="0" w:color="auto"/>
              </w:divBdr>
            </w:div>
            <w:div w:id="1398894474">
              <w:marLeft w:val="0"/>
              <w:marRight w:val="0"/>
              <w:marTop w:val="0"/>
              <w:marBottom w:val="0"/>
              <w:divBdr>
                <w:top w:val="none" w:sz="0" w:space="0" w:color="auto"/>
                <w:left w:val="none" w:sz="0" w:space="0" w:color="auto"/>
                <w:bottom w:val="none" w:sz="0" w:space="0" w:color="auto"/>
                <w:right w:val="none" w:sz="0" w:space="0" w:color="auto"/>
              </w:divBdr>
            </w:div>
            <w:div w:id="863402574">
              <w:marLeft w:val="0"/>
              <w:marRight w:val="0"/>
              <w:marTop w:val="0"/>
              <w:marBottom w:val="0"/>
              <w:divBdr>
                <w:top w:val="none" w:sz="0" w:space="0" w:color="auto"/>
                <w:left w:val="none" w:sz="0" w:space="0" w:color="auto"/>
                <w:bottom w:val="none" w:sz="0" w:space="0" w:color="auto"/>
                <w:right w:val="none" w:sz="0" w:space="0" w:color="auto"/>
              </w:divBdr>
            </w:div>
            <w:div w:id="1084910599">
              <w:marLeft w:val="0"/>
              <w:marRight w:val="0"/>
              <w:marTop w:val="0"/>
              <w:marBottom w:val="0"/>
              <w:divBdr>
                <w:top w:val="none" w:sz="0" w:space="0" w:color="auto"/>
                <w:left w:val="none" w:sz="0" w:space="0" w:color="auto"/>
                <w:bottom w:val="none" w:sz="0" w:space="0" w:color="auto"/>
                <w:right w:val="none" w:sz="0" w:space="0" w:color="auto"/>
              </w:divBdr>
            </w:div>
            <w:div w:id="1818952303">
              <w:marLeft w:val="0"/>
              <w:marRight w:val="0"/>
              <w:marTop w:val="0"/>
              <w:marBottom w:val="0"/>
              <w:divBdr>
                <w:top w:val="none" w:sz="0" w:space="0" w:color="auto"/>
                <w:left w:val="none" w:sz="0" w:space="0" w:color="auto"/>
                <w:bottom w:val="none" w:sz="0" w:space="0" w:color="auto"/>
                <w:right w:val="none" w:sz="0" w:space="0" w:color="auto"/>
              </w:divBdr>
            </w:div>
            <w:div w:id="1785421955">
              <w:marLeft w:val="0"/>
              <w:marRight w:val="0"/>
              <w:marTop w:val="0"/>
              <w:marBottom w:val="0"/>
              <w:divBdr>
                <w:top w:val="none" w:sz="0" w:space="0" w:color="auto"/>
                <w:left w:val="none" w:sz="0" w:space="0" w:color="auto"/>
                <w:bottom w:val="none" w:sz="0" w:space="0" w:color="auto"/>
                <w:right w:val="none" w:sz="0" w:space="0" w:color="auto"/>
              </w:divBdr>
            </w:div>
            <w:div w:id="5469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47327946">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21316968">
      <w:bodyDiv w:val="1"/>
      <w:marLeft w:val="0"/>
      <w:marRight w:val="0"/>
      <w:marTop w:val="0"/>
      <w:marBottom w:val="0"/>
      <w:divBdr>
        <w:top w:val="none" w:sz="0" w:space="0" w:color="auto"/>
        <w:left w:val="none" w:sz="0" w:space="0" w:color="auto"/>
        <w:bottom w:val="none" w:sz="0" w:space="0" w:color="auto"/>
        <w:right w:val="none" w:sz="0" w:space="0" w:color="auto"/>
      </w:divBdr>
      <w:divsChild>
        <w:div w:id="1855923896">
          <w:marLeft w:val="0"/>
          <w:marRight w:val="0"/>
          <w:marTop w:val="0"/>
          <w:marBottom w:val="0"/>
          <w:divBdr>
            <w:top w:val="none" w:sz="0" w:space="0" w:color="auto"/>
            <w:left w:val="none" w:sz="0" w:space="0" w:color="auto"/>
            <w:bottom w:val="none" w:sz="0" w:space="0" w:color="auto"/>
            <w:right w:val="none" w:sz="0" w:space="0" w:color="auto"/>
          </w:divBdr>
          <w:divsChild>
            <w:div w:id="8872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411843">
      <w:bodyDiv w:val="1"/>
      <w:marLeft w:val="0"/>
      <w:marRight w:val="0"/>
      <w:marTop w:val="0"/>
      <w:marBottom w:val="0"/>
      <w:divBdr>
        <w:top w:val="none" w:sz="0" w:space="0" w:color="auto"/>
        <w:left w:val="none" w:sz="0" w:space="0" w:color="auto"/>
        <w:bottom w:val="none" w:sz="0" w:space="0" w:color="auto"/>
        <w:right w:val="none" w:sz="0" w:space="0" w:color="auto"/>
      </w:divBdr>
      <w:divsChild>
        <w:div w:id="936059465">
          <w:marLeft w:val="0"/>
          <w:marRight w:val="0"/>
          <w:marTop w:val="0"/>
          <w:marBottom w:val="0"/>
          <w:divBdr>
            <w:top w:val="none" w:sz="0" w:space="0" w:color="auto"/>
            <w:left w:val="none" w:sz="0" w:space="0" w:color="auto"/>
            <w:bottom w:val="none" w:sz="0" w:space="0" w:color="auto"/>
            <w:right w:val="none" w:sz="0" w:space="0" w:color="auto"/>
          </w:divBdr>
          <w:divsChild>
            <w:div w:id="14594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 w:id="2145612317">
      <w:bodyDiv w:val="1"/>
      <w:marLeft w:val="0"/>
      <w:marRight w:val="0"/>
      <w:marTop w:val="0"/>
      <w:marBottom w:val="0"/>
      <w:divBdr>
        <w:top w:val="none" w:sz="0" w:space="0" w:color="auto"/>
        <w:left w:val="none" w:sz="0" w:space="0" w:color="auto"/>
        <w:bottom w:val="none" w:sz="0" w:space="0" w:color="auto"/>
        <w:right w:val="none" w:sz="0" w:space="0" w:color="auto"/>
      </w:divBdr>
      <w:divsChild>
        <w:div w:id="2026907877">
          <w:marLeft w:val="0"/>
          <w:marRight w:val="0"/>
          <w:marTop w:val="0"/>
          <w:marBottom w:val="0"/>
          <w:divBdr>
            <w:top w:val="none" w:sz="0" w:space="0" w:color="auto"/>
            <w:left w:val="none" w:sz="0" w:space="0" w:color="auto"/>
            <w:bottom w:val="none" w:sz="0" w:space="0" w:color="auto"/>
            <w:right w:val="none" w:sz="0" w:space="0" w:color="auto"/>
          </w:divBdr>
          <w:divsChild>
            <w:div w:id="1041826191">
              <w:marLeft w:val="0"/>
              <w:marRight w:val="0"/>
              <w:marTop w:val="0"/>
              <w:marBottom w:val="0"/>
              <w:divBdr>
                <w:top w:val="none" w:sz="0" w:space="0" w:color="auto"/>
                <w:left w:val="none" w:sz="0" w:space="0" w:color="auto"/>
                <w:bottom w:val="none" w:sz="0" w:space="0" w:color="auto"/>
                <w:right w:val="none" w:sz="0" w:space="0" w:color="auto"/>
              </w:divBdr>
            </w:div>
            <w:div w:id="1355107448">
              <w:marLeft w:val="0"/>
              <w:marRight w:val="0"/>
              <w:marTop w:val="0"/>
              <w:marBottom w:val="0"/>
              <w:divBdr>
                <w:top w:val="none" w:sz="0" w:space="0" w:color="auto"/>
                <w:left w:val="none" w:sz="0" w:space="0" w:color="auto"/>
                <w:bottom w:val="none" w:sz="0" w:space="0" w:color="auto"/>
                <w:right w:val="none" w:sz="0" w:space="0" w:color="auto"/>
              </w:divBdr>
            </w:div>
            <w:div w:id="1022976400">
              <w:marLeft w:val="0"/>
              <w:marRight w:val="0"/>
              <w:marTop w:val="0"/>
              <w:marBottom w:val="0"/>
              <w:divBdr>
                <w:top w:val="none" w:sz="0" w:space="0" w:color="auto"/>
                <w:left w:val="none" w:sz="0" w:space="0" w:color="auto"/>
                <w:bottom w:val="none" w:sz="0" w:space="0" w:color="auto"/>
                <w:right w:val="none" w:sz="0" w:space="0" w:color="auto"/>
              </w:divBdr>
            </w:div>
            <w:div w:id="1778864384">
              <w:marLeft w:val="0"/>
              <w:marRight w:val="0"/>
              <w:marTop w:val="0"/>
              <w:marBottom w:val="0"/>
              <w:divBdr>
                <w:top w:val="none" w:sz="0" w:space="0" w:color="auto"/>
                <w:left w:val="none" w:sz="0" w:space="0" w:color="auto"/>
                <w:bottom w:val="none" w:sz="0" w:space="0" w:color="auto"/>
                <w:right w:val="none" w:sz="0" w:space="0" w:color="auto"/>
              </w:divBdr>
            </w:div>
            <w:div w:id="447242942">
              <w:marLeft w:val="0"/>
              <w:marRight w:val="0"/>
              <w:marTop w:val="0"/>
              <w:marBottom w:val="0"/>
              <w:divBdr>
                <w:top w:val="none" w:sz="0" w:space="0" w:color="auto"/>
                <w:left w:val="none" w:sz="0" w:space="0" w:color="auto"/>
                <w:bottom w:val="none" w:sz="0" w:space="0" w:color="auto"/>
                <w:right w:val="none" w:sz="0" w:space="0" w:color="auto"/>
              </w:divBdr>
            </w:div>
            <w:div w:id="848829334">
              <w:marLeft w:val="0"/>
              <w:marRight w:val="0"/>
              <w:marTop w:val="0"/>
              <w:marBottom w:val="0"/>
              <w:divBdr>
                <w:top w:val="none" w:sz="0" w:space="0" w:color="auto"/>
                <w:left w:val="none" w:sz="0" w:space="0" w:color="auto"/>
                <w:bottom w:val="none" w:sz="0" w:space="0" w:color="auto"/>
                <w:right w:val="none" w:sz="0" w:space="0" w:color="auto"/>
              </w:divBdr>
            </w:div>
            <w:div w:id="1652758505">
              <w:marLeft w:val="0"/>
              <w:marRight w:val="0"/>
              <w:marTop w:val="0"/>
              <w:marBottom w:val="0"/>
              <w:divBdr>
                <w:top w:val="none" w:sz="0" w:space="0" w:color="auto"/>
                <w:left w:val="none" w:sz="0" w:space="0" w:color="auto"/>
                <w:bottom w:val="none" w:sz="0" w:space="0" w:color="auto"/>
                <w:right w:val="none" w:sz="0" w:space="0" w:color="auto"/>
              </w:divBdr>
            </w:div>
            <w:div w:id="1586112001">
              <w:marLeft w:val="0"/>
              <w:marRight w:val="0"/>
              <w:marTop w:val="0"/>
              <w:marBottom w:val="0"/>
              <w:divBdr>
                <w:top w:val="none" w:sz="0" w:space="0" w:color="auto"/>
                <w:left w:val="none" w:sz="0" w:space="0" w:color="auto"/>
                <w:bottom w:val="none" w:sz="0" w:space="0" w:color="auto"/>
                <w:right w:val="none" w:sz="0" w:space="0" w:color="auto"/>
              </w:divBdr>
            </w:div>
            <w:div w:id="2017264588">
              <w:marLeft w:val="0"/>
              <w:marRight w:val="0"/>
              <w:marTop w:val="0"/>
              <w:marBottom w:val="0"/>
              <w:divBdr>
                <w:top w:val="none" w:sz="0" w:space="0" w:color="auto"/>
                <w:left w:val="none" w:sz="0" w:space="0" w:color="auto"/>
                <w:bottom w:val="none" w:sz="0" w:space="0" w:color="auto"/>
                <w:right w:val="none" w:sz="0" w:space="0" w:color="auto"/>
              </w:divBdr>
            </w:div>
            <w:div w:id="620452561">
              <w:marLeft w:val="0"/>
              <w:marRight w:val="0"/>
              <w:marTop w:val="0"/>
              <w:marBottom w:val="0"/>
              <w:divBdr>
                <w:top w:val="none" w:sz="0" w:space="0" w:color="auto"/>
                <w:left w:val="none" w:sz="0" w:space="0" w:color="auto"/>
                <w:bottom w:val="none" w:sz="0" w:space="0" w:color="auto"/>
                <w:right w:val="none" w:sz="0" w:space="0" w:color="auto"/>
              </w:divBdr>
            </w:div>
            <w:div w:id="424108394">
              <w:marLeft w:val="0"/>
              <w:marRight w:val="0"/>
              <w:marTop w:val="0"/>
              <w:marBottom w:val="0"/>
              <w:divBdr>
                <w:top w:val="none" w:sz="0" w:space="0" w:color="auto"/>
                <w:left w:val="none" w:sz="0" w:space="0" w:color="auto"/>
                <w:bottom w:val="none" w:sz="0" w:space="0" w:color="auto"/>
                <w:right w:val="none" w:sz="0" w:space="0" w:color="auto"/>
              </w:divBdr>
            </w:div>
            <w:div w:id="969242813">
              <w:marLeft w:val="0"/>
              <w:marRight w:val="0"/>
              <w:marTop w:val="0"/>
              <w:marBottom w:val="0"/>
              <w:divBdr>
                <w:top w:val="none" w:sz="0" w:space="0" w:color="auto"/>
                <w:left w:val="none" w:sz="0" w:space="0" w:color="auto"/>
                <w:bottom w:val="none" w:sz="0" w:space="0" w:color="auto"/>
                <w:right w:val="none" w:sz="0" w:space="0" w:color="auto"/>
              </w:divBdr>
            </w:div>
            <w:div w:id="214052805">
              <w:marLeft w:val="0"/>
              <w:marRight w:val="0"/>
              <w:marTop w:val="0"/>
              <w:marBottom w:val="0"/>
              <w:divBdr>
                <w:top w:val="none" w:sz="0" w:space="0" w:color="auto"/>
                <w:left w:val="none" w:sz="0" w:space="0" w:color="auto"/>
                <w:bottom w:val="none" w:sz="0" w:space="0" w:color="auto"/>
                <w:right w:val="none" w:sz="0" w:space="0" w:color="auto"/>
              </w:divBdr>
            </w:div>
            <w:div w:id="510146151">
              <w:marLeft w:val="0"/>
              <w:marRight w:val="0"/>
              <w:marTop w:val="0"/>
              <w:marBottom w:val="0"/>
              <w:divBdr>
                <w:top w:val="none" w:sz="0" w:space="0" w:color="auto"/>
                <w:left w:val="none" w:sz="0" w:space="0" w:color="auto"/>
                <w:bottom w:val="none" w:sz="0" w:space="0" w:color="auto"/>
                <w:right w:val="none" w:sz="0" w:space="0" w:color="auto"/>
              </w:divBdr>
            </w:div>
            <w:div w:id="500051206">
              <w:marLeft w:val="0"/>
              <w:marRight w:val="0"/>
              <w:marTop w:val="0"/>
              <w:marBottom w:val="0"/>
              <w:divBdr>
                <w:top w:val="none" w:sz="0" w:space="0" w:color="auto"/>
                <w:left w:val="none" w:sz="0" w:space="0" w:color="auto"/>
                <w:bottom w:val="none" w:sz="0" w:space="0" w:color="auto"/>
                <w:right w:val="none" w:sz="0" w:space="0" w:color="auto"/>
              </w:divBdr>
            </w:div>
            <w:div w:id="1391073238">
              <w:marLeft w:val="0"/>
              <w:marRight w:val="0"/>
              <w:marTop w:val="0"/>
              <w:marBottom w:val="0"/>
              <w:divBdr>
                <w:top w:val="none" w:sz="0" w:space="0" w:color="auto"/>
                <w:left w:val="none" w:sz="0" w:space="0" w:color="auto"/>
                <w:bottom w:val="none" w:sz="0" w:space="0" w:color="auto"/>
                <w:right w:val="none" w:sz="0" w:space="0" w:color="auto"/>
              </w:divBdr>
            </w:div>
            <w:div w:id="2122066403">
              <w:marLeft w:val="0"/>
              <w:marRight w:val="0"/>
              <w:marTop w:val="0"/>
              <w:marBottom w:val="0"/>
              <w:divBdr>
                <w:top w:val="none" w:sz="0" w:space="0" w:color="auto"/>
                <w:left w:val="none" w:sz="0" w:space="0" w:color="auto"/>
                <w:bottom w:val="none" w:sz="0" w:space="0" w:color="auto"/>
                <w:right w:val="none" w:sz="0" w:space="0" w:color="auto"/>
              </w:divBdr>
            </w:div>
            <w:div w:id="46608088">
              <w:marLeft w:val="0"/>
              <w:marRight w:val="0"/>
              <w:marTop w:val="0"/>
              <w:marBottom w:val="0"/>
              <w:divBdr>
                <w:top w:val="none" w:sz="0" w:space="0" w:color="auto"/>
                <w:left w:val="none" w:sz="0" w:space="0" w:color="auto"/>
                <w:bottom w:val="none" w:sz="0" w:space="0" w:color="auto"/>
                <w:right w:val="none" w:sz="0" w:space="0" w:color="auto"/>
              </w:divBdr>
            </w:div>
            <w:div w:id="535578233">
              <w:marLeft w:val="0"/>
              <w:marRight w:val="0"/>
              <w:marTop w:val="0"/>
              <w:marBottom w:val="0"/>
              <w:divBdr>
                <w:top w:val="none" w:sz="0" w:space="0" w:color="auto"/>
                <w:left w:val="none" w:sz="0" w:space="0" w:color="auto"/>
                <w:bottom w:val="none" w:sz="0" w:space="0" w:color="auto"/>
                <w:right w:val="none" w:sz="0" w:space="0" w:color="auto"/>
              </w:divBdr>
            </w:div>
            <w:div w:id="799500227">
              <w:marLeft w:val="0"/>
              <w:marRight w:val="0"/>
              <w:marTop w:val="0"/>
              <w:marBottom w:val="0"/>
              <w:divBdr>
                <w:top w:val="none" w:sz="0" w:space="0" w:color="auto"/>
                <w:left w:val="none" w:sz="0" w:space="0" w:color="auto"/>
                <w:bottom w:val="none" w:sz="0" w:space="0" w:color="auto"/>
                <w:right w:val="none" w:sz="0" w:space="0" w:color="auto"/>
              </w:divBdr>
            </w:div>
            <w:div w:id="1044137873">
              <w:marLeft w:val="0"/>
              <w:marRight w:val="0"/>
              <w:marTop w:val="0"/>
              <w:marBottom w:val="0"/>
              <w:divBdr>
                <w:top w:val="none" w:sz="0" w:space="0" w:color="auto"/>
                <w:left w:val="none" w:sz="0" w:space="0" w:color="auto"/>
                <w:bottom w:val="none" w:sz="0" w:space="0" w:color="auto"/>
                <w:right w:val="none" w:sz="0" w:space="0" w:color="auto"/>
              </w:divBdr>
            </w:div>
            <w:div w:id="789130119">
              <w:marLeft w:val="0"/>
              <w:marRight w:val="0"/>
              <w:marTop w:val="0"/>
              <w:marBottom w:val="0"/>
              <w:divBdr>
                <w:top w:val="none" w:sz="0" w:space="0" w:color="auto"/>
                <w:left w:val="none" w:sz="0" w:space="0" w:color="auto"/>
                <w:bottom w:val="none" w:sz="0" w:space="0" w:color="auto"/>
                <w:right w:val="none" w:sz="0" w:space="0" w:color="auto"/>
              </w:divBdr>
            </w:div>
            <w:div w:id="1988901078">
              <w:marLeft w:val="0"/>
              <w:marRight w:val="0"/>
              <w:marTop w:val="0"/>
              <w:marBottom w:val="0"/>
              <w:divBdr>
                <w:top w:val="none" w:sz="0" w:space="0" w:color="auto"/>
                <w:left w:val="none" w:sz="0" w:space="0" w:color="auto"/>
                <w:bottom w:val="none" w:sz="0" w:space="0" w:color="auto"/>
                <w:right w:val="none" w:sz="0" w:space="0" w:color="auto"/>
              </w:divBdr>
            </w:div>
            <w:div w:id="1948926189">
              <w:marLeft w:val="0"/>
              <w:marRight w:val="0"/>
              <w:marTop w:val="0"/>
              <w:marBottom w:val="0"/>
              <w:divBdr>
                <w:top w:val="none" w:sz="0" w:space="0" w:color="auto"/>
                <w:left w:val="none" w:sz="0" w:space="0" w:color="auto"/>
                <w:bottom w:val="none" w:sz="0" w:space="0" w:color="auto"/>
                <w:right w:val="none" w:sz="0" w:space="0" w:color="auto"/>
              </w:divBdr>
            </w:div>
            <w:div w:id="189720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3.xml"/><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3D734-DBF0-4CB3-8677-EE2FA3142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14365</TotalTime>
  <Pages>28</Pages>
  <Words>6646</Words>
  <Characters>37888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373</cp:revision>
  <cp:lastPrinted>2018-08-03T13:46:00Z</cp:lastPrinted>
  <dcterms:created xsi:type="dcterms:W3CDTF">2013-07-31T17:42:00Z</dcterms:created>
  <dcterms:modified xsi:type="dcterms:W3CDTF">2019-01-03T21:36:00Z</dcterms:modified>
</cp:coreProperties>
</file>